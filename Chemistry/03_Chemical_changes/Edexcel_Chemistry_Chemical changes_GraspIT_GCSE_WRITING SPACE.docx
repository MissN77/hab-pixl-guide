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16765">
        <w:rPr>
          <w:b/>
          <w:sz w:val="28"/>
          <w:u w:val="single"/>
        </w:rPr>
        <w:t>Acids and alkalis, indicators, strong and weak acids and reactions with metals</w:t>
      </w:r>
    </w:p>
    <w:p w:rsidR="00F17275" w:rsidRDefault="00B0545C" w:rsidP="00F17275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Zin</w:t>
      </w:r>
      <w:r w:rsidR="00F17275">
        <w:rPr>
          <w:rFonts w:ascii="Calibri" w:eastAsia="Times New Roman" w:hAnsi="Calibri" w:cs="Calibri"/>
        </w:rPr>
        <w:t xml:space="preserve">c reacts with hydrochloric acid. </w:t>
      </w:r>
    </w:p>
    <w:p w:rsidR="00B0545C" w:rsidRDefault="00B0545C" w:rsidP="00F23726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Write a word and a balanced symbol equation, with state symbols,</w:t>
      </w:r>
      <w:r w:rsidR="00F17275" w:rsidRPr="00F17275">
        <w:rPr>
          <w:rFonts w:ascii="Calibri" w:eastAsia="Times New Roman" w:hAnsi="Calibri" w:cs="Calibri"/>
        </w:rPr>
        <w:t xml:space="preserve"> to show this reaction. </w:t>
      </w:r>
      <w:r w:rsidRPr="00F17275">
        <w:rPr>
          <w:rFonts w:ascii="Calibri" w:eastAsia="Times New Roman" w:hAnsi="Calibri" w:cs="Calibri"/>
        </w:rPr>
        <w:t>(3)</w:t>
      </w:r>
    </w:p>
    <w:p w:rsidR="007F4B2C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Times New Roman" w:hAnsi="Calibri" w:cs="Calibri"/>
        </w:rPr>
      </w:pPr>
    </w:p>
    <w:p w:rsidR="007F4B2C" w:rsidRPr="0023299F" w:rsidRDefault="007F4B2C" w:rsidP="007F4B2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Pr="007F4B2C" w:rsidRDefault="007F4B2C" w:rsidP="007F4B2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F4B2C" w:rsidRPr="00F23726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Times New Roman" w:hAnsi="Calibri" w:cs="Calibri"/>
        </w:rPr>
      </w:pPr>
    </w:p>
    <w:p w:rsidR="00B0545C" w:rsidRPr="00B0545C" w:rsidRDefault="00B0545C" w:rsidP="007D3C36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Times New Roman" w:hAnsi="Calibri" w:cs="Calibri"/>
          <w:i/>
          <w:iCs/>
        </w:rPr>
        <w:t xml:space="preserve">            </w:t>
      </w:r>
      <w:r w:rsidR="00F17275">
        <w:rPr>
          <w:rFonts w:ascii="Calibri" w:eastAsia="Times New Roman" w:hAnsi="Calibri" w:cs="Calibri"/>
          <w:i/>
          <w:iCs/>
        </w:rPr>
        <w:tab/>
      </w:r>
      <w:r w:rsidR="00F17275">
        <w:rPr>
          <w:rFonts w:ascii="Calibri" w:eastAsia="Times New Roman" w:hAnsi="Calibri" w:cs="Calibri"/>
          <w:i/>
          <w:iCs/>
        </w:rPr>
        <w:tab/>
      </w:r>
    </w:p>
    <w:p w:rsidR="00B0545C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write an ionic equation for the reaction. (2)</w:t>
      </w:r>
    </w:p>
    <w:p w:rsidR="007F4B2C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Times New Roman" w:hAnsi="Calibri" w:cs="Calibri"/>
        </w:rPr>
      </w:pPr>
    </w:p>
    <w:p w:rsidR="007F4B2C" w:rsidRPr="0023299F" w:rsidRDefault="007F4B2C" w:rsidP="007F4B2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Default="007F4B2C" w:rsidP="007F4B2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F4B2C" w:rsidRPr="007F4B2C" w:rsidRDefault="007F4B2C" w:rsidP="007F4B2C">
      <w:pPr>
        <w:widowControl w:val="0"/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</w:p>
    <w:p w:rsidR="00F17275" w:rsidRPr="007D3C36" w:rsidRDefault="00B0545C" w:rsidP="007D3C36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          </w:t>
      </w:r>
      <w:r w:rsidR="00F17275">
        <w:rPr>
          <w:rFonts w:ascii="Calibri" w:eastAsia="Calibri" w:hAnsi="Calibri" w:cs="Calibri"/>
          <w:b/>
          <w:bCs/>
          <w:i/>
          <w:iCs/>
          <w:color w:val="00B050"/>
        </w:rPr>
        <w:tab/>
      </w:r>
    </w:p>
    <w:p w:rsidR="00B0545C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Give both half equations to show the electron transfers taking place. (2)</w:t>
      </w:r>
    </w:p>
    <w:p w:rsidR="007F4B2C" w:rsidRPr="00F17275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Times New Roman" w:hAnsi="Calibri" w:cs="Calibri"/>
        </w:rPr>
      </w:pPr>
    </w:p>
    <w:p w:rsidR="007F4B2C" w:rsidRPr="007F4B2C" w:rsidRDefault="007F4B2C" w:rsidP="007F4B2C">
      <w:pPr>
        <w:pStyle w:val="ListParagraph"/>
        <w:widowControl w:val="0"/>
        <w:autoSpaceDE w:val="0"/>
        <w:spacing w:after="0"/>
      </w:pPr>
      <w:r>
        <w:rPr>
          <w:rFonts w:ascii="Calibri" w:eastAsia="Calibri" w:hAnsi="Calibri" w:cs="Calibri"/>
          <w:i/>
          <w:iCs/>
        </w:rPr>
        <w:t xml:space="preserve">     </w:t>
      </w:r>
      <w:r w:rsidRPr="007F4B2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Pr="007F4B2C" w:rsidRDefault="007F4B2C" w:rsidP="007F4B2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F4B2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F4B2C" w:rsidRPr="007F4B2C" w:rsidRDefault="007F4B2C" w:rsidP="007F4B2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0545C" w:rsidRPr="00B0545C" w:rsidRDefault="00B0545C" w:rsidP="007D3C36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</w:p>
    <w:p w:rsidR="00B0545C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Explain why this reaction is a redox reaction. (4)</w:t>
      </w:r>
    </w:p>
    <w:p w:rsidR="007F4B2C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Times New Roman" w:hAnsi="Calibri" w:cs="Calibri"/>
        </w:rPr>
      </w:pPr>
    </w:p>
    <w:p w:rsidR="007F4B2C" w:rsidRPr="0023299F" w:rsidRDefault="007F4B2C" w:rsidP="007F4B2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Default="007F4B2C" w:rsidP="007F4B2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F4B2C" w:rsidRDefault="007F4B2C" w:rsidP="007F4B2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7F4B2C" w:rsidRPr="0023299F" w:rsidRDefault="007F4B2C" w:rsidP="007F4B2C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Pr="00F17275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Times New Roman" w:hAnsi="Calibri" w:cs="Calibri"/>
        </w:rPr>
      </w:pPr>
    </w:p>
    <w:p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Calibri"/>
        </w:rPr>
      </w:pPr>
      <w:r w:rsidRPr="00B0545C">
        <w:rPr>
          <w:rFonts w:ascii="Calibri" w:eastAsia="Calibri" w:hAnsi="Calibri" w:cs="Calibri"/>
        </w:rPr>
        <w:t xml:space="preserve">     </w:t>
      </w:r>
    </w:p>
    <w:p w:rsidR="0072090E" w:rsidRDefault="0095623F" w:rsidP="0072090E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Acids can be described</w:t>
      </w:r>
      <w:r w:rsidR="0072090E">
        <w:rPr>
          <w:rFonts w:ascii="Calibri" w:eastAsia="Calibri" w:hAnsi="Calibri" w:cs="Calibri"/>
          <w:bCs/>
        </w:rPr>
        <w:t xml:space="preserve"> as weak or </w:t>
      </w:r>
      <w:r w:rsidR="00F14251">
        <w:rPr>
          <w:rFonts w:ascii="Calibri" w:eastAsia="Calibri" w:hAnsi="Calibri" w:cs="Calibri"/>
          <w:bCs/>
        </w:rPr>
        <w:t>strong</w:t>
      </w:r>
      <w:r w:rsidR="0072090E">
        <w:rPr>
          <w:rFonts w:ascii="Calibri" w:eastAsia="Calibri" w:hAnsi="Calibri" w:cs="Calibri"/>
          <w:bCs/>
        </w:rPr>
        <w:t>.</w:t>
      </w:r>
    </w:p>
    <w:p w:rsidR="0072090E" w:rsidRDefault="00B0545C" w:rsidP="0072090E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 w:rsidRPr="0072090E">
        <w:rPr>
          <w:rFonts w:ascii="Calibri" w:eastAsia="Calibri" w:hAnsi="Calibri" w:cs="Calibri"/>
          <w:bCs/>
        </w:rPr>
        <w:t xml:space="preserve">HT: Explain why ethanoic acid (found in vinegar) is described as a weak </w:t>
      </w:r>
      <w:r w:rsidR="0072090E">
        <w:rPr>
          <w:rFonts w:ascii="Calibri" w:eastAsia="Calibri" w:hAnsi="Calibri" w:cs="Calibri"/>
          <w:bCs/>
        </w:rPr>
        <w:t xml:space="preserve">acid, whereas nitric acid is a </w:t>
      </w:r>
      <w:r w:rsidRPr="0072090E">
        <w:rPr>
          <w:rFonts w:ascii="Calibri" w:eastAsia="Calibri" w:hAnsi="Calibri" w:cs="Calibri"/>
          <w:bCs/>
        </w:rPr>
        <w:t>strong acid. (4)</w:t>
      </w:r>
    </w:p>
    <w:p w:rsidR="007F4B2C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Calibri" w:hAnsi="Calibri" w:cs="Calibri"/>
          <w:bCs/>
        </w:rPr>
      </w:pPr>
    </w:p>
    <w:p w:rsidR="007F4B2C" w:rsidRPr="0023299F" w:rsidRDefault="007F4B2C" w:rsidP="007F4B2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Default="007F4B2C" w:rsidP="007F4B2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F4B2C" w:rsidRDefault="007F4B2C" w:rsidP="007F4B2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7F4B2C" w:rsidRPr="0023299F" w:rsidRDefault="007F4B2C" w:rsidP="007F4B2C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Default="007F4B2C" w:rsidP="007F4B2C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Calibri" w:hAnsi="Calibri" w:cs="Calibri"/>
          <w:bCs/>
        </w:rPr>
      </w:pPr>
    </w:p>
    <w:p w:rsidR="007F4B2C" w:rsidRPr="007F4B2C" w:rsidRDefault="007F4B2C" w:rsidP="007F4B2C">
      <w:pPr>
        <w:widowControl w:val="0"/>
        <w:autoSpaceDE w:val="0"/>
        <w:spacing w:after="0"/>
        <w:ind w:left="720"/>
        <w:contextualSpacing/>
      </w:pPr>
      <w:r w:rsidRPr="007F4B2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F4B2C" w:rsidRPr="007F4B2C" w:rsidRDefault="007F4B2C" w:rsidP="007F4B2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F4B2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F4B2C" w:rsidRPr="007F4B2C" w:rsidRDefault="007F4B2C" w:rsidP="007F4B2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20897" w:rsidRPr="00B0545C" w:rsidRDefault="00720897" w:rsidP="007F4B2C">
      <w:pPr>
        <w:widowControl w:val="0"/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</w:p>
    <w:p w:rsidR="00B0545C" w:rsidRDefault="00B0545C" w:rsidP="0072090E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 w:rsidRPr="0072090E">
        <w:rPr>
          <w:rFonts w:ascii="Calibri" w:eastAsia="Calibri" w:hAnsi="Calibri" w:cs="Calibri"/>
          <w:bCs/>
        </w:rPr>
        <w:lastRenderedPageBreak/>
        <w:t>HT: Magnesium reacts with ethanoic acid and nitric acid.  What</w:t>
      </w:r>
      <w:r w:rsidR="0072090E">
        <w:rPr>
          <w:rFonts w:ascii="Calibri" w:eastAsia="Calibri" w:hAnsi="Calibri" w:cs="Calibri"/>
          <w:bCs/>
        </w:rPr>
        <w:t xml:space="preserve"> difference would you see if</w:t>
      </w:r>
      <w:r w:rsidRPr="0072090E">
        <w:rPr>
          <w:rFonts w:ascii="Calibri" w:eastAsia="Calibri" w:hAnsi="Calibri" w:cs="Calibri"/>
          <w:bCs/>
        </w:rPr>
        <w:t xml:space="preserve"> magnesium carbonate was reacted with ethanoic acid of the same concentration as nitric acid? (2)</w:t>
      </w:r>
    </w:p>
    <w:p w:rsidR="00E518E5" w:rsidRDefault="00E518E5" w:rsidP="00E518E5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Calibri" w:hAnsi="Calibri" w:cs="Calibri"/>
          <w:bCs/>
        </w:rPr>
      </w:pPr>
    </w:p>
    <w:p w:rsidR="00E518E5" w:rsidRPr="0023299F" w:rsidRDefault="00E518E5" w:rsidP="00E518E5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18E5" w:rsidRDefault="00E518E5" w:rsidP="00E518E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18E5" w:rsidRDefault="00E518E5" w:rsidP="00E518E5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18E5" w:rsidRPr="0023299F" w:rsidRDefault="00E518E5" w:rsidP="00E518E5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18E5" w:rsidRPr="0072090E" w:rsidRDefault="00E518E5" w:rsidP="00E518E5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440"/>
        <w:textAlignment w:val="baseline"/>
        <w:rPr>
          <w:rFonts w:ascii="Calibri" w:eastAsia="Calibri" w:hAnsi="Calibri" w:cs="Calibri"/>
          <w:bCs/>
        </w:rPr>
      </w:pPr>
    </w:p>
    <w:p w:rsidR="00FB2DAB" w:rsidRDefault="00FB2DAB" w:rsidP="00FB2DAB">
      <w:pPr>
        <w:pStyle w:val="ListParagraph"/>
        <w:rPr>
          <w:rFonts w:ascii="Calibri" w:eastAsia="Calibri" w:hAnsi="Calibri" w:cs="Calibri"/>
          <w:bCs/>
        </w:rPr>
      </w:pPr>
    </w:p>
    <w:p w:rsid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Explain the difference between acids and alkalis in terms of hydrogen ions and </w:t>
      </w:r>
      <w:proofErr w:type="spellStart"/>
      <w:r>
        <w:rPr>
          <w:rFonts w:cs="Calibri"/>
          <w:bCs/>
        </w:rPr>
        <w:t>pH.</w:t>
      </w:r>
      <w:proofErr w:type="spellEnd"/>
      <w:r w:rsidR="000A037C">
        <w:rPr>
          <w:rFonts w:cs="Calibri"/>
          <w:bCs/>
        </w:rPr>
        <w:t xml:space="preserve"> (4)</w:t>
      </w:r>
    </w:p>
    <w:p w:rsidR="006A2313" w:rsidRDefault="006A2313" w:rsidP="006A2313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6A2313" w:rsidRPr="0023299F" w:rsidRDefault="006A2313" w:rsidP="006A2313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A2313" w:rsidRDefault="006A2313" w:rsidP="006A231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6A2313" w:rsidRDefault="006A2313" w:rsidP="006A2313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6A2313" w:rsidRPr="0023299F" w:rsidRDefault="006A2313" w:rsidP="006A2313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A2313" w:rsidRDefault="006A2313" w:rsidP="006A2313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6A2313" w:rsidRPr="006A2313" w:rsidRDefault="006A2313" w:rsidP="006A2313">
      <w:pPr>
        <w:widowControl w:val="0"/>
        <w:autoSpaceDE w:val="0"/>
        <w:spacing w:after="0"/>
        <w:ind w:left="720"/>
        <w:contextualSpacing/>
      </w:pPr>
      <w:r w:rsidRPr="006A2313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A2313" w:rsidRPr="006A2313" w:rsidRDefault="006A2313" w:rsidP="006A2313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6A2313">
        <w:rPr>
          <w:rFonts w:ascii="Arial" w:eastAsia="Times New Roman" w:hAnsi="Arial" w:cs="Arial"/>
          <w:lang w:val="en-US"/>
        </w:rPr>
        <w:t xml:space="preserve"> </w:t>
      </w:r>
    </w:p>
    <w:p w:rsidR="00747F28" w:rsidRDefault="00747F28" w:rsidP="00273D92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4C22AE" w:rsidRDefault="004C22AE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Explain the difference between an alkali and a base</w:t>
      </w:r>
      <w:r w:rsidR="00222639">
        <w:rPr>
          <w:rFonts w:cs="Calibri"/>
          <w:bCs/>
        </w:rPr>
        <w:t>.</w:t>
      </w:r>
      <w:r>
        <w:rPr>
          <w:rFonts w:cs="Calibri"/>
          <w:bCs/>
        </w:rPr>
        <w:t xml:space="preserve"> (1)</w:t>
      </w:r>
    </w:p>
    <w:p w:rsidR="00222639" w:rsidRDefault="00222639" w:rsidP="00222639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222639" w:rsidRPr="0023299F" w:rsidRDefault="00222639" w:rsidP="00222639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22639" w:rsidRDefault="00222639" w:rsidP="0022263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22639" w:rsidRPr="00222639" w:rsidRDefault="00222639" w:rsidP="00222639">
      <w:pPr>
        <w:widowControl w:val="0"/>
        <w:autoSpaceDE w:val="0"/>
        <w:spacing w:after="0"/>
        <w:rPr>
          <w:rFonts w:cs="Calibri"/>
          <w:bCs/>
        </w:rPr>
      </w:pPr>
    </w:p>
    <w:p w:rsidR="00511ACA" w:rsidRPr="004C22AE" w:rsidRDefault="00511ACA" w:rsidP="004C22AE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</w:p>
    <w:p w:rsid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the effect of adding a strong acid to each of the following indicators:</w:t>
      </w:r>
      <w:r w:rsidR="00747F28">
        <w:rPr>
          <w:rFonts w:cs="Calibri"/>
          <w:bCs/>
        </w:rPr>
        <w:t xml:space="preserve"> (3)</w:t>
      </w:r>
    </w:p>
    <w:p w:rsidR="00FB2DAB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Litmus</w:t>
      </w:r>
      <w:r w:rsidR="00747F28">
        <w:rPr>
          <w:rFonts w:cs="Calibri"/>
          <w:bCs/>
        </w:rPr>
        <w:t xml:space="preserve"> </w:t>
      </w:r>
    </w:p>
    <w:p w:rsidR="008B3E5C" w:rsidRPr="008B3E5C" w:rsidRDefault="008B3E5C" w:rsidP="008B3E5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3E5C" w:rsidRDefault="008B3E5C" w:rsidP="008B3E5C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:rsidR="00FB2DAB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Methyl orange</w:t>
      </w:r>
      <w:r w:rsidR="00F2046E">
        <w:rPr>
          <w:rFonts w:cs="Calibri"/>
          <w:bCs/>
        </w:rPr>
        <w:t xml:space="preserve"> </w:t>
      </w:r>
    </w:p>
    <w:p w:rsidR="008B3E5C" w:rsidRPr="0023299F" w:rsidRDefault="008B3E5C" w:rsidP="008B3E5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3E5C" w:rsidRPr="008B3E5C" w:rsidRDefault="008B3E5C" w:rsidP="008B3E5C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 xml:space="preserve"> </w:t>
      </w:r>
    </w:p>
    <w:p w:rsidR="00572972" w:rsidRDefault="00FB2DAB" w:rsidP="00572972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Phenolphthalein</w:t>
      </w:r>
    </w:p>
    <w:p w:rsidR="008B3E5C" w:rsidRPr="0023299F" w:rsidRDefault="008B3E5C" w:rsidP="008B3E5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3E5C" w:rsidRDefault="008B3E5C" w:rsidP="008B3E5C">
      <w:pPr>
        <w:pStyle w:val="ListParagraph"/>
        <w:widowControl w:val="0"/>
        <w:autoSpaceDE w:val="0"/>
        <w:spacing w:after="0"/>
        <w:rPr>
          <w:rFonts w:cs="Calibri"/>
          <w:bCs/>
        </w:rPr>
      </w:pPr>
      <w:r>
        <w:rPr>
          <w:rFonts w:ascii="Arial" w:eastAsia="Times New Roman" w:hAnsi="Arial" w:cs="Arial"/>
          <w:lang w:val="en-US"/>
        </w:rPr>
        <w:t xml:space="preserve"> </w:t>
      </w:r>
    </w:p>
    <w:p w:rsidR="00572972" w:rsidRDefault="00572972" w:rsidP="00572972">
      <w:pPr>
        <w:widowControl w:val="0"/>
        <w:autoSpaceDE w:val="0"/>
        <w:spacing w:after="0"/>
        <w:rPr>
          <w:rFonts w:cs="Calibri"/>
          <w:bCs/>
        </w:rPr>
      </w:pPr>
    </w:p>
    <w:p w:rsidR="008B3E5C" w:rsidRDefault="008B3E5C">
      <w:pPr>
        <w:rPr>
          <w:rFonts w:cs="Calibri"/>
          <w:bCs/>
        </w:rPr>
      </w:pPr>
      <w:r>
        <w:rPr>
          <w:rFonts w:cs="Calibri"/>
          <w:bCs/>
        </w:rPr>
        <w:br w:type="page"/>
      </w:r>
    </w:p>
    <w:p w:rsidR="00FB2DAB" w:rsidRPr="00572972" w:rsidRDefault="00FB2DAB" w:rsidP="00572972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 w:rsidRPr="00572972">
        <w:rPr>
          <w:rFonts w:cs="Calibri"/>
          <w:bCs/>
        </w:rPr>
        <w:lastRenderedPageBreak/>
        <w:t>HT: You are given a 0.50mol/dm</w:t>
      </w:r>
      <w:r w:rsidRPr="00572972">
        <w:rPr>
          <w:rFonts w:cs="Calibri"/>
          <w:bCs/>
          <w:vertAlign w:val="superscript"/>
        </w:rPr>
        <w:t>3</w:t>
      </w:r>
      <w:r w:rsidRPr="00572972">
        <w:rPr>
          <w:rFonts w:cs="Calibri"/>
          <w:bCs/>
        </w:rPr>
        <w:t xml:space="preserve"> solution of nitric acid (strong) and ethanoic acid (weak).</w:t>
      </w:r>
    </w:p>
    <w:p w:rsidR="00FB2DAB" w:rsidRDefault="00FB2DAB" w:rsidP="00285417">
      <w:pPr>
        <w:pStyle w:val="ListParagraph"/>
        <w:widowControl w:val="0"/>
        <w:numPr>
          <w:ilvl w:val="1"/>
          <w:numId w:val="33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Calculate </w:t>
      </w:r>
      <w:r w:rsidRPr="00CA3F74">
        <w:rPr>
          <w:rFonts w:cs="Calibri"/>
          <w:bCs/>
        </w:rPr>
        <w:t>the concentration of each acid, giving your answer in g/dm</w:t>
      </w:r>
      <w:r w:rsidRPr="00CA3F74">
        <w:rPr>
          <w:rFonts w:cs="Calibri"/>
          <w:bCs/>
          <w:vertAlign w:val="superscript"/>
        </w:rPr>
        <w:t>3</w:t>
      </w:r>
      <w:r>
        <w:rPr>
          <w:rFonts w:cs="Calibri"/>
          <w:bCs/>
        </w:rPr>
        <w:t xml:space="preserve"> to 3 significant figures. (2)</w:t>
      </w:r>
    </w:p>
    <w:p w:rsidR="0028340F" w:rsidRDefault="0028340F" w:rsidP="0028340F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:rsidR="0028340F" w:rsidRPr="0023299F" w:rsidRDefault="0028340F" w:rsidP="0028340F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8340F" w:rsidRDefault="0028340F" w:rsidP="0028340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8340F" w:rsidRDefault="0028340F" w:rsidP="0028340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28340F" w:rsidRPr="0023299F" w:rsidRDefault="0028340F" w:rsidP="0028340F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B2DAB" w:rsidRPr="0028340F" w:rsidRDefault="00FB2DAB" w:rsidP="0028340F">
      <w:pPr>
        <w:widowControl w:val="0"/>
        <w:autoSpaceDE w:val="0"/>
        <w:spacing w:after="0"/>
        <w:rPr>
          <w:rFonts w:cs="Calibri"/>
          <w:bCs/>
        </w:rPr>
      </w:pPr>
    </w:p>
    <w:p w:rsidR="00FB2DAB" w:rsidRDefault="00FB2DAB" w:rsidP="00285417">
      <w:pPr>
        <w:pStyle w:val="ListParagraph"/>
        <w:widowControl w:val="0"/>
        <w:numPr>
          <w:ilvl w:val="1"/>
          <w:numId w:val="33"/>
        </w:numPr>
        <w:autoSpaceDE w:val="0"/>
        <w:spacing w:after="0"/>
        <w:rPr>
          <w:rFonts w:cs="Calibri"/>
          <w:bCs/>
        </w:rPr>
      </w:pPr>
      <w:r w:rsidRPr="00CA3F74">
        <w:rPr>
          <w:rFonts w:cs="Calibri"/>
          <w:bCs/>
        </w:rPr>
        <w:t xml:space="preserve">The solution of ethanoic acid has a pH of 4 and the solution of nitric </w:t>
      </w:r>
      <w:r>
        <w:rPr>
          <w:rFonts w:cs="Calibri"/>
          <w:bCs/>
        </w:rPr>
        <w:t>acid a pH of 1.  How many times</w:t>
      </w:r>
      <w:r w:rsidRPr="00324B1B">
        <w:rPr>
          <w:rFonts w:cs="Calibri"/>
          <w:bCs/>
        </w:rPr>
        <w:t xml:space="preserve"> greater is the concentration of H</w:t>
      </w:r>
      <w:r w:rsidRPr="00324B1B">
        <w:rPr>
          <w:rFonts w:cs="Calibri"/>
          <w:bCs/>
          <w:vertAlign w:val="superscript"/>
        </w:rPr>
        <w:t>+</w:t>
      </w:r>
      <w:r w:rsidRPr="00324B1B">
        <w:rPr>
          <w:rFonts w:cs="Calibri"/>
          <w:bCs/>
        </w:rPr>
        <w:t xml:space="preserve"> ions in the nitric acid compared to</w:t>
      </w:r>
      <w:r>
        <w:rPr>
          <w:rFonts w:cs="Calibri"/>
          <w:bCs/>
        </w:rPr>
        <w:t xml:space="preserve"> the concentration in the </w:t>
      </w:r>
      <w:r w:rsidRPr="00324B1B">
        <w:rPr>
          <w:rFonts w:cs="Calibri"/>
          <w:bCs/>
        </w:rPr>
        <w:t>ethanoic acid?</w:t>
      </w:r>
      <w:r w:rsidR="00275475">
        <w:rPr>
          <w:rFonts w:cs="Calibri"/>
          <w:bCs/>
        </w:rPr>
        <w:t xml:space="preserve"> (2)</w:t>
      </w:r>
    </w:p>
    <w:p w:rsidR="0028340F" w:rsidRDefault="0028340F" w:rsidP="0028340F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:rsidR="0028340F" w:rsidRPr="0023299F" w:rsidRDefault="0028340F" w:rsidP="0028340F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8340F" w:rsidRDefault="0028340F" w:rsidP="0028340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8340F" w:rsidRDefault="0028340F" w:rsidP="0028340F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28340F" w:rsidRPr="0023299F" w:rsidRDefault="0028340F" w:rsidP="0028340F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85417" w:rsidRPr="00285417" w:rsidRDefault="00285417" w:rsidP="00285417">
      <w:pPr>
        <w:widowControl w:val="0"/>
        <w:autoSpaceDE w:val="0"/>
        <w:spacing w:after="0"/>
        <w:rPr>
          <w:rFonts w:cs="Calibri"/>
          <w:bCs/>
        </w:rPr>
      </w:pPr>
    </w:p>
    <w:p w:rsidR="00786209" w:rsidRPr="00786209" w:rsidRDefault="00275475" w:rsidP="00786209">
      <w:pPr>
        <w:pStyle w:val="ListParagraph"/>
        <w:numPr>
          <w:ilvl w:val="0"/>
          <w:numId w:val="24"/>
        </w:numPr>
        <w:autoSpaceDE w:val="0"/>
        <w:spacing w:after="120"/>
        <w:rPr>
          <w:rFonts w:cs="Calibri"/>
          <w:b/>
          <w:bCs/>
          <w:i/>
          <w:iCs/>
          <w:color w:val="00B050"/>
        </w:rPr>
      </w:pPr>
      <w:r>
        <w:rPr>
          <w:rFonts w:cs="Calibri"/>
          <w:bCs/>
        </w:rPr>
        <w:t>HT: Explain the difference between a dilute and concentrated acid. Why can an acid be both weak and concentrated? (6)</w:t>
      </w:r>
    </w:p>
    <w:p w:rsidR="005A2C0C" w:rsidRPr="0023299F" w:rsidRDefault="005A2C0C" w:rsidP="005A2C0C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A2C0C" w:rsidRDefault="005A2C0C" w:rsidP="005A2C0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A2C0C" w:rsidRDefault="005A2C0C" w:rsidP="005A2C0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5A2C0C" w:rsidRDefault="005A2C0C" w:rsidP="005A2C0C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A2C0C" w:rsidRPr="005A2C0C" w:rsidRDefault="005A2C0C" w:rsidP="005A2C0C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</w:pPr>
      <w:r w:rsidRPr="005A2C0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A2C0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A2C0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</w:pPr>
      <w:r w:rsidRPr="005A2C0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5A2C0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5A2C0C" w:rsidRPr="005A2C0C" w:rsidRDefault="005A2C0C" w:rsidP="005A2C0C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5A2C0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85417" w:rsidRDefault="00285417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D518A" w:rsidRPr="003D5396" w:rsidRDefault="0095623F" w:rsidP="003D5396">
      <w:pPr>
        <w:autoSpaceDE w:val="0"/>
        <w:spacing w:after="120"/>
        <w:rPr>
          <w:rFonts w:cs="Calibri"/>
          <w:b/>
          <w:bCs/>
          <w:i/>
          <w:iCs/>
          <w:color w:val="00B050"/>
        </w:rPr>
      </w:pPr>
      <w:r>
        <w:rPr>
          <w:b/>
          <w:sz w:val="28"/>
          <w:u w:val="single"/>
        </w:rPr>
        <w:lastRenderedPageBreak/>
        <w:t>B. Reactions of acids: N</w:t>
      </w:r>
      <w:r w:rsidR="008D518A" w:rsidRPr="003D5396">
        <w:rPr>
          <w:b/>
          <w:sz w:val="28"/>
          <w:u w:val="single"/>
        </w:rPr>
        <w:t>eutralisation, salts and titration</w:t>
      </w:r>
    </w:p>
    <w:p w:rsidR="00B36EC4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A student carried out a reaction by adding zinc to sulfuric acid. Write a word equation for the reaction and explain how they would test the gas produced to identify it.</w:t>
      </w:r>
      <w:r w:rsidR="00FF084D">
        <w:rPr>
          <w:rFonts w:cs="Calibri"/>
          <w:bCs/>
        </w:rPr>
        <w:t xml:space="preserve"> (3)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213279" w:rsidRPr="0023299F" w:rsidRDefault="00213279" w:rsidP="00213279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213279" w:rsidRPr="0023299F" w:rsidRDefault="00213279" w:rsidP="00213279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93854" w:rsidRPr="00E2208D" w:rsidRDefault="00393854" w:rsidP="00213279">
      <w:pPr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an acid-alkali neutralisation reaction in terms of ions.</w:t>
      </w:r>
      <w:r w:rsidR="0084157E">
        <w:rPr>
          <w:rFonts w:cs="Calibri"/>
          <w:bCs/>
        </w:rPr>
        <w:t xml:space="preserve"> (3)</w:t>
      </w:r>
    </w:p>
    <w:p w:rsidR="00213279" w:rsidRPr="00213279" w:rsidRDefault="00213279" w:rsidP="00213279">
      <w:pPr>
        <w:widowControl w:val="0"/>
        <w:autoSpaceDE w:val="0"/>
        <w:spacing w:after="0"/>
        <w:rPr>
          <w:rFonts w:cs="Calibri"/>
          <w:bCs/>
        </w:rPr>
      </w:pP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</w:pPr>
      <w:r w:rsidRPr="0021327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213279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21327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93854" w:rsidRPr="0005429E" w:rsidRDefault="00393854" w:rsidP="0005429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how to carry out an acid-alkali titration to prepare a pure, dry salt.</w:t>
      </w:r>
      <w:r w:rsidR="005331D0">
        <w:rPr>
          <w:rFonts w:cs="Calibri"/>
          <w:bCs/>
        </w:rPr>
        <w:t xml:space="preserve"> (6)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213279" w:rsidRPr="0023299F" w:rsidRDefault="00213279" w:rsidP="00213279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213279" w:rsidRPr="0023299F" w:rsidRDefault="00213279" w:rsidP="00213279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Default="00213279" w:rsidP="00213279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</w:pPr>
      <w:r w:rsidRPr="0021327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213279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21327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70192" w:rsidRDefault="00B70192" w:rsidP="0084157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</w:pPr>
      <w:r w:rsidRPr="0021327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213279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213279" w:rsidRPr="00213279" w:rsidRDefault="00213279" w:rsidP="00213279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21327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13279" w:rsidRPr="0084157E" w:rsidRDefault="00213279" w:rsidP="0084157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Complete the following table to indicate the solubility of the following substances in water.</w:t>
      </w:r>
      <w:r w:rsidR="00DB494D">
        <w:rPr>
          <w:rFonts w:cs="Calibri"/>
          <w:bCs/>
        </w:rPr>
        <w:t xml:space="preserve"> (5)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0"/>
        <w:gridCol w:w="4136"/>
      </w:tblGrid>
      <w:tr w:rsidR="00FD55E9" w:rsidTr="00DB494D">
        <w:tc>
          <w:tcPr>
            <w:tcW w:w="4160" w:type="dxa"/>
            <w:vAlign w:val="center"/>
          </w:tcPr>
          <w:p w:rsidR="00FD55E9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Substance</w:t>
            </w:r>
          </w:p>
        </w:tc>
        <w:tc>
          <w:tcPr>
            <w:tcW w:w="4136" w:type="dxa"/>
            <w:vAlign w:val="center"/>
          </w:tcPr>
          <w:p w:rsidR="00FD55E9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Solubility in water</w:t>
            </w: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Ammonium nitrate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Sodium chloride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Lead </w:t>
            </w:r>
            <w:proofErr w:type="spellStart"/>
            <w:r>
              <w:rPr>
                <w:rFonts w:cs="Calibri"/>
                <w:bCs/>
              </w:rPr>
              <w:t>sulfate</w:t>
            </w:r>
            <w:proofErr w:type="spellEnd"/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Calcium carbonate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Sodium carbonate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</w:tbl>
    <w:p w:rsidR="001E75BE" w:rsidRDefault="001E75BE" w:rsidP="001E75BE">
      <w:pPr>
        <w:pStyle w:val="ListParagraph"/>
        <w:rPr>
          <w:rFonts w:cs="Calibri"/>
          <w:bCs/>
        </w:rPr>
      </w:pPr>
    </w:p>
    <w:p w:rsidR="00BB674A" w:rsidRDefault="00BB674A">
      <w:pPr>
        <w:rPr>
          <w:rFonts w:cs="Calibri"/>
          <w:bCs/>
        </w:rPr>
      </w:pPr>
      <w:r>
        <w:rPr>
          <w:rFonts w:cs="Calibri"/>
          <w:bCs/>
        </w:rPr>
        <w:br w:type="page"/>
      </w:r>
    </w:p>
    <w:p w:rsidR="002E61F3" w:rsidRPr="001E75BE" w:rsidRDefault="002E61F3" w:rsidP="001E75BE">
      <w:pPr>
        <w:pStyle w:val="ListParagraph"/>
        <w:numPr>
          <w:ilvl w:val="0"/>
          <w:numId w:val="34"/>
        </w:numPr>
        <w:rPr>
          <w:rFonts w:cs="Calibri"/>
          <w:bCs/>
        </w:rPr>
      </w:pPr>
      <w:r w:rsidRPr="001E75BE">
        <w:rPr>
          <w:rFonts w:cs="Calibri"/>
          <w:bCs/>
        </w:rPr>
        <w:lastRenderedPageBreak/>
        <w:t>For the following reactions predict whether a precipitate will form. Name the precipitate if one is formed.</w:t>
      </w:r>
      <w:r w:rsidR="00311526" w:rsidRPr="001E75BE">
        <w:rPr>
          <w:rFonts w:cs="Calibri"/>
          <w:bCs/>
        </w:rPr>
        <w:t xml:space="preserve"> (2)</w:t>
      </w:r>
    </w:p>
    <w:p w:rsidR="002E61F3" w:rsidRDefault="005B437A" w:rsidP="002E61F3">
      <w:pPr>
        <w:pStyle w:val="ListParagraph"/>
        <w:widowControl w:val="0"/>
        <w:numPr>
          <w:ilvl w:val="1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Sulfuric acid + calcium </w:t>
      </w:r>
    </w:p>
    <w:p w:rsidR="00BB674A" w:rsidRDefault="00BB674A" w:rsidP="00BB674A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:rsidR="00BB674A" w:rsidRPr="0023299F" w:rsidRDefault="00BB674A" w:rsidP="00BB674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B674A" w:rsidRPr="00BB674A" w:rsidRDefault="00BB674A" w:rsidP="00BB674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 xml:space="preserve"> </w:t>
      </w:r>
    </w:p>
    <w:p w:rsidR="002E61F3" w:rsidRDefault="005B437A" w:rsidP="002E61F3">
      <w:pPr>
        <w:pStyle w:val="ListParagraph"/>
        <w:widowControl w:val="0"/>
        <w:numPr>
          <w:ilvl w:val="1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Sulfuric acid + sodium </w:t>
      </w:r>
    </w:p>
    <w:p w:rsidR="00BB674A" w:rsidRDefault="00BB674A" w:rsidP="00BB674A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:rsidR="00BB674A" w:rsidRPr="00BB674A" w:rsidRDefault="00BB674A" w:rsidP="00BB674A">
      <w:pPr>
        <w:widowControl w:val="0"/>
        <w:autoSpaceDE w:val="0"/>
        <w:spacing w:after="0"/>
        <w:ind w:left="720"/>
        <w:contextualSpacing/>
      </w:pPr>
      <w:r w:rsidRPr="00BB674A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5B437A" w:rsidRPr="005B437A" w:rsidRDefault="005B437A" w:rsidP="005B437A">
      <w:pPr>
        <w:widowControl w:val="0"/>
        <w:autoSpaceDE w:val="0"/>
        <w:spacing w:after="0"/>
        <w:rPr>
          <w:rFonts w:cs="Calibri"/>
          <w:bCs/>
        </w:rPr>
      </w:pPr>
    </w:p>
    <w:p w:rsidR="00B0545C" w:rsidRPr="002811CF" w:rsidRDefault="00B0545C" w:rsidP="001E75BE">
      <w:pPr>
        <w:pStyle w:val="ListParagraph"/>
        <w:widowControl w:val="0"/>
        <w:numPr>
          <w:ilvl w:val="0"/>
          <w:numId w:val="35"/>
        </w:numPr>
        <w:autoSpaceDE w:val="0"/>
        <w:spacing w:after="0"/>
        <w:rPr>
          <w:rFonts w:cs="Calibri"/>
          <w:bCs/>
        </w:rPr>
      </w:pPr>
      <w:r w:rsidRPr="002811CF">
        <w:rPr>
          <w:rFonts w:cs="Calibri"/>
          <w:bCs/>
        </w:rPr>
        <w:t>Magnesium carbonate reacts with nitric acid.  The equation is shown below:</w:t>
      </w:r>
    </w:p>
    <w:p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</w:p>
    <w:p w:rsidR="00B0545C" w:rsidRDefault="00B0545C" w:rsidP="00B0545C">
      <w:pPr>
        <w:widowControl w:val="0"/>
        <w:autoSpaceDE w:val="0"/>
        <w:spacing w:after="0"/>
        <w:jc w:val="center"/>
      </w:pPr>
      <w:proofErr w:type="gramStart"/>
      <w:r>
        <w:rPr>
          <w:rFonts w:cs="Calibri"/>
          <w:color w:val="000000"/>
          <w:shd w:val="clear" w:color="auto" w:fill="FFFFFF"/>
        </w:rPr>
        <w:t>MgCO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+ 2 HNO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---&gt; Mg(NO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)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+ H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O(l) + CO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(g)</w:t>
      </w:r>
    </w:p>
    <w:p w:rsidR="00B0545C" w:rsidRDefault="00B0545C" w:rsidP="00B0545C">
      <w:pPr>
        <w:widowControl w:val="0"/>
        <w:autoSpaceDE w:val="0"/>
        <w:spacing w:after="0"/>
        <w:jc w:val="center"/>
        <w:rPr>
          <w:rFonts w:cs="Calibri"/>
          <w:color w:val="333333"/>
          <w:shd w:val="clear" w:color="auto" w:fill="FFFFFF"/>
        </w:rPr>
      </w:pPr>
    </w:p>
    <w:p w:rsidR="00B0545C" w:rsidRDefault="00B0545C" w:rsidP="00B0545C">
      <w:pPr>
        <w:widowControl w:val="0"/>
        <w:autoSpaceDE w:val="0"/>
        <w:spacing w:after="0"/>
      </w:pPr>
      <w:r>
        <w:rPr>
          <w:rFonts w:cs="Calibri"/>
          <w:color w:val="333333"/>
          <w:shd w:val="clear" w:color="auto" w:fill="FFFFFF"/>
        </w:rPr>
        <w:t xml:space="preserve">              </w:t>
      </w:r>
      <w:r>
        <w:rPr>
          <w:rFonts w:cs="Calibri"/>
          <w:b/>
          <w:bCs/>
          <w:i/>
          <w:iCs/>
          <w:color w:val="333333"/>
          <w:shd w:val="clear" w:color="auto" w:fill="FFFFFF"/>
        </w:rPr>
        <w:t>Extended writing:</w:t>
      </w:r>
    </w:p>
    <w:p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              Plan a method to produce dry crystals of magnesium nitrate. (6)</w:t>
      </w:r>
    </w:p>
    <w:p w:rsidR="003D5396" w:rsidRDefault="00F27D9F" w:rsidP="003D5396">
      <w:pPr>
        <w:pStyle w:val="Default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     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</w:pPr>
      <w:r w:rsidRPr="00E7026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E70261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E7026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</w:pPr>
      <w:r w:rsidRPr="00E7026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E70261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E7026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</w:pPr>
      <w:r w:rsidRPr="00E7026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E70261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E70261" w:rsidRPr="00E70261" w:rsidRDefault="00E70261" w:rsidP="00E70261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E7026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D5396" w:rsidRDefault="003D5396" w:rsidP="003D5396">
      <w:pPr>
        <w:pStyle w:val="Default"/>
        <w:rPr>
          <w:rFonts w:ascii="Calibri" w:hAnsi="Calibri" w:cs="Calibri"/>
          <w:bCs/>
          <w:sz w:val="22"/>
          <w:szCs w:val="22"/>
        </w:rPr>
      </w:pPr>
    </w:p>
    <w:p w:rsidR="00705A30" w:rsidRPr="00705A30" w:rsidRDefault="00705A30" w:rsidP="00705A30">
      <w:pPr>
        <w:widowControl w:val="0"/>
        <w:autoSpaceDE w:val="0"/>
        <w:spacing w:after="0"/>
        <w:ind w:left="720"/>
        <w:contextualSpacing/>
      </w:pPr>
      <w:r w:rsidRPr="00705A30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5A30" w:rsidRPr="00705A30" w:rsidRDefault="00705A30" w:rsidP="00705A30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5A30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705A30" w:rsidRPr="00705A30" w:rsidRDefault="00705A30" w:rsidP="00705A30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5A30" w:rsidRPr="00705A30" w:rsidRDefault="00705A30" w:rsidP="00705A30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705A30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70261" w:rsidRDefault="00E70261">
      <w:pPr>
        <w:rPr>
          <w:rFonts w:ascii="Calibri" w:eastAsia="Calibri" w:hAnsi="Calibri" w:cs="Calibri"/>
          <w:bCs/>
          <w:color w:val="000000"/>
          <w:lang w:val="en-US"/>
        </w:rPr>
      </w:pPr>
      <w:r>
        <w:rPr>
          <w:rFonts w:ascii="Calibri" w:hAnsi="Calibri" w:cs="Calibri"/>
          <w:bCs/>
        </w:rPr>
        <w:br w:type="page"/>
      </w:r>
    </w:p>
    <w:p w:rsidR="00B0545C" w:rsidRPr="003D5396" w:rsidRDefault="007666C1" w:rsidP="001E75BE">
      <w:pPr>
        <w:pStyle w:val="Default"/>
        <w:numPr>
          <w:ilvl w:val="0"/>
          <w:numId w:val="35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lastRenderedPageBreak/>
        <w:t xml:space="preserve">A titration is carried out between hydrochloric acid and sodium hydroxide.  </w:t>
      </w:r>
    </w:p>
    <w:p w:rsidR="00B0545C" w:rsidRPr="00820468" w:rsidRDefault="00B0545C" w:rsidP="001E75BE">
      <w:pPr>
        <w:pStyle w:val="Default"/>
        <w:numPr>
          <w:ilvl w:val="1"/>
          <w:numId w:val="35"/>
        </w:numPr>
        <w:rPr>
          <w:rFonts w:ascii="Calibri" w:hAnsi="Calibri" w:cs="Calibri"/>
          <w:bCs/>
          <w:sz w:val="22"/>
          <w:szCs w:val="22"/>
        </w:rPr>
      </w:pPr>
      <w:r w:rsidRPr="00820468">
        <w:rPr>
          <w:rFonts w:ascii="Calibri" w:hAnsi="Calibri" w:cs="Calibri"/>
          <w:bCs/>
          <w:sz w:val="22"/>
          <w:szCs w:val="22"/>
        </w:rPr>
        <w:t>The following results show the volumes of acid added to neutralize the sodium hydroxide.</w:t>
      </w:r>
    </w:p>
    <w:p w:rsidR="00B0545C" w:rsidRDefault="00B0545C" w:rsidP="00B0545C">
      <w:pPr>
        <w:pStyle w:val="Default"/>
        <w:rPr>
          <w:rFonts w:ascii="Calibri" w:hAnsi="Calibri" w:cs="Calibri"/>
          <w:bCs/>
          <w:sz w:val="22"/>
          <w:szCs w:val="22"/>
        </w:rPr>
      </w:pPr>
    </w:p>
    <w:tbl>
      <w:tblPr>
        <w:tblW w:w="676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1353"/>
        <w:gridCol w:w="1353"/>
        <w:gridCol w:w="1353"/>
        <w:gridCol w:w="1354"/>
      </w:tblGrid>
      <w:tr w:rsidR="00B0545C" w:rsidTr="003D171B">
        <w:trPr>
          <w:trHeight w:val="342"/>
          <w:jc w:val="center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Rough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2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3</w:t>
            </w:r>
          </w:p>
        </w:tc>
      </w:tr>
      <w:tr w:rsidR="00B0545C" w:rsidTr="003D171B">
        <w:trPr>
          <w:trHeight w:val="685"/>
          <w:jc w:val="center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Volume of acid added (cm</w:t>
            </w:r>
            <w:r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3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15.70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15.30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15.25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15.30</w:t>
            </w:r>
          </w:p>
        </w:tc>
      </w:tr>
    </w:tbl>
    <w:p w:rsidR="00B0545C" w:rsidRDefault="00B0545C" w:rsidP="00B0545C">
      <w:pPr>
        <w:pStyle w:val="Default"/>
        <w:rPr>
          <w:rFonts w:ascii="Calibri" w:hAnsi="Calibri" w:cs="Calibri"/>
          <w:bCs/>
          <w:sz w:val="22"/>
          <w:szCs w:val="22"/>
        </w:rPr>
      </w:pPr>
    </w:p>
    <w:p w:rsidR="00843F46" w:rsidRDefault="00B0545C" w:rsidP="00A3108E">
      <w:pPr>
        <w:pStyle w:val="Default"/>
        <w:ind w:left="1440"/>
        <w:rPr>
          <w:b/>
          <w:i/>
          <w:iCs/>
          <w:color w:val="00B050"/>
        </w:rPr>
      </w:pPr>
      <w:r>
        <w:rPr>
          <w:rFonts w:ascii="Calibri" w:hAnsi="Calibri" w:cs="Calibri"/>
          <w:bCs/>
          <w:sz w:val="22"/>
          <w:szCs w:val="22"/>
        </w:rPr>
        <w:t>Calculate the mean volume of solution added and explain your answer. (3)</w:t>
      </w:r>
      <w:r w:rsidR="00820468">
        <w:rPr>
          <w:b/>
          <w:i/>
          <w:iCs/>
          <w:color w:val="00B050"/>
        </w:rPr>
        <w:t xml:space="preserve"> </w:t>
      </w:r>
    </w:p>
    <w:p w:rsidR="00843F46" w:rsidRPr="00843F46" w:rsidRDefault="00820468" w:rsidP="00843F46">
      <w:pPr>
        <w:pStyle w:val="ListParagraph"/>
        <w:widowControl w:val="0"/>
        <w:autoSpaceDE w:val="0"/>
        <w:spacing w:after="0"/>
      </w:pPr>
      <w:r>
        <w:rPr>
          <w:b/>
          <w:i/>
          <w:iCs/>
          <w:color w:val="00B050"/>
        </w:rPr>
        <w:t xml:space="preserve">  </w:t>
      </w:r>
      <w:r w:rsidR="00843F46" w:rsidRPr="00843F46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43F46" w:rsidRPr="00843F46" w:rsidRDefault="00843F46" w:rsidP="00843F46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843F46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43F46" w:rsidRPr="00843F46" w:rsidRDefault="00843F46" w:rsidP="00843F46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F27D9F" w:rsidRPr="00843F46" w:rsidRDefault="00843F46" w:rsidP="00843F46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843F46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  <w:r w:rsidR="00820468">
        <w:rPr>
          <w:b/>
          <w:i/>
          <w:iCs/>
          <w:color w:val="00B050"/>
        </w:rPr>
        <w:t xml:space="preserve">       </w:t>
      </w:r>
    </w:p>
    <w:p w:rsidR="00A3108E" w:rsidRPr="00A3108E" w:rsidRDefault="00A3108E" w:rsidP="00A3108E">
      <w:pPr>
        <w:pStyle w:val="Default"/>
        <w:ind w:left="1440"/>
        <w:rPr>
          <w:rFonts w:asciiTheme="minorHAnsi" w:hAnsiTheme="minorHAnsi" w:cs="Calibri"/>
          <w:bCs/>
          <w:sz w:val="20"/>
          <w:szCs w:val="22"/>
        </w:rPr>
      </w:pPr>
    </w:p>
    <w:p w:rsidR="00B0545C" w:rsidRDefault="00B0545C" w:rsidP="001E75BE">
      <w:pPr>
        <w:pStyle w:val="ListParagraph"/>
        <w:numPr>
          <w:ilvl w:val="1"/>
          <w:numId w:val="35"/>
        </w:numPr>
        <w:autoSpaceDE w:val="0"/>
        <w:spacing w:after="0"/>
      </w:pPr>
      <w:r w:rsidRPr="00844192">
        <w:rPr>
          <w:rFonts w:cs="Calibri"/>
          <w:bCs/>
        </w:rPr>
        <w:t>HT: In another investigation, it takes 27.00cm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 xml:space="preserve"> of hydrochloric acid to neutralise 25.00cm</w:t>
      </w:r>
      <w:r w:rsidRPr="00844192">
        <w:rPr>
          <w:rFonts w:cs="Calibri"/>
          <w:bCs/>
          <w:vertAlign w:val="superscript"/>
        </w:rPr>
        <w:t>3</w:t>
      </w:r>
      <w:r w:rsidR="00844192">
        <w:rPr>
          <w:rFonts w:cs="Calibri"/>
          <w:bCs/>
        </w:rPr>
        <w:t xml:space="preserve"> of </w:t>
      </w:r>
      <w:r w:rsidRPr="00844192">
        <w:rPr>
          <w:rFonts w:cs="Calibri"/>
          <w:bCs/>
        </w:rPr>
        <w:t xml:space="preserve">sodium hydroxide at a concentration of 1.0 </w:t>
      </w:r>
      <w:proofErr w:type="spellStart"/>
      <w:r w:rsidRPr="00844192">
        <w:rPr>
          <w:rFonts w:cs="Calibri"/>
          <w:bCs/>
        </w:rPr>
        <w:t>mol</w:t>
      </w:r>
      <w:proofErr w:type="spellEnd"/>
      <w:r w:rsidRPr="00844192">
        <w:rPr>
          <w:rFonts w:cs="Calibri"/>
          <w:bCs/>
        </w:rPr>
        <w:t>/dm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>.  Calculate the concent</w:t>
      </w:r>
      <w:r w:rsidR="00844192">
        <w:rPr>
          <w:rFonts w:cs="Calibri"/>
          <w:bCs/>
        </w:rPr>
        <w:t xml:space="preserve">ration of hydrochloric </w:t>
      </w:r>
      <w:r w:rsidRPr="00844192">
        <w:rPr>
          <w:rFonts w:cs="Calibri"/>
          <w:bCs/>
        </w:rPr>
        <w:t>acid in g/cm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>. (4)</w:t>
      </w:r>
    </w:p>
    <w:p w:rsidR="00843F46" w:rsidRPr="00843F46" w:rsidRDefault="00B0545C" w:rsidP="00843F46">
      <w:pPr>
        <w:pStyle w:val="ListParagraph"/>
        <w:widowControl w:val="0"/>
        <w:autoSpaceDE w:val="0"/>
        <w:spacing w:after="0"/>
      </w:pPr>
      <w:r>
        <w:rPr>
          <w:rFonts w:cs="Calibri"/>
          <w:b/>
          <w:i/>
          <w:iCs/>
          <w:color w:val="00B050"/>
        </w:rPr>
        <w:t xml:space="preserve"> </w:t>
      </w:r>
      <w:r w:rsidR="00844192">
        <w:rPr>
          <w:rFonts w:cs="Calibri"/>
          <w:b/>
          <w:i/>
          <w:iCs/>
          <w:color w:val="00B050"/>
        </w:rPr>
        <w:t xml:space="preserve">                     </w:t>
      </w:r>
      <w:r w:rsidR="00843F46" w:rsidRPr="00843F46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43F46" w:rsidRPr="00843F46" w:rsidRDefault="00843F46" w:rsidP="00843F46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843F46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43F46" w:rsidRPr="00843F46" w:rsidRDefault="00843F46" w:rsidP="00843F46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0545C" w:rsidRPr="00843F46" w:rsidRDefault="00843F46" w:rsidP="00843F46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843F46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A5FAA" w:rsidRDefault="00CA5FAA">
      <w:pPr>
        <w:rPr>
          <w:b/>
          <w:sz w:val="28"/>
          <w:u w:val="single"/>
        </w:rPr>
      </w:pPr>
    </w:p>
    <w:p w:rsidR="003F4689" w:rsidRDefault="003F4689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Electrolysis of a molten ionic compound; electrolysis of an aqueous solution</w:t>
      </w:r>
    </w:p>
    <w:p w:rsidR="00B0545C" w:rsidRDefault="00B0545C" w:rsidP="00A43ECB">
      <w:pPr>
        <w:pStyle w:val="ListParagraph"/>
        <w:widowControl w:val="0"/>
        <w:numPr>
          <w:ilvl w:val="0"/>
          <w:numId w:val="30"/>
        </w:numPr>
        <w:autoSpaceDE w:val="0"/>
        <w:spacing w:after="0"/>
      </w:pPr>
      <w:r w:rsidRPr="00A43ECB">
        <w:rPr>
          <w:rFonts w:eastAsia="Times New Roman" w:cs="Calibri"/>
        </w:rPr>
        <w:t>The diagram shows how molten lead bromide is electrolysed. Lead bromide contains Pb</w:t>
      </w:r>
      <w:r w:rsidRPr="00A43ECB">
        <w:rPr>
          <w:rFonts w:eastAsia="Times New Roman" w:cs="Calibri"/>
          <w:vertAlign w:val="superscript"/>
        </w:rPr>
        <w:t>2+</w:t>
      </w:r>
      <w:r w:rsidRPr="00A43ECB">
        <w:rPr>
          <w:rFonts w:eastAsia="Times New Roman" w:cs="Calibri"/>
        </w:rPr>
        <w:t xml:space="preserve"> and Br</w:t>
      </w:r>
      <w:r w:rsidRPr="00A43ECB">
        <w:rPr>
          <w:rFonts w:eastAsia="Times New Roman" w:cs="Calibri"/>
          <w:vertAlign w:val="superscript"/>
        </w:rPr>
        <w:t>-</w:t>
      </w:r>
      <w:r w:rsidRPr="00A43ECB">
        <w:rPr>
          <w:rFonts w:eastAsia="Times New Roman" w:cs="Calibri"/>
        </w:rPr>
        <w:t xml:space="preserve"> ions.</w:t>
      </w:r>
    </w:p>
    <w:p w:rsidR="00B0545C" w:rsidRDefault="00B0545C" w:rsidP="00B0545C">
      <w:pPr>
        <w:widowControl w:val="0"/>
        <w:autoSpaceDE w:val="0"/>
        <w:spacing w:after="0"/>
        <w:ind w:firstLine="360"/>
        <w:jc w:val="center"/>
      </w:pPr>
      <w:r>
        <w:rPr>
          <w:rFonts w:cs="Calibri"/>
          <w:noProof/>
          <w:lang w:eastAsia="en-GB"/>
        </w:rPr>
        <w:drawing>
          <wp:inline distT="0" distB="0" distL="0" distR="0" wp14:anchorId="086771F8" wp14:editId="038BF18B">
            <wp:extent cx="3032717" cy="2401854"/>
            <wp:effectExtent l="0" t="0" r="0" b="0"/>
            <wp:docPr id="6" name="Picture 11" descr="Image result for electrolysis of molten zinc chlori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2717" cy="24018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:rsidR="00B0545C" w:rsidRPr="00A43ECB" w:rsidRDefault="00B0545C" w:rsidP="00A43ECB">
      <w:pPr>
        <w:pStyle w:val="ListParagraph"/>
        <w:widowControl w:val="0"/>
        <w:numPr>
          <w:ilvl w:val="1"/>
          <w:numId w:val="30"/>
        </w:numPr>
        <w:autoSpaceDE w:val="0"/>
        <w:spacing w:after="0"/>
        <w:rPr>
          <w:rFonts w:eastAsia="Times New Roman" w:cs="Calibri"/>
        </w:rPr>
      </w:pPr>
      <w:r w:rsidRPr="00A43ECB">
        <w:rPr>
          <w:rFonts w:eastAsia="Times New Roman" w:cs="Calibri"/>
        </w:rPr>
        <w:t>Explain why molten lead bromide conducts electricity. (1)</w:t>
      </w:r>
    </w:p>
    <w:p w:rsidR="000B739C" w:rsidRPr="000B739C" w:rsidRDefault="00B0545C" w:rsidP="000B739C">
      <w:pPr>
        <w:pStyle w:val="ListParagraph"/>
        <w:widowControl w:val="0"/>
        <w:autoSpaceDE w:val="0"/>
        <w:spacing w:after="0"/>
      </w:pPr>
      <w:r>
        <w:rPr>
          <w:rFonts w:eastAsia="Times New Roman" w:cs="Calibri"/>
        </w:rPr>
        <w:t xml:space="preserve">         </w:t>
      </w:r>
      <w:r w:rsidR="000B739C" w:rsidRPr="000B739C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0B739C" w:rsidRPr="000B739C" w:rsidRDefault="000B739C" w:rsidP="000B739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0B739C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0B739C" w:rsidRPr="000B739C" w:rsidRDefault="000B739C" w:rsidP="000B739C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0545C" w:rsidRDefault="00B0545C" w:rsidP="00A43ECB">
      <w:pPr>
        <w:widowControl w:val="0"/>
        <w:autoSpaceDE w:val="0"/>
        <w:spacing w:after="0"/>
        <w:rPr>
          <w:rFonts w:eastAsia="Times New Roman" w:cs="Calibri"/>
        </w:rPr>
      </w:pPr>
    </w:p>
    <w:p w:rsidR="00DA6343" w:rsidRDefault="00B0545C" w:rsidP="000B739C">
      <w:pPr>
        <w:pStyle w:val="ListParagraph"/>
        <w:widowControl w:val="0"/>
        <w:numPr>
          <w:ilvl w:val="0"/>
          <w:numId w:val="36"/>
        </w:numPr>
        <w:autoSpaceDE w:val="0"/>
        <w:spacing w:after="0"/>
        <w:rPr>
          <w:rFonts w:eastAsia="Times New Roman" w:cs="Calibri"/>
        </w:rPr>
      </w:pPr>
      <w:r w:rsidRPr="00A43ECB">
        <w:rPr>
          <w:rFonts w:eastAsia="Times New Roman" w:cs="Calibri"/>
        </w:rPr>
        <w:t>HT: Write the half equations, including the state symbols</w:t>
      </w:r>
      <w:r w:rsidR="0095623F">
        <w:rPr>
          <w:rFonts w:eastAsia="Times New Roman" w:cs="Calibri"/>
        </w:rPr>
        <w:t>,</w:t>
      </w:r>
      <w:r w:rsidRPr="00A43ECB">
        <w:rPr>
          <w:rFonts w:eastAsia="Times New Roman" w:cs="Calibri"/>
        </w:rPr>
        <w:t xml:space="preserve"> for the changes at</w:t>
      </w:r>
      <w:r w:rsidR="00A43ECB" w:rsidRPr="00A43ECB">
        <w:rPr>
          <w:rFonts w:eastAsia="Times New Roman" w:cs="Calibri"/>
        </w:rPr>
        <w:t xml:space="preserve"> the anode </w:t>
      </w:r>
      <w:r w:rsidR="00A43ECB">
        <w:rPr>
          <w:rFonts w:eastAsia="Times New Roman" w:cs="Calibri"/>
        </w:rPr>
        <w:t xml:space="preserve">and </w:t>
      </w:r>
      <w:r w:rsidRPr="00A43ECB">
        <w:rPr>
          <w:rFonts w:eastAsia="Times New Roman" w:cs="Calibri"/>
        </w:rPr>
        <w:t>cathode. (4)</w:t>
      </w:r>
    </w:p>
    <w:p w:rsidR="000A107E" w:rsidRDefault="000A107E" w:rsidP="000A107E">
      <w:pPr>
        <w:pStyle w:val="ListParagraph"/>
        <w:widowControl w:val="0"/>
        <w:autoSpaceDE w:val="0"/>
        <w:spacing w:after="0"/>
        <w:ind w:left="1440"/>
        <w:rPr>
          <w:rFonts w:eastAsia="Times New Roman" w:cs="Calibri"/>
        </w:rPr>
      </w:pPr>
    </w:p>
    <w:p w:rsidR="000A107E" w:rsidRPr="0023299F" w:rsidRDefault="000A107E" w:rsidP="000A107E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0A107E" w:rsidRDefault="000A107E" w:rsidP="000A107E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0A107E" w:rsidRDefault="000A107E" w:rsidP="000A107E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0A107E" w:rsidRPr="0023299F" w:rsidRDefault="000A107E" w:rsidP="000A107E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0A107E" w:rsidRPr="00CE34D1" w:rsidRDefault="000A107E" w:rsidP="000A107E">
      <w:pPr>
        <w:pStyle w:val="ListParagraph"/>
        <w:widowControl w:val="0"/>
        <w:autoSpaceDE w:val="0"/>
        <w:spacing w:after="0"/>
        <w:ind w:left="1440"/>
        <w:rPr>
          <w:rFonts w:eastAsia="Times New Roman" w:cs="Calibri"/>
        </w:rPr>
      </w:pPr>
    </w:p>
    <w:p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:rsidR="00BE7C13" w:rsidRDefault="00BE7C13">
      <w:pPr>
        <w:rPr>
          <w:rFonts w:eastAsia="Times New Roman" w:cs="Calibri"/>
        </w:rPr>
      </w:pPr>
      <w:r>
        <w:rPr>
          <w:rFonts w:eastAsia="Times New Roman" w:cs="Calibri"/>
        </w:rPr>
        <w:br w:type="page"/>
      </w:r>
    </w:p>
    <w:p w:rsidR="00B0545C" w:rsidRPr="00DA6343" w:rsidRDefault="00B0545C" w:rsidP="00DA6343">
      <w:pPr>
        <w:pStyle w:val="ListParagraph"/>
        <w:widowControl w:val="0"/>
        <w:numPr>
          <w:ilvl w:val="0"/>
          <w:numId w:val="30"/>
        </w:numPr>
        <w:autoSpaceDE w:val="0"/>
        <w:spacing w:after="0"/>
        <w:rPr>
          <w:rFonts w:eastAsia="Times New Roman" w:cs="Calibri"/>
        </w:rPr>
      </w:pPr>
      <w:r w:rsidRPr="00DA6343">
        <w:rPr>
          <w:rFonts w:eastAsia="Times New Roman" w:cs="Calibri"/>
        </w:rPr>
        <w:lastRenderedPageBreak/>
        <w:t>The diagram shows how sodium chloride is electrolysed in the laboratory:</w:t>
      </w:r>
    </w:p>
    <w:p w:rsidR="00B0545C" w:rsidRDefault="00B0545C" w:rsidP="00B0545C">
      <w:pPr>
        <w:widowControl w:val="0"/>
        <w:autoSpaceDE w:val="0"/>
        <w:spacing w:after="0"/>
        <w:ind w:firstLine="360"/>
        <w:jc w:val="center"/>
      </w:pPr>
      <w:r>
        <w:rPr>
          <w:rFonts w:eastAsia="Times New Roman" w:cs="Calibri"/>
          <w:noProof/>
          <w:lang w:eastAsia="en-GB"/>
        </w:rPr>
        <w:drawing>
          <wp:inline distT="0" distB="0" distL="0" distR="0" wp14:anchorId="2ABE08AF" wp14:editId="575FFB56">
            <wp:extent cx="3051407" cy="2369320"/>
            <wp:effectExtent l="0" t="0" r="0" b="0"/>
            <wp:docPr id="7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407" cy="2369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0545C" w:rsidRDefault="00B0545C" w:rsidP="003C2503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Name the products A and B? (2)</w:t>
      </w:r>
    </w:p>
    <w:p w:rsidR="00B947F1" w:rsidRDefault="00B947F1" w:rsidP="00B947F1">
      <w:pPr>
        <w:pStyle w:val="ListParagraph"/>
        <w:widowControl w:val="0"/>
        <w:autoSpaceDE w:val="0"/>
        <w:spacing w:after="0"/>
        <w:ind w:left="1170"/>
        <w:rPr>
          <w:rFonts w:eastAsia="Times New Roman" w:cs="Calibri"/>
        </w:rPr>
      </w:pPr>
    </w:p>
    <w:p w:rsidR="00B947F1" w:rsidRPr="0023299F" w:rsidRDefault="00B947F1" w:rsidP="00B947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947F1" w:rsidRDefault="00B947F1" w:rsidP="00B947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B0545C" w:rsidRDefault="00B0545C" w:rsidP="00B947F1">
      <w:pPr>
        <w:widowControl w:val="0"/>
        <w:autoSpaceDE w:val="0"/>
        <w:spacing w:after="0"/>
        <w:rPr>
          <w:rFonts w:eastAsia="Times New Roman" w:cs="Calibri"/>
        </w:rPr>
      </w:pPr>
    </w:p>
    <w:p w:rsidR="00B0545C" w:rsidRDefault="00B0545C" w:rsidP="00CE34D1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Give one use of substance A. (1)</w:t>
      </w:r>
    </w:p>
    <w:p w:rsidR="00B947F1" w:rsidRDefault="00B947F1" w:rsidP="00B947F1">
      <w:pPr>
        <w:pStyle w:val="ListParagraph"/>
        <w:widowControl w:val="0"/>
        <w:autoSpaceDE w:val="0"/>
        <w:spacing w:after="0"/>
        <w:ind w:left="1170"/>
        <w:rPr>
          <w:rFonts w:eastAsia="Times New Roman" w:cs="Calibri"/>
        </w:rPr>
      </w:pPr>
    </w:p>
    <w:p w:rsidR="00B947F1" w:rsidRPr="0023299F" w:rsidRDefault="00B947F1" w:rsidP="00B947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947F1" w:rsidRDefault="00B947F1" w:rsidP="00B947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B0545C" w:rsidRDefault="00B0545C" w:rsidP="00B947F1">
      <w:pPr>
        <w:widowControl w:val="0"/>
        <w:autoSpaceDE w:val="0"/>
        <w:spacing w:after="0"/>
        <w:rPr>
          <w:rFonts w:eastAsia="Times New Roman" w:cs="Calibri"/>
        </w:rPr>
      </w:pPr>
    </w:p>
    <w:p w:rsidR="00B0545C" w:rsidRDefault="00B0545C" w:rsidP="00CE34D1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A few drops of universal indicator was added to the solution after the reac</w:t>
      </w:r>
      <w:r w:rsidR="003C2503">
        <w:rPr>
          <w:rFonts w:eastAsia="Times New Roman" w:cs="Calibri"/>
        </w:rPr>
        <w:t xml:space="preserve">tion and it turned blue. </w:t>
      </w:r>
      <w:r w:rsidRPr="003C2503">
        <w:rPr>
          <w:rFonts w:eastAsia="Times New Roman" w:cs="Calibri"/>
        </w:rPr>
        <w:t>Explain why. (2)</w:t>
      </w:r>
    </w:p>
    <w:p w:rsidR="00B947F1" w:rsidRDefault="00B947F1" w:rsidP="00B947F1">
      <w:pPr>
        <w:pStyle w:val="ListParagraph"/>
        <w:widowControl w:val="0"/>
        <w:autoSpaceDE w:val="0"/>
        <w:spacing w:after="0"/>
        <w:ind w:left="1170"/>
        <w:rPr>
          <w:rFonts w:eastAsia="Times New Roman" w:cs="Calibri"/>
        </w:rPr>
      </w:pPr>
    </w:p>
    <w:p w:rsidR="00B947F1" w:rsidRPr="0023299F" w:rsidRDefault="00B947F1" w:rsidP="00B947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947F1" w:rsidRDefault="00B947F1" w:rsidP="00B947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B947F1" w:rsidRDefault="00B947F1" w:rsidP="00B947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947F1" w:rsidRPr="00B947F1" w:rsidRDefault="00B947F1" w:rsidP="00B947F1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E34D1" w:rsidRPr="00CE34D1" w:rsidRDefault="00CE34D1" w:rsidP="00CE34D1">
      <w:pPr>
        <w:widowControl w:val="0"/>
        <w:autoSpaceDE w:val="0"/>
        <w:spacing w:after="0"/>
        <w:rPr>
          <w:rFonts w:eastAsia="Times New Roman" w:cs="Calibri"/>
        </w:rPr>
      </w:pPr>
    </w:p>
    <w:p w:rsidR="00B0545C" w:rsidRDefault="00B0545C" w:rsidP="00CE34D1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HT: Write the half equations, including the state symbols</w:t>
      </w:r>
      <w:r w:rsidR="0095623F">
        <w:rPr>
          <w:rFonts w:eastAsia="Times New Roman" w:cs="Calibri"/>
        </w:rPr>
        <w:t>,</w:t>
      </w:r>
      <w:r w:rsidRPr="003C2503">
        <w:rPr>
          <w:rFonts w:eastAsia="Times New Roman" w:cs="Calibri"/>
        </w:rPr>
        <w:t xml:space="preserve"> for t</w:t>
      </w:r>
      <w:r w:rsidR="003C2503">
        <w:rPr>
          <w:rFonts w:eastAsia="Times New Roman" w:cs="Calibri"/>
        </w:rPr>
        <w:t xml:space="preserve">he changes as the anode and </w:t>
      </w:r>
      <w:r w:rsidR="00CE34D1">
        <w:rPr>
          <w:rFonts w:eastAsia="Times New Roman" w:cs="Calibri"/>
        </w:rPr>
        <w:t>cathode. (4)</w:t>
      </w:r>
    </w:p>
    <w:p w:rsidR="00B947F1" w:rsidRDefault="00B947F1" w:rsidP="00B947F1">
      <w:pPr>
        <w:pStyle w:val="ListParagraph"/>
        <w:widowControl w:val="0"/>
        <w:autoSpaceDE w:val="0"/>
        <w:spacing w:after="0"/>
        <w:ind w:left="1170"/>
        <w:rPr>
          <w:rFonts w:eastAsia="Times New Roman" w:cs="Calibri"/>
        </w:rPr>
      </w:pPr>
    </w:p>
    <w:p w:rsidR="00B947F1" w:rsidRPr="0023299F" w:rsidRDefault="00B947F1" w:rsidP="00B947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947F1" w:rsidRDefault="00B947F1" w:rsidP="00B947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B947F1" w:rsidRDefault="00B947F1" w:rsidP="00B947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B947F1" w:rsidRPr="0023299F" w:rsidRDefault="00B947F1" w:rsidP="00B947F1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947F1" w:rsidRPr="00CE34D1" w:rsidRDefault="00B947F1" w:rsidP="00B947F1">
      <w:pPr>
        <w:pStyle w:val="ListParagraph"/>
        <w:widowControl w:val="0"/>
        <w:autoSpaceDE w:val="0"/>
        <w:spacing w:after="0"/>
        <w:ind w:left="1170"/>
        <w:rPr>
          <w:rFonts w:eastAsia="Times New Roman" w:cs="Calibri"/>
        </w:rPr>
      </w:pPr>
    </w:p>
    <w:p w:rsidR="00B947F1" w:rsidRPr="00B947F1" w:rsidRDefault="00B947F1" w:rsidP="00B947F1">
      <w:pPr>
        <w:widowControl w:val="0"/>
        <w:autoSpaceDE w:val="0"/>
        <w:spacing w:after="0"/>
        <w:ind w:left="720"/>
        <w:contextualSpacing/>
      </w:pPr>
      <w:r w:rsidRPr="00B947F1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947F1" w:rsidRPr="00B947F1" w:rsidRDefault="00B947F1" w:rsidP="00B947F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947F1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B947F1" w:rsidRPr="00B947F1" w:rsidRDefault="00B947F1" w:rsidP="00B947F1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EE4258" w:rsidRDefault="00EE4258" w:rsidP="00B0545C">
      <w:pPr>
        <w:widowControl w:val="0"/>
        <w:autoSpaceDE w:val="0"/>
        <w:spacing w:after="0"/>
        <w:ind w:firstLine="360"/>
      </w:pPr>
    </w:p>
    <w:p w:rsidR="0025764E" w:rsidRDefault="0025764E" w:rsidP="0025764E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Pr="003B1C4B">
        <w:rPr>
          <w:b/>
          <w:sz w:val="28"/>
          <w:u w:val="single"/>
        </w:rPr>
        <w:t>.</w:t>
      </w:r>
      <w:r w:rsidR="0095623F">
        <w:rPr>
          <w:b/>
          <w:sz w:val="28"/>
          <w:u w:val="single"/>
        </w:rPr>
        <w:t xml:space="preserve"> Electrolysis: P</w:t>
      </w:r>
      <w:r>
        <w:rPr>
          <w:b/>
          <w:sz w:val="28"/>
          <w:u w:val="single"/>
        </w:rPr>
        <w:t xml:space="preserve">urification of copper </w:t>
      </w:r>
    </w:p>
    <w:p w:rsidR="0025764E" w:rsidRDefault="00DA6343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>Explain the formation of products in the electrolysis of copper sulfate solution using copper electrodes.</w:t>
      </w:r>
      <w:r w:rsidR="00E277A9">
        <w:rPr>
          <w:lang w:val="en-US"/>
        </w:rPr>
        <w:t xml:space="preserve"> (3)</w:t>
      </w:r>
    </w:p>
    <w:p w:rsidR="00C2198D" w:rsidRDefault="00C2198D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</w:p>
    <w:p w:rsidR="00C2198D" w:rsidRPr="0023299F" w:rsidRDefault="00C2198D" w:rsidP="00C2198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2198D" w:rsidRDefault="00C2198D" w:rsidP="00C2198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C2198D" w:rsidRDefault="00C2198D" w:rsidP="00C2198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C2198D" w:rsidRDefault="00C2198D" w:rsidP="00C2198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2198D" w:rsidRPr="0023299F" w:rsidRDefault="00C2198D" w:rsidP="00C2198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</w:p>
    <w:p w:rsidR="00E277A9" w:rsidRPr="00E277A9" w:rsidRDefault="00E277A9" w:rsidP="00E277A9">
      <w:pPr>
        <w:pStyle w:val="ListParagraph"/>
        <w:spacing w:line="240" w:lineRule="auto"/>
        <w:rPr>
          <w:b/>
          <w:i/>
          <w:color w:val="00B050"/>
          <w:lang w:val="en-US"/>
        </w:rPr>
      </w:pPr>
    </w:p>
    <w:p w:rsidR="00DA6343" w:rsidRDefault="00DA6343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>Explain how the electrolysis of copper sulfate solution with copper electrodes can be used to purify copper.</w:t>
      </w:r>
      <w:r w:rsidR="00C300F8">
        <w:rPr>
          <w:lang w:val="en-US"/>
        </w:rPr>
        <w:t xml:space="preserve"> (4)</w:t>
      </w:r>
    </w:p>
    <w:p w:rsidR="00C2198D" w:rsidRDefault="00C2198D" w:rsidP="00C2198D">
      <w:pPr>
        <w:pStyle w:val="ListParagraph"/>
        <w:spacing w:line="240" w:lineRule="auto"/>
        <w:rPr>
          <w:lang w:val="en-US"/>
        </w:rPr>
      </w:pPr>
    </w:p>
    <w:p w:rsidR="00C2198D" w:rsidRPr="0023299F" w:rsidRDefault="00C2198D" w:rsidP="00C2198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2198D" w:rsidRDefault="00C2198D" w:rsidP="00C2198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C2198D" w:rsidRDefault="00C2198D" w:rsidP="00C2198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C2198D" w:rsidRDefault="00C2198D" w:rsidP="00C2198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2198D" w:rsidRPr="0023299F" w:rsidRDefault="00C2198D" w:rsidP="00C2198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</w:p>
    <w:p w:rsidR="00C2198D" w:rsidRPr="00C2198D" w:rsidRDefault="00C2198D" w:rsidP="00C2198D">
      <w:pPr>
        <w:widowControl w:val="0"/>
        <w:autoSpaceDE w:val="0"/>
        <w:spacing w:after="0"/>
        <w:ind w:left="720"/>
        <w:contextualSpacing/>
      </w:pPr>
      <w:r w:rsidRPr="00C2198D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2198D" w:rsidRPr="00C2198D" w:rsidRDefault="00C2198D" w:rsidP="00C2198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C2198D"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C2198D" w:rsidRPr="00C2198D" w:rsidRDefault="00C2198D" w:rsidP="00C2198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C2198D" w:rsidRPr="00C2198D" w:rsidRDefault="00C2198D" w:rsidP="00C2198D">
      <w:pPr>
        <w:widowControl w:val="0"/>
        <w:autoSpaceDE w:val="0"/>
        <w:spacing w:after="0"/>
        <w:ind w:left="720"/>
        <w:contextualSpacing/>
        <w:rPr>
          <w:rFonts w:ascii="Calibri" w:eastAsia="Calibri" w:hAnsi="Calibri" w:cs="Times New Roman"/>
        </w:rPr>
      </w:pPr>
      <w:r w:rsidRPr="00C2198D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2198D" w:rsidRDefault="00C2198D" w:rsidP="00C2198D">
      <w:pPr>
        <w:pStyle w:val="ListParagraph"/>
        <w:spacing w:line="240" w:lineRule="auto"/>
        <w:rPr>
          <w:lang w:val="en-US"/>
        </w:rPr>
      </w:pPr>
    </w:p>
    <w:sectPr w:rsidR="00C2198D" w:rsidSect="008311C9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068" w:rsidRDefault="00B70068" w:rsidP="00683DA2">
      <w:pPr>
        <w:spacing w:after="0" w:line="240" w:lineRule="auto"/>
      </w:pPr>
      <w:r>
        <w:separator/>
      </w:r>
    </w:p>
  </w:endnote>
  <w:endnote w:type="continuationSeparator" w:id="0">
    <w:p w:rsidR="00B70068" w:rsidRDefault="00B70068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623F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068" w:rsidRDefault="00B70068" w:rsidP="00683DA2">
      <w:pPr>
        <w:spacing w:after="0" w:line="240" w:lineRule="auto"/>
      </w:pPr>
      <w:r>
        <w:separator/>
      </w:r>
    </w:p>
  </w:footnote>
  <w:footnote w:type="continuationSeparator" w:id="0">
    <w:p w:rsidR="00B70068" w:rsidRDefault="00B70068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BB6">
      <w:rPr>
        <w:b/>
        <w:noProof/>
        <w:color w:val="F4B083" w:themeColor="accent2" w:themeTint="99"/>
        <w:sz w:val="28"/>
        <w:szCs w:val="32"/>
        <w:lang w:val="en-US"/>
      </w:rPr>
      <w:t>Grasp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D61A92">
      <w:rPr>
        <w:b/>
        <w:noProof/>
        <w:color w:val="F4B083" w:themeColor="accent2" w:themeTint="99"/>
        <w:sz w:val="28"/>
        <w:szCs w:val="32"/>
        <w:lang w:val="en-US"/>
      </w:rPr>
      <w:t>Chemical changes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89D"/>
    <w:multiLevelType w:val="hybridMultilevel"/>
    <w:tmpl w:val="00F0550A"/>
    <w:lvl w:ilvl="0" w:tplc="ACAA7944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211E9"/>
    <w:multiLevelType w:val="hybridMultilevel"/>
    <w:tmpl w:val="7174D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2C3D"/>
    <w:multiLevelType w:val="hybridMultilevel"/>
    <w:tmpl w:val="C38096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46F17"/>
    <w:multiLevelType w:val="hybridMultilevel"/>
    <w:tmpl w:val="EFE6FCC6"/>
    <w:lvl w:ilvl="0" w:tplc="10F845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C5529"/>
    <w:multiLevelType w:val="hybridMultilevel"/>
    <w:tmpl w:val="13948444"/>
    <w:lvl w:ilvl="0" w:tplc="A04E5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20D23"/>
    <w:multiLevelType w:val="hybridMultilevel"/>
    <w:tmpl w:val="70086CE4"/>
    <w:lvl w:ilvl="0" w:tplc="19729B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C383C"/>
    <w:multiLevelType w:val="hybridMultilevel"/>
    <w:tmpl w:val="F652523A"/>
    <w:lvl w:ilvl="0" w:tplc="A4280B1A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EF1CBC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B591B"/>
    <w:multiLevelType w:val="hybridMultilevel"/>
    <w:tmpl w:val="6F185BF0"/>
    <w:lvl w:ilvl="0" w:tplc="3A24EFB4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4439B"/>
    <w:multiLevelType w:val="hybridMultilevel"/>
    <w:tmpl w:val="B04A88E4"/>
    <w:lvl w:ilvl="0" w:tplc="0FFEFAF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92A63"/>
    <w:multiLevelType w:val="hybridMultilevel"/>
    <w:tmpl w:val="B70E2742"/>
    <w:lvl w:ilvl="0" w:tplc="3558B888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3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C90949"/>
    <w:multiLevelType w:val="hybridMultilevel"/>
    <w:tmpl w:val="16120AF6"/>
    <w:lvl w:ilvl="0" w:tplc="BC242F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EF1CBC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35478"/>
    <w:multiLevelType w:val="hybridMultilevel"/>
    <w:tmpl w:val="2222E836"/>
    <w:lvl w:ilvl="0" w:tplc="191A759A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F6FA3"/>
    <w:multiLevelType w:val="hybridMultilevel"/>
    <w:tmpl w:val="7CBCB908"/>
    <w:lvl w:ilvl="0" w:tplc="C4DE27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1B029DF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2"/>
  </w:num>
  <w:num w:numId="2">
    <w:abstractNumId w:val="24"/>
  </w:num>
  <w:num w:numId="3">
    <w:abstractNumId w:val="35"/>
  </w:num>
  <w:num w:numId="4">
    <w:abstractNumId w:val="12"/>
  </w:num>
  <w:num w:numId="5">
    <w:abstractNumId w:val="4"/>
  </w:num>
  <w:num w:numId="6">
    <w:abstractNumId w:val="28"/>
  </w:num>
  <w:num w:numId="7">
    <w:abstractNumId w:val="15"/>
  </w:num>
  <w:num w:numId="8">
    <w:abstractNumId w:val="29"/>
  </w:num>
  <w:num w:numId="9">
    <w:abstractNumId w:val="31"/>
  </w:num>
  <w:num w:numId="10">
    <w:abstractNumId w:val="23"/>
  </w:num>
  <w:num w:numId="11">
    <w:abstractNumId w:val="27"/>
  </w:num>
  <w:num w:numId="12">
    <w:abstractNumId w:val="16"/>
  </w:num>
  <w:num w:numId="13">
    <w:abstractNumId w:val="17"/>
  </w:num>
  <w:num w:numId="14">
    <w:abstractNumId w:val="8"/>
  </w:num>
  <w:num w:numId="15">
    <w:abstractNumId w:val="18"/>
  </w:num>
  <w:num w:numId="16">
    <w:abstractNumId w:val="25"/>
  </w:num>
  <w:num w:numId="17">
    <w:abstractNumId w:val="33"/>
  </w:num>
  <w:num w:numId="18">
    <w:abstractNumId w:val="21"/>
  </w:num>
  <w:num w:numId="19">
    <w:abstractNumId w:val="32"/>
  </w:num>
  <w:num w:numId="20">
    <w:abstractNumId w:val="13"/>
  </w:num>
  <w:num w:numId="21">
    <w:abstractNumId w:val="20"/>
  </w:num>
  <w:num w:numId="22">
    <w:abstractNumId w:val="1"/>
  </w:num>
  <w:num w:numId="23">
    <w:abstractNumId w:val="14"/>
  </w:num>
  <w:num w:numId="24">
    <w:abstractNumId w:val="0"/>
  </w:num>
  <w:num w:numId="25">
    <w:abstractNumId w:val="6"/>
  </w:num>
  <w:num w:numId="26">
    <w:abstractNumId w:val="2"/>
  </w:num>
  <w:num w:numId="27">
    <w:abstractNumId w:val="3"/>
  </w:num>
  <w:num w:numId="28">
    <w:abstractNumId w:val="10"/>
  </w:num>
  <w:num w:numId="29">
    <w:abstractNumId w:val="26"/>
  </w:num>
  <w:num w:numId="30">
    <w:abstractNumId w:val="34"/>
  </w:num>
  <w:num w:numId="31">
    <w:abstractNumId w:val="30"/>
  </w:num>
  <w:num w:numId="32">
    <w:abstractNumId w:val="11"/>
  </w:num>
  <w:num w:numId="33">
    <w:abstractNumId w:val="7"/>
  </w:num>
  <w:num w:numId="34">
    <w:abstractNumId w:val="5"/>
  </w:num>
  <w:num w:numId="35">
    <w:abstractNumId w:val="9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318BF"/>
    <w:rsid w:val="00037629"/>
    <w:rsid w:val="0005429E"/>
    <w:rsid w:val="000743AA"/>
    <w:rsid w:val="000A037C"/>
    <w:rsid w:val="000A107E"/>
    <w:rsid w:val="000B739C"/>
    <w:rsid w:val="000C108E"/>
    <w:rsid w:val="000C4FEF"/>
    <w:rsid w:val="000D1F51"/>
    <w:rsid w:val="000D3567"/>
    <w:rsid w:val="000E3176"/>
    <w:rsid w:val="00116026"/>
    <w:rsid w:val="0012097A"/>
    <w:rsid w:val="001634C1"/>
    <w:rsid w:val="00177612"/>
    <w:rsid w:val="0018679B"/>
    <w:rsid w:val="001871FA"/>
    <w:rsid w:val="001A036B"/>
    <w:rsid w:val="001C7AE6"/>
    <w:rsid w:val="001D06C1"/>
    <w:rsid w:val="001E75BE"/>
    <w:rsid w:val="00213279"/>
    <w:rsid w:val="00222639"/>
    <w:rsid w:val="002231AE"/>
    <w:rsid w:val="00224A2F"/>
    <w:rsid w:val="00227B1F"/>
    <w:rsid w:val="002314E4"/>
    <w:rsid w:val="00235E14"/>
    <w:rsid w:val="0025764E"/>
    <w:rsid w:val="00270046"/>
    <w:rsid w:val="00273D92"/>
    <w:rsid w:val="00275475"/>
    <w:rsid w:val="002811CF"/>
    <w:rsid w:val="0028340F"/>
    <w:rsid w:val="00285417"/>
    <w:rsid w:val="0029353E"/>
    <w:rsid w:val="002B1488"/>
    <w:rsid w:val="002B3ACC"/>
    <w:rsid w:val="002B6B0F"/>
    <w:rsid w:val="002C4FE4"/>
    <w:rsid w:val="002D5D24"/>
    <w:rsid w:val="002E5153"/>
    <w:rsid w:val="002E61D8"/>
    <w:rsid w:val="002E61F3"/>
    <w:rsid w:val="002E7F31"/>
    <w:rsid w:val="003007F2"/>
    <w:rsid w:val="003045DD"/>
    <w:rsid w:val="003100B8"/>
    <w:rsid w:val="00311526"/>
    <w:rsid w:val="00314064"/>
    <w:rsid w:val="00316765"/>
    <w:rsid w:val="00321AB9"/>
    <w:rsid w:val="00324B1B"/>
    <w:rsid w:val="00341695"/>
    <w:rsid w:val="00345257"/>
    <w:rsid w:val="0035363E"/>
    <w:rsid w:val="00357E7F"/>
    <w:rsid w:val="00364172"/>
    <w:rsid w:val="00370A44"/>
    <w:rsid w:val="00375605"/>
    <w:rsid w:val="0037607C"/>
    <w:rsid w:val="00376B01"/>
    <w:rsid w:val="00393854"/>
    <w:rsid w:val="003B1C4B"/>
    <w:rsid w:val="003C2503"/>
    <w:rsid w:val="003C5C15"/>
    <w:rsid w:val="003D29E8"/>
    <w:rsid w:val="003D5396"/>
    <w:rsid w:val="003D7EBB"/>
    <w:rsid w:val="003E694F"/>
    <w:rsid w:val="003F4689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B718C"/>
    <w:rsid w:val="004C22AE"/>
    <w:rsid w:val="004D1FAB"/>
    <w:rsid w:val="004E2BB6"/>
    <w:rsid w:val="00505F68"/>
    <w:rsid w:val="00511ACA"/>
    <w:rsid w:val="00512C6F"/>
    <w:rsid w:val="005158FD"/>
    <w:rsid w:val="005331D0"/>
    <w:rsid w:val="005406F9"/>
    <w:rsid w:val="00547C36"/>
    <w:rsid w:val="00553572"/>
    <w:rsid w:val="00564EAE"/>
    <w:rsid w:val="00572972"/>
    <w:rsid w:val="005741A2"/>
    <w:rsid w:val="005941E7"/>
    <w:rsid w:val="005A2C0C"/>
    <w:rsid w:val="005B437A"/>
    <w:rsid w:val="005B66A5"/>
    <w:rsid w:val="005B7E26"/>
    <w:rsid w:val="005C6E83"/>
    <w:rsid w:val="005D0A3A"/>
    <w:rsid w:val="005D5778"/>
    <w:rsid w:val="0060432E"/>
    <w:rsid w:val="00615A38"/>
    <w:rsid w:val="00625D23"/>
    <w:rsid w:val="00630920"/>
    <w:rsid w:val="00683DA2"/>
    <w:rsid w:val="00691B7F"/>
    <w:rsid w:val="006A2313"/>
    <w:rsid w:val="006C1BE6"/>
    <w:rsid w:val="006C779C"/>
    <w:rsid w:val="006D38A6"/>
    <w:rsid w:val="00705A30"/>
    <w:rsid w:val="007178F1"/>
    <w:rsid w:val="00720897"/>
    <w:rsid w:val="0072090E"/>
    <w:rsid w:val="00720DB3"/>
    <w:rsid w:val="007419C9"/>
    <w:rsid w:val="00747F28"/>
    <w:rsid w:val="00756990"/>
    <w:rsid w:val="00762BDD"/>
    <w:rsid w:val="007666C1"/>
    <w:rsid w:val="00772672"/>
    <w:rsid w:val="007754D5"/>
    <w:rsid w:val="007759B8"/>
    <w:rsid w:val="00786209"/>
    <w:rsid w:val="00786F7A"/>
    <w:rsid w:val="007B3938"/>
    <w:rsid w:val="007C3246"/>
    <w:rsid w:val="007D3C36"/>
    <w:rsid w:val="007F4B2C"/>
    <w:rsid w:val="008014C5"/>
    <w:rsid w:val="00811233"/>
    <w:rsid w:val="00820468"/>
    <w:rsid w:val="008311C9"/>
    <w:rsid w:val="0084157E"/>
    <w:rsid w:val="00843F46"/>
    <w:rsid w:val="00844192"/>
    <w:rsid w:val="00846718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B3E5C"/>
    <w:rsid w:val="008C4039"/>
    <w:rsid w:val="008C7786"/>
    <w:rsid w:val="008D518A"/>
    <w:rsid w:val="008D6D3D"/>
    <w:rsid w:val="008E7891"/>
    <w:rsid w:val="008F501F"/>
    <w:rsid w:val="0092383E"/>
    <w:rsid w:val="00937869"/>
    <w:rsid w:val="0095623F"/>
    <w:rsid w:val="009577C9"/>
    <w:rsid w:val="00963282"/>
    <w:rsid w:val="00983ADF"/>
    <w:rsid w:val="009973A8"/>
    <w:rsid w:val="009A28D9"/>
    <w:rsid w:val="009D1487"/>
    <w:rsid w:val="009D593A"/>
    <w:rsid w:val="00A04163"/>
    <w:rsid w:val="00A3108E"/>
    <w:rsid w:val="00A43ECB"/>
    <w:rsid w:val="00A8468F"/>
    <w:rsid w:val="00AB6433"/>
    <w:rsid w:val="00AB6E2F"/>
    <w:rsid w:val="00AD2A9E"/>
    <w:rsid w:val="00AE1845"/>
    <w:rsid w:val="00AF0BA6"/>
    <w:rsid w:val="00AF4FFE"/>
    <w:rsid w:val="00B0545C"/>
    <w:rsid w:val="00B21F63"/>
    <w:rsid w:val="00B36EC4"/>
    <w:rsid w:val="00B46290"/>
    <w:rsid w:val="00B53B57"/>
    <w:rsid w:val="00B57C53"/>
    <w:rsid w:val="00B621A1"/>
    <w:rsid w:val="00B70068"/>
    <w:rsid w:val="00B70192"/>
    <w:rsid w:val="00B76AAE"/>
    <w:rsid w:val="00B8058A"/>
    <w:rsid w:val="00B8443F"/>
    <w:rsid w:val="00B947F1"/>
    <w:rsid w:val="00BA1AC1"/>
    <w:rsid w:val="00BB10D7"/>
    <w:rsid w:val="00BB674A"/>
    <w:rsid w:val="00BC481B"/>
    <w:rsid w:val="00BE7C13"/>
    <w:rsid w:val="00BF07BD"/>
    <w:rsid w:val="00BF7FB4"/>
    <w:rsid w:val="00C2198D"/>
    <w:rsid w:val="00C300F8"/>
    <w:rsid w:val="00C43CB9"/>
    <w:rsid w:val="00C52506"/>
    <w:rsid w:val="00C62840"/>
    <w:rsid w:val="00C720EA"/>
    <w:rsid w:val="00C80244"/>
    <w:rsid w:val="00CA11A5"/>
    <w:rsid w:val="00CA3F74"/>
    <w:rsid w:val="00CA5FAA"/>
    <w:rsid w:val="00CA6681"/>
    <w:rsid w:val="00CD63E9"/>
    <w:rsid w:val="00CE34D1"/>
    <w:rsid w:val="00CE3EED"/>
    <w:rsid w:val="00CF1C14"/>
    <w:rsid w:val="00D0019C"/>
    <w:rsid w:val="00D14798"/>
    <w:rsid w:val="00D1603A"/>
    <w:rsid w:val="00D27032"/>
    <w:rsid w:val="00D32161"/>
    <w:rsid w:val="00D3585C"/>
    <w:rsid w:val="00D52B70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343"/>
    <w:rsid w:val="00DA6827"/>
    <w:rsid w:val="00DB494D"/>
    <w:rsid w:val="00DE53AD"/>
    <w:rsid w:val="00DF153A"/>
    <w:rsid w:val="00DF5F13"/>
    <w:rsid w:val="00E00736"/>
    <w:rsid w:val="00E14B24"/>
    <w:rsid w:val="00E2208D"/>
    <w:rsid w:val="00E24FAF"/>
    <w:rsid w:val="00E277A9"/>
    <w:rsid w:val="00E442B3"/>
    <w:rsid w:val="00E518E5"/>
    <w:rsid w:val="00E53F5B"/>
    <w:rsid w:val="00E70261"/>
    <w:rsid w:val="00E82110"/>
    <w:rsid w:val="00E9658B"/>
    <w:rsid w:val="00EB2BF6"/>
    <w:rsid w:val="00EB36CD"/>
    <w:rsid w:val="00EB7277"/>
    <w:rsid w:val="00EC4D76"/>
    <w:rsid w:val="00ED2C02"/>
    <w:rsid w:val="00EE4258"/>
    <w:rsid w:val="00EF44F9"/>
    <w:rsid w:val="00F00EA2"/>
    <w:rsid w:val="00F05986"/>
    <w:rsid w:val="00F12C37"/>
    <w:rsid w:val="00F13C29"/>
    <w:rsid w:val="00F14251"/>
    <w:rsid w:val="00F1644A"/>
    <w:rsid w:val="00F17275"/>
    <w:rsid w:val="00F2046E"/>
    <w:rsid w:val="00F23726"/>
    <w:rsid w:val="00F27D9F"/>
    <w:rsid w:val="00F42242"/>
    <w:rsid w:val="00F74042"/>
    <w:rsid w:val="00F741B2"/>
    <w:rsid w:val="00F90980"/>
    <w:rsid w:val="00FB2DAB"/>
    <w:rsid w:val="00FC6137"/>
    <w:rsid w:val="00FD55E9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B0545C"/>
    <w:pPr>
      <w:autoSpaceDE w:val="0"/>
      <w:autoSpaceDN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</TotalTime>
  <Pages>9</Pages>
  <Words>2712</Words>
  <Characters>15459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</cp:revision>
  <dcterms:created xsi:type="dcterms:W3CDTF">2018-02-11T13:17:00Z</dcterms:created>
  <dcterms:modified xsi:type="dcterms:W3CDTF">2018-02-11T13:17:00Z</dcterms:modified>
</cp:coreProperties>
</file>