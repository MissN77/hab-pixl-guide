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25C" w:rsidRDefault="002231AE" w:rsidP="00B46290">
      <w:pPr>
        <w:rPr>
          <w:b/>
          <w:sz w:val="28"/>
          <w:u w:val="single"/>
        </w:rPr>
      </w:pPr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447038">
        <w:rPr>
          <w:b/>
          <w:sz w:val="28"/>
          <w:u w:val="single"/>
        </w:rPr>
        <w:t>Atomic structure: Model of the atom and structure of the atom</w:t>
      </w:r>
    </w:p>
    <w:p w:rsidR="00F13426" w:rsidRPr="005923FD" w:rsidRDefault="00F13426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What was the earliest</w:t>
      </w:r>
      <w:r w:rsidR="005923FD" w:rsidRPr="005923FD">
        <w:rPr>
          <w:sz w:val="24"/>
        </w:rPr>
        <w:t xml:space="preserve"> model of the atom?</w:t>
      </w:r>
    </w:p>
    <w:p w:rsidR="00F13426" w:rsidRPr="005923FD" w:rsidRDefault="00F13426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Which subatomic par</w:t>
      </w:r>
      <w:r w:rsidR="005923FD" w:rsidRPr="005923FD">
        <w:rPr>
          <w:sz w:val="24"/>
        </w:rPr>
        <w:t xml:space="preserve">ticle did </w:t>
      </w:r>
      <w:proofErr w:type="gramStart"/>
      <w:r w:rsidR="005923FD" w:rsidRPr="005923FD">
        <w:rPr>
          <w:sz w:val="24"/>
        </w:rPr>
        <w:t>JJ.</w:t>
      </w:r>
      <w:proofErr w:type="gramEnd"/>
      <w:r w:rsidR="005923FD" w:rsidRPr="005923FD">
        <w:rPr>
          <w:sz w:val="24"/>
        </w:rPr>
        <w:t xml:space="preserve"> Thomson discover?</w:t>
      </w:r>
    </w:p>
    <w:p w:rsidR="00F13426" w:rsidRPr="005923FD" w:rsidRDefault="00F13426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Which early atomic model does the following diagram show?</w:t>
      </w:r>
    </w:p>
    <w:p w:rsidR="00F13426" w:rsidRPr="005923FD" w:rsidRDefault="00F13426" w:rsidP="0033678E">
      <w:pPr>
        <w:pStyle w:val="ListParagraph"/>
        <w:spacing w:line="480" w:lineRule="auto"/>
        <w:rPr>
          <w:sz w:val="24"/>
        </w:rPr>
      </w:pPr>
      <w:r>
        <w:rPr>
          <w:noProof/>
          <w:lang w:eastAsia="en-GB"/>
        </w:rPr>
        <w:drawing>
          <wp:inline distT="0" distB="0" distL="0" distR="0" wp14:anchorId="4F97D89F">
            <wp:extent cx="1682750" cy="895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3426" w:rsidRPr="005923FD" w:rsidRDefault="005923FD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Name Rutherford’s experiment.</w:t>
      </w:r>
    </w:p>
    <w:p w:rsidR="00F13426" w:rsidRPr="005923FD" w:rsidRDefault="00F13426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State two ways in which Rutherford’s experiment chang</w:t>
      </w:r>
      <w:r w:rsidR="005923FD" w:rsidRPr="005923FD">
        <w:rPr>
          <w:sz w:val="24"/>
        </w:rPr>
        <w:t>ed Thomson’s model of the atom.</w:t>
      </w:r>
    </w:p>
    <w:p w:rsidR="00F13426" w:rsidRPr="005923FD" w:rsidRDefault="00F13426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How di</w:t>
      </w:r>
      <w:r w:rsidR="005923FD" w:rsidRPr="005923FD">
        <w:rPr>
          <w:sz w:val="24"/>
        </w:rPr>
        <w:t>d Bohr adapt the nuclear model?</w:t>
      </w:r>
    </w:p>
    <w:p w:rsidR="005923FD" w:rsidRPr="005923FD" w:rsidRDefault="00F13426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Explain why Bohr revised Rutherford’s model of the atom.</w:t>
      </w:r>
    </w:p>
    <w:p w:rsidR="005923FD" w:rsidRPr="005923FD" w:rsidRDefault="005923FD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Name three subatomic particles and their charges.</w:t>
      </w:r>
    </w:p>
    <w:p w:rsidR="005923FD" w:rsidRDefault="005923FD" w:rsidP="000650B3">
      <w:pPr>
        <w:pStyle w:val="ListParagraph"/>
        <w:numPr>
          <w:ilvl w:val="0"/>
          <w:numId w:val="1"/>
        </w:numPr>
        <w:spacing w:line="240" w:lineRule="auto"/>
        <w:rPr>
          <w:sz w:val="24"/>
        </w:rPr>
      </w:pPr>
      <w:r w:rsidRPr="005923FD">
        <w:rPr>
          <w:sz w:val="24"/>
        </w:rPr>
        <w:t>Complete the sentence ‘All atoms of one type of element have the same number of…’</w:t>
      </w:r>
    </w:p>
    <w:p w:rsidR="005923FD" w:rsidRPr="005923FD" w:rsidRDefault="005923FD" w:rsidP="005923FD">
      <w:pPr>
        <w:pStyle w:val="ListParagraph"/>
        <w:spacing w:line="240" w:lineRule="auto"/>
        <w:rPr>
          <w:sz w:val="24"/>
        </w:rPr>
      </w:pPr>
    </w:p>
    <w:p w:rsidR="005923FD" w:rsidRPr="005923FD" w:rsidRDefault="005923FD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What does the atomic number tell us about an atom?</w:t>
      </w:r>
    </w:p>
    <w:p w:rsidR="005923FD" w:rsidRPr="005923FD" w:rsidRDefault="005923FD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What does the mass number tell us about an atom?</w:t>
      </w:r>
    </w:p>
    <w:p w:rsidR="005923FD" w:rsidRPr="005923FD" w:rsidRDefault="005923FD" w:rsidP="000650B3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5923FD">
        <w:rPr>
          <w:sz w:val="24"/>
        </w:rPr>
        <w:t>Why is the overall charge of an atom zero?</w:t>
      </w:r>
    </w:p>
    <w:p w:rsidR="00262A22" w:rsidRDefault="005923FD" w:rsidP="000650B3">
      <w:pPr>
        <w:pStyle w:val="ListParagraph"/>
        <w:numPr>
          <w:ilvl w:val="0"/>
          <w:numId w:val="1"/>
        </w:numPr>
        <w:spacing w:line="240" w:lineRule="auto"/>
        <w:rPr>
          <w:sz w:val="24"/>
        </w:rPr>
      </w:pPr>
      <w:r w:rsidRPr="005923FD">
        <w:rPr>
          <w:sz w:val="24"/>
        </w:rPr>
        <w:t>Calculate how many protons, electrons and neutrons there are in a silver atom with atomic number 47 and mass number 108.</w:t>
      </w:r>
    </w:p>
    <w:p w:rsidR="00262A22" w:rsidRDefault="00262A22" w:rsidP="00262A22"/>
    <w:p w:rsidR="00262A22" w:rsidRDefault="00262A22">
      <w:r>
        <w:br w:type="page"/>
      </w:r>
    </w:p>
    <w:p w:rsidR="00262A22" w:rsidRDefault="00262A22" w:rsidP="00262A22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Atomic structure: Isotopes and relative atomic mass</w:t>
      </w:r>
    </w:p>
    <w:p w:rsidR="00262A22" w:rsidRDefault="00262A22" w:rsidP="000650B3">
      <w:pPr>
        <w:pStyle w:val="ListParagraph"/>
        <w:numPr>
          <w:ilvl w:val="0"/>
          <w:numId w:val="2"/>
        </w:numPr>
        <w:rPr>
          <w:sz w:val="24"/>
        </w:rPr>
      </w:pPr>
      <w:r w:rsidRPr="00262A22">
        <w:rPr>
          <w:sz w:val="24"/>
        </w:rPr>
        <w:t>What is an isotope?</w:t>
      </w:r>
    </w:p>
    <w:p w:rsidR="00262A22" w:rsidRPr="00262A22" w:rsidRDefault="00262A22" w:rsidP="00262A22">
      <w:pPr>
        <w:pStyle w:val="ListParagraph"/>
        <w:rPr>
          <w:sz w:val="24"/>
        </w:rPr>
      </w:pPr>
    </w:p>
    <w:p w:rsidR="00262A22" w:rsidRDefault="00262A22" w:rsidP="000650B3">
      <w:pPr>
        <w:pStyle w:val="ListParagraph"/>
        <w:numPr>
          <w:ilvl w:val="0"/>
          <w:numId w:val="2"/>
        </w:numPr>
        <w:rPr>
          <w:sz w:val="24"/>
        </w:rPr>
      </w:pPr>
      <w:r w:rsidRPr="00262A22">
        <w:rPr>
          <w:sz w:val="24"/>
        </w:rPr>
        <w:t>Why do some elements have relative atomic masses which are not whole numbers?</w:t>
      </w:r>
    </w:p>
    <w:p w:rsidR="00262A22" w:rsidRPr="00262A22" w:rsidRDefault="00262A22" w:rsidP="00262A22">
      <w:pPr>
        <w:pStyle w:val="ListParagraph"/>
        <w:rPr>
          <w:sz w:val="24"/>
        </w:rPr>
      </w:pPr>
    </w:p>
    <w:p w:rsidR="00262A22" w:rsidRPr="00262A22" w:rsidRDefault="00262A22" w:rsidP="000650B3">
      <w:pPr>
        <w:pStyle w:val="ListParagraph"/>
        <w:numPr>
          <w:ilvl w:val="0"/>
          <w:numId w:val="2"/>
        </w:numPr>
        <w:rPr>
          <w:sz w:val="24"/>
        </w:rPr>
      </w:pPr>
      <w:r w:rsidRPr="00262A22">
        <w:rPr>
          <w:sz w:val="24"/>
        </w:rPr>
        <w:t>Calculate the number of neutrons in this isotope of chlorine.</w:t>
      </w:r>
    </w:p>
    <w:p w:rsidR="00262A22" w:rsidRPr="00262A22" w:rsidRDefault="00262A22" w:rsidP="00262A22">
      <w:pPr>
        <w:pStyle w:val="ListParagraph"/>
        <w:rPr>
          <w:sz w:val="24"/>
        </w:rPr>
      </w:pPr>
      <w:r w:rsidRPr="00262A22">
        <w:rPr>
          <w:noProof/>
          <w:lang w:eastAsia="en-GB"/>
        </w:rPr>
        <w:drawing>
          <wp:inline distT="0" distB="0" distL="0" distR="0" wp14:anchorId="06A00666">
            <wp:extent cx="1012190" cy="10121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190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62A22" w:rsidRDefault="00262A22" w:rsidP="000650B3">
      <w:pPr>
        <w:pStyle w:val="ListParagraph"/>
        <w:numPr>
          <w:ilvl w:val="0"/>
          <w:numId w:val="2"/>
        </w:numPr>
        <w:rPr>
          <w:sz w:val="24"/>
        </w:rPr>
      </w:pPr>
      <w:r w:rsidRPr="00262A22">
        <w:rPr>
          <w:sz w:val="24"/>
        </w:rPr>
        <w:t>(HT) Boron has two naturally occurring isotopes B-10 (20%) and B-11 (80%). Calculate the relative atomic mass of bromine.</w:t>
      </w:r>
    </w:p>
    <w:p w:rsidR="00262A22" w:rsidRPr="00262A22" w:rsidRDefault="00262A22" w:rsidP="00262A22">
      <w:pPr>
        <w:pStyle w:val="ListParagraph"/>
        <w:rPr>
          <w:sz w:val="24"/>
        </w:rPr>
      </w:pPr>
    </w:p>
    <w:p w:rsidR="00E85FA5" w:rsidRPr="00E85FA5" w:rsidRDefault="00262A22" w:rsidP="000650B3">
      <w:pPr>
        <w:pStyle w:val="ListParagraph"/>
        <w:numPr>
          <w:ilvl w:val="0"/>
          <w:numId w:val="2"/>
        </w:numPr>
        <w:rPr>
          <w:sz w:val="24"/>
        </w:rPr>
      </w:pPr>
      <w:r w:rsidRPr="00262A22">
        <w:rPr>
          <w:sz w:val="24"/>
        </w:rPr>
        <w:t>(HT) Magnesium has three naturally occurring isotopes Mg -24 (79%); Mg – 25 (10%) and Mg – 26 (11%). Calculate the relative atomic mass of magnesium.</w:t>
      </w:r>
    </w:p>
    <w:p w:rsidR="00E85FA5" w:rsidRDefault="00E85FA5" w:rsidP="00E85FA5"/>
    <w:p w:rsidR="00E85FA5" w:rsidRDefault="00E85FA5" w:rsidP="00E85FA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Periodic table: Mendeleev, atomic number, metals and non-metals and electronic configuration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How are elements arranged in the periodic table?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What are the columns of the periodic table called?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What are the rows of a periodic table called?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What does the column an element is in tell you about the atoms?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What does the row an element is in tell you about the atoms?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Which side of the periodic table are the non-metals found?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How did Mendeleev arrange the elements in his periodic table?</w:t>
      </w:r>
    </w:p>
    <w:p w:rsidR="0006434C" w:rsidRDefault="0006434C" w:rsidP="000650B3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06434C">
        <w:rPr>
          <w:sz w:val="24"/>
        </w:rPr>
        <w:t>How did Mendeleev use his periodic table to predict the existence of some elements not then discovered?</w:t>
      </w:r>
    </w:p>
    <w:p w:rsidR="0006434C" w:rsidRPr="0006434C" w:rsidRDefault="0006434C" w:rsidP="0006434C">
      <w:pPr>
        <w:pStyle w:val="ListParagraph"/>
        <w:spacing w:line="240" w:lineRule="auto"/>
        <w:rPr>
          <w:sz w:val="24"/>
        </w:rPr>
      </w:pP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Why is the order based on atomic masses not always correct?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What do we call elements that tend to form positive ions?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What is the electron configuration for sodium?</w:t>
      </w:r>
    </w:p>
    <w:p w:rsidR="0006434C" w:rsidRPr="0006434C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t>Draw the electron configuration for a chlorine atom.</w:t>
      </w:r>
    </w:p>
    <w:p w:rsidR="009A3FD8" w:rsidRPr="009A3FD8" w:rsidRDefault="0006434C" w:rsidP="000650B3">
      <w:pPr>
        <w:pStyle w:val="ListParagraph"/>
        <w:numPr>
          <w:ilvl w:val="0"/>
          <w:numId w:val="3"/>
        </w:numPr>
        <w:spacing w:line="480" w:lineRule="auto"/>
        <w:rPr>
          <w:sz w:val="24"/>
        </w:rPr>
      </w:pPr>
      <w:r w:rsidRPr="0006434C">
        <w:rPr>
          <w:sz w:val="24"/>
        </w:rPr>
        <w:lastRenderedPageBreak/>
        <w:t>Write the electron configuration for potassium.</w:t>
      </w:r>
    </w:p>
    <w:p w:rsidR="009A3FD8" w:rsidRDefault="009A3FD8" w:rsidP="009A3FD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FF121A">
        <w:rPr>
          <w:b/>
          <w:sz w:val="28"/>
          <w:u w:val="single"/>
        </w:rPr>
        <w:t>Ionic bonding</w:t>
      </w:r>
    </w:p>
    <w:p w:rsidR="00243E17" w:rsidRPr="00243E17" w:rsidRDefault="00243E17" w:rsidP="000650B3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243E17">
        <w:rPr>
          <w:sz w:val="24"/>
        </w:rPr>
        <w:t>What is a cation?</w:t>
      </w:r>
    </w:p>
    <w:p w:rsidR="00243E17" w:rsidRPr="00243E17" w:rsidRDefault="00243E17" w:rsidP="000650B3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243E17">
        <w:rPr>
          <w:sz w:val="24"/>
        </w:rPr>
        <w:t>What is an anion?</w:t>
      </w:r>
    </w:p>
    <w:p w:rsidR="00243E17" w:rsidRPr="00243E17" w:rsidRDefault="00243E17" w:rsidP="000650B3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243E17">
        <w:rPr>
          <w:sz w:val="24"/>
        </w:rPr>
        <w:t>What types of substances bond together with an ionic bond?</w:t>
      </w:r>
    </w:p>
    <w:p w:rsidR="00243E17" w:rsidRPr="00243E17" w:rsidRDefault="00243E17" w:rsidP="000650B3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243E17">
        <w:rPr>
          <w:sz w:val="24"/>
        </w:rPr>
        <w:t>What happens to the electrons in ionic bonding?</w:t>
      </w:r>
    </w:p>
    <w:p w:rsidR="00243E17" w:rsidRDefault="00243E17" w:rsidP="000650B3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243E17">
        <w:rPr>
          <w:sz w:val="24"/>
        </w:rPr>
        <w:t>What electronic structure do the ions produced by metals in Groups 1 and 2 and the non-metals in Groups 6 and 7 have?</w:t>
      </w:r>
    </w:p>
    <w:p w:rsidR="00243E17" w:rsidRPr="00243E17" w:rsidRDefault="00243E17" w:rsidP="00243E17">
      <w:pPr>
        <w:pStyle w:val="ListParagraph"/>
        <w:spacing w:line="240" w:lineRule="auto"/>
        <w:rPr>
          <w:sz w:val="24"/>
        </w:rPr>
      </w:pPr>
    </w:p>
    <w:p w:rsidR="00243E17" w:rsidRDefault="00243E17" w:rsidP="000650B3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243E17">
        <w:rPr>
          <w:sz w:val="24"/>
        </w:rPr>
        <w:t>What is the link between the charge number on the ions in Groups 1, and 2 and their group?</w:t>
      </w:r>
    </w:p>
    <w:p w:rsidR="00243E17" w:rsidRPr="00243E17" w:rsidRDefault="00243E17" w:rsidP="00243E17">
      <w:pPr>
        <w:pStyle w:val="ListParagraph"/>
        <w:spacing w:line="240" w:lineRule="auto"/>
        <w:rPr>
          <w:sz w:val="24"/>
        </w:rPr>
      </w:pPr>
    </w:p>
    <w:p w:rsidR="00243E17" w:rsidRPr="00243E17" w:rsidRDefault="00243E17" w:rsidP="000650B3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243E17">
        <w:rPr>
          <w:sz w:val="24"/>
        </w:rPr>
        <w:t xml:space="preserve">What is an ionic compound? </w:t>
      </w:r>
    </w:p>
    <w:p w:rsidR="00243E17" w:rsidRPr="00243E17" w:rsidRDefault="00243E17" w:rsidP="000650B3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243E17">
        <w:rPr>
          <w:sz w:val="24"/>
        </w:rPr>
        <w:t>How are ionic compounds held together?</w:t>
      </w:r>
    </w:p>
    <w:p w:rsidR="00243E17" w:rsidRDefault="00243E17" w:rsidP="000650B3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243E17">
        <w:rPr>
          <w:sz w:val="24"/>
        </w:rPr>
        <w:t>Draw a diagram to show how potassium and chlorine atoms join together to form ions.</w:t>
      </w:r>
    </w:p>
    <w:p w:rsidR="00243E17" w:rsidRPr="00243E17" w:rsidRDefault="00243E17" w:rsidP="00243E17">
      <w:pPr>
        <w:pStyle w:val="ListParagraph"/>
        <w:spacing w:line="240" w:lineRule="auto"/>
        <w:rPr>
          <w:sz w:val="24"/>
        </w:rPr>
      </w:pPr>
    </w:p>
    <w:p w:rsidR="00243E17" w:rsidRDefault="00243E17" w:rsidP="000650B3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243E17">
        <w:rPr>
          <w:sz w:val="24"/>
        </w:rPr>
        <w:t>Explain how you can use the following model to work out the empirical formula of sodium chloride.</w:t>
      </w:r>
    </w:p>
    <w:p w:rsidR="00243E17" w:rsidRPr="00243E17" w:rsidRDefault="00243E17" w:rsidP="00243E17">
      <w:pPr>
        <w:pStyle w:val="ListParagraph"/>
        <w:spacing w:line="240" w:lineRule="auto"/>
        <w:rPr>
          <w:sz w:val="24"/>
        </w:rPr>
      </w:pPr>
    </w:p>
    <w:p w:rsidR="00243E17" w:rsidRPr="00243E17" w:rsidRDefault="00243E17" w:rsidP="00243E17">
      <w:pPr>
        <w:pStyle w:val="ListParagraph"/>
        <w:spacing w:line="480" w:lineRule="auto"/>
        <w:rPr>
          <w:sz w:val="24"/>
        </w:rPr>
      </w:pPr>
      <w:r w:rsidRPr="00243E17">
        <w:rPr>
          <w:noProof/>
          <w:lang w:eastAsia="en-GB"/>
        </w:rPr>
        <w:drawing>
          <wp:inline distT="0" distB="0" distL="0" distR="0" wp14:anchorId="791A88B1">
            <wp:extent cx="1847850" cy="1179444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709" cy="1191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3E17" w:rsidRPr="00243E17" w:rsidRDefault="00243E17" w:rsidP="000650B3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243E17">
        <w:rPr>
          <w:sz w:val="24"/>
        </w:rPr>
        <w:t>What does it mean if a compound ends in –ide?</w:t>
      </w:r>
    </w:p>
    <w:p w:rsidR="00243E17" w:rsidRPr="00243E17" w:rsidRDefault="00243E17" w:rsidP="000650B3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243E17">
        <w:rPr>
          <w:sz w:val="24"/>
        </w:rPr>
        <w:t>What does it mean if a compound ends in –ate?</w:t>
      </w:r>
    </w:p>
    <w:p w:rsidR="00243E17" w:rsidRPr="00243E17" w:rsidRDefault="00243E17" w:rsidP="000650B3">
      <w:pPr>
        <w:pStyle w:val="ListParagraph"/>
        <w:numPr>
          <w:ilvl w:val="0"/>
          <w:numId w:val="4"/>
        </w:numPr>
        <w:spacing w:line="480" w:lineRule="auto"/>
        <w:rPr>
          <w:sz w:val="24"/>
        </w:rPr>
      </w:pPr>
      <w:r w:rsidRPr="00243E17">
        <w:rPr>
          <w:sz w:val="24"/>
        </w:rPr>
        <w:t>Calculate how many protons, electrons and neutrons there are in</w:t>
      </w:r>
    </w:p>
    <w:p w:rsidR="00FF121A" w:rsidRDefault="00243E17" w:rsidP="00243E17">
      <w:pPr>
        <w:pStyle w:val="ListParagraph"/>
        <w:spacing w:line="480" w:lineRule="auto"/>
        <w:rPr>
          <w:sz w:val="24"/>
        </w:rPr>
      </w:pPr>
      <w:r w:rsidRPr="00243E17">
        <w:rPr>
          <w:noProof/>
          <w:lang w:eastAsia="en-GB"/>
        </w:rPr>
        <w:drawing>
          <wp:inline distT="0" distB="0" distL="0" distR="0" wp14:anchorId="769C04CB">
            <wp:extent cx="466725" cy="4417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2" cy="452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2A56" w:rsidRDefault="00BC2A56" w:rsidP="00FF121A">
      <w:pPr>
        <w:rPr>
          <w:b/>
          <w:sz w:val="28"/>
          <w:u w:val="single"/>
        </w:rPr>
      </w:pPr>
    </w:p>
    <w:p w:rsidR="00FF121A" w:rsidRDefault="00FF121A" w:rsidP="00FF121A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E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BC2A56">
        <w:rPr>
          <w:b/>
          <w:sz w:val="28"/>
          <w:u w:val="single"/>
        </w:rPr>
        <w:t>Covalent bonding</w:t>
      </w:r>
    </w:p>
    <w:p w:rsidR="00167151" w:rsidRPr="00167151" w:rsidRDefault="00167151" w:rsidP="000650B3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167151">
        <w:rPr>
          <w:sz w:val="24"/>
        </w:rPr>
        <w:t>How are strong covalent bonds formed?</w:t>
      </w:r>
    </w:p>
    <w:p w:rsidR="00167151" w:rsidRPr="00167151" w:rsidRDefault="00167151" w:rsidP="000650B3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167151">
        <w:rPr>
          <w:sz w:val="24"/>
        </w:rPr>
        <w:t>What is formed by covalent bonding?</w:t>
      </w:r>
    </w:p>
    <w:p w:rsidR="00167151" w:rsidRPr="00167151" w:rsidRDefault="00167151" w:rsidP="000650B3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167151">
        <w:rPr>
          <w:sz w:val="24"/>
        </w:rPr>
        <w:t>What is the formula of the following model?</w:t>
      </w:r>
    </w:p>
    <w:p w:rsidR="00167151" w:rsidRPr="00167151" w:rsidRDefault="00167151" w:rsidP="00167151">
      <w:pPr>
        <w:pStyle w:val="ListParagraph"/>
        <w:spacing w:line="480" w:lineRule="auto"/>
        <w:rPr>
          <w:sz w:val="24"/>
        </w:rPr>
      </w:pPr>
      <w:r>
        <w:rPr>
          <w:noProof/>
          <w:lang w:eastAsia="en-GB"/>
        </w:rPr>
        <w:drawing>
          <wp:inline distT="0" distB="0" distL="0" distR="0" wp14:anchorId="1AD76246">
            <wp:extent cx="1843597" cy="9620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386" cy="977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67151" w:rsidRPr="00167151" w:rsidRDefault="00167151" w:rsidP="000650B3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167151">
        <w:rPr>
          <w:sz w:val="24"/>
        </w:rPr>
        <w:t>What is the typical size of an atom?</w:t>
      </w:r>
    </w:p>
    <w:p w:rsidR="00167151" w:rsidRPr="00167151" w:rsidRDefault="00167151" w:rsidP="000650B3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167151">
        <w:rPr>
          <w:sz w:val="24"/>
        </w:rPr>
        <w:t xml:space="preserve">Draw a dot and cross diagram for water. </w:t>
      </w:r>
    </w:p>
    <w:p w:rsidR="00C13AA0" w:rsidRPr="00C13AA0" w:rsidRDefault="00167151" w:rsidP="000650B3">
      <w:pPr>
        <w:pStyle w:val="ListParagraph"/>
        <w:numPr>
          <w:ilvl w:val="0"/>
          <w:numId w:val="5"/>
        </w:numPr>
        <w:spacing w:line="480" w:lineRule="auto"/>
        <w:rPr>
          <w:sz w:val="24"/>
        </w:rPr>
      </w:pPr>
      <w:r w:rsidRPr="00167151">
        <w:rPr>
          <w:sz w:val="24"/>
        </w:rPr>
        <w:t>Draw a dot and cross diagram for an oxygen molecule.</w:t>
      </w:r>
    </w:p>
    <w:p w:rsidR="00C13AA0" w:rsidRDefault="00C13AA0" w:rsidP="00C13AA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F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Properties of substances: ionic substances, simple molecular compounds (covalent)</w:t>
      </w:r>
    </w:p>
    <w:p w:rsidR="002E1F79" w:rsidRPr="002E1F79" w:rsidRDefault="002E1F79" w:rsidP="000650B3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2E1F79">
        <w:rPr>
          <w:sz w:val="24"/>
        </w:rPr>
        <w:t>Describe the structure of ionic compounds.</w:t>
      </w:r>
    </w:p>
    <w:p w:rsidR="002E1F79" w:rsidRPr="002E1F79" w:rsidRDefault="002E1F79" w:rsidP="000650B3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2E1F79">
        <w:rPr>
          <w:sz w:val="24"/>
        </w:rPr>
        <w:t>Why do ionic compounds have high melting and boiling points?</w:t>
      </w:r>
    </w:p>
    <w:p w:rsidR="002E1F79" w:rsidRPr="002E1F79" w:rsidRDefault="002E1F79" w:rsidP="000650B3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2E1F79">
        <w:rPr>
          <w:sz w:val="24"/>
        </w:rPr>
        <w:t>Why can ionic compounds conduct electricity when melted or dissolved in water?</w:t>
      </w:r>
    </w:p>
    <w:p w:rsidR="002E1F79" w:rsidRPr="002E1F79" w:rsidRDefault="002E1F79" w:rsidP="000650B3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2E1F79">
        <w:rPr>
          <w:sz w:val="24"/>
        </w:rPr>
        <w:t>What state of matter are small molecules normally found in?</w:t>
      </w:r>
    </w:p>
    <w:p w:rsidR="002E1F79" w:rsidRPr="002E1F79" w:rsidRDefault="002E1F79" w:rsidP="000650B3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2E1F79">
        <w:rPr>
          <w:sz w:val="24"/>
        </w:rPr>
        <w:t>Why do small molecules have low melting and boiling points?</w:t>
      </w:r>
    </w:p>
    <w:p w:rsidR="002E1F79" w:rsidRPr="002E1F79" w:rsidRDefault="002E1F79" w:rsidP="000650B3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2E1F79">
        <w:rPr>
          <w:sz w:val="24"/>
        </w:rPr>
        <w:t>What happens to the melting and boiling points as small molecules get bigger? Why?</w:t>
      </w:r>
    </w:p>
    <w:p w:rsidR="000D4937" w:rsidRDefault="002E1F79" w:rsidP="000650B3">
      <w:pPr>
        <w:pStyle w:val="ListParagraph"/>
        <w:numPr>
          <w:ilvl w:val="0"/>
          <w:numId w:val="6"/>
        </w:numPr>
        <w:spacing w:line="480" w:lineRule="auto"/>
        <w:rPr>
          <w:sz w:val="24"/>
        </w:rPr>
      </w:pPr>
      <w:r w:rsidRPr="002E1F79">
        <w:rPr>
          <w:sz w:val="24"/>
        </w:rPr>
        <w:t>Why don’t small molecules conduct electricity?</w:t>
      </w:r>
    </w:p>
    <w:p w:rsidR="000D4937" w:rsidRDefault="000D4937" w:rsidP="000D4937"/>
    <w:p w:rsidR="000D4937" w:rsidRDefault="000D4937">
      <w:r>
        <w:br w:type="page"/>
      </w:r>
    </w:p>
    <w:p w:rsidR="000D4937" w:rsidRDefault="000D4937" w:rsidP="000D4937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G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Properties of substances: </w:t>
      </w:r>
      <w:r>
        <w:rPr>
          <w:b/>
          <w:sz w:val="28"/>
          <w:u w:val="single"/>
        </w:rPr>
        <w:t>Diamond, graphite, graphene, fullerenes and polymers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In a diamond, how many covalent bonds does each carbon make?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Diamond does not conduct electricity. Why?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Name 2 other properties of diamond.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In graphite, how many covalent bonds does each carbon make?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Describe the structure of graphite.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Why is graphite soft?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Why does graphite conduct electricity?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How is graphite similar to metals?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What is graphene?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What are fullerenes?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What was the first fullerene to be discovered?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What are carbon nanotubes?</w:t>
      </w:r>
    </w:p>
    <w:p w:rsidR="00865548" w:rsidRPr="00865548" w:rsidRDefault="00865548" w:rsidP="000650B3">
      <w:pPr>
        <w:pStyle w:val="ListParagraph"/>
        <w:numPr>
          <w:ilvl w:val="0"/>
          <w:numId w:val="7"/>
        </w:numPr>
        <w:spacing w:line="480" w:lineRule="auto"/>
        <w:rPr>
          <w:sz w:val="24"/>
        </w:rPr>
      </w:pPr>
      <w:r w:rsidRPr="00865548">
        <w:rPr>
          <w:sz w:val="24"/>
        </w:rPr>
        <w:t>What are carbon nanotubes useful for?</w:t>
      </w:r>
    </w:p>
    <w:p w:rsidR="00865548" w:rsidRDefault="00865548" w:rsidP="0086554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H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Properties of substances: </w:t>
      </w:r>
      <w:r>
        <w:rPr>
          <w:b/>
          <w:sz w:val="28"/>
          <w:u w:val="single"/>
        </w:rPr>
        <w:t>Metals and the limitations of models</w:t>
      </w:r>
    </w:p>
    <w:p w:rsidR="00865548" w:rsidRPr="00865548" w:rsidRDefault="00865548" w:rsidP="000650B3">
      <w:pPr>
        <w:pStyle w:val="ListParagraph"/>
        <w:numPr>
          <w:ilvl w:val="0"/>
          <w:numId w:val="8"/>
        </w:numPr>
        <w:spacing w:line="480" w:lineRule="auto"/>
        <w:rPr>
          <w:sz w:val="24"/>
        </w:rPr>
      </w:pPr>
      <w:r w:rsidRPr="00865548">
        <w:rPr>
          <w:sz w:val="24"/>
        </w:rPr>
        <w:t xml:space="preserve">Why do most metals have high melting and boiling points? </w:t>
      </w:r>
    </w:p>
    <w:p w:rsidR="00865548" w:rsidRPr="00865548" w:rsidRDefault="00865548" w:rsidP="000650B3">
      <w:pPr>
        <w:pStyle w:val="ListParagraph"/>
        <w:numPr>
          <w:ilvl w:val="0"/>
          <w:numId w:val="8"/>
        </w:numPr>
        <w:spacing w:line="480" w:lineRule="auto"/>
        <w:rPr>
          <w:sz w:val="24"/>
        </w:rPr>
      </w:pPr>
      <w:r w:rsidRPr="00865548">
        <w:rPr>
          <w:sz w:val="24"/>
        </w:rPr>
        <w:t>How are atoms arranged in pure metals?</w:t>
      </w:r>
    </w:p>
    <w:p w:rsidR="00865548" w:rsidRPr="00865548" w:rsidRDefault="00865548" w:rsidP="000650B3">
      <w:pPr>
        <w:pStyle w:val="ListParagraph"/>
        <w:numPr>
          <w:ilvl w:val="0"/>
          <w:numId w:val="8"/>
        </w:numPr>
        <w:spacing w:line="480" w:lineRule="auto"/>
        <w:rPr>
          <w:sz w:val="24"/>
        </w:rPr>
      </w:pPr>
      <w:r w:rsidRPr="00865548">
        <w:rPr>
          <w:sz w:val="24"/>
        </w:rPr>
        <w:t>Why are metals good conductors of electricity?</w:t>
      </w:r>
    </w:p>
    <w:p w:rsidR="00865548" w:rsidRPr="00865548" w:rsidRDefault="00865548" w:rsidP="000650B3">
      <w:pPr>
        <w:pStyle w:val="ListParagraph"/>
        <w:numPr>
          <w:ilvl w:val="0"/>
          <w:numId w:val="8"/>
        </w:numPr>
        <w:spacing w:line="480" w:lineRule="auto"/>
        <w:rPr>
          <w:sz w:val="24"/>
        </w:rPr>
      </w:pPr>
      <w:r w:rsidRPr="00865548">
        <w:rPr>
          <w:sz w:val="24"/>
        </w:rPr>
        <w:t>What is thermal energy?</w:t>
      </w:r>
    </w:p>
    <w:p w:rsidR="00865548" w:rsidRPr="00865548" w:rsidRDefault="00865548" w:rsidP="000650B3">
      <w:pPr>
        <w:pStyle w:val="ListParagraph"/>
        <w:numPr>
          <w:ilvl w:val="0"/>
          <w:numId w:val="8"/>
        </w:numPr>
        <w:spacing w:line="480" w:lineRule="auto"/>
        <w:rPr>
          <w:sz w:val="24"/>
        </w:rPr>
      </w:pPr>
      <w:r w:rsidRPr="00865548">
        <w:rPr>
          <w:sz w:val="24"/>
        </w:rPr>
        <w:t xml:space="preserve">Why are metals good conductors of thermal energy? </w:t>
      </w:r>
    </w:p>
    <w:p w:rsidR="00865548" w:rsidRDefault="00865548" w:rsidP="000650B3">
      <w:pPr>
        <w:pStyle w:val="ListParagraph"/>
        <w:numPr>
          <w:ilvl w:val="0"/>
          <w:numId w:val="8"/>
        </w:numPr>
        <w:spacing w:line="240" w:lineRule="auto"/>
        <w:rPr>
          <w:sz w:val="24"/>
        </w:rPr>
      </w:pPr>
      <w:r w:rsidRPr="00865548">
        <w:rPr>
          <w:sz w:val="24"/>
        </w:rPr>
        <w:t>What are the limitations of using dot and cross diagrams to represent covalent bonds?</w:t>
      </w:r>
    </w:p>
    <w:p w:rsidR="00865548" w:rsidRPr="00865548" w:rsidRDefault="00865548" w:rsidP="00865548">
      <w:pPr>
        <w:pStyle w:val="ListParagraph"/>
        <w:spacing w:line="240" w:lineRule="auto"/>
        <w:rPr>
          <w:sz w:val="24"/>
        </w:rPr>
      </w:pPr>
    </w:p>
    <w:p w:rsidR="00865548" w:rsidRPr="00865548" w:rsidRDefault="00865548" w:rsidP="000650B3">
      <w:pPr>
        <w:pStyle w:val="ListParagraph"/>
        <w:numPr>
          <w:ilvl w:val="0"/>
          <w:numId w:val="8"/>
        </w:numPr>
        <w:spacing w:line="480" w:lineRule="auto"/>
        <w:rPr>
          <w:sz w:val="24"/>
        </w:rPr>
      </w:pPr>
      <w:r w:rsidRPr="00865548">
        <w:rPr>
          <w:sz w:val="24"/>
        </w:rPr>
        <w:t>How are atoms arranged in a metal?</w:t>
      </w:r>
    </w:p>
    <w:p w:rsidR="00865548" w:rsidRPr="00865548" w:rsidRDefault="00865548" w:rsidP="000650B3">
      <w:pPr>
        <w:pStyle w:val="ListParagraph"/>
        <w:numPr>
          <w:ilvl w:val="0"/>
          <w:numId w:val="8"/>
        </w:numPr>
        <w:spacing w:line="480" w:lineRule="auto"/>
        <w:rPr>
          <w:sz w:val="24"/>
        </w:rPr>
      </w:pPr>
      <w:r w:rsidRPr="00865548">
        <w:rPr>
          <w:sz w:val="24"/>
        </w:rPr>
        <w:t xml:space="preserve">Why are metallic bonds so strong? </w:t>
      </w:r>
    </w:p>
    <w:p w:rsidR="00865548" w:rsidRPr="00865548" w:rsidRDefault="00865548" w:rsidP="000650B3">
      <w:pPr>
        <w:pStyle w:val="ListParagraph"/>
        <w:numPr>
          <w:ilvl w:val="0"/>
          <w:numId w:val="8"/>
        </w:numPr>
        <w:spacing w:line="480" w:lineRule="auto"/>
        <w:rPr>
          <w:sz w:val="24"/>
        </w:rPr>
      </w:pPr>
      <w:r w:rsidRPr="00865548">
        <w:rPr>
          <w:sz w:val="24"/>
        </w:rPr>
        <w:lastRenderedPageBreak/>
        <w:t>Why are the particles that make up a metal described as positively charged?</w:t>
      </w:r>
    </w:p>
    <w:p w:rsidR="00FE5D10" w:rsidRPr="00FE5D10" w:rsidRDefault="00865548" w:rsidP="000650B3">
      <w:pPr>
        <w:pStyle w:val="ListParagraph"/>
        <w:numPr>
          <w:ilvl w:val="0"/>
          <w:numId w:val="8"/>
        </w:numPr>
        <w:spacing w:line="480" w:lineRule="auto"/>
        <w:rPr>
          <w:sz w:val="24"/>
        </w:rPr>
      </w:pPr>
      <w:r w:rsidRPr="00865548">
        <w:rPr>
          <w:sz w:val="24"/>
        </w:rPr>
        <w:t>What are delocalised electrons?</w:t>
      </w:r>
    </w:p>
    <w:p w:rsidR="00FE5D10" w:rsidRDefault="00FE5D10" w:rsidP="00FE5D1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I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Calculations involving masses: relative formula mass</w:t>
      </w:r>
    </w:p>
    <w:p w:rsidR="00953975" w:rsidRDefault="00953975" w:rsidP="000650B3">
      <w:pPr>
        <w:pStyle w:val="ListParagraph"/>
        <w:numPr>
          <w:ilvl w:val="0"/>
          <w:numId w:val="9"/>
        </w:numPr>
        <w:rPr>
          <w:sz w:val="24"/>
        </w:rPr>
      </w:pPr>
      <w:r w:rsidRPr="00953975">
        <w:rPr>
          <w:sz w:val="24"/>
        </w:rPr>
        <w:t>What is the relative formula mass of a compound?</w:t>
      </w:r>
    </w:p>
    <w:p w:rsidR="00953975" w:rsidRPr="00953975" w:rsidRDefault="00953975" w:rsidP="00953975">
      <w:pPr>
        <w:pStyle w:val="ListParagraph"/>
        <w:rPr>
          <w:sz w:val="24"/>
        </w:rPr>
      </w:pPr>
    </w:p>
    <w:p w:rsidR="00953975" w:rsidRPr="00953975" w:rsidRDefault="00953975" w:rsidP="000650B3">
      <w:pPr>
        <w:pStyle w:val="ListParagraph"/>
        <w:numPr>
          <w:ilvl w:val="0"/>
          <w:numId w:val="9"/>
        </w:numPr>
        <w:rPr>
          <w:sz w:val="24"/>
        </w:rPr>
      </w:pPr>
      <w:r w:rsidRPr="00953975">
        <w:rPr>
          <w:sz w:val="24"/>
        </w:rPr>
        <w:t>What is the relative formula mass of:</w:t>
      </w:r>
    </w:p>
    <w:p w:rsidR="00953975" w:rsidRPr="00953975" w:rsidRDefault="00953975" w:rsidP="000650B3">
      <w:pPr>
        <w:pStyle w:val="ListParagraph"/>
        <w:numPr>
          <w:ilvl w:val="1"/>
          <w:numId w:val="9"/>
        </w:numPr>
        <w:rPr>
          <w:sz w:val="24"/>
        </w:rPr>
      </w:pPr>
      <w:r w:rsidRPr="00953975">
        <w:rPr>
          <w:sz w:val="24"/>
        </w:rPr>
        <w:t>MgCl</w:t>
      </w:r>
      <w:r w:rsidRPr="00953975">
        <w:rPr>
          <w:sz w:val="24"/>
          <w:vertAlign w:val="subscript"/>
        </w:rPr>
        <w:t>2</w:t>
      </w:r>
      <w:r w:rsidRPr="00953975">
        <w:rPr>
          <w:sz w:val="24"/>
        </w:rPr>
        <w:t xml:space="preserve"> </w:t>
      </w:r>
    </w:p>
    <w:p w:rsidR="00953975" w:rsidRDefault="00953975" w:rsidP="000650B3">
      <w:pPr>
        <w:pStyle w:val="ListParagraph"/>
        <w:numPr>
          <w:ilvl w:val="1"/>
          <w:numId w:val="9"/>
        </w:numPr>
        <w:rPr>
          <w:sz w:val="24"/>
        </w:rPr>
      </w:pPr>
      <w:r w:rsidRPr="00953975">
        <w:rPr>
          <w:sz w:val="24"/>
        </w:rPr>
        <w:t>C</w:t>
      </w:r>
      <w:r w:rsidRPr="00953975">
        <w:rPr>
          <w:sz w:val="24"/>
          <w:vertAlign w:val="subscript"/>
        </w:rPr>
        <w:t>6</w:t>
      </w:r>
      <w:r w:rsidRPr="00953975">
        <w:rPr>
          <w:sz w:val="24"/>
        </w:rPr>
        <w:t>H</w:t>
      </w:r>
      <w:r w:rsidRPr="00953975">
        <w:rPr>
          <w:sz w:val="24"/>
          <w:vertAlign w:val="subscript"/>
        </w:rPr>
        <w:t>12</w:t>
      </w:r>
      <w:r w:rsidRPr="00953975">
        <w:rPr>
          <w:sz w:val="24"/>
        </w:rPr>
        <w:t>O</w:t>
      </w:r>
      <w:r w:rsidRPr="00953975">
        <w:rPr>
          <w:sz w:val="24"/>
          <w:vertAlign w:val="subscript"/>
        </w:rPr>
        <w:t>6</w:t>
      </w:r>
      <w:r w:rsidRPr="00953975">
        <w:rPr>
          <w:sz w:val="24"/>
        </w:rPr>
        <w:t xml:space="preserve"> </w:t>
      </w:r>
    </w:p>
    <w:p w:rsidR="00953975" w:rsidRPr="00953975" w:rsidRDefault="00953975" w:rsidP="00953975">
      <w:pPr>
        <w:pStyle w:val="ListParagraph"/>
        <w:ind w:left="1440"/>
        <w:rPr>
          <w:sz w:val="24"/>
        </w:rPr>
      </w:pPr>
    </w:p>
    <w:p w:rsidR="00953975" w:rsidRDefault="00953975" w:rsidP="000650B3">
      <w:pPr>
        <w:pStyle w:val="ListParagraph"/>
        <w:numPr>
          <w:ilvl w:val="0"/>
          <w:numId w:val="9"/>
        </w:numPr>
        <w:rPr>
          <w:sz w:val="24"/>
        </w:rPr>
      </w:pPr>
      <w:r w:rsidRPr="00953975">
        <w:rPr>
          <w:sz w:val="24"/>
        </w:rPr>
        <w:t>What can be said about the sum of the relative formula masses of the reactants and products of a reaction?</w:t>
      </w:r>
    </w:p>
    <w:p w:rsidR="00953975" w:rsidRPr="00953975" w:rsidRDefault="00953975" w:rsidP="00953975">
      <w:pPr>
        <w:pStyle w:val="ListParagraph"/>
        <w:rPr>
          <w:sz w:val="24"/>
        </w:rPr>
      </w:pPr>
    </w:p>
    <w:p w:rsidR="00F97236" w:rsidRPr="00F97236" w:rsidRDefault="00953975" w:rsidP="000650B3">
      <w:pPr>
        <w:pStyle w:val="ListParagraph"/>
        <w:numPr>
          <w:ilvl w:val="0"/>
          <w:numId w:val="9"/>
        </w:numPr>
        <w:rPr>
          <w:sz w:val="24"/>
        </w:rPr>
      </w:pPr>
      <w:r w:rsidRPr="00953975">
        <w:rPr>
          <w:sz w:val="24"/>
        </w:rPr>
        <w:t>Why can you have relative atomic masses which are not whole numbers e.g. chlorine is 35.5?</w:t>
      </w:r>
      <w:r w:rsidRPr="00953975">
        <w:tab/>
      </w:r>
    </w:p>
    <w:p w:rsidR="00F97236" w:rsidRDefault="00F97236" w:rsidP="00F9723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J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Calculations involving masses: </w:t>
      </w:r>
      <w:r>
        <w:rPr>
          <w:b/>
          <w:sz w:val="28"/>
          <w:u w:val="single"/>
        </w:rPr>
        <w:t>empirical and molecular formulae</w:t>
      </w:r>
    </w:p>
    <w:p w:rsidR="00F97236" w:rsidRDefault="00F97236" w:rsidP="000650B3">
      <w:pPr>
        <w:pStyle w:val="ListParagraph"/>
        <w:numPr>
          <w:ilvl w:val="0"/>
          <w:numId w:val="10"/>
        </w:numPr>
        <w:rPr>
          <w:sz w:val="24"/>
        </w:rPr>
      </w:pPr>
      <w:r w:rsidRPr="00D17F8C">
        <w:rPr>
          <w:sz w:val="24"/>
        </w:rPr>
        <w:t>What is meant by the term empirical formula?</w:t>
      </w:r>
    </w:p>
    <w:p w:rsidR="00D17F8C" w:rsidRPr="00D17F8C" w:rsidRDefault="00D17F8C" w:rsidP="00D17F8C">
      <w:pPr>
        <w:pStyle w:val="ListParagraph"/>
        <w:rPr>
          <w:sz w:val="24"/>
        </w:rPr>
      </w:pPr>
    </w:p>
    <w:p w:rsidR="00F97236" w:rsidRDefault="00F97236" w:rsidP="000650B3">
      <w:pPr>
        <w:pStyle w:val="ListParagraph"/>
        <w:numPr>
          <w:ilvl w:val="0"/>
          <w:numId w:val="10"/>
        </w:numPr>
        <w:rPr>
          <w:sz w:val="24"/>
        </w:rPr>
      </w:pPr>
      <w:r w:rsidRPr="00D17F8C">
        <w:rPr>
          <w:sz w:val="24"/>
        </w:rPr>
        <w:t>What is meant by the term molecular formula?</w:t>
      </w:r>
    </w:p>
    <w:p w:rsidR="00D17F8C" w:rsidRPr="00D17F8C" w:rsidRDefault="00D17F8C" w:rsidP="00D17F8C">
      <w:pPr>
        <w:pStyle w:val="ListParagraph"/>
        <w:rPr>
          <w:sz w:val="24"/>
        </w:rPr>
      </w:pPr>
    </w:p>
    <w:p w:rsidR="00F97236" w:rsidRDefault="00F97236" w:rsidP="000650B3">
      <w:pPr>
        <w:pStyle w:val="ListParagraph"/>
        <w:numPr>
          <w:ilvl w:val="0"/>
          <w:numId w:val="10"/>
        </w:numPr>
        <w:rPr>
          <w:sz w:val="24"/>
        </w:rPr>
      </w:pPr>
      <w:r w:rsidRPr="00D17F8C">
        <w:rPr>
          <w:sz w:val="24"/>
        </w:rPr>
        <w:t>Give the empirical formula for the compound C</w:t>
      </w:r>
      <w:r w:rsidRPr="00D17F8C">
        <w:rPr>
          <w:sz w:val="24"/>
          <w:vertAlign w:val="subscript"/>
        </w:rPr>
        <w:t>12</w:t>
      </w:r>
      <w:r w:rsidRPr="00D17F8C">
        <w:rPr>
          <w:sz w:val="24"/>
        </w:rPr>
        <w:t>H</w:t>
      </w:r>
      <w:r w:rsidRPr="00D17F8C">
        <w:rPr>
          <w:sz w:val="24"/>
          <w:vertAlign w:val="subscript"/>
        </w:rPr>
        <w:t>24</w:t>
      </w:r>
      <w:r w:rsidRPr="00D17F8C">
        <w:rPr>
          <w:sz w:val="24"/>
        </w:rPr>
        <w:t>.</w:t>
      </w:r>
    </w:p>
    <w:p w:rsidR="00D17F8C" w:rsidRPr="00D17F8C" w:rsidRDefault="00D17F8C" w:rsidP="00D17F8C">
      <w:pPr>
        <w:pStyle w:val="ListParagraph"/>
        <w:rPr>
          <w:sz w:val="24"/>
        </w:rPr>
      </w:pPr>
    </w:p>
    <w:p w:rsidR="00F97236" w:rsidRDefault="00F97236" w:rsidP="000650B3">
      <w:pPr>
        <w:pStyle w:val="ListParagraph"/>
        <w:numPr>
          <w:ilvl w:val="0"/>
          <w:numId w:val="10"/>
        </w:numPr>
        <w:rPr>
          <w:sz w:val="24"/>
        </w:rPr>
      </w:pPr>
      <w:r w:rsidRPr="00D17F8C">
        <w:rPr>
          <w:sz w:val="24"/>
        </w:rPr>
        <w:t>Give the empirical formula for the compound H</w:t>
      </w:r>
      <w:r w:rsidRPr="00D17F8C">
        <w:rPr>
          <w:sz w:val="24"/>
          <w:vertAlign w:val="subscript"/>
        </w:rPr>
        <w:t>2</w:t>
      </w:r>
      <w:r w:rsidRPr="00D17F8C">
        <w:rPr>
          <w:sz w:val="24"/>
        </w:rPr>
        <w:t>O</w:t>
      </w:r>
      <w:r w:rsidRPr="00D17F8C">
        <w:rPr>
          <w:sz w:val="24"/>
          <w:vertAlign w:val="subscript"/>
        </w:rPr>
        <w:t>2</w:t>
      </w:r>
      <w:r w:rsidRPr="00D17F8C">
        <w:rPr>
          <w:sz w:val="24"/>
        </w:rPr>
        <w:t>.</w:t>
      </w:r>
    </w:p>
    <w:p w:rsidR="00D17F8C" w:rsidRPr="00D17F8C" w:rsidRDefault="00D17F8C" w:rsidP="00D17F8C">
      <w:pPr>
        <w:pStyle w:val="ListParagraph"/>
        <w:rPr>
          <w:sz w:val="24"/>
        </w:rPr>
      </w:pPr>
    </w:p>
    <w:p w:rsidR="00D17F8C" w:rsidRDefault="00F97236" w:rsidP="000650B3">
      <w:pPr>
        <w:pStyle w:val="ListParagraph"/>
        <w:numPr>
          <w:ilvl w:val="0"/>
          <w:numId w:val="10"/>
        </w:numPr>
        <w:rPr>
          <w:sz w:val="24"/>
        </w:rPr>
      </w:pPr>
      <w:r w:rsidRPr="00D17F8C">
        <w:rPr>
          <w:sz w:val="24"/>
        </w:rPr>
        <w:t>Scientists found a compound contained 22.8% sodium, 21.8% boron and 55.4% oxygen. Calculate the empirical formula of the compound. Relative atomic masses: B 11; O 16; Na 23</w:t>
      </w:r>
    </w:p>
    <w:p w:rsidR="00D17F8C" w:rsidRPr="00D17F8C" w:rsidRDefault="00D17F8C" w:rsidP="00D17F8C">
      <w:pPr>
        <w:pStyle w:val="ListParagraph"/>
        <w:rPr>
          <w:sz w:val="24"/>
        </w:rPr>
      </w:pPr>
    </w:p>
    <w:p w:rsidR="00D17F8C" w:rsidRPr="00D17F8C" w:rsidRDefault="00D17F8C" w:rsidP="000650B3">
      <w:pPr>
        <w:pStyle w:val="ListParagraph"/>
        <w:numPr>
          <w:ilvl w:val="0"/>
          <w:numId w:val="10"/>
        </w:numPr>
        <w:rPr>
          <w:sz w:val="24"/>
        </w:rPr>
      </w:pPr>
      <w:r w:rsidRPr="00D17F8C">
        <w:rPr>
          <w:sz w:val="24"/>
        </w:rPr>
        <w:t>Give the empirical formula for compounds containing:</w:t>
      </w:r>
    </w:p>
    <w:p w:rsidR="00D17F8C" w:rsidRPr="00D17F8C" w:rsidRDefault="00D17F8C" w:rsidP="000650B3">
      <w:pPr>
        <w:pStyle w:val="ListParagraph"/>
        <w:numPr>
          <w:ilvl w:val="1"/>
          <w:numId w:val="10"/>
        </w:numPr>
        <w:rPr>
          <w:sz w:val="24"/>
        </w:rPr>
      </w:pPr>
      <w:r w:rsidRPr="00D17F8C">
        <w:rPr>
          <w:sz w:val="24"/>
        </w:rPr>
        <w:t>6.2g phosphorus and 48g bromine; RAM: P 31; B 80</w:t>
      </w:r>
    </w:p>
    <w:p w:rsidR="00D17F8C" w:rsidRDefault="00D17F8C" w:rsidP="000650B3">
      <w:pPr>
        <w:pStyle w:val="ListParagraph"/>
        <w:numPr>
          <w:ilvl w:val="1"/>
          <w:numId w:val="10"/>
        </w:numPr>
        <w:rPr>
          <w:sz w:val="24"/>
        </w:rPr>
      </w:pPr>
      <w:r w:rsidRPr="00D17F8C">
        <w:rPr>
          <w:sz w:val="24"/>
        </w:rPr>
        <w:t>7.5% phosphorus and 92.5% Iodine; RAM: P 31; I 127</w:t>
      </w:r>
    </w:p>
    <w:p w:rsidR="00D17F8C" w:rsidRPr="00D17F8C" w:rsidRDefault="00D17F8C" w:rsidP="00D17F8C">
      <w:pPr>
        <w:pStyle w:val="ListParagraph"/>
        <w:ind w:left="1440"/>
        <w:rPr>
          <w:sz w:val="24"/>
        </w:rPr>
      </w:pPr>
    </w:p>
    <w:p w:rsidR="00C91437" w:rsidRDefault="00D17F8C" w:rsidP="000650B3">
      <w:pPr>
        <w:pStyle w:val="ListParagraph"/>
        <w:numPr>
          <w:ilvl w:val="0"/>
          <w:numId w:val="10"/>
        </w:numPr>
        <w:rPr>
          <w:sz w:val="24"/>
        </w:rPr>
      </w:pPr>
      <w:r w:rsidRPr="00D17F8C">
        <w:rPr>
          <w:sz w:val="24"/>
        </w:rPr>
        <w:t>The empirical formula for a hydrocarbon is CH</w:t>
      </w:r>
      <w:r w:rsidRPr="00D17F8C">
        <w:rPr>
          <w:sz w:val="24"/>
          <w:vertAlign w:val="subscript"/>
        </w:rPr>
        <w:t>2</w:t>
      </w:r>
      <w:r w:rsidRPr="00D17F8C">
        <w:rPr>
          <w:sz w:val="24"/>
        </w:rPr>
        <w:t xml:space="preserve"> its relative formula mass is 56. Deduce the molecular formula of this compound. Relative atomic masses: C 12, H 1</w:t>
      </w:r>
    </w:p>
    <w:p w:rsidR="00C91437" w:rsidRPr="00C91437" w:rsidRDefault="00C91437" w:rsidP="00C91437"/>
    <w:p w:rsidR="00C91437" w:rsidRDefault="00C91437" w:rsidP="00C91437"/>
    <w:p w:rsidR="00C91437" w:rsidRDefault="00C91437">
      <w:r>
        <w:br w:type="page"/>
      </w:r>
    </w:p>
    <w:p w:rsidR="00C91437" w:rsidRDefault="00C91437" w:rsidP="00C91437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K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Calculations involving masses: </w:t>
      </w:r>
      <w:r>
        <w:rPr>
          <w:b/>
          <w:sz w:val="28"/>
          <w:u w:val="single"/>
        </w:rPr>
        <w:t>conservation of mass</w:t>
      </w:r>
    </w:p>
    <w:p w:rsidR="00C91437" w:rsidRDefault="00C91437" w:rsidP="000650B3">
      <w:pPr>
        <w:pStyle w:val="ListParagraph"/>
        <w:numPr>
          <w:ilvl w:val="0"/>
          <w:numId w:val="11"/>
        </w:numPr>
        <w:rPr>
          <w:sz w:val="24"/>
        </w:rPr>
      </w:pPr>
      <w:r w:rsidRPr="00C91437">
        <w:rPr>
          <w:sz w:val="24"/>
        </w:rPr>
        <w:t>What is the law of conservation of mass?</w:t>
      </w:r>
    </w:p>
    <w:p w:rsidR="00C91437" w:rsidRPr="00C91437" w:rsidRDefault="00C91437" w:rsidP="00C91437">
      <w:pPr>
        <w:pStyle w:val="ListParagraph"/>
        <w:rPr>
          <w:sz w:val="24"/>
        </w:rPr>
      </w:pPr>
    </w:p>
    <w:p w:rsidR="00C91437" w:rsidRDefault="00C91437" w:rsidP="000650B3">
      <w:pPr>
        <w:pStyle w:val="ListParagraph"/>
        <w:numPr>
          <w:ilvl w:val="0"/>
          <w:numId w:val="11"/>
        </w:numPr>
        <w:rPr>
          <w:sz w:val="24"/>
        </w:rPr>
      </w:pPr>
      <w:r w:rsidRPr="00C91437">
        <w:rPr>
          <w:sz w:val="24"/>
        </w:rPr>
        <w:t>Why might some reactions appear to show a change in mass?</w:t>
      </w:r>
    </w:p>
    <w:p w:rsidR="00C91437" w:rsidRPr="00C91437" w:rsidRDefault="00C91437" w:rsidP="00C91437">
      <w:pPr>
        <w:pStyle w:val="ListParagraph"/>
        <w:rPr>
          <w:sz w:val="24"/>
        </w:rPr>
      </w:pPr>
    </w:p>
    <w:p w:rsidR="00C91437" w:rsidRDefault="00C91437" w:rsidP="000650B3">
      <w:pPr>
        <w:pStyle w:val="ListParagraph"/>
        <w:numPr>
          <w:ilvl w:val="0"/>
          <w:numId w:val="11"/>
        </w:numPr>
        <w:rPr>
          <w:sz w:val="24"/>
        </w:rPr>
      </w:pPr>
      <w:r w:rsidRPr="00C91437">
        <w:rPr>
          <w:sz w:val="24"/>
        </w:rPr>
        <w:t>Give two examples of a reaction where a change in mass may appear to take place.</w:t>
      </w:r>
    </w:p>
    <w:p w:rsidR="00C91437" w:rsidRPr="00C91437" w:rsidRDefault="00C91437" w:rsidP="00C91437">
      <w:pPr>
        <w:pStyle w:val="ListParagraph"/>
        <w:rPr>
          <w:sz w:val="24"/>
        </w:rPr>
      </w:pPr>
    </w:p>
    <w:p w:rsidR="00C91437" w:rsidRPr="00C91437" w:rsidRDefault="00C91437" w:rsidP="000650B3">
      <w:pPr>
        <w:pStyle w:val="ListParagraph"/>
        <w:numPr>
          <w:ilvl w:val="0"/>
          <w:numId w:val="11"/>
        </w:numPr>
        <w:rPr>
          <w:sz w:val="24"/>
        </w:rPr>
      </w:pPr>
      <w:r w:rsidRPr="00C91437">
        <w:rPr>
          <w:sz w:val="24"/>
        </w:rPr>
        <w:t>Balance the following equations:</w:t>
      </w:r>
    </w:p>
    <w:p w:rsidR="00000000" w:rsidRPr="00C91437" w:rsidRDefault="000650B3" w:rsidP="000650B3">
      <w:pPr>
        <w:pStyle w:val="ListParagraph"/>
        <w:numPr>
          <w:ilvl w:val="1"/>
          <w:numId w:val="13"/>
        </w:numPr>
        <w:rPr>
          <w:sz w:val="24"/>
        </w:rPr>
      </w:pPr>
      <w:r w:rsidRPr="00C91437">
        <w:rPr>
          <w:sz w:val="24"/>
        </w:rPr>
        <w:t>H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 xml:space="preserve"> + O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 xml:space="preserve"> </w:t>
      </w:r>
      <w:r w:rsidRPr="00C91437">
        <w:rPr>
          <w:bCs/>
          <w:sz w:val="24"/>
        </w:rPr>
        <w:sym w:font="Wingdings" w:char="F0E0"/>
      </w:r>
      <w:r w:rsidRPr="00C91437">
        <w:rPr>
          <w:sz w:val="24"/>
        </w:rPr>
        <w:t xml:space="preserve">   H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>O</w:t>
      </w:r>
    </w:p>
    <w:p w:rsidR="00000000" w:rsidRPr="00C91437" w:rsidRDefault="000650B3" w:rsidP="000650B3">
      <w:pPr>
        <w:pStyle w:val="ListParagraph"/>
        <w:numPr>
          <w:ilvl w:val="1"/>
          <w:numId w:val="13"/>
        </w:numPr>
        <w:rPr>
          <w:sz w:val="24"/>
        </w:rPr>
      </w:pPr>
      <w:r w:rsidRPr="00C91437">
        <w:rPr>
          <w:sz w:val="24"/>
        </w:rPr>
        <w:t xml:space="preserve">Ca + </w:t>
      </w:r>
      <w:proofErr w:type="spellStart"/>
      <w:r w:rsidRPr="00C91437">
        <w:rPr>
          <w:sz w:val="24"/>
        </w:rPr>
        <w:t>HCl</w:t>
      </w:r>
      <w:proofErr w:type="spellEnd"/>
      <w:r w:rsidRPr="00C91437">
        <w:rPr>
          <w:sz w:val="24"/>
        </w:rPr>
        <w:t xml:space="preserve"> </w:t>
      </w:r>
      <w:r w:rsidRPr="00C91437">
        <w:rPr>
          <w:bCs/>
          <w:sz w:val="24"/>
        </w:rPr>
        <w:sym w:font="Wingdings" w:char="F0E0"/>
      </w:r>
      <w:r w:rsidRPr="00C91437">
        <w:rPr>
          <w:sz w:val="24"/>
        </w:rPr>
        <w:t xml:space="preserve">  CaCl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 xml:space="preserve"> + H</w:t>
      </w:r>
      <w:r w:rsidRPr="00C91437">
        <w:rPr>
          <w:sz w:val="24"/>
          <w:vertAlign w:val="subscript"/>
        </w:rPr>
        <w:t>2</w:t>
      </w:r>
    </w:p>
    <w:p w:rsidR="00000000" w:rsidRPr="00C91437" w:rsidRDefault="000650B3" w:rsidP="000650B3">
      <w:pPr>
        <w:pStyle w:val="ListParagraph"/>
        <w:numPr>
          <w:ilvl w:val="1"/>
          <w:numId w:val="13"/>
        </w:numPr>
        <w:rPr>
          <w:sz w:val="24"/>
        </w:rPr>
      </w:pPr>
      <w:r w:rsidRPr="00C91437">
        <w:rPr>
          <w:sz w:val="24"/>
        </w:rPr>
        <w:t>Li + H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 xml:space="preserve">O </w:t>
      </w:r>
      <w:r w:rsidRPr="00C91437">
        <w:rPr>
          <w:bCs/>
          <w:sz w:val="24"/>
        </w:rPr>
        <w:sym w:font="Wingdings" w:char="F0E0"/>
      </w:r>
      <w:r w:rsidRPr="00C91437">
        <w:rPr>
          <w:sz w:val="24"/>
        </w:rPr>
        <w:t xml:space="preserve">   </w:t>
      </w:r>
      <w:proofErr w:type="spellStart"/>
      <w:r w:rsidRPr="00C91437">
        <w:rPr>
          <w:sz w:val="24"/>
        </w:rPr>
        <w:t>LiOH</w:t>
      </w:r>
      <w:proofErr w:type="spellEnd"/>
      <w:r w:rsidRPr="00C91437">
        <w:rPr>
          <w:sz w:val="24"/>
        </w:rPr>
        <w:t xml:space="preserve"> + H</w:t>
      </w:r>
      <w:r w:rsidRPr="00C91437">
        <w:rPr>
          <w:sz w:val="24"/>
          <w:vertAlign w:val="subscript"/>
        </w:rPr>
        <w:t>2</w:t>
      </w:r>
    </w:p>
    <w:p w:rsidR="00000000" w:rsidRPr="00C91437" w:rsidRDefault="000650B3" w:rsidP="000650B3">
      <w:pPr>
        <w:pStyle w:val="ListParagraph"/>
        <w:numPr>
          <w:ilvl w:val="1"/>
          <w:numId w:val="13"/>
        </w:numPr>
        <w:rPr>
          <w:sz w:val="24"/>
        </w:rPr>
      </w:pPr>
      <w:r w:rsidRPr="00C91437">
        <w:rPr>
          <w:sz w:val="24"/>
        </w:rPr>
        <w:t>NH</w:t>
      </w:r>
      <w:r w:rsidRPr="00C91437">
        <w:rPr>
          <w:sz w:val="24"/>
          <w:vertAlign w:val="subscript"/>
        </w:rPr>
        <w:t>3</w:t>
      </w:r>
      <w:r w:rsidRPr="00C91437">
        <w:rPr>
          <w:sz w:val="24"/>
        </w:rPr>
        <w:t xml:space="preserve"> + O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 xml:space="preserve"> </w:t>
      </w:r>
      <w:r w:rsidRPr="00C91437">
        <w:rPr>
          <w:bCs/>
          <w:sz w:val="24"/>
        </w:rPr>
        <w:sym w:font="Wingdings" w:char="F0E0"/>
      </w:r>
      <w:r w:rsidRPr="00C91437">
        <w:rPr>
          <w:sz w:val="24"/>
        </w:rPr>
        <w:t xml:space="preserve">  NO + H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>O</w:t>
      </w:r>
    </w:p>
    <w:p w:rsidR="00000000" w:rsidRPr="00C91437" w:rsidRDefault="000650B3" w:rsidP="000650B3">
      <w:pPr>
        <w:pStyle w:val="ListParagraph"/>
        <w:numPr>
          <w:ilvl w:val="1"/>
          <w:numId w:val="13"/>
        </w:numPr>
        <w:rPr>
          <w:sz w:val="24"/>
        </w:rPr>
      </w:pPr>
      <w:r w:rsidRPr="00C91437">
        <w:rPr>
          <w:sz w:val="24"/>
        </w:rPr>
        <w:t>K + O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 xml:space="preserve"> </w:t>
      </w:r>
      <w:r w:rsidRPr="00C91437">
        <w:rPr>
          <w:bCs/>
          <w:sz w:val="24"/>
        </w:rPr>
        <w:sym w:font="Wingdings" w:char="F0E0"/>
      </w:r>
      <w:r w:rsidRPr="00C91437">
        <w:rPr>
          <w:sz w:val="24"/>
        </w:rPr>
        <w:t xml:space="preserve">  K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>O</w:t>
      </w:r>
      <w:r w:rsidRPr="00C91437">
        <w:rPr>
          <w:bCs/>
          <w:sz w:val="24"/>
        </w:rPr>
        <w:t xml:space="preserve">    </w:t>
      </w:r>
      <w:r w:rsidRPr="00C91437">
        <w:rPr>
          <w:bCs/>
          <w:sz w:val="24"/>
        </w:rPr>
        <w:t xml:space="preserve"> </w:t>
      </w:r>
      <w:r w:rsidRPr="00C91437">
        <w:rPr>
          <w:bCs/>
          <w:sz w:val="24"/>
          <w:vertAlign w:val="subscript"/>
        </w:rPr>
        <w:t xml:space="preserve"> </w:t>
      </w:r>
    </w:p>
    <w:p w:rsidR="00C91437" w:rsidRPr="00C91437" w:rsidRDefault="00C91437" w:rsidP="00C91437">
      <w:pPr>
        <w:pStyle w:val="ListParagraph"/>
        <w:ind w:left="1440"/>
        <w:rPr>
          <w:sz w:val="24"/>
        </w:rPr>
      </w:pPr>
    </w:p>
    <w:p w:rsidR="00C91437" w:rsidRPr="00C91437" w:rsidRDefault="00C91437" w:rsidP="000650B3">
      <w:pPr>
        <w:pStyle w:val="ListParagraph"/>
        <w:numPr>
          <w:ilvl w:val="0"/>
          <w:numId w:val="11"/>
        </w:numPr>
        <w:rPr>
          <w:sz w:val="24"/>
        </w:rPr>
      </w:pPr>
      <w:r w:rsidRPr="00C91437">
        <w:rPr>
          <w:sz w:val="24"/>
        </w:rPr>
        <w:t>An aqueous solution of hydrogen peroxide (H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>O</w:t>
      </w:r>
      <w:r w:rsidRPr="00C91437">
        <w:rPr>
          <w:sz w:val="24"/>
          <w:vertAlign w:val="subscript"/>
        </w:rPr>
        <w:t>2</w:t>
      </w:r>
      <w:r w:rsidRPr="00C91437">
        <w:rPr>
          <w:sz w:val="24"/>
        </w:rPr>
        <w:t>) decomposes to form water and oxygen.</w:t>
      </w:r>
    </w:p>
    <w:p w:rsidR="00C91437" w:rsidRPr="00C91437" w:rsidRDefault="00C91437" w:rsidP="000650B3">
      <w:pPr>
        <w:pStyle w:val="ListParagraph"/>
        <w:numPr>
          <w:ilvl w:val="0"/>
          <w:numId w:val="12"/>
        </w:numPr>
        <w:ind w:left="1440"/>
        <w:rPr>
          <w:sz w:val="24"/>
        </w:rPr>
      </w:pPr>
      <w:r w:rsidRPr="00C91437">
        <w:rPr>
          <w:sz w:val="24"/>
        </w:rPr>
        <w:t>Write a balanced symbol equation for this reaction.  Include the state symbols.</w:t>
      </w:r>
    </w:p>
    <w:p w:rsidR="00C91437" w:rsidRDefault="00C91437" w:rsidP="000650B3">
      <w:pPr>
        <w:pStyle w:val="ListParagraph"/>
        <w:numPr>
          <w:ilvl w:val="0"/>
          <w:numId w:val="12"/>
        </w:numPr>
        <w:ind w:left="1440"/>
        <w:rPr>
          <w:sz w:val="24"/>
        </w:rPr>
      </w:pPr>
      <w:r w:rsidRPr="00C91437">
        <w:rPr>
          <w:sz w:val="24"/>
        </w:rPr>
        <w:t>Why does the water, produced during the reaction, have a lower mass than the original hydrogen peroxide?</w:t>
      </w:r>
    </w:p>
    <w:p w:rsidR="00C91437" w:rsidRPr="00C91437" w:rsidRDefault="00C91437" w:rsidP="00C91437">
      <w:pPr>
        <w:pStyle w:val="ListParagraph"/>
        <w:rPr>
          <w:sz w:val="24"/>
        </w:rPr>
      </w:pPr>
    </w:p>
    <w:p w:rsidR="00C91437" w:rsidRDefault="00C91437" w:rsidP="000650B3">
      <w:pPr>
        <w:pStyle w:val="ListParagraph"/>
        <w:numPr>
          <w:ilvl w:val="0"/>
          <w:numId w:val="11"/>
        </w:numPr>
        <w:rPr>
          <w:sz w:val="24"/>
        </w:rPr>
      </w:pPr>
      <w:r w:rsidRPr="00C91437">
        <w:rPr>
          <w:sz w:val="24"/>
        </w:rPr>
        <w:t>What is a precipitate?</w:t>
      </w:r>
    </w:p>
    <w:p w:rsidR="00C91437" w:rsidRPr="00C91437" w:rsidRDefault="00C91437" w:rsidP="00C91437">
      <w:pPr>
        <w:pStyle w:val="ListParagraph"/>
        <w:rPr>
          <w:sz w:val="24"/>
        </w:rPr>
      </w:pPr>
    </w:p>
    <w:p w:rsidR="00860AEB" w:rsidRDefault="00C91437" w:rsidP="000650B3">
      <w:pPr>
        <w:pStyle w:val="ListParagraph"/>
        <w:numPr>
          <w:ilvl w:val="0"/>
          <w:numId w:val="11"/>
        </w:numPr>
        <w:rPr>
          <w:sz w:val="24"/>
        </w:rPr>
      </w:pPr>
      <w:r w:rsidRPr="00C91437">
        <w:rPr>
          <w:sz w:val="24"/>
        </w:rPr>
        <w:t>How does a precipitation reaction show conservation of mass?</w:t>
      </w:r>
    </w:p>
    <w:p w:rsidR="00860AEB" w:rsidRDefault="00860AEB" w:rsidP="00860AEB"/>
    <w:p w:rsidR="00860AEB" w:rsidRDefault="00860AEB" w:rsidP="00860AEB">
      <w:pPr>
        <w:rPr>
          <w:b/>
          <w:sz w:val="28"/>
          <w:u w:val="single"/>
        </w:rPr>
      </w:pPr>
      <w:r>
        <w:rPr>
          <w:b/>
          <w:sz w:val="28"/>
          <w:u w:val="single"/>
        </w:rPr>
        <w:t>L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Calculations involving masses: </w:t>
      </w:r>
      <w:r>
        <w:rPr>
          <w:b/>
          <w:sz w:val="28"/>
          <w:u w:val="single"/>
        </w:rPr>
        <w:t>masses of reactants and products from balances equations; concentration of solution</w:t>
      </w:r>
    </w:p>
    <w:p w:rsidR="009C56D3" w:rsidRDefault="009C56D3" w:rsidP="000650B3">
      <w:pPr>
        <w:pStyle w:val="ListParagraph"/>
        <w:numPr>
          <w:ilvl w:val="0"/>
          <w:numId w:val="14"/>
        </w:numPr>
        <w:rPr>
          <w:sz w:val="24"/>
        </w:rPr>
      </w:pPr>
      <w:r w:rsidRPr="009C56D3">
        <w:rPr>
          <w:sz w:val="24"/>
        </w:rPr>
        <w:t>What units can be used for the concentration of a solution?</w:t>
      </w:r>
    </w:p>
    <w:p w:rsidR="009C56D3" w:rsidRPr="009C56D3" w:rsidRDefault="009C56D3" w:rsidP="009C56D3">
      <w:pPr>
        <w:pStyle w:val="ListParagraph"/>
        <w:rPr>
          <w:sz w:val="24"/>
        </w:rPr>
      </w:pPr>
    </w:p>
    <w:p w:rsidR="009C56D3" w:rsidRDefault="009C56D3" w:rsidP="000650B3">
      <w:pPr>
        <w:pStyle w:val="ListParagraph"/>
        <w:numPr>
          <w:ilvl w:val="0"/>
          <w:numId w:val="14"/>
        </w:numPr>
        <w:rPr>
          <w:sz w:val="24"/>
        </w:rPr>
      </w:pPr>
      <w:r w:rsidRPr="009C56D3">
        <w:rPr>
          <w:sz w:val="24"/>
        </w:rPr>
        <w:t>What does dm</w:t>
      </w:r>
      <w:r w:rsidRPr="009C56D3">
        <w:rPr>
          <w:sz w:val="24"/>
          <w:vertAlign w:val="superscript"/>
        </w:rPr>
        <w:t>3</w:t>
      </w:r>
      <w:r w:rsidRPr="009C56D3">
        <w:rPr>
          <w:sz w:val="24"/>
        </w:rPr>
        <w:t xml:space="preserve"> mean?</w:t>
      </w:r>
    </w:p>
    <w:p w:rsidR="009C56D3" w:rsidRPr="009C56D3" w:rsidRDefault="009C56D3" w:rsidP="009C56D3">
      <w:pPr>
        <w:pStyle w:val="ListParagraph"/>
        <w:rPr>
          <w:sz w:val="24"/>
        </w:rPr>
      </w:pPr>
    </w:p>
    <w:p w:rsidR="009C56D3" w:rsidRDefault="009C56D3" w:rsidP="000650B3">
      <w:pPr>
        <w:pStyle w:val="ListParagraph"/>
        <w:numPr>
          <w:ilvl w:val="0"/>
          <w:numId w:val="14"/>
        </w:numPr>
        <w:rPr>
          <w:sz w:val="24"/>
        </w:rPr>
      </w:pPr>
      <w:r w:rsidRPr="009C56D3">
        <w:rPr>
          <w:sz w:val="24"/>
        </w:rPr>
        <w:t>Give the equation for calculating concentration from the mass of substance and volume of solution.</w:t>
      </w:r>
    </w:p>
    <w:p w:rsidR="009C56D3" w:rsidRPr="009C56D3" w:rsidRDefault="009C56D3" w:rsidP="009C56D3">
      <w:pPr>
        <w:pStyle w:val="ListParagraph"/>
        <w:rPr>
          <w:sz w:val="24"/>
        </w:rPr>
      </w:pPr>
    </w:p>
    <w:p w:rsidR="009C56D3" w:rsidRPr="009C56D3" w:rsidRDefault="009C56D3" w:rsidP="000650B3">
      <w:pPr>
        <w:pStyle w:val="ListParagraph"/>
        <w:numPr>
          <w:ilvl w:val="0"/>
          <w:numId w:val="14"/>
        </w:numPr>
        <w:rPr>
          <w:sz w:val="24"/>
        </w:rPr>
      </w:pPr>
      <w:r w:rsidRPr="009C56D3">
        <w:rPr>
          <w:sz w:val="24"/>
        </w:rPr>
        <w:t>What mass of carbon dioxide is formed when 12g of carbon is burned in air? Relative atomic masses: C 12; O 16</w:t>
      </w:r>
    </w:p>
    <w:p w:rsidR="009C56D3" w:rsidRDefault="009C56D3" w:rsidP="009C56D3">
      <w:pPr>
        <w:pStyle w:val="ListParagraph"/>
        <w:jc w:val="center"/>
        <w:rPr>
          <w:sz w:val="24"/>
          <w:vertAlign w:val="subscript"/>
        </w:rPr>
      </w:pPr>
      <w:r w:rsidRPr="009C56D3">
        <w:rPr>
          <w:sz w:val="24"/>
        </w:rPr>
        <w:t>C + O</w:t>
      </w:r>
      <w:r w:rsidRPr="009C56D3">
        <w:rPr>
          <w:sz w:val="24"/>
          <w:vertAlign w:val="subscript"/>
        </w:rPr>
        <w:t>2</w:t>
      </w:r>
      <w:r w:rsidRPr="009C56D3">
        <w:rPr>
          <w:sz w:val="24"/>
        </w:rPr>
        <w:t xml:space="preserve"> </w:t>
      </w:r>
      <w:r w:rsidRPr="009C56D3">
        <w:sym w:font="Wingdings" w:char="F0E0"/>
      </w:r>
      <w:r w:rsidRPr="009C56D3">
        <w:rPr>
          <w:sz w:val="24"/>
        </w:rPr>
        <w:t xml:space="preserve"> CO</w:t>
      </w:r>
      <w:r w:rsidRPr="009C56D3">
        <w:rPr>
          <w:sz w:val="24"/>
          <w:vertAlign w:val="subscript"/>
        </w:rPr>
        <w:t>2</w:t>
      </w:r>
    </w:p>
    <w:p w:rsidR="009C56D3" w:rsidRPr="009C56D3" w:rsidRDefault="009C56D3" w:rsidP="009C56D3">
      <w:pPr>
        <w:pStyle w:val="ListParagraph"/>
        <w:jc w:val="center"/>
        <w:rPr>
          <w:sz w:val="24"/>
        </w:rPr>
      </w:pPr>
    </w:p>
    <w:p w:rsidR="009C56D3" w:rsidRDefault="009C56D3" w:rsidP="000650B3">
      <w:pPr>
        <w:pStyle w:val="ListParagraph"/>
        <w:numPr>
          <w:ilvl w:val="0"/>
          <w:numId w:val="14"/>
        </w:numPr>
        <w:rPr>
          <w:sz w:val="24"/>
        </w:rPr>
      </w:pPr>
      <w:r w:rsidRPr="009C56D3">
        <w:rPr>
          <w:sz w:val="24"/>
        </w:rPr>
        <w:t>Calculate the concentration in g/dm</w:t>
      </w:r>
      <w:r w:rsidRPr="009C56D3">
        <w:rPr>
          <w:sz w:val="24"/>
          <w:vertAlign w:val="superscript"/>
        </w:rPr>
        <w:t>3</w:t>
      </w:r>
      <w:r w:rsidRPr="009C56D3">
        <w:rPr>
          <w:sz w:val="24"/>
        </w:rPr>
        <w:t xml:space="preserve"> for 50g of sodium chloride in 2.5 dm</w:t>
      </w:r>
      <w:r w:rsidRPr="009C56D3">
        <w:rPr>
          <w:sz w:val="24"/>
          <w:vertAlign w:val="superscript"/>
        </w:rPr>
        <w:t>3</w:t>
      </w:r>
      <w:r w:rsidRPr="009C56D3">
        <w:rPr>
          <w:sz w:val="24"/>
        </w:rPr>
        <w:t xml:space="preserve"> of water.</w:t>
      </w:r>
    </w:p>
    <w:p w:rsidR="009C56D3" w:rsidRPr="009C56D3" w:rsidRDefault="009C56D3" w:rsidP="009C56D3">
      <w:pPr>
        <w:pStyle w:val="ListParagraph"/>
        <w:rPr>
          <w:sz w:val="24"/>
        </w:rPr>
      </w:pPr>
    </w:p>
    <w:p w:rsidR="009C56D3" w:rsidRDefault="009C56D3" w:rsidP="000650B3">
      <w:pPr>
        <w:pStyle w:val="ListParagraph"/>
        <w:numPr>
          <w:ilvl w:val="0"/>
          <w:numId w:val="14"/>
        </w:numPr>
        <w:rPr>
          <w:sz w:val="24"/>
        </w:rPr>
      </w:pPr>
      <w:r w:rsidRPr="009C56D3">
        <w:rPr>
          <w:sz w:val="24"/>
        </w:rPr>
        <w:lastRenderedPageBreak/>
        <w:t>Calculate the concentration in g/dm</w:t>
      </w:r>
      <w:r w:rsidRPr="009C56D3">
        <w:rPr>
          <w:sz w:val="24"/>
          <w:vertAlign w:val="superscript"/>
        </w:rPr>
        <w:t>3</w:t>
      </w:r>
      <w:r w:rsidRPr="009C56D3">
        <w:rPr>
          <w:sz w:val="24"/>
        </w:rPr>
        <w:t xml:space="preserve"> of 1.4g of potassium carbonate in 855cm</w:t>
      </w:r>
      <w:r w:rsidRPr="009C56D3">
        <w:rPr>
          <w:sz w:val="24"/>
          <w:vertAlign w:val="superscript"/>
        </w:rPr>
        <w:t>3</w:t>
      </w:r>
      <w:r w:rsidRPr="009C56D3">
        <w:rPr>
          <w:sz w:val="24"/>
        </w:rPr>
        <w:t xml:space="preserve"> of water.</w:t>
      </w:r>
    </w:p>
    <w:p w:rsidR="009C56D3" w:rsidRPr="009C56D3" w:rsidRDefault="009C56D3" w:rsidP="009C56D3">
      <w:pPr>
        <w:pStyle w:val="ListParagraph"/>
        <w:rPr>
          <w:sz w:val="24"/>
        </w:rPr>
      </w:pPr>
    </w:p>
    <w:p w:rsidR="009C56D3" w:rsidRPr="009C56D3" w:rsidRDefault="009C56D3" w:rsidP="009C56D3">
      <w:pPr>
        <w:pStyle w:val="ListParagraph"/>
        <w:rPr>
          <w:sz w:val="24"/>
        </w:rPr>
      </w:pPr>
    </w:p>
    <w:p w:rsidR="009C56D3" w:rsidRDefault="009C56D3" w:rsidP="000650B3">
      <w:pPr>
        <w:pStyle w:val="ListParagraph"/>
        <w:numPr>
          <w:ilvl w:val="0"/>
          <w:numId w:val="14"/>
        </w:numPr>
        <w:rPr>
          <w:sz w:val="24"/>
        </w:rPr>
      </w:pPr>
      <w:r w:rsidRPr="009C56D3">
        <w:rPr>
          <w:sz w:val="24"/>
        </w:rPr>
        <w:t>A teacher has a solution of lithium fluoride with a concentration of 72.6g/dm</w:t>
      </w:r>
      <w:r w:rsidRPr="009C56D3">
        <w:rPr>
          <w:sz w:val="24"/>
          <w:vertAlign w:val="superscript"/>
        </w:rPr>
        <w:t>3</w:t>
      </w:r>
      <w:r w:rsidRPr="009C56D3">
        <w:rPr>
          <w:sz w:val="24"/>
        </w:rPr>
        <w:t>.  Calculate the mass of lithium fluoride dissolved in 25.0cm</w:t>
      </w:r>
      <w:r w:rsidRPr="009C56D3">
        <w:rPr>
          <w:sz w:val="24"/>
          <w:vertAlign w:val="superscript"/>
        </w:rPr>
        <w:t>3</w:t>
      </w:r>
      <w:r w:rsidRPr="009C56D3">
        <w:rPr>
          <w:sz w:val="24"/>
        </w:rPr>
        <w:t xml:space="preserve"> of solution.</w:t>
      </w:r>
    </w:p>
    <w:p w:rsidR="009C56D3" w:rsidRDefault="009C56D3" w:rsidP="009C56D3"/>
    <w:p w:rsidR="009C56D3" w:rsidRDefault="009C56D3" w:rsidP="009C56D3">
      <w:pPr>
        <w:rPr>
          <w:b/>
          <w:sz w:val="28"/>
          <w:u w:val="single"/>
        </w:rPr>
      </w:pPr>
      <w:r>
        <w:rPr>
          <w:b/>
          <w:sz w:val="28"/>
          <w:u w:val="single"/>
        </w:rPr>
        <w:t>M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Calculations involving masses: </w:t>
      </w:r>
      <w:r>
        <w:rPr>
          <w:b/>
          <w:sz w:val="28"/>
          <w:u w:val="single"/>
        </w:rPr>
        <w:t>Moles and stoichiometry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spacing w:line="480" w:lineRule="auto"/>
        <w:rPr>
          <w:sz w:val="24"/>
        </w:rPr>
      </w:pPr>
      <w:r w:rsidRPr="009C56D3">
        <w:rPr>
          <w:sz w:val="24"/>
        </w:rPr>
        <w:t xml:space="preserve">What is meant by the term ‘mole’? 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spacing w:line="480" w:lineRule="auto"/>
        <w:rPr>
          <w:sz w:val="24"/>
        </w:rPr>
      </w:pPr>
      <w:r w:rsidRPr="009C56D3">
        <w:rPr>
          <w:sz w:val="24"/>
        </w:rPr>
        <w:t>What is the symbol for the unit mole?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spacing w:line="480" w:lineRule="auto"/>
        <w:rPr>
          <w:sz w:val="24"/>
        </w:rPr>
      </w:pPr>
      <w:r w:rsidRPr="009C56D3">
        <w:rPr>
          <w:sz w:val="24"/>
        </w:rPr>
        <w:t>What does ‘Avogadro’s constant’ tell us?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spacing w:line="480" w:lineRule="auto"/>
        <w:rPr>
          <w:sz w:val="24"/>
        </w:rPr>
      </w:pPr>
      <w:r w:rsidRPr="009C56D3">
        <w:rPr>
          <w:sz w:val="24"/>
        </w:rPr>
        <w:t>What is the value for Avogadro’s constant?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spacing w:line="480" w:lineRule="auto"/>
        <w:rPr>
          <w:sz w:val="24"/>
        </w:rPr>
      </w:pPr>
      <w:r w:rsidRPr="009C56D3">
        <w:rPr>
          <w:sz w:val="24"/>
        </w:rPr>
        <w:t>How many atoms in 1 mole of carbon?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spacing w:line="480" w:lineRule="auto"/>
        <w:rPr>
          <w:sz w:val="24"/>
        </w:rPr>
      </w:pPr>
      <w:r w:rsidRPr="009C56D3">
        <w:rPr>
          <w:sz w:val="24"/>
        </w:rPr>
        <w:t>How many atoms in 1 mole of chlorine gas, Cl</w:t>
      </w:r>
      <w:r w:rsidRPr="009C56D3">
        <w:rPr>
          <w:sz w:val="24"/>
          <w:vertAlign w:val="subscript"/>
        </w:rPr>
        <w:t>2</w:t>
      </w:r>
      <w:r w:rsidRPr="009C56D3">
        <w:rPr>
          <w:sz w:val="24"/>
        </w:rPr>
        <w:t>?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rPr>
          <w:sz w:val="24"/>
        </w:rPr>
      </w:pPr>
      <w:r w:rsidRPr="009C56D3">
        <w:rPr>
          <w:sz w:val="24"/>
        </w:rPr>
        <w:t>What can the following equation tell us about the number of moles of each substance?</w:t>
      </w:r>
    </w:p>
    <w:p w:rsidR="009C56D3" w:rsidRPr="009C56D3" w:rsidRDefault="009C56D3" w:rsidP="009C56D3">
      <w:pPr>
        <w:pStyle w:val="ListParagraph"/>
        <w:jc w:val="center"/>
        <w:rPr>
          <w:sz w:val="24"/>
        </w:rPr>
      </w:pPr>
      <w:r w:rsidRPr="009C56D3">
        <w:rPr>
          <w:sz w:val="24"/>
        </w:rPr>
        <w:t xml:space="preserve">Mg + 2HCl </w:t>
      </w:r>
      <w:r w:rsidRPr="009C56D3">
        <w:rPr>
          <w:b/>
          <w:bCs/>
        </w:rPr>
        <w:sym w:font="Wingdings" w:char="F0E0"/>
      </w:r>
      <w:r w:rsidRPr="009C56D3">
        <w:rPr>
          <w:sz w:val="24"/>
        </w:rPr>
        <w:t xml:space="preserve"> MgCl</w:t>
      </w:r>
      <w:r w:rsidRPr="009C56D3">
        <w:rPr>
          <w:sz w:val="24"/>
          <w:vertAlign w:val="subscript"/>
        </w:rPr>
        <w:t>2</w:t>
      </w:r>
      <w:r w:rsidRPr="009C56D3">
        <w:rPr>
          <w:sz w:val="24"/>
        </w:rPr>
        <w:t xml:space="preserve"> + H</w:t>
      </w:r>
      <w:r w:rsidRPr="009C56D3">
        <w:rPr>
          <w:sz w:val="24"/>
          <w:vertAlign w:val="subscript"/>
        </w:rPr>
        <w:t>2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spacing w:line="480" w:lineRule="auto"/>
        <w:rPr>
          <w:sz w:val="24"/>
        </w:rPr>
      </w:pPr>
      <w:r w:rsidRPr="009C56D3">
        <w:rPr>
          <w:sz w:val="24"/>
        </w:rPr>
        <w:t>What is meant by the term ‘limiting reactant’?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spacing w:line="480" w:lineRule="auto"/>
        <w:rPr>
          <w:sz w:val="24"/>
        </w:rPr>
      </w:pPr>
      <w:r w:rsidRPr="009C56D3">
        <w:rPr>
          <w:sz w:val="24"/>
        </w:rPr>
        <w:t>How many moles of helium atoms are there in 0.04g of helium?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spacing w:line="480" w:lineRule="auto"/>
        <w:rPr>
          <w:sz w:val="24"/>
        </w:rPr>
      </w:pPr>
      <w:r w:rsidRPr="009C56D3">
        <w:rPr>
          <w:sz w:val="24"/>
        </w:rPr>
        <w:t>What is the mass of 20 moles of calcium carbonate CaCO</w:t>
      </w:r>
      <w:r w:rsidRPr="009C56D3">
        <w:rPr>
          <w:sz w:val="24"/>
          <w:vertAlign w:val="subscript"/>
        </w:rPr>
        <w:t>3</w:t>
      </w:r>
      <w:r w:rsidRPr="009C56D3">
        <w:rPr>
          <w:sz w:val="24"/>
        </w:rPr>
        <w:t xml:space="preserve">?  Answer in kg.    </w:t>
      </w:r>
    </w:p>
    <w:p w:rsidR="009C56D3" w:rsidRPr="009C56D3" w:rsidRDefault="009C56D3" w:rsidP="000650B3">
      <w:pPr>
        <w:pStyle w:val="ListParagraph"/>
        <w:numPr>
          <w:ilvl w:val="0"/>
          <w:numId w:val="15"/>
        </w:numPr>
        <w:rPr>
          <w:sz w:val="24"/>
        </w:rPr>
      </w:pPr>
      <w:r w:rsidRPr="009C56D3">
        <w:rPr>
          <w:sz w:val="24"/>
        </w:rPr>
        <w:t xml:space="preserve">Calcium carbonate decomposes to calcium oxide in a kiln in the following reaction:  </w:t>
      </w:r>
    </w:p>
    <w:p w:rsidR="00000000" w:rsidRPr="009C56D3" w:rsidRDefault="000650B3" w:rsidP="009C56D3">
      <w:pPr>
        <w:pStyle w:val="ListParagraph"/>
        <w:jc w:val="center"/>
        <w:rPr>
          <w:sz w:val="24"/>
        </w:rPr>
      </w:pPr>
      <w:r w:rsidRPr="009C56D3">
        <w:rPr>
          <w:bCs/>
          <w:sz w:val="24"/>
        </w:rPr>
        <w:t>CaCO</w:t>
      </w:r>
      <w:r w:rsidRPr="009C56D3">
        <w:rPr>
          <w:bCs/>
          <w:sz w:val="24"/>
          <w:vertAlign w:val="subscript"/>
        </w:rPr>
        <w:t>3</w:t>
      </w:r>
      <w:r w:rsidRPr="009C56D3">
        <w:rPr>
          <w:bCs/>
          <w:sz w:val="24"/>
        </w:rPr>
        <w:t xml:space="preserve"> </w:t>
      </w:r>
      <w:r w:rsidRPr="009C56D3">
        <w:sym w:font="Wingdings" w:char="F0E0"/>
      </w:r>
      <w:r w:rsidRPr="009C56D3">
        <w:rPr>
          <w:bCs/>
          <w:sz w:val="24"/>
        </w:rPr>
        <w:t xml:space="preserve"> </w:t>
      </w:r>
      <w:proofErr w:type="spellStart"/>
      <w:r w:rsidRPr="009C56D3">
        <w:rPr>
          <w:bCs/>
          <w:sz w:val="24"/>
        </w:rPr>
        <w:t>CaO</w:t>
      </w:r>
      <w:proofErr w:type="spellEnd"/>
      <w:r w:rsidRPr="009C56D3">
        <w:rPr>
          <w:bCs/>
          <w:sz w:val="24"/>
        </w:rPr>
        <w:t xml:space="preserve"> + CO</w:t>
      </w:r>
      <w:r w:rsidRPr="009C56D3">
        <w:rPr>
          <w:bCs/>
          <w:sz w:val="24"/>
          <w:vertAlign w:val="subscript"/>
        </w:rPr>
        <w:t>2</w:t>
      </w:r>
    </w:p>
    <w:p w:rsidR="009C56D3" w:rsidRDefault="009C56D3" w:rsidP="009C56D3">
      <w:pPr>
        <w:pStyle w:val="ListParagraph"/>
        <w:rPr>
          <w:sz w:val="24"/>
        </w:rPr>
      </w:pPr>
      <w:r w:rsidRPr="009C56D3">
        <w:rPr>
          <w:sz w:val="24"/>
        </w:rPr>
        <w:t>Calculate the mass of calcium oxide that can be produced when 300 tonnes of calcium carbonate is heated.</w:t>
      </w:r>
    </w:p>
    <w:p w:rsidR="009C56D3" w:rsidRPr="009C56D3" w:rsidRDefault="009C56D3" w:rsidP="009C56D3">
      <w:pPr>
        <w:pStyle w:val="ListParagraph"/>
        <w:rPr>
          <w:sz w:val="24"/>
        </w:rPr>
      </w:pPr>
    </w:p>
    <w:p w:rsidR="009C56D3" w:rsidRPr="009C56D3" w:rsidRDefault="009C56D3" w:rsidP="000650B3">
      <w:pPr>
        <w:pStyle w:val="ListParagraph"/>
        <w:numPr>
          <w:ilvl w:val="0"/>
          <w:numId w:val="15"/>
        </w:numPr>
        <w:rPr>
          <w:sz w:val="24"/>
        </w:rPr>
      </w:pPr>
      <w:r w:rsidRPr="009C56D3">
        <w:rPr>
          <w:sz w:val="24"/>
        </w:rPr>
        <w:t>0.10g of hydrogen reacts with 3.55g of chlorine to produce 3.65g of hydrogen chloride.  Use this information to work out the balancing numbers for hydrogen chloride.</w:t>
      </w:r>
    </w:p>
    <w:p w:rsidR="009C56D3" w:rsidRDefault="009C56D3" w:rsidP="009C56D3">
      <w:pPr>
        <w:pStyle w:val="ListParagraph"/>
        <w:jc w:val="center"/>
        <w:rPr>
          <w:bCs/>
          <w:sz w:val="24"/>
        </w:rPr>
      </w:pPr>
      <w:r w:rsidRPr="009C56D3">
        <w:rPr>
          <w:bCs/>
          <w:sz w:val="24"/>
        </w:rPr>
        <w:t>H</w:t>
      </w:r>
      <w:r w:rsidRPr="009C56D3">
        <w:rPr>
          <w:bCs/>
          <w:sz w:val="24"/>
          <w:vertAlign w:val="subscript"/>
        </w:rPr>
        <w:t>2</w:t>
      </w:r>
      <w:r w:rsidRPr="009C56D3">
        <w:rPr>
          <w:bCs/>
          <w:sz w:val="24"/>
        </w:rPr>
        <w:t xml:space="preserve"> + Cl</w:t>
      </w:r>
      <w:r w:rsidRPr="009C56D3">
        <w:rPr>
          <w:bCs/>
          <w:sz w:val="24"/>
          <w:vertAlign w:val="subscript"/>
        </w:rPr>
        <w:t>2</w:t>
      </w:r>
      <w:r w:rsidRPr="009C56D3">
        <w:rPr>
          <w:bCs/>
          <w:sz w:val="24"/>
        </w:rPr>
        <w:t xml:space="preserve"> </w:t>
      </w:r>
      <w:r w:rsidRPr="009C56D3">
        <w:sym w:font="Wingdings" w:char="F0E0"/>
      </w:r>
      <w:r w:rsidRPr="009C56D3">
        <w:rPr>
          <w:bCs/>
          <w:sz w:val="24"/>
        </w:rPr>
        <w:t xml:space="preserve"> ___</w:t>
      </w:r>
      <w:proofErr w:type="spellStart"/>
      <w:r w:rsidRPr="009C56D3">
        <w:rPr>
          <w:bCs/>
          <w:sz w:val="24"/>
        </w:rPr>
        <w:t>HCl</w:t>
      </w:r>
      <w:proofErr w:type="spellEnd"/>
    </w:p>
    <w:p w:rsidR="009C56D3" w:rsidRPr="009C56D3" w:rsidRDefault="009C56D3" w:rsidP="009C56D3">
      <w:pPr>
        <w:pStyle w:val="ListParagraph"/>
        <w:jc w:val="center"/>
        <w:rPr>
          <w:sz w:val="24"/>
        </w:rPr>
      </w:pPr>
      <w:bookmarkStart w:id="0" w:name="_GoBack"/>
      <w:bookmarkEnd w:id="0"/>
    </w:p>
    <w:p w:rsidR="009C56D3" w:rsidRPr="009C56D3" w:rsidRDefault="009C56D3" w:rsidP="000650B3">
      <w:pPr>
        <w:pStyle w:val="ListParagraph"/>
        <w:numPr>
          <w:ilvl w:val="0"/>
          <w:numId w:val="15"/>
        </w:numPr>
        <w:rPr>
          <w:sz w:val="24"/>
        </w:rPr>
      </w:pPr>
      <w:r w:rsidRPr="009C56D3">
        <w:rPr>
          <w:sz w:val="24"/>
        </w:rPr>
        <w:t xml:space="preserve">If 4.95 g of </w:t>
      </w:r>
      <w:proofErr w:type="spellStart"/>
      <w:r w:rsidRPr="009C56D3">
        <w:rPr>
          <w:sz w:val="24"/>
        </w:rPr>
        <w:t>ethene</w:t>
      </w:r>
      <w:proofErr w:type="spellEnd"/>
      <w:r w:rsidRPr="009C56D3">
        <w:rPr>
          <w:sz w:val="24"/>
        </w:rPr>
        <w:t xml:space="preserve"> (C2H4) are combusted with 3.25 g of oxygen,     what is the limiting reactant?  </w:t>
      </w:r>
    </w:p>
    <w:p w:rsidR="009C56D3" w:rsidRPr="009C56D3" w:rsidRDefault="009C56D3" w:rsidP="009C56D3">
      <w:pPr>
        <w:pStyle w:val="ListParagraph"/>
        <w:jc w:val="center"/>
        <w:rPr>
          <w:sz w:val="24"/>
        </w:rPr>
      </w:pPr>
      <w:proofErr w:type="gramStart"/>
      <w:r w:rsidRPr="009C56D3">
        <w:rPr>
          <w:sz w:val="24"/>
        </w:rPr>
        <w:t>C</w:t>
      </w:r>
      <w:r w:rsidRPr="009C56D3">
        <w:rPr>
          <w:sz w:val="24"/>
          <w:vertAlign w:val="subscript"/>
        </w:rPr>
        <w:t>2</w:t>
      </w:r>
      <w:r w:rsidRPr="009C56D3">
        <w:rPr>
          <w:sz w:val="24"/>
        </w:rPr>
        <w:t>H</w:t>
      </w:r>
      <w:r w:rsidRPr="009C56D3">
        <w:rPr>
          <w:sz w:val="24"/>
          <w:vertAlign w:val="subscript"/>
        </w:rPr>
        <w:t xml:space="preserve">4  </w:t>
      </w:r>
      <w:r w:rsidRPr="009C56D3">
        <w:rPr>
          <w:sz w:val="24"/>
        </w:rPr>
        <w:t>+</w:t>
      </w:r>
      <w:proofErr w:type="gramEnd"/>
      <w:r w:rsidRPr="009C56D3">
        <w:rPr>
          <w:sz w:val="24"/>
        </w:rPr>
        <w:t xml:space="preserve"> 3O</w:t>
      </w:r>
      <w:r w:rsidRPr="009C56D3">
        <w:rPr>
          <w:sz w:val="24"/>
          <w:vertAlign w:val="subscript"/>
        </w:rPr>
        <w:t>2</w:t>
      </w:r>
      <w:r w:rsidRPr="009C56D3">
        <w:rPr>
          <w:sz w:val="24"/>
        </w:rPr>
        <w:t xml:space="preserve"> </w:t>
      </w:r>
      <w:r w:rsidRPr="009C56D3">
        <w:sym w:font="Wingdings" w:char="F0E0"/>
      </w:r>
      <w:r w:rsidRPr="009C56D3">
        <w:rPr>
          <w:sz w:val="24"/>
        </w:rPr>
        <w:t xml:space="preserve"> 2CO</w:t>
      </w:r>
      <w:r w:rsidRPr="009C56D3">
        <w:rPr>
          <w:sz w:val="24"/>
          <w:vertAlign w:val="subscript"/>
        </w:rPr>
        <w:t>2</w:t>
      </w:r>
      <w:r w:rsidRPr="009C56D3">
        <w:rPr>
          <w:sz w:val="24"/>
        </w:rPr>
        <w:t xml:space="preserve"> + 2H</w:t>
      </w:r>
      <w:r w:rsidRPr="009C56D3">
        <w:rPr>
          <w:sz w:val="24"/>
          <w:vertAlign w:val="subscript"/>
        </w:rPr>
        <w:t>2</w:t>
      </w:r>
      <w:r w:rsidRPr="009C56D3">
        <w:rPr>
          <w:sz w:val="24"/>
        </w:rPr>
        <w:t>O</w:t>
      </w:r>
    </w:p>
    <w:p w:rsidR="008C1828" w:rsidRPr="009C56D3" w:rsidRDefault="008C1828" w:rsidP="009C56D3"/>
    <w:sectPr w:rsidR="008C1828" w:rsidRPr="009C56D3" w:rsidSect="008311C9">
      <w:headerReference w:type="default" r:id="rId12"/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50B3" w:rsidRDefault="000650B3" w:rsidP="00683DA2">
      <w:pPr>
        <w:spacing w:after="0" w:line="240" w:lineRule="auto"/>
      </w:pPr>
      <w:r>
        <w:separator/>
      </w:r>
    </w:p>
  </w:endnote>
  <w:endnote w:type="continuationSeparator" w:id="0">
    <w:p w:rsidR="000650B3" w:rsidRDefault="000650B3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C56D3">
      <w:rPr>
        <w:rStyle w:val="PageNumber"/>
        <w:noProof/>
      </w:rPr>
      <w:t>7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50B3" w:rsidRDefault="000650B3" w:rsidP="00683DA2">
      <w:pPr>
        <w:spacing w:after="0" w:line="240" w:lineRule="auto"/>
      </w:pPr>
      <w:r>
        <w:separator/>
      </w:r>
    </w:p>
  </w:footnote>
  <w:footnote w:type="continuationSeparator" w:id="0">
    <w:p w:rsidR="000650B3" w:rsidRDefault="000650B3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8C1828" w:rsidRDefault="00683DA2" w:rsidP="00E00736">
    <w:pPr>
      <w:pStyle w:val="Header"/>
      <w:jc w:val="right"/>
      <w:rPr>
        <w:b/>
        <w:sz w:val="32"/>
        <w:szCs w:val="26"/>
      </w:rPr>
    </w:pPr>
    <w:r w:rsidRPr="008C1828">
      <w:rPr>
        <w:b/>
        <w:noProof/>
        <w:color w:val="F4B083" w:themeColor="accent2" w:themeTint="99"/>
        <w:sz w:val="32"/>
        <w:szCs w:val="26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8C1828">
      <w:rPr>
        <w:b/>
        <w:noProof/>
        <w:color w:val="F4B083" w:themeColor="accent2" w:themeTint="99"/>
        <w:sz w:val="32"/>
        <w:szCs w:val="26"/>
        <w:lang w:val="en-US"/>
      </w:rPr>
      <w:t>Know</w:t>
    </w:r>
    <w:r w:rsidR="00E53F5B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IT </w:t>
    </w:r>
    <w:r w:rsidR="00F1644A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Questions </w:t>
    </w:r>
    <w:r w:rsidR="00E53F5B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– </w:t>
    </w:r>
    <w:r w:rsidR="002B6B0F" w:rsidRPr="008C1828">
      <w:rPr>
        <w:b/>
        <w:noProof/>
        <w:color w:val="F4B083" w:themeColor="accent2" w:themeTint="99"/>
        <w:sz w:val="32"/>
        <w:szCs w:val="26"/>
        <w:lang w:val="en-US"/>
      </w:rPr>
      <w:t>Edexcel</w:t>
    </w:r>
    <w:r w:rsidR="009577C9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 </w:t>
    </w:r>
    <w:r w:rsidR="00357E7F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GCSE </w:t>
    </w:r>
    <w:r w:rsidR="00FF5088">
      <w:rPr>
        <w:b/>
        <w:noProof/>
        <w:color w:val="F4B083" w:themeColor="accent2" w:themeTint="99"/>
        <w:sz w:val="32"/>
        <w:szCs w:val="26"/>
        <w:lang w:val="en-US"/>
      </w:rPr>
      <w:t>Key concepts in chemistry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820F7"/>
    <w:multiLevelType w:val="hybridMultilevel"/>
    <w:tmpl w:val="AD2284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12AA6"/>
    <w:multiLevelType w:val="hybridMultilevel"/>
    <w:tmpl w:val="9760CD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05E1D"/>
    <w:multiLevelType w:val="hybridMultilevel"/>
    <w:tmpl w:val="809659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B27DA"/>
    <w:multiLevelType w:val="hybridMultilevel"/>
    <w:tmpl w:val="383E0D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D28B0"/>
    <w:multiLevelType w:val="hybridMultilevel"/>
    <w:tmpl w:val="527605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D32EC"/>
    <w:multiLevelType w:val="hybridMultilevel"/>
    <w:tmpl w:val="65DC2E0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D2BC1"/>
    <w:multiLevelType w:val="hybridMultilevel"/>
    <w:tmpl w:val="8BD279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C776C"/>
    <w:multiLevelType w:val="hybridMultilevel"/>
    <w:tmpl w:val="95B6CB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D6DCE"/>
    <w:multiLevelType w:val="hybridMultilevel"/>
    <w:tmpl w:val="18AE1A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ABA64F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77619"/>
    <w:multiLevelType w:val="hybridMultilevel"/>
    <w:tmpl w:val="D73240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B1D9C"/>
    <w:multiLevelType w:val="hybridMultilevel"/>
    <w:tmpl w:val="2018C0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3143E7"/>
    <w:multiLevelType w:val="hybridMultilevel"/>
    <w:tmpl w:val="89806F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1C34B1"/>
    <w:multiLevelType w:val="hybridMultilevel"/>
    <w:tmpl w:val="2F9AA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AE35F8"/>
    <w:multiLevelType w:val="hybridMultilevel"/>
    <w:tmpl w:val="4FDAE9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B851F5"/>
    <w:multiLevelType w:val="hybridMultilevel"/>
    <w:tmpl w:val="BAA834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1"/>
  </w:num>
  <w:num w:numId="5">
    <w:abstractNumId w:val="2"/>
  </w:num>
  <w:num w:numId="6">
    <w:abstractNumId w:val="9"/>
  </w:num>
  <w:num w:numId="7">
    <w:abstractNumId w:val="7"/>
  </w:num>
  <w:num w:numId="8">
    <w:abstractNumId w:val="11"/>
  </w:num>
  <w:num w:numId="9">
    <w:abstractNumId w:val="8"/>
  </w:num>
  <w:num w:numId="10">
    <w:abstractNumId w:val="4"/>
  </w:num>
  <w:num w:numId="11">
    <w:abstractNumId w:val="3"/>
  </w:num>
  <w:num w:numId="12">
    <w:abstractNumId w:val="5"/>
  </w:num>
  <w:num w:numId="13">
    <w:abstractNumId w:val="13"/>
  </w:num>
  <w:num w:numId="14">
    <w:abstractNumId w:val="14"/>
  </w:num>
  <w:num w:numId="1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6434C"/>
    <w:rsid w:val="000650B3"/>
    <w:rsid w:val="0007159E"/>
    <w:rsid w:val="000743AA"/>
    <w:rsid w:val="000875A0"/>
    <w:rsid w:val="00094BD0"/>
    <w:rsid w:val="000C108E"/>
    <w:rsid w:val="000C4FEF"/>
    <w:rsid w:val="000D1F51"/>
    <w:rsid w:val="000D3567"/>
    <w:rsid w:val="000D35F2"/>
    <w:rsid w:val="000D4937"/>
    <w:rsid w:val="000D5B52"/>
    <w:rsid w:val="000E3176"/>
    <w:rsid w:val="000E6C1B"/>
    <w:rsid w:val="000F7687"/>
    <w:rsid w:val="00116026"/>
    <w:rsid w:val="0012097A"/>
    <w:rsid w:val="00127B1F"/>
    <w:rsid w:val="00140A00"/>
    <w:rsid w:val="00142CD1"/>
    <w:rsid w:val="00157ADB"/>
    <w:rsid w:val="001634C1"/>
    <w:rsid w:val="00167151"/>
    <w:rsid w:val="00177612"/>
    <w:rsid w:val="00186242"/>
    <w:rsid w:val="0018679B"/>
    <w:rsid w:val="001871FA"/>
    <w:rsid w:val="001A036B"/>
    <w:rsid w:val="001A08DA"/>
    <w:rsid w:val="001A4F50"/>
    <w:rsid w:val="001B6714"/>
    <w:rsid w:val="001D06C1"/>
    <w:rsid w:val="001D4965"/>
    <w:rsid w:val="001E3F06"/>
    <w:rsid w:val="001E7910"/>
    <w:rsid w:val="00206547"/>
    <w:rsid w:val="00215A7A"/>
    <w:rsid w:val="002231AE"/>
    <w:rsid w:val="00224A2F"/>
    <w:rsid w:val="00227B1F"/>
    <w:rsid w:val="002314E4"/>
    <w:rsid w:val="00235E14"/>
    <w:rsid w:val="002403E9"/>
    <w:rsid w:val="00243E17"/>
    <w:rsid w:val="00246722"/>
    <w:rsid w:val="0025764E"/>
    <w:rsid w:val="00262A22"/>
    <w:rsid w:val="00270046"/>
    <w:rsid w:val="00276AE1"/>
    <w:rsid w:val="002806A4"/>
    <w:rsid w:val="0029353E"/>
    <w:rsid w:val="002A745D"/>
    <w:rsid w:val="002B3ACC"/>
    <w:rsid w:val="002B6B0F"/>
    <w:rsid w:val="002C4FE4"/>
    <w:rsid w:val="002D5D24"/>
    <w:rsid w:val="002E1F79"/>
    <w:rsid w:val="002E61D8"/>
    <w:rsid w:val="002E7F31"/>
    <w:rsid w:val="003007F2"/>
    <w:rsid w:val="003045DD"/>
    <w:rsid w:val="003100B8"/>
    <w:rsid w:val="00314064"/>
    <w:rsid w:val="00314C6B"/>
    <w:rsid w:val="00316765"/>
    <w:rsid w:val="00321AB9"/>
    <w:rsid w:val="0033678E"/>
    <w:rsid w:val="00341695"/>
    <w:rsid w:val="0035363E"/>
    <w:rsid w:val="00357E7F"/>
    <w:rsid w:val="00364172"/>
    <w:rsid w:val="00370A44"/>
    <w:rsid w:val="0037607C"/>
    <w:rsid w:val="00376B01"/>
    <w:rsid w:val="0039381C"/>
    <w:rsid w:val="003B1C4B"/>
    <w:rsid w:val="003C5C15"/>
    <w:rsid w:val="003D29E8"/>
    <w:rsid w:val="003D7EBB"/>
    <w:rsid w:val="003E694F"/>
    <w:rsid w:val="003F6A35"/>
    <w:rsid w:val="00400764"/>
    <w:rsid w:val="00412439"/>
    <w:rsid w:val="00422818"/>
    <w:rsid w:val="00431095"/>
    <w:rsid w:val="00447038"/>
    <w:rsid w:val="004547AC"/>
    <w:rsid w:val="00463842"/>
    <w:rsid w:val="0047349C"/>
    <w:rsid w:val="00473F18"/>
    <w:rsid w:val="004917E7"/>
    <w:rsid w:val="004A46DE"/>
    <w:rsid w:val="004B392F"/>
    <w:rsid w:val="004C5B4F"/>
    <w:rsid w:val="004D1FAB"/>
    <w:rsid w:val="00512C6F"/>
    <w:rsid w:val="005158FD"/>
    <w:rsid w:val="00535A81"/>
    <w:rsid w:val="005406F9"/>
    <w:rsid w:val="00547C36"/>
    <w:rsid w:val="00553572"/>
    <w:rsid w:val="005741A2"/>
    <w:rsid w:val="00575BC8"/>
    <w:rsid w:val="005923FD"/>
    <w:rsid w:val="005941E7"/>
    <w:rsid w:val="005A36C8"/>
    <w:rsid w:val="005B66A5"/>
    <w:rsid w:val="005B7E26"/>
    <w:rsid w:val="005C6E83"/>
    <w:rsid w:val="005D0A3A"/>
    <w:rsid w:val="005D44FB"/>
    <w:rsid w:val="005D5778"/>
    <w:rsid w:val="0060432E"/>
    <w:rsid w:val="00605E04"/>
    <w:rsid w:val="00625D23"/>
    <w:rsid w:val="00630920"/>
    <w:rsid w:val="00653643"/>
    <w:rsid w:val="00653FF0"/>
    <w:rsid w:val="00683DA2"/>
    <w:rsid w:val="00691B7F"/>
    <w:rsid w:val="006C779C"/>
    <w:rsid w:val="006D13AB"/>
    <w:rsid w:val="006D38A6"/>
    <w:rsid w:val="006E56DB"/>
    <w:rsid w:val="006E7B3D"/>
    <w:rsid w:val="007178F1"/>
    <w:rsid w:val="00720DB3"/>
    <w:rsid w:val="00735040"/>
    <w:rsid w:val="007419C9"/>
    <w:rsid w:val="00747962"/>
    <w:rsid w:val="0075601F"/>
    <w:rsid w:val="00756990"/>
    <w:rsid w:val="00761265"/>
    <w:rsid w:val="00762BDD"/>
    <w:rsid w:val="00772672"/>
    <w:rsid w:val="007754D5"/>
    <w:rsid w:val="00786F7A"/>
    <w:rsid w:val="007876C2"/>
    <w:rsid w:val="007C3246"/>
    <w:rsid w:val="007D1941"/>
    <w:rsid w:val="007D33ED"/>
    <w:rsid w:val="00811233"/>
    <w:rsid w:val="0081180F"/>
    <w:rsid w:val="008311C9"/>
    <w:rsid w:val="00841C7A"/>
    <w:rsid w:val="0085697C"/>
    <w:rsid w:val="008578C1"/>
    <w:rsid w:val="00860AEB"/>
    <w:rsid w:val="00861D7A"/>
    <w:rsid w:val="0086341C"/>
    <w:rsid w:val="00864776"/>
    <w:rsid w:val="00865548"/>
    <w:rsid w:val="00866EC8"/>
    <w:rsid w:val="00887128"/>
    <w:rsid w:val="00892303"/>
    <w:rsid w:val="008A1E78"/>
    <w:rsid w:val="008A281B"/>
    <w:rsid w:val="008A3DE7"/>
    <w:rsid w:val="008A523E"/>
    <w:rsid w:val="008B452D"/>
    <w:rsid w:val="008C1828"/>
    <w:rsid w:val="008C4039"/>
    <w:rsid w:val="008C7786"/>
    <w:rsid w:val="008D518A"/>
    <w:rsid w:val="008D6D3D"/>
    <w:rsid w:val="008E1905"/>
    <w:rsid w:val="008E7891"/>
    <w:rsid w:val="008F501F"/>
    <w:rsid w:val="0092383E"/>
    <w:rsid w:val="00923C15"/>
    <w:rsid w:val="00937869"/>
    <w:rsid w:val="009454D7"/>
    <w:rsid w:val="00953975"/>
    <w:rsid w:val="009577C9"/>
    <w:rsid w:val="00963282"/>
    <w:rsid w:val="00983ADF"/>
    <w:rsid w:val="009915A1"/>
    <w:rsid w:val="009973A8"/>
    <w:rsid w:val="009A28D9"/>
    <w:rsid w:val="009A3FD8"/>
    <w:rsid w:val="009B3F8C"/>
    <w:rsid w:val="009C56D3"/>
    <w:rsid w:val="009D1487"/>
    <w:rsid w:val="009D37D5"/>
    <w:rsid w:val="009D593A"/>
    <w:rsid w:val="00A04163"/>
    <w:rsid w:val="00A8468F"/>
    <w:rsid w:val="00AB6E2F"/>
    <w:rsid w:val="00AB7321"/>
    <w:rsid w:val="00AD225C"/>
    <w:rsid w:val="00AD2A9E"/>
    <w:rsid w:val="00AF0BA6"/>
    <w:rsid w:val="00B02B98"/>
    <w:rsid w:val="00B46290"/>
    <w:rsid w:val="00B46951"/>
    <w:rsid w:val="00B50824"/>
    <w:rsid w:val="00B53B57"/>
    <w:rsid w:val="00B55C57"/>
    <w:rsid w:val="00B57C53"/>
    <w:rsid w:val="00B621A1"/>
    <w:rsid w:val="00B65691"/>
    <w:rsid w:val="00B76AAE"/>
    <w:rsid w:val="00B8058A"/>
    <w:rsid w:val="00B8443F"/>
    <w:rsid w:val="00B94F2D"/>
    <w:rsid w:val="00B96ED2"/>
    <w:rsid w:val="00BA1AC1"/>
    <w:rsid w:val="00BB10D7"/>
    <w:rsid w:val="00BB65F5"/>
    <w:rsid w:val="00BC2A56"/>
    <w:rsid w:val="00BC481B"/>
    <w:rsid w:val="00BF07BD"/>
    <w:rsid w:val="00BF7FB4"/>
    <w:rsid w:val="00C13AA0"/>
    <w:rsid w:val="00C20336"/>
    <w:rsid w:val="00C42D45"/>
    <w:rsid w:val="00C43CB9"/>
    <w:rsid w:val="00C52506"/>
    <w:rsid w:val="00C62840"/>
    <w:rsid w:val="00C67238"/>
    <w:rsid w:val="00C71A9F"/>
    <w:rsid w:val="00C720EA"/>
    <w:rsid w:val="00C80244"/>
    <w:rsid w:val="00C91437"/>
    <w:rsid w:val="00CA11A5"/>
    <w:rsid w:val="00CA4260"/>
    <w:rsid w:val="00CA6681"/>
    <w:rsid w:val="00CA6795"/>
    <w:rsid w:val="00CB214D"/>
    <w:rsid w:val="00CD63E9"/>
    <w:rsid w:val="00CE280A"/>
    <w:rsid w:val="00CE3EED"/>
    <w:rsid w:val="00D14798"/>
    <w:rsid w:val="00D17F8C"/>
    <w:rsid w:val="00D27032"/>
    <w:rsid w:val="00D32161"/>
    <w:rsid w:val="00D3585C"/>
    <w:rsid w:val="00D47D4B"/>
    <w:rsid w:val="00D52B70"/>
    <w:rsid w:val="00D5441C"/>
    <w:rsid w:val="00D61A92"/>
    <w:rsid w:val="00D63CFC"/>
    <w:rsid w:val="00D64F63"/>
    <w:rsid w:val="00D65E1C"/>
    <w:rsid w:val="00D66621"/>
    <w:rsid w:val="00D759B8"/>
    <w:rsid w:val="00D77E25"/>
    <w:rsid w:val="00D77EB1"/>
    <w:rsid w:val="00D8310A"/>
    <w:rsid w:val="00D92E9C"/>
    <w:rsid w:val="00DA306B"/>
    <w:rsid w:val="00DA40EC"/>
    <w:rsid w:val="00DA5292"/>
    <w:rsid w:val="00DA6827"/>
    <w:rsid w:val="00DE53AD"/>
    <w:rsid w:val="00DF153A"/>
    <w:rsid w:val="00DF5F13"/>
    <w:rsid w:val="00DF70BA"/>
    <w:rsid w:val="00E00736"/>
    <w:rsid w:val="00E14AD0"/>
    <w:rsid w:val="00E14B24"/>
    <w:rsid w:val="00E24FAF"/>
    <w:rsid w:val="00E30126"/>
    <w:rsid w:val="00E442B3"/>
    <w:rsid w:val="00E53F5B"/>
    <w:rsid w:val="00E85FA5"/>
    <w:rsid w:val="00E9658B"/>
    <w:rsid w:val="00EB2BF6"/>
    <w:rsid w:val="00EB36CD"/>
    <w:rsid w:val="00EB7277"/>
    <w:rsid w:val="00EC4D76"/>
    <w:rsid w:val="00ED2C02"/>
    <w:rsid w:val="00EE6BF0"/>
    <w:rsid w:val="00EF1624"/>
    <w:rsid w:val="00EF44F9"/>
    <w:rsid w:val="00F00EA2"/>
    <w:rsid w:val="00F05986"/>
    <w:rsid w:val="00F12C37"/>
    <w:rsid w:val="00F13426"/>
    <w:rsid w:val="00F13C29"/>
    <w:rsid w:val="00F1644A"/>
    <w:rsid w:val="00F352EF"/>
    <w:rsid w:val="00F42242"/>
    <w:rsid w:val="00F50229"/>
    <w:rsid w:val="00F741B2"/>
    <w:rsid w:val="00F7584B"/>
    <w:rsid w:val="00F90980"/>
    <w:rsid w:val="00F97236"/>
    <w:rsid w:val="00FB17B6"/>
    <w:rsid w:val="00FC6137"/>
    <w:rsid w:val="00FD1D7A"/>
    <w:rsid w:val="00FE5D10"/>
    <w:rsid w:val="00FF121A"/>
    <w:rsid w:val="00FF30DC"/>
    <w:rsid w:val="00FF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D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370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52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056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1938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74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8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2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29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37</TotalTime>
  <Pages>8</Pages>
  <Words>1281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28</cp:revision>
  <dcterms:created xsi:type="dcterms:W3CDTF">2018-01-29T10:54:00Z</dcterms:created>
  <dcterms:modified xsi:type="dcterms:W3CDTF">2018-01-29T11:30:00Z</dcterms:modified>
</cp:coreProperties>
</file>