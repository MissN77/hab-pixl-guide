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D225C" w:rsidRDefault="002231AE" w:rsidP="00B46290">
      <w:pPr>
        <w:rPr>
          <w:b/>
          <w:sz w:val="28"/>
          <w:u w:val="single"/>
        </w:rPr>
      </w:pPr>
      <w:bookmarkStart w:id="0" w:name="_GoBack"/>
      <w:bookmarkEnd w:id="0"/>
      <w:r w:rsidRPr="003B1C4B">
        <w:rPr>
          <w:b/>
          <w:sz w:val="28"/>
          <w:u w:val="single"/>
        </w:rPr>
        <w:t>A.</w:t>
      </w:r>
      <w:r w:rsidR="00756990">
        <w:rPr>
          <w:b/>
          <w:sz w:val="28"/>
          <w:u w:val="single"/>
        </w:rPr>
        <w:t xml:space="preserve"> </w:t>
      </w:r>
      <w:r w:rsidR="00C20336">
        <w:rPr>
          <w:b/>
          <w:sz w:val="28"/>
          <w:u w:val="single"/>
        </w:rPr>
        <w:t>Qualitative analysis: flame tests, test for cations and ammonia</w:t>
      </w:r>
    </w:p>
    <w:p w:rsidR="00EF1624" w:rsidRDefault="00EF1624" w:rsidP="004874CF">
      <w:pPr>
        <w:pStyle w:val="ListParagraph"/>
        <w:numPr>
          <w:ilvl w:val="0"/>
          <w:numId w:val="1"/>
        </w:numPr>
        <w:rPr>
          <w:sz w:val="24"/>
        </w:rPr>
      </w:pPr>
      <w:r w:rsidRPr="0081180F">
        <w:rPr>
          <w:sz w:val="24"/>
        </w:rPr>
        <w:t>What is a flame test?</w:t>
      </w:r>
    </w:p>
    <w:p w:rsidR="0081180F" w:rsidRPr="0081180F" w:rsidRDefault="0081180F" w:rsidP="0081180F">
      <w:pPr>
        <w:pStyle w:val="ListParagraph"/>
        <w:rPr>
          <w:sz w:val="24"/>
        </w:rPr>
      </w:pPr>
    </w:p>
    <w:p w:rsidR="00EF1624" w:rsidRPr="0081180F" w:rsidRDefault="00EF1624" w:rsidP="004874CF">
      <w:pPr>
        <w:pStyle w:val="ListParagraph"/>
        <w:numPr>
          <w:ilvl w:val="0"/>
          <w:numId w:val="1"/>
        </w:numPr>
        <w:rPr>
          <w:sz w:val="24"/>
        </w:rPr>
      </w:pPr>
      <w:r w:rsidRPr="0081180F">
        <w:rPr>
          <w:sz w:val="24"/>
        </w:rPr>
        <w:t>What colour flame would the following metal ions have in a flame test?</w:t>
      </w:r>
    </w:p>
    <w:p w:rsidR="00EF1624" w:rsidRPr="0081180F" w:rsidRDefault="00EF1624" w:rsidP="004874CF">
      <w:pPr>
        <w:pStyle w:val="ListParagraph"/>
        <w:numPr>
          <w:ilvl w:val="1"/>
          <w:numId w:val="1"/>
        </w:numPr>
        <w:rPr>
          <w:sz w:val="24"/>
        </w:rPr>
      </w:pPr>
      <w:r w:rsidRPr="0081180F">
        <w:rPr>
          <w:sz w:val="24"/>
        </w:rPr>
        <w:t>Lithium</w:t>
      </w:r>
    </w:p>
    <w:p w:rsidR="00EF1624" w:rsidRPr="0081180F" w:rsidRDefault="00EF1624" w:rsidP="004874CF">
      <w:pPr>
        <w:pStyle w:val="ListParagraph"/>
        <w:numPr>
          <w:ilvl w:val="1"/>
          <w:numId w:val="1"/>
        </w:numPr>
        <w:rPr>
          <w:sz w:val="24"/>
        </w:rPr>
      </w:pPr>
      <w:r w:rsidRPr="0081180F">
        <w:rPr>
          <w:sz w:val="24"/>
        </w:rPr>
        <w:t>Sodium</w:t>
      </w:r>
    </w:p>
    <w:p w:rsidR="00EF1624" w:rsidRPr="0081180F" w:rsidRDefault="00EF1624" w:rsidP="004874CF">
      <w:pPr>
        <w:pStyle w:val="ListParagraph"/>
        <w:numPr>
          <w:ilvl w:val="1"/>
          <w:numId w:val="1"/>
        </w:numPr>
        <w:rPr>
          <w:sz w:val="24"/>
        </w:rPr>
      </w:pPr>
      <w:r w:rsidRPr="0081180F">
        <w:rPr>
          <w:sz w:val="24"/>
        </w:rPr>
        <w:t>Potassium</w:t>
      </w:r>
    </w:p>
    <w:p w:rsidR="00EF1624" w:rsidRPr="0081180F" w:rsidRDefault="00EF1624" w:rsidP="004874CF">
      <w:pPr>
        <w:pStyle w:val="ListParagraph"/>
        <w:numPr>
          <w:ilvl w:val="1"/>
          <w:numId w:val="1"/>
        </w:numPr>
        <w:rPr>
          <w:sz w:val="24"/>
        </w:rPr>
      </w:pPr>
      <w:r w:rsidRPr="0081180F">
        <w:rPr>
          <w:sz w:val="24"/>
        </w:rPr>
        <w:t>Calcium</w:t>
      </w:r>
    </w:p>
    <w:p w:rsidR="00EF1624" w:rsidRDefault="00EF1624" w:rsidP="004874CF">
      <w:pPr>
        <w:pStyle w:val="ListParagraph"/>
        <w:numPr>
          <w:ilvl w:val="1"/>
          <w:numId w:val="1"/>
        </w:numPr>
        <w:rPr>
          <w:sz w:val="24"/>
        </w:rPr>
      </w:pPr>
      <w:r w:rsidRPr="0081180F">
        <w:rPr>
          <w:sz w:val="24"/>
        </w:rPr>
        <w:t>Copper</w:t>
      </w:r>
    </w:p>
    <w:p w:rsidR="0081180F" w:rsidRPr="0081180F" w:rsidRDefault="0081180F" w:rsidP="007722DF">
      <w:pPr>
        <w:pStyle w:val="ListParagraph"/>
        <w:ind w:left="1440"/>
        <w:rPr>
          <w:sz w:val="24"/>
        </w:rPr>
      </w:pPr>
    </w:p>
    <w:p w:rsidR="00EF1624" w:rsidRDefault="00EF1624" w:rsidP="004874CF">
      <w:pPr>
        <w:pStyle w:val="ListParagraph"/>
        <w:numPr>
          <w:ilvl w:val="0"/>
          <w:numId w:val="1"/>
        </w:numPr>
        <w:rPr>
          <w:sz w:val="24"/>
        </w:rPr>
      </w:pPr>
      <w:r w:rsidRPr="0081180F">
        <w:rPr>
          <w:sz w:val="24"/>
        </w:rPr>
        <w:t>How do we test for ammonium ions?</w:t>
      </w:r>
    </w:p>
    <w:p w:rsidR="0081180F" w:rsidRPr="0081180F" w:rsidRDefault="0081180F" w:rsidP="0081180F">
      <w:pPr>
        <w:pStyle w:val="ListParagraph"/>
        <w:rPr>
          <w:sz w:val="24"/>
        </w:rPr>
      </w:pPr>
    </w:p>
    <w:p w:rsidR="00EF1624" w:rsidRDefault="00EF1624" w:rsidP="004874CF">
      <w:pPr>
        <w:pStyle w:val="ListParagraph"/>
        <w:numPr>
          <w:ilvl w:val="0"/>
          <w:numId w:val="1"/>
        </w:numPr>
        <w:rPr>
          <w:sz w:val="24"/>
        </w:rPr>
      </w:pPr>
      <w:r w:rsidRPr="0081180F">
        <w:rPr>
          <w:sz w:val="24"/>
        </w:rPr>
        <w:t>How do we test for ammonia gas?</w:t>
      </w:r>
    </w:p>
    <w:p w:rsidR="0081180F" w:rsidRPr="0081180F" w:rsidRDefault="0081180F" w:rsidP="0081180F">
      <w:pPr>
        <w:pStyle w:val="ListParagraph"/>
        <w:rPr>
          <w:sz w:val="24"/>
        </w:rPr>
      </w:pPr>
    </w:p>
    <w:p w:rsidR="00EF1624" w:rsidRDefault="00EF1624" w:rsidP="004874CF">
      <w:pPr>
        <w:pStyle w:val="ListParagraph"/>
        <w:numPr>
          <w:ilvl w:val="0"/>
          <w:numId w:val="1"/>
        </w:numPr>
        <w:rPr>
          <w:sz w:val="24"/>
        </w:rPr>
      </w:pPr>
      <w:r w:rsidRPr="0081180F">
        <w:rPr>
          <w:sz w:val="24"/>
        </w:rPr>
        <w:t>What is a precipitate?</w:t>
      </w:r>
    </w:p>
    <w:p w:rsidR="0081180F" w:rsidRPr="0081180F" w:rsidRDefault="0081180F" w:rsidP="0081180F">
      <w:pPr>
        <w:pStyle w:val="ListParagraph"/>
        <w:rPr>
          <w:sz w:val="24"/>
        </w:rPr>
      </w:pPr>
    </w:p>
    <w:p w:rsidR="00EF1624" w:rsidRDefault="00EF1624" w:rsidP="004874CF">
      <w:pPr>
        <w:pStyle w:val="ListParagraph"/>
        <w:numPr>
          <w:ilvl w:val="0"/>
          <w:numId w:val="1"/>
        </w:numPr>
        <w:rPr>
          <w:sz w:val="24"/>
        </w:rPr>
      </w:pPr>
      <w:r w:rsidRPr="0081180F">
        <w:rPr>
          <w:sz w:val="24"/>
        </w:rPr>
        <w:t>Sodium hydroxide is used to identify some metal ions. What colour precipitate do aluminium and calcium ions form?</w:t>
      </w:r>
    </w:p>
    <w:p w:rsidR="0081180F" w:rsidRPr="0081180F" w:rsidRDefault="0081180F" w:rsidP="0081180F">
      <w:pPr>
        <w:pStyle w:val="ListParagraph"/>
        <w:rPr>
          <w:sz w:val="24"/>
        </w:rPr>
      </w:pPr>
    </w:p>
    <w:p w:rsidR="00EF1624" w:rsidRDefault="00EF1624" w:rsidP="004874CF">
      <w:pPr>
        <w:pStyle w:val="ListParagraph"/>
        <w:numPr>
          <w:ilvl w:val="0"/>
          <w:numId w:val="1"/>
        </w:numPr>
        <w:rPr>
          <w:sz w:val="24"/>
        </w:rPr>
      </w:pPr>
      <w:r w:rsidRPr="0081180F">
        <w:rPr>
          <w:sz w:val="24"/>
        </w:rPr>
        <w:t>How is are aluminium ions distinguished from calcium ions in the reaction with sodium hydroxide?</w:t>
      </w:r>
    </w:p>
    <w:p w:rsidR="0081180F" w:rsidRPr="0081180F" w:rsidRDefault="0081180F" w:rsidP="0081180F">
      <w:pPr>
        <w:pStyle w:val="ListParagraph"/>
        <w:rPr>
          <w:sz w:val="24"/>
        </w:rPr>
      </w:pPr>
    </w:p>
    <w:p w:rsidR="00EF1624" w:rsidRPr="0081180F" w:rsidRDefault="00EF1624" w:rsidP="004874CF">
      <w:pPr>
        <w:pStyle w:val="ListParagraph"/>
        <w:numPr>
          <w:ilvl w:val="0"/>
          <w:numId w:val="1"/>
        </w:numPr>
        <w:rPr>
          <w:sz w:val="24"/>
        </w:rPr>
      </w:pPr>
      <w:r w:rsidRPr="0081180F">
        <w:rPr>
          <w:sz w:val="24"/>
        </w:rPr>
        <w:t>What colour precipitate do the following ions make with sodium hydroxide?</w:t>
      </w:r>
    </w:p>
    <w:p w:rsidR="00EF1624" w:rsidRPr="0081180F" w:rsidRDefault="00EF1624" w:rsidP="004874CF">
      <w:pPr>
        <w:pStyle w:val="ListParagraph"/>
        <w:numPr>
          <w:ilvl w:val="1"/>
          <w:numId w:val="1"/>
        </w:numPr>
        <w:rPr>
          <w:sz w:val="24"/>
        </w:rPr>
      </w:pPr>
      <w:r w:rsidRPr="0081180F">
        <w:rPr>
          <w:sz w:val="24"/>
        </w:rPr>
        <w:t>Copper (II)</w:t>
      </w:r>
    </w:p>
    <w:p w:rsidR="00EF1624" w:rsidRPr="0081180F" w:rsidRDefault="00EF1624" w:rsidP="004874CF">
      <w:pPr>
        <w:pStyle w:val="ListParagraph"/>
        <w:numPr>
          <w:ilvl w:val="1"/>
          <w:numId w:val="1"/>
        </w:numPr>
        <w:rPr>
          <w:sz w:val="24"/>
        </w:rPr>
      </w:pPr>
      <w:r w:rsidRPr="0081180F">
        <w:rPr>
          <w:sz w:val="24"/>
        </w:rPr>
        <w:t>Iron (II)</w:t>
      </w:r>
    </w:p>
    <w:p w:rsidR="00F50229" w:rsidRDefault="00EF1624" w:rsidP="004874CF">
      <w:pPr>
        <w:pStyle w:val="ListParagraph"/>
        <w:numPr>
          <w:ilvl w:val="1"/>
          <w:numId w:val="1"/>
        </w:numPr>
        <w:rPr>
          <w:sz w:val="24"/>
        </w:rPr>
      </w:pPr>
      <w:r w:rsidRPr="0081180F">
        <w:rPr>
          <w:sz w:val="24"/>
        </w:rPr>
        <w:t>Iron (III)</w:t>
      </w:r>
    </w:p>
    <w:p w:rsidR="00F50229" w:rsidRDefault="00F50229" w:rsidP="00F50229"/>
    <w:p w:rsidR="00F50229" w:rsidRDefault="00F50229" w:rsidP="00F50229">
      <w:pPr>
        <w:rPr>
          <w:b/>
          <w:sz w:val="28"/>
          <w:u w:val="single"/>
        </w:rPr>
      </w:pPr>
      <w:r>
        <w:rPr>
          <w:b/>
          <w:sz w:val="28"/>
          <w:u w:val="single"/>
        </w:rPr>
        <w:t>B</w:t>
      </w:r>
      <w:r w:rsidRPr="003B1C4B">
        <w:rPr>
          <w:b/>
          <w:sz w:val="28"/>
          <w:u w:val="single"/>
        </w:rPr>
        <w:t>.</w:t>
      </w:r>
      <w:r>
        <w:rPr>
          <w:b/>
          <w:sz w:val="28"/>
          <w:u w:val="single"/>
        </w:rPr>
        <w:t xml:space="preserve"> Qualitative analysis: </w:t>
      </w:r>
      <w:r w:rsidR="00276AE1">
        <w:rPr>
          <w:b/>
          <w:sz w:val="28"/>
          <w:u w:val="single"/>
        </w:rPr>
        <w:t xml:space="preserve">Tests for carbonates, halides and </w:t>
      </w:r>
      <w:proofErr w:type="spellStart"/>
      <w:r w:rsidR="00276AE1">
        <w:rPr>
          <w:b/>
          <w:sz w:val="28"/>
          <w:u w:val="single"/>
        </w:rPr>
        <w:t>sulfates</w:t>
      </w:r>
      <w:proofErr w:type="spellEnd"/>
    </w:p>
    <w:p w:rsidR="00276AE1" w:rsidRDefault="00276AE1" w:rsidP="004874CF">
      <w:pPr>
        <w:pStyle w:val="ListParagraph"/>
        <w:numPr>
          <w:ilvl w:val="0"/>
          <w:numId w:val="2"/>
        </w:numPr>
        <w:rPr>
          <w:sz w:val="24"/>
        </w:rPr>
      </w:pPr>
      <w:r w:rsidRPr="00276AE1">
        <w:rPr>
          <w:sz w:val="24"/>
        </w:rPr>
        <w:t>How would you test for a carbonate?</w:t>
      </w:r>
    </w:p>
    <w:p w:rsidR="00276AE1" w:rsidRPr="00276AE1" w:rsidRDefault="00276AE1" w:rsidP="00276AE1">
      <w:pPr>
        <w:pStyle w:val="ListParagraph"/>
        <w:rPr>
          <w:sz w:val="24"/>
        </w:rPr>
      </w:pPr>
    </w:p>
    <w:p w:rsidR="00276AE1" w:rsidRDefault="00276AE1" w:rsidP="004874CF">
      <w:pPr>
        <w:pStyle w:val="ListParagraph"/>
        <w:numPr>
          <w:ilvl w:val="0"/>
          <w:numId w:val="2"/>
        </w:numPr>
        <w:rPr>
          <w:sz w:val="24"/>
        </w:rPr>
      </w:pPr>
      <w:r w:rsidRPr="00276AE1">
        <w:rPr>
          <w:sz w:val="24"/>
        </w:rPr>
        <w:t>How would you test the gas produced by the above reaction?</w:t>
      </w:r>
    </w:p>
    <w:p w:rsidR="00276AE1" w:rsidRPr="00276AE1" w:rsidRDefault="00276AE1" w:rsidP="00276AE1">
      <w:pPr>
        <w:pStyle w:val="ListParagraph"/>
        <w:rPr>
          <w:sz w:val="24"/>
        </w:rPr>
      </w:pPr>
    </w:p>
    <w:p w:rsidR="00276AE1" w:rsidRDefault="00276AE1" w:rsidP="004874CF">
      <w:pPr>
        <w:pStyle w:val="ListParagraph"/>
        <w:numPr>
          <w:ilvl w:val="0"/>
          <w:numId w:val="2"/>
        </w:numPr>
        <w:rPr>
          <w:sz w:val="24"/>
        </w:rPr>
      </w:pPr>
      <w:r w:rsidRPr="00276AE1">
        <w:rPr>
          <w:sz w:val="24"/>
        </w:rPr>
        <w:t>How would you test for halide ions?</w:t>
      </w:r>
    </w:p>
    <w:p w:rsidR="00276AE1" w:rsidRPr="00276AE1" w:rsidRDefault="00276AE1" w:rsidP="00276AE1">
      <w:pPr>
        <w:pStyle w:val="ListParagraph"/>
        <w:rPr>
          <w:sz w:val="24"/>
        </w:rPr>
      </w:pPr>
    </w:p>
    <w:p w:rsidR="00276AE1" w:rsidRDefault="00276AE1" w:rsidP="004874CF">
      <w:pPr>
        <w:pStyle w:val="ListParagraph"/>
        <w:numPr>
          <w:ilvl w:val="0"/>
          <w:numId w:val="2"/>
        </w:numPr>
        <w:rPr>
          <w:sz w:val="24"/>
        </w:rPr>
      </w:pPr>
      <w:r w:rsidRPr="00276AE1">
        <w:rPr>
          <w:sz w:val="24"/>
        </w:rPr>
        <w:t>How could you use the above test to distinguish between halide ions?</w:t>
      </w:r>
    </w:p>
    <w:p w:rsidR="00276AE1" w:rsidRPr="00276AE1" w:rsidRDefault="00276AE1" w:rsidP="00276AE1">
      <w:pPr>
        <w:pStyle w:val="ListParagraph"/>
        <w:rPr>
          <w:sz w:val="24"/>
        </w:rPr>
      </w:pPr>
    </w:p>
    <w:p w:rsidR="00276AE1" w:rsidRDefault="00276AE1" w:rsidP="004874CF">
      <w:pPr>
        <w:pStyle w:val="ListParagraph"/>
        <w:numPr>
          <w:ilvl w:val="0"/>
          <w:numId w:val="2"/>
        </w:numPr>
        <w:rPr>
          <w:sz w:val="24"/>
        </w:rPr>
      </w:pPr>
      <w:r w:rsidRPr="00276AE1">
        <w:rPr>
          <w:sz w:val="24"/>
        </w:rPr>
        <w:t>Silver nitrate is added to an unknown chemical in solution. A cream precipitate is produced. What is the halide ion present?</w:t>
      </w:r>
    </w:p>
    <w:p w:rsidR="00276AE1" w:rsidRPr="00276AE1" w:rsidRDefault="00276AE1" w:rsidP="00276AE1">
      <w:pPr>
        <w:pStyle w:val="ListParagraph"/>
        <w:rPr>
          <w:sz w:val="24"/>
        </w:rPr>
      </w:pPr>
    </w:p>
    <w:p w:rsidR="00276AE1" w:rsidRDefault="00276AE1" w:rsidP="004874CF">
      <w:pPr>
        <w:pStyle w:val="ListParagraph"/>
        <w:numPr>
          <w:ilvl w:val="0"/>
          <w:numId w:val="2"/>
        </w:numPr>
        <w:rPr>
          <w:sz w:val="24"/>
        </w:rPr>
      </w:pPr>
      <w:r w:rsidRPr="00276AE1">
        <w:rPr>
          <w:sz w:val="24"/>
        </w:rPr>
        <w:t xml:space="preserve">Write the balanced symbol equation for the reaction above. </w:t>
      </w:r>
    </w:p>
    <w:p w:rsidR="00276AE1" w:rsidRPr="00276AE1" w:rsidRDefault="00276AE1" w:rsidP="00276AE1">
      <w:pPr>
        <w:pStyle w:val="ListParagraph"/>
        <w:rPr>
          <w:sz w:val="24"/>
        </w:rPr>
      </w:pPr>
    </w:p>
    <w:p w:rsidR="00276AE1" w:rsidRDefault="00276AE1" w:rsidP="004874CF">
      <w:pPr>
        <w:pStyle w:val="ListParagraph"/>
        <w:numPr>
          <w:ilvl w:val="0"/>
          <w:numId w:val="2"/>
        </w:numPr>
        <w:rPr>
          <w:sz w:val="24"/>
        </w:rPr>
      </w:pPr>
      <w:r w:rsidRPr="00276AE1">
        <w:rPr>
          <w:sz w:val="24"/>
        </w:rPr>
        <w:lastRenderedPageBreak/>
        <w:t xml:space="preserve">How would you test for </w:t>
      </w:r>
      <w:proofErr w:type="spellStart"/>
      <w:r w:rsidRPr="00276AE1">
        <w:rPr>
          <w:sz w:val="24"/>
        </w:rPr>
        <w:t>sulfate</w:t>
      </w:r>
      <w:proofErr w:type="spellEnd"/>
      <w:r w:rsidRPr="00276AE1">
        <w:rPr>
          <w:sz w:val="24"/>
        </w:rPr>
        <w:t xml:space="preserve"> ions?</w:t>
      </w:r>
    </w:p>
    <w:p w:rsidR="00276AE1" w:rsidRPr="00276AE1" w:rsidRDefault="00276AE1" w:rsidP="00276AE1">
      <w:pPr>
        <w:pStyle w:val="ListParagraph"/>
        <w:rPr>
          <w:sz w:val="24"/>
        </w:rPr>
      </w:pPr>
    </w:p>
    <w:p w:rsidR="00094BD0" w:rsidRDefault="00276AE1" w:rsidP="004874CF">
      <w:pPr>
        <w:pStyle w:val="ListParagraph"/>
        <w:numPr>
          <w:ilvl w:val="0"/>
          <w:numId w:val="2"/>
        </w:numPr>
        <w:rPr>
          <w:sz w:val="24"/>
        </w:rPr>
      </w:pPr>
      <w:r w:rsidRPr="00276AE1">
        <w:rPr>
          <w:sz w:val="24"/>
        </w:rPr>
        <w:t xml:space="preserve">Write the word and balanced symbol equation for the reaction between sodium </w:t>
      </w:r>
      <w:proofErr w:type="spellStart"/>
      <w:r w:rsidRPr="00276AE1">
        <w:rPr>
          <w:sz w:val="24"/>
        </w:rPr>
        <w:t>sulfate</w:t>
      </w:r>
      <w:proofErr w:type="spellEnd"/>
      <w:r w:rsidRPr="00276AE1">
        <w:rPr>
          <w:sz w:val="24"/>
        </w:rPr>
        <w:t xml:space="preserve"> and barium chloride.</w:t>
      </w:r>
    </w:p>
    <w:p w:rsidR="00094BD0" w:rsidRDefault="00094BD0" w:rsidP="00094BD0"/>
    <w:p w:rsidR="00094BD0" w:rsidRDefault="00094BD0" w:rsidP="00094BD0">
      <w:pPr>
        <w:rPr>
          <w:b/>
          <w:sz w:val="28"/>
          <w:u w:val="single"/>
        </w:rPr>
      </w:pPr>
      <w:r>
        <w:rPr>
          <w:b/>
          <w:sz w:val="28"/>
          <w:u w:val="single"/>
        </w:rPr>
        <w:t>C</w:t>
      </w:r>
      <w:r w:rsidRPr="003B1C4B">
        <w:rPr>
          <w:b/>
          <w:sz w:val="28"/>
          <w:u w:val="single"/>
        </w:rPr>
        <w:t>.</w:t>
      </w:r>
      <w:r>
        <w:rPr>
          <w:b/>
          <w:sz w:val="28"/>
          <w:u w:val="single"/>
        </w:rPr>
        <w:t xml:space="preserve"> Qualitative analysis: Flame photometer</w:t>
      </w:r>
    </w:p>
    <w:p w:rsidR="00094BD0" w:rsidRDefault="00094BD0" w:rsidP="004874CF">
      <w:pPr>
        <w:pStyle w:val="ListParagraph"/>
        <w:numPr>
          <w:ilvl w:val="0"/>
          <w:numId w:val="3"/>
        </w:numPr>
      </w:pPr>
      <w:r w:rsidRPr="00094BD0">
        <w:t xml:space="preserve">Give three advantages of instrumental methods for detecting ions </w:t>
      </w:r>
      <w:r w:rsidR="001B6714">
        <w:t>compared with chemical methods.</w:t>
      </w:r>
    </w:p>
    <w:p w:rsidR="001B6714" w:rsidRPr="00094BD0" w:rsidRDefault="001B6714" w:rsidP="001B6714">
      <w:pPr>
        <w:pStyle w:val="ListParagraph"/>
      </w:pPr>
    </w:p>
    <w:p w:rsidR="00094BD0" w:rsidRDefault="00094BD0" w:rsidP="004874CF">
      <w:pPr>
        <w:pStyle w:val="ListParagraph"/>
        <w:numPr>
          <w:ilvl w:val="0"/>
          <w:numId w:val="3"/>
        </w:numPr>
      </w:pPr>
      <w:r w:rsidRPr="00094BD0">
        <w:t xml:space="preserve">What </w:t>
      </w:r>
      <w:r w:rsidR="001B6714">
        <w:t>is a flame photometer used for?</w:t>
      </w:r>
      <w:r w:rsidRPr="00094BD0">
        <w:tab/>
      </w:r>
    </w:p>
    <w:p w:rsidR="001B6714" w:rsidRPr="00094BD0" w:rsidRDefault="001B6714" w:rsidP="001B6714">
      <w:pPr>
        <w:pStyle w:val="ListParagraph"/>
      </w:pPr>
    </w:p>
    <w:p w:rsidR="001B6714" w:rsidRDefault="00094BD0" w:rsidP="004874CF">
      <w:pPr>
        <w:pStyle w:val="ListParagraph"/>
        <w:numPr>
          <w:ilvl w:val="0"/>
          <w:numId w:val="3"/>
        </w:numPr>
      </w:pPr>
      <w:r w:rsidRPr="00094BD0">
        <w:t>How is flame photometry carried out?</w:t>
      </w:r>
    </w:p>
    <w:p w:rsidR="001B6714" w:rsidRDefault="001B6714" w:rsidP="001B6714">
      <w:pPr>
        <w:pStyle w:val="ListParagraph"/>
      </w:pPr>
    </w:p>
    <w:p w:rsidR="001B6714" w:rsidRDefault="001B6714" w:rsidP="004874CF">
      <w:pPr>
        <w:pStyle w:val="ListParagraph"/>
        <w:numPr>
          <w:ilvl w:val="0"/>
          <w:numId w:val="3"/>
        </w:numPr>
      </w:pPr>
      <w:r w:rsidRPr="001B6714">
        <w:t>Five different samples were analysed using flame photometer, the results are shown below. Which two of the results show the same metal?</w:t>
      </w:r>
    </w:p>
    <w:p w:rsidR="00866EC8" w:rsidRDefault="001B6714" w:rsidP="00866EC8">
      <w:r>
        <w:rPr>
          <w:noProof/>
          <w:lang w:eastAsia="en-GB"/>
        </w:rPr>
        <w:drawing>
          <wp:inline distT="0" distB="0" distL="0" distR="0" wp14:anchorId="7FE6A4CA">
            <wp:extent cx="4440692" cy="15811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793" cy="1621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66EC8" w:rsidRDefault="00254621" w:rsidP="00866EC8">
      <w:pPr>
        <w:rPr>
          <w:b/>
          <w:sz w:val="28"/>
          <w:u w:val="single"/>
        </w:rPr>
      </w:pPr>
      <w:r>
        <w:rPr>
          <w:b/>
          <w:sz w:val="28"/>
          <w:u w:val="single"/>
        </w:rPr>
        <w:t>D</w:t>
      </w:r>
      <w:r w:rsidR="00866EC8" w:rsidRPr="003B1C4B">
        <w:rPr>
          <w:b/>
          <w:sz w:val="28"/>
          <w:u w:val="single"/>
        </w:rPr>
        <w:t>.</w:t>
      </w:r>
      <w:r w:rsidR="00866EC8">
        <w:rPr>
          <w:b/>
          <w:sz w:val="28"/>
          <w:u w:val="single"/>
        </w:rPr>
        <w:t xml:space="preserve"> </w:t>
      </w:r>
      <w:r w:rsidR="00206547">
        <w:rPr>
          <w:b/>
          <w:sz w:val="28"/>
          <w:u w:val="single"/>
        </w:rPr>
        <w:t>Alkanes and alkenes</w:t>
      </w:r>
    </w:p>
    <w:p w:rsidR="00E30126" w:rsidRPr="00E30126" w:rsidRDefault="00E30126" w:rsidP="004874CF">
      <w:pPr>
        <w:pStyle w:val="ListParagraph"/>
        <w:numPr>
          <w:ilvl w:val="0"/>
          <w:numId w:val="4"/>
        </w:numPr>
        <w:spacing w:line="480" w:lineRule="auto"/>
        <w:rPr>
          <w:sz w:val="24"/>
        </w:rPr>
      </w:pPr>
      <w:r w:rsidRPr="00E30126">
        <w:rPr>
          <w:sz w:val="24"/>
        </w:rPr>
        <w:t>What is the definition of a hydrocarbon?</w:t>
      </w:r>
    </w:p>
    <w:p w:rsidR="00E30126" w:rsidRPr="00E30126" w:rsidRDefault="00E30126" w:rsidP="004874CF">
      <w:pPr>
        <w:pStyle w:val="ListParagraph"/>
        <w:numPr>
          <w:ilvl w:val="0"/>
          <w:numId w:val="4"/>
        </w:numPr>
        <w:spacing w:line="480" w:lineRule="auto"/>
        <w:rPr>
          <w:sz w:val="24"/>
        </w:rPr>
      </w:pPr>
      <w:r w:rsidRPr="00E30126">
        <w:rPr>
          <w:sz w:val="24"/>
        </w:rPr>
        <w:t>Name the first four members of the alkane homologous series.</w:t>
      </w:r>
    </w:p>
    <w:p w:rsidR="00E30126" w:rsidRPr="00E30126" w:rsidRDefault="00E30126" w:rsidP="004874CF">
      <w:pPr>
        <w:pStyle w:val="ListParagraph"/>
        <w:numPr>
          <w:ilvl w:val="0"/>
          <w:numId w:val="4"/>
        </w:numPr>
        <w:spacing w:line="480" w:lineRule="auto"/>
        <w:rPr>
          <w:sz w:val="24"/>
        </w:rPr>
      </w:pPr>
      <w:r w:rsidRPr="00E30126">
        <w:rPr>
          <w:sz w:val="24"/>
        </w:rPr>
        <w:t>Why are alkanes saturated hydrocarbons?</w:t>
      </w:r>
    </w:p>
    <w:p w:rsidR="00E30126" w:rsidRPr="00E30126" w:rsidRDefault="00E30126" w:rsidP="004874CF">
      <w:pPr>
        <w:pStyle w:val="ListParagraph"/>
        <w:numPr>
          <w:ilvl w:val="0"/>
          <w:numId w:val="4"/>
        </w:numPr>
        <w:spacing w:line="480" w:lineRule="auto"/>
        <w:rPr>
          <w:sz w:val="24"/>
        </w:rPr>
      </w:pPr>
      <w:r w:rsidRPr="00E30126">
        <w:rPr>
          <w:sz w:val="24"/>
        </w:rPr>
        <w:t>Draw the structural formula of propane.</w:t>
      </w:r>
    </w:p>
    <w:p w:rsidR="00E30126" w:rsidRPr="00E30126" w:rsidRDefault="00E30126" w:rsidP="004874CF">
      <w:pPr>
        <w:pStyle w:val="ListParagraph"/>
        <w:numPr>
          <w:ilvl w:val="0"/>
          <w:numId w:val="4"/>
        </w:numPr>
        <w:spacing w:line="480" w:lineRule="auto"/>
        <w:rPr>
          <w:sz w:val="24"/>
        </w:rPr>
      </w:pPr>
      <w:r w:rsidRPr="00E30126">
        <w:rPr>
          <w:sz w:val="24"/>
        </w:rPr>
        <w:t>Name the first two members of the alkene homologous series.</w:t>
      </w:r>
    </w:p>
    <w:p w:rsidR="00E30126" w:rsidRPr="00E30126" w:rsidRDefault="00E30126" w:rsidP="004874CF">
      <w:pPr>
        <w:pStyle w:val="ListParagraph"/>
        <w:numPr>
          <w:ilvl w:val="0"/>
          <w:numId w:val="4"/>
        </w:numPr>
        <w:spacing w:line="480" w:lineRule="auto"/>
        <w:rPr>
          <w:sz w:val="24"/>
        </w:rPr>
      </w:pPr>
      <w:r w:rsidRPr="00E30126">
        <w:rPr>
          <w:sz w:val="24"/>
        </w:rPr>
        <w:t>Draw the structural formula of but-2-ene.</w:t>
      </w:r>
    </w:p>
    <w:p w:rsidR="00E30126" w:rsidRPr="00E30126" w:rsidRDefault="00E30126" w:rsidP="004874CF">
      <w:pPr>
        <w:pStyle w:val="ListParagraph"/>
        <w:numPr>
          <w:ilvl w:val="0"/>
          <w:numId w:val="4"/>
        </w:numPr>
        <w:spacing w:line="480" w:lineRule="auto"/>
        <w:rPr>
          <w:sz w:val="24"/>
        </w:rPr>
      </w:pPr>
      <w:r w:rsidRPr="00E30126">
        <w:rPr>
          <w:sz w:val="24"/>
        </w:rPr>
        <w:t>How is but-2-ene different to but-1-ene?</w:t>
      </w:r>
    </w:p>
    <w:p w:rsidR="00E30126" w:rsidRPr="00E30126" w:rsidRDefault="00E30126" w:rsidP="004874CF">
      <w:pPr>
        <w:pStyle w:val="ListParagraph"/>
        <w:numPr>
          <w:ilvl w:val="0"/>
          <w:numId w:val="4"/>
        </w:numPr>
        <w:spacing w:line="480" w:lineRule="auto"/>
        <w:rPr>
          <w:sz w:val="24"/>
        </w:rPr>
      </w:pPr>
      <w:r w:rsidRPr="00E30126">
        <w:rPr>
          <w:sz w:val="24"/>
        </w:rPr>
        <w:t>Which are more reactive: alkanes or alkenes?</w:t>
      </w:r>
    </w:p>
    <w:p w:rsidR="00E30126" w:rsidRPr="00E30126" w:rsidRDefault="00E30126" w:rsidP="004874CF">
      <w:pPr>
        <w:pStyle w:val="ListParagraph"/>
        <w:numPr>
          <w:ilvl w:val="0"/>
          <w:numId w:val="4"/>
        </w:numPr>
        <w:spacing w:line="480" w:lineRule="auto"/>
        <w:rPr>
          <w:sz w:val="24"/>
        </w:rPr>
      </w:pPr>
      <w:r w:rsidRPr="00E30126">
        <w:rPr>
          <w:sz w:val="24"/>
        </w:rPr>
        <w:t>What is the test for alkenes?</w:t>
      </w:r>
    </w:p>
    <w:p w:rsidR="00E30126" w:rsidRDefault="00E30126" w:rsidP="004874CF">
      <w:pPr>
        <w:pStyle w:val="ListParagraph"/>
        <w:numPr>
          <w:ilvl w:val="0"/>
          <w:numId w:val="4"/>
        </w:numPr>
        <w:spacing w:line="240" w:lineRule="auto"/>
        <w:rPr>
          <w:sz w:val="24"/>
        </w:rPr>
      </w:pPr>
      <w:r w:rsidRPr="00E30126">
        <w:rPr>
          <w:sz w:val="24"/>
        </w:rPr>
        <w:lastRenderedPageBreak/>
        <w:t xml:space="preserve">Draw the displayed formula for the product of the reaction between </w:t>
      </w:r>
      <w:proofErr w:type="spellStart"/>
      <w:r w:rsidRPr="00E30126">
        <w:rPr>
          <w:sz w:val="24"/>
        </w:rPr>
        <w:t>ethene</w:t>
      </w:r>
      <w:proofErr w:type="spellEnd"/>
      <w:r w:rsidRPr="00E30126">
        <w:rPr>
          <w:sz w:val="24"/>
        </w:rPr>
        <w:t xml:space="preserve"> and bromine.</w:t>
      </w:r>
    </w:p>
    <w:p w:rsidR="00E30126" w:rsidRPr="00E30126" w:rsidRDefault="00E30126" w:rsidP="00E30126">
      <w:pPr>
        <w:pStyle w:val="ListParagraph"/>
        <w:spacing w:line="240" w:lineRule="auto"/>
        <w:rPr>
          <w:sz w:val="24"/>
        </w:rPr>
      </w:pPr>
    </w:p>
    <w:p w:rsidR="00E30126" w:rsidRPr="00E30126" w:rsidRDefault="00E30126" w:rsidP="004874CF">
      <w:pPr>
        <w:pStyle w:val="ListParagraph"/>
        <w:numPr>
          <w:ilvl w:val="0"/>
          <w:numId w:val="4"/>
        </w:numPr>
        <w:spacing w:line="480" w:lineRule="auto"/>
        <w:rPr>
          <w:sz w:val="24"/>
        </w:rPr>
      </w:pPr>
      <w:r w:rsidRPr="00E30126">
        <w:rPr>
          <w:sz w:val="24"/>
        </w:rPr>
        <w:t>During complete combustion what happens to the hydrogen and carbon?</w:t>
      </w:r>
    </w:p>
    <w:p w:rsidR="00B96ED2" w:rsidRPr="00B96ED2" w:rsidRDefault="00E30126" w:rsidP="004874CF">
      <w:pPr>
        <w:pStyle w:val="ListParagraph"/>
        <w:numPr>
          <w:ilvl w:val="0"/>
          <w:numId w:val="4"/>
        </w:numPr>
        <w:spacing w:line="480" w:lineRule="auto"/>
        <w:rPr>
          <w:sz w:val="24"/>
        </w:rPr>
      </w:pPr>
      <w:r w:rsidRPr="00E30126">
        <w:rPr>
          <w:sz w:val="24"/>
        </w:rPr>
        <w:t>Why are alkenes saturated?</w:t>
      </w:r>
    </w:p>
    <w:p w:rsidR="00B96ED2" w:rsidRDefault="00254621" w:rsidP="00B96ED2">
      <w:pPr>
        <w:rPr>
          <w:b/>
          <w:sz w:val="28"/>
          <w:u w:val="single"/>
        </w:rPr>
      </w:pPr>
      <w:r>
        <w:rPr>
          <w:b/>
          <w:sz w:val="28"/>
          <w:u w:val="single"/>
        </w:rPr>
        <w:t>E</w:t>
      </w:r>
      <w:r w:rsidR="00B96ED2" w:rsidRPr="003B1C4B">
        <w:rPr>
          <w:b/>
          <w:sz w:val="28"/>
          <w:u w:val="single"/>
        </w:rPr>
        <w:t>.</w:t>
      </w:r>
      <w:r w:rsidR="00B96ED2">
        <w:rPr>
          <w:b/>
          <w:sz w:val="28"/>
          <w:u w:val="single"/>
        </w:rPr>
        <w:t xml:space="preserve"> Polymers: Addition polymerisation and Condensation polymerisation (HT)</w:t>
      </w:r>
    </w:p>
    <w:p w:rsidR="009B3F8C" w:rsidRPr="009B3F8C" w:rsidRDefault="009B3F8C" w:rsidP="004874CF">
      <w:pPr>
        <w:pStyle w:val="ListParagraph"/>
        <w:numPr>
          <w:ilvl w:val="0"/>
          <w:numId w:val="5"/>
        </w:numPr>
        <w:spacing w:line="480" w:lineRule="auto"/>
        <w:rPr>
          <w:sz w:val="24"/>
        </w:rPr>
      </w:pPr>
      <w:r w:rsidRPr="009B3F8C">
        <w:rPr>
          <w:sz w:val="24"/>
        </w:rPr>
        <w:t>What is polymerisation?</w:t>
      </w:r>
    </w:p>
    <w:p w:rsidR="009B3F8C" w:rsidRPr="009B3F8C" w:rsidRDefault="009B3F8C" w:rsidP="004874CF">
      <w:pPr>
        <w:pStyle w:val="ListParagraph"/>
        <w:numPr>
          <w:ilvl w:val="0"/>
          <w:numId w:val="5"/>
        </w:numPr>
        <w:spacing w:line="480" w:lineRule="auto"/>
        <w:rPr>
          <w:sz w:val="24"/>
        </w:rPr>
      </w:pPr>
      <w:r w:rsidRPr="009B3F8C">
        <w:rPr>
          <w:sz w:val="24"/>
        </w:rPr>
        <w:t>What type of polymerisation joins alkenes together to make polymers?</w:t>
      </w:r>
    </w:p>
    <w:p w:rsidR="009B3F8C" w:rsidRPr="009B3F8C" w:rsidRDefault="009B3F8C" w:rsidP="004874CF">
      <w:pPr>
        <w:pStyle w:val="ListParagraph"/>
        <w:numPr>
          <w:ilvl w:val="0"/>
          <w:numId w:val="5"/>
        </w:numPr>
        <w:spacing w:line="480" w:lineRule="auto"/>
        <w:rPr>
          <w:sz w:val="24"/>
        </w:rPr>
      </w:pPr>
      <w:r w:rsidRPr="009B3F8C">
        <w:rPr>
          <w:sz w:val="24"/>
        </w:rPr>
        <w:t xml:space="preserve">What is the monomer called which forms the polymer </w:t>
      </w:r>
      <w:proofErr w:type="gramStart"/>
      <w:r w:rsidRPr="009B3F8C">
        <w:rPr>
          <w:sz w:val="24"/>
        </w:rPr>
        <w:t>poly(</w:t>
      </w:r>
      <w:proofErr w:type="spellStart"/>
      <w:proofErr w:type="gramEnd"/>
      <w:r w:rsidRPr="009B3F8C">
        <w:rPr>
          <w:sz w:val="24"/>
        </w:rPr>
        <w:t>ethene</w:t>
      </w:r>
      <w:proofErr w:type="spellEnd"/>
      <w:r w:rsidRPr="009B3F8C">
        <w:rPr>
          <w:sz w:val="24"/>
        </w:rPr>
        <w:t>)?</w:t>
      </w:r>
    </w:p>
    <w:p w:rsidR="009B3F8C" w:rsidRPr="009B3F8C" w:rsidRDefault="009B3F8C" w:rsidP="004874CF">
      <w:pPr>
        <w:pStyle w:val="ListParagraph"/>
        <w:numPr>
          <w:ilvl w:val="0"/>
          <w:numId w:val="5"/>
        </w:numPr>
        <w:spacing w:line="480" w:lineRule="auto"/>
        <w:rPr>
          <w:sz w:val="24"/>
        </w:rPr>
      </w:pPr>
      <w:r w:rsidRPr="009B3F8C">
        <w:rPr>
          <w:sz w:val="24"/>
        </w:rPr>
        <w:t xml:space="preserve">What type of polymer would </w:t>
      </w:r>
      <w:proofErr w:type="spellStart"/>
      <w:r w:rsidRPr="009B3F8C">
        <w:rPr>
          <w:sz w:val="24"/>
        </w:rPr>
        <w:t>butene</w:t>
      </w:r>
      <w:proofErr w:type="spellEnd"/>
      <w:r w:rsidRPr="009B3F8C">
        <w:rPr>
          <w:sz w:val="24"/>
        </w:rPr>
        <w:t xml:space="preserve"> make and what would it be called?</w:t>
      </w:r>
    </w:p>
    <w:p w:rsidR="009B3F8C" w:rsidRPr="009B3F8C" w:rsidRDefault="009B3F8C" w:rsidP="004874CF">
      <w:pPr>
        <w:pStyle w:val="ListParagraph"/>
        <w:numPr>
          <w:ilvl w:val="0"/>
          <w:numId w:val="5"/>
        </w:numPr>
        <w:spacing w:line="480" w:lineRule="auto"/>
        <w:rPr>
          <w:sz w:val="24"/>
        </w:rPr>
      </w:pPr>
      <w:r w:rsidRPr="009B3F8C">
        <w:rPr>
          <w:sz w:val="24"/>
        </w:rPr>
        <w:t>HT ONLY - What happens during condensation polymerisation?</w:t>
      </w:r>
    </w:p>
    <w:p w:rsidR="009B3F8C" w:rsidRPr="009B3F8C" w:rsidRDefault="009B3F8C" w:rsidP="004874CF">
      <w:pPr>
        <w:pStyle w:val="ListParagraph"/>
        <w:numPr>
          <w:ilvl w:val="0"/>
          <w:numId w:val="5"/>
        </w:numPr>
        <w:spacing w:line="480" w:lineRule="auto"/>
        <w:rPr>
          <w:sz w:val="24"/>
        </w:rPr>
      </w:pPr>
      <w:r w:rsidRPr="009B3F8C">
        <w:rPr>
          <w:sz w:val="24"/>
        </w:rPr>
        <w:t>State four problems associated with polymers.</w:t>
      </w:r>
    </w:p>
    <w:p w:rsidR="009B3F8C" w:rsidRPr="009B3F8C" w:rsidRDefault="009B3F8C" w:rsidP="004874CF">
      <w:pPr>
        <w:pStyle w:val="ListParagraph"/>
        <w:numPr>
          <w:ilvl w:val="0"/>
          <w:numId w:val="5"/>
        </w:numPr>
        <w:spacing w:line="480" w:lineRule="auto"/>
        <w:rPr>
          <w:sz w:val="24"/>
        </w:rPr>
      </w:pPr>
      <w:r w:rsidRPr="009B3F8C">
        <w:rPr>
          <w:sz w:val="24"/>
        </w:rPr>
        <w:t>What are the advantages of recycling polymers?</w:t>
      </w:r>
    </w:p>
    <w:p w:rsidR="009B3F8C" w:rsidRPr="009B3F8C" w:rsidRDefault="009B3F8C" w:rsidP="004874CF">
      <w:pPr>
        <w:pStyle w:val="ListParagraph"/>
        <w:numPr>
          <w:ilvl w:val="0"/>
          <w:numId w:val="5"/>
        </w:numPr>
        <w:spacing w:line="480" w:lineRule="auto"/>
        <w:rPr>
          <w:sz w:val="24"/>
        </w:rPr>
      </w:pPr>
      <w:r w:rsidRPr="009B3F8C">
        <w:rPr>
          <w:sz w:val="24"/>
        </w:rPr>
        <w:t>What are the disadvantages of recycling polymers?</w:t>
      </w:r>
    </w:p>
    <w:p w:rsidR="009B3F8C" w:rsidRDefault="00254621" w:rsidP="009B3F8C">
      <w:pPr>
        <w:rPr>
          <w:b/>
          <w:sz w:val="28"/>
          <w:u w:val="single"/>
        </w:rPr>
      </w:pPr>
      <w:r>
        <w:rPr>
          <w:b/>
          <w:sz w:val="28"/>
          <w:u w:val="single"/>
        </w:rPr>
        <w:t>F</w:t>
      </w:r>
      <w:r w:rsidR="009B3F8C" w:rsidRPr="003B1C4B">
        <w:rPr>
          <w:b/>
          <w:sz w:val="28"/>
          <w:u w:val="single"/>
        </w:rPr>
        <w:t>.</w:t>
      </w:r>
      <w:r w:rsidR="009B3F8C">
        <w:rPr>
          <w:b/>
          <w:sz w:val="28"/>
          <w:u w:val="single"/>
        </w:rPr>
        <w:t xml:space="preserve"> Polymers: DNA and other naturally occurring polymers</w:t>
      </w:r>
    </w:p>
    <w:p w:rsidR="009B3F8C" w:rsidRPr="009B3F8C" w:rsidRDefault="009B3F8C" w:rsidP="004874CF">
      <w:pPr>
        <w:pStyle w:val="ListParagraph"/>
        <w:numPr>
          <w:ilvl w:val="0"/>
          <w:numId w:val="6"/>
        </w:numPr>
        <w:spacing w:line="480" w:lineRule="auto"/>
        <w:rPr>
          <w:sz w:val="24"/>
        </w:rPr>
      </w:pPr>
      <w:r w:rsidRPr="009B3F8C">
        <w:rPr>
          <w:sz w:val="24"/>
        </w:rPr>
        <w:t>What is DNA?</w:t>
      </w:r>
    </w:p>
    <w:p w:rsidR="009B3F8C" w:rsidRPr="009B3F8C" w:rsidRDefault="009B3F8C" w:rsidP="004874CF">
      <w:pPr>
        <w:pStyle w:val="ListParagraph"/>
        <w:numPr>
          <w:ilvl w:val="0"/>
          <w:numId w:val="6"/>
        </w:numPr>
        <w:spacing w:line="480" w:lineRule="auto"/>
        <w:rPr>
          <w:sz w:val="24"/>
        </w:rPr>
      </w:pPr>
      <w:r w:rsidRPr="009B3F8C">
        <w:rPr>
          <w:sz w:val="24"/>
        </w:rPr>
        <w:t>What does DNA do?</w:t>
      </w:r>
    </w:p>
    <w:p w:rsidR="009B3F8C" w:rsidRPr="009B3F8C" w:rsidRDefault="009B3F8C" w:rsidP="004874CF">
      <w:pPr>
        <w:pStyle w:val="ListParagraph"/>
        <w:numPr>
          <w:ilvl w:val="0"/>
          <w:numId w:val="6"/>
        </w:numPr>
        <w:spacing w:line="480" w:lineRule="auto"/>
        <w:rPr>
          <w:sz w:val="24"/>
        </w:rPr>
      </w:pPr>
      <w:r w:rsidRPr="009B3F8C">
        <w:rPr>
          <w:sz w:val="24"/>
        </w:rPr>
        <w:t>Describe the structure of DNA.</w:t>
      </w:r>
    </w:p>
    <w:p w:rsidR="009B3F8C" w:rsidRPr="009B3F8C" w:rsidRDefault="009B3F8C" w:rsidP="004874CF">
      <w:pPr>
        <w:pStyle w:val="ListParagraph"/>
        <w:numPr>
          <w:ilvl w:val="0"/>
          <w:numId w:val="6"/>
        </w:numPr>
        <w:spacing w:line="480" w:lineRule="auto"/>
        <w:rPr>
          <w:sz w:val="24"/>
        </w:rPr>
      </w:pPr>
      <w:r w:rsidRPr="009B3F8C">
        <w:rPr>
          <w:sz w:val="24"/>
        </w:rPr>
        <w:t>What are the monomers that make up DNA?</w:t>
      </w:r>
    </w:p>
    <w:p w:rsidR="009B3F8C" w:rsidRPr="009B3F8C" w:rsidRDefault="009B3F8C" w:rsidP="004874CF">
      <w:pPr>
        <w:pStyle w:val="ListParagraph"/>
        <w:numPr>
          <w:ilvl w:val="0"/>
          <w:numId w:val="6"/>
        </w:numPr>
        <w:spacing w:line="480" w:lineRule="auto"/>
        <w:rPr>
          <w:sz w:val="24"/>
        </w:rPr>
      </w:pPr>
      <w:r w:rsidRPr="009B3F8C">
        <w:rPr>
          <w:sz w:val="24"/>
        </w:rPr>
        <w:t>What three substances make up these monomers?</w:t>
      </w:r>
    </w:p>
    <w:p w:rsidR="009B3F8C" w:rsidRPr="009B3F8C" w:rsidRDefault="009B3F8C" w:rsidP="004874CF">
      <w:pPr>
        <w:pStyle w:val="ListParagraph"/>
        <w:numPr>
          <w:ilvl w:val="0"/>
          <w:numId w:val="6"/>
        </w:numPr>
        <w:spacing w:line="480" w:lineRule="auto"/>
        <w:rPr>
          <w:sz w:val="24"/>
        </w:rPr>
      </w:pPr>
      <w:r w:rsidRPr="009B3F8C">
        <w:rPr>
          <w:sz w:val="24"/>
        </w:rPr>
        <w:t>Name three other naturally occurring polymers important for life.</w:t>
      </w:r>
    </w:p>
    <w:p w:rsidR="001D4965" w:rsidRDefault="009B3F8C" w:rsidP="004874CF">
      <w:pPr>
        <w:pStyle w:val="ListParagraph"/>
        <w:numPr>
          <w:ilvl w:val="0"/>
          <w:numId w:val="6"/>
        </w:numPr>
        <w:spacing w:line="480" w:lineRule="auto"/>
        <w:rPr>
          <w:sz w:val="24"/>
        </w:rPr>
      </w:pPr>
      <w:r w:rsidRPr="009B3F8C">
        <w:rPr>
          <w:sz w:val="24"/>
        </w:rPr>
        <w:t>Name the monomer for starch and for proteins.</w:t>
      </w:r>
    </w:p>
    <w:p w:rsidR="001D4965" w:rsidRDefault="001D4965">
      <w:pPr>
        <w:rPr>
          <w:sz w:val="24"/>
        </w:rPr>
      </w:pPr>
      <w:r>
        <w:rPr>
          <w:sz w:val="24"/>
        </w:rPr>
        <w:br w:type="page"/>
      </w:r>
    </w:p>
    <w:p w:rsidR="001D4965" w:rsidRDefault="00254621" w:rsidP="001D4965">
      <w:pPr>
        <w:rPr>
          <w:b/>
          <w:sz w:val="28"/>
          <w:u w:val="single"/>
        </w:rPr>
      </w:pPr>
      <w:r>
        <w:rPr>
          <w:b/>
          <w:sz w:val="28"/>
          <w:u w:val="single"/>
        </w:rPr>
        <w:lastRenderedPageBreak/>
        <w:t>G</w:t>
      </w:r>
      <w:r w:rsidR="001D4965" w:rsidRPr="003B1C4B">
        <w:rPr>
          <w:b/>
          <w:sz w:val="28"/>
          <w:u w:val="single"/>
        </w:rPr>
        <w:t>.</w:t>
      </w:r>
      <w:r w:rsidR="001D4965">
        <w:rPr>
          <w:b/>
          <w:sz w:val="28"/>
          <w:u w:val="single"/>
        </w:rPr>
        <w:t xml:space="preserve"> Reactions of alcohols and carboxylic acids</w:t>
      </w:r>
    </w:p>
    <w:p w:rsidR="00215A7A" w:rsidRDefault="00215A7A" w:rsidP="004874CF">
      <w:pPr>
        <w:pStyle w:val="ListParagraph"/>
        <w:numPr>
          <w:ilvl w:val="0"/>
          <w:numId w:val="7"/>
        </w:numPr>
        <w:spacing w:line="240" w:lineRule="auto"/>
        <w:rPr>
          <w:sz w:val="24"/>
        </w:rPr>
      </w:pPr>
      <w:r w:rsidRPr="00215A7A">
        <w:rPr>
          <w:sz w:val="24"/>
        </w:rPr>
        <w:t>Name and give the formulae of the first three alcohols.</w:t>
      </w:r>
    </w:p>
    <w:p w:rsidR="00215A7A" w:rsidRPr="00215A7A" w:rsidRDefault="00215A7A" w:rsidP="00215A7A">
      <w:pPr>
        <w:pStyle w:val="ListParagraph"/>
        <w:spacing w:line="240" w:lineRule="auto"/>
        <w:rPr>
          <w:sz w:val="24"/>
        </w:rPr>
      </w:pPr>
    </w:p>
    <w:p w:rsidR="00215A7A" w:rsidRDefault="00215A7A" w:rsidP="004874CF">
      <w:pPr>
        <w:pStyle w:val="ListParagraph"/>
        <w:numPr>
          <w:ilvl w:val="0"/>
          <w:numId w:val="7"/>
        </w:numPr>
        <w:spacing w:line="240" w:lineRule="auto"/>
        <w:rPr>
          <w:sz w:val="24"/>
        </w:rPr>
      </w:pPr>
      <w:r w:rsidRPr="00215A7A">
        <w:rPr>
          <w:sz w:val="24"/>
        </w:rPr>
        <w:t>What is the functional group that all alcohols contain?</w:t>
      </w:r>
    </w:p>
    <w:p w:rsidR="00215A7A" w:rsidRPr="00215A7A" w:rsidRDefault="00215A7A" w:rsidP="00215A7A">
      <w:pPr>
        <w:pStyle w:val="ListParagraph"/>
        <w:spacing w:line="240" w:lineRule="auto"/>
        <w:rPr>
          <w:sz w:val="24"/>
        </w:rPr>
      </w:pPr>
    </w:p>
    <w:p w:rsidR="00215A7A" w:rsidRDefault="00215A7A" w:rsidP="004874CF">
      <w:pPr>
        <w:pStyle w:val="ListParagraph"/>
        <w:numPr>
          <w:ilvl w:val="0"/>
          <w:numId w:val="7"/>
        </w:numPr>
        <w:spacing w:line="240" w:lineRule="auto"/>
        <w:rPr>
          <w:sz w:val="24"/>
        </w:rPr>
      </w:pPr>
      <w:r w:rsidRPr="00215A7A">
        <w:rPr>
          <w:sz w:val="24"/>
        </w:rPr>
        <w:t>What are the conditions needed for sugar to ferment into alcohol?</w:t>
      </w:r>
    </w:p>
    <w:p w:rsidR="00215A7A" w:rsidRPr="00215A7A" w:rsidRDefault="00215A7A" w:rsidP="00215A7A">
      <w:pPr>
        <w:pStyle w:val="ListParagraph"/>
        <w:spacing w:line="240" w:lineRule="auto"/>
        <w:rPr>
          <w:sz w:val="24"/>
        </w:rPr>
      </w:pPr>
    </w:p>
    <w:p w:rsidR="00215A7A" w:rsidRDefault="00215A7A" w:rsidP="004874CF">
      <w:pPr>
        <w:pStyle w:val="ListParagraph"/>
        <w:numPr>
          <w:ilvl w:val="0"/>
          <w:numId w:val="7"/>
        </w:numPr>
        <w:spacing w:line="240" w:lineRule="auto"/>
        <w:rPr>
          <w:sz w:val="24"/>
        </w:rPr>
      </w:pPr>
      <w:r w:rsidRPr="00215A7A">
        <w:rPr>
          <w:sz w:val="24"/>
        </w:rPr>
        <w:t>Write a word equation for the reaction between ethanol and oxygen during combustion.</w:t>
      </w:r>
    </w:p>
    <w:p w:rsidR="00215A7A" w:rsidRPr="00215A7A" w:rsidRDefault="00215A7A" w:rsidP="00215A7A">
      <w:pPr>
        <w:pStyle w:val="ListParagraph"/>
        <w:spacing w:line="240" w:lineRule="auto"/>
        <w:rPr>
          <w:sz w:val="24"/>
        </w:rPr>
      </w:pPr>
    </w:p>
    <w:p w:rsidR="00215A7A" w:rsidRDefault="00215A7A" w:rsidP="004874CF">
      <w:pPr>
        <w:pStyle w:val="ListParagraph"/>
        <w:numPr>
          <w:ilvl w:val="0"/>
          <w:numId w:val="7"/>
        </w:numPr>
        <w:spacing w:line="240" w:lineRule="auto"/>
        <w:rPr>
          <w:sz w:val="24"/>
        </w:rPr>
      </w:pPr>
      <w:r w:rsidRPr="00215A7A">
        <w:rPr>
          <w:sz w:val="24"/>
        </w:rPr>
        <w:t>Identify possible sources of error when investigating the temperature rise produced by the combustion of an alcohol.</w:t>
      </w:r>
    </w:p>
    <w:p w:rsidR="00215A7A" w:rsidRPr="00215A7A" w:rsidRDefault="00215A7A" w:rsidP="00215A7A">
      <w:pPr>
        <w:pStyle w:val="ListParagraph"/>
        <w:spacing w:line="240" w:lineRule="auto"/>
        <w:rPr>
          <w:sz w:val="24"/>
        </w:rPr>
      </w:pPr>
    </w:p>
    <w:p w:rsidR="00215A7A" w:rsidRDefault="00215A7A" w:rsidP="004874CF">
      <w:pPr>
        <w:pStyle w:val="ListParagraph"/>
        <w:numPr>
          <w:ilvl w:val="0"/>
          <w:numId w:val="7"/>
        </w:numPr>
        <w:spacing w:line="240" w:lineRule="auto"/>
        <w:rPr>
          <w:sz w:val="24"/>
        </w:rPr>
      </w:pPr>
      <w:r w:rsidRPr="00215A7A">
        <w:rPr>
          <w:sz w:val="24"/>
        </w:rPr>
        <w:t>What is the functional group that all carboxylic acids contain?</w:t>
      </w:r>
    </w:p>
    <w:p w:rsidR="00215A7A" w:rsidRPr="00215A7A" w:rsidRDefault="00215A7A" w:rsidP="00215A7A">
      <w:pPr>
        <w:pStyle w:val="ListParagraph"/>
        <w:spacing w:line="240" w:lineRule="auto"/>
        <w:rPr>
          <w:sz w:val="24"/>
        </w:rPr>
      </w:pPr>
    </w:p>
    <w:p w:rsidR="00215A7A" w:rsidRDefault="00215A7A" w:rsidP="004874CF">
      <w:pPr>
        <w:pStyle w:val="ListParagraph"/>
        <w:numPr>
          <w:ilvl w:val="0"/>
          <w:numId w:val="7"/>
        </w:numPr>
        <w:spacing w:line="240" w:lineRule="auto"/>
        <w:rPr>
          <w:sz w:val="24"/>
        </w:rPr>
      </w:pPr>
      <w:r w:rsidRPr="00215A7A">
        <w:rPr>
          <w:sz w:val="24"/>
        </w:rPr>
        <w:t>Name the first four members of the homologous series of carboxylic acids.</w:t>
      </w:r>
    </w:p>
    <w:p w:rsidR="00215A7A" w:rsidRPr="00215A7A" w:rsidRDefault="00215A7A" w:rsidP="00215A7A">
      <w:pPr>
        <w:pStyle w:val="ListParagraph"/>
        <w:spacing w:line="240" w:lineRule="auto"/>
        <w:rPr>
          <w:sz w:val="24"/>
        </w:rPr>
      </w:pPr>
    </w:p>
    <w:p w:rsidR="00215A7A" w:rsidRDefault="00215A7A" w:rsidP="004874CF">
      <w:pPr>
        <w:pStyle w:val="ListParagraph"/>
        <w:numPr>
          <w:ilvl w:val="0"/>
          <w:numId w:val="7"/>
        </w:numPr>
        <w:spacing w:line="240" w:lineRule="auto"/>
        <w:rPr>
          <w:sz w:val="24"/>
        </w:rPr>
      </w:pPr>
      <w:r w:rsidRPr="00215A7A">
        <w:rPr>
          <w:sz w:val="24"/>
        </w:rPr>
        <w:t>Name and give the formula of the carboxylic acid that contains four carbon atoms.</w:t>
      </w:r>
    </w:p>
    <w:p w:rsidR="00215A7A" w:rsidRPr="00215A7A" w:rsidRDefault="00215A7A" w:rsidP="00215A7A">
      <w:pPr>
        <w:pStyle w:val="ListParagraph"/>
        <w:spacing w:line="240" w:lineRule="auto"/>
        <w:rPr>
          <w:sz w:val="24"/>
        </w:rPr>
      </w:pPr>
    </w:p>
    <w:p w:rsidR="00B46951" w:rsidRDefault="00215A7A" w:rsidP="004874CF">
      <w:pPr>
        <w:pStyle w:val="ListParagraph"/>
        <w:numPr>
          <w:ilvl w:val="0"/>
          <w:numId w:val="7"/>
        </w:numPr>
        <w:spacing w:line="240" w:lineRule="auto"/>
        <w:rPr>
          <w:sz w:val="24"/>
        </w:rPr>
      </w:pPr>
      <w:r w:rsidRPr="00215A7A">
        <w:rPr>
          <w:sz w:val="24"/>
        </w:rPr>
        <w:t xml:space="preserve">Draw the structural formula of </w:t>
      </w:r>
      <w:proofErr w:type="spellStart"/>
      <w:r w:rsidRPr="00215A7A">
        <w:rPr>
          <w:sz w:val="24"/>
        </w:rPr>
        <w:t>propanoic</w:t>
      </w:r>
      <w:proofErr w:type="spellEnd"/>
      <w:r w:rsidRPr="00215A7A">
        <w:rPr>
          <w:sz w:val="24"/>
        </w:rPr>
        <w:t xml:space="preserve"> acid.</w:t>
      </w:r>
    </w:p>
    <w:p w:rsidR="00B46951" w:rsidRDefault="00B46951" w:rsidP="00B46951"/>
    <w:p w:rsidR="00B46951" w:rsidRDefault="00254621" w:rsidP="00B46951">
      <w:pPr>
        <w:rPr>
          <w:b/>
          <w:sz w:val="28"/>
          <w:u w:val="single"/>
        </w:rPr>
      </w:pPr>
      <w:r>
        <w:rPr>
          <w:b/>
          <w:sz w:val="28"/>
          <w:u w:val="single"/>
        </w:rPr>
        <w:t>H</w:t>
      </w:r>
      <w:r w:rsidR="00B46951" w:rsidRPr="003B1C4B">
        <w:rPr>
          <w:b/>
          <w:sz w:val="28"/>
          <w:u w:val="single"/>
        </w:rPr>
        <w:t>.</w:t>
      </w:r>
      <w:r w:rsidR="00B46951">
        <w:rPr>
          <w:b/>
          <w:sz w:val="28"/>
          <w:u w:val="single"/>
        </w:rPr>
        <w:t xml:space="preserve"> Nanoparticles: Sizes of particles and their properties, uses of nanoparticles</w:t>
      </w:r>
    </w:p>
    <w:p w:rsidR="002806A4" w:rsidRDefault="002806A4" w:rsidP="004874CF">
      <w:pPr>
        <w:pStyle w:val="ListParagraph"/>
        <w:numPr>
          <w:ilvl w:val="0"/>
          <w:numId w:val="8"/>
        </w:numPr>
        <w:rPr>
          <w:sz w:val="24"/>
        </w:rPr>
      </w:pPr>
      <w:r w:rsidRPr="002806A4">
        <w:rPr>
          <w:sz w:val="24"/>
        </w:rPr>
        <w:t>What does nanoscience refer to?</w:t>
      </w:r>
    </w:p>
    <w:p w:rsidR="002806A4" w:rsidRPr="002806A4" w:rsidRDefault="002806A4" w:rsidP="002806A4">
      <w:pPr>
        <w:pStyle w:val="ListParagraph"/>
        <w:rPr>
          <w:sz w:val="24"/>
        </w:rPr>
      </w:pPr>
    </w:p>
    <w:p w:rsidR="002806A4" w:rsidRDefault="002806A4" w:rsidP="004874CF">
      <w:pPr>
        <w:pStyle w:val="ListParagraph"/>
        <w:numPr>
          <w:ilvl w:val="0"/>
          <w:numId w:val="8"/>
        </w:numPr>
        <w:rPr>
          <w:sz w:val="24"/>
        </w:rPr>
      </w:pPr>
      <w:r w:rsidRPr="002806A4">
        <w:rPr>
          <w:sz w:val="24"/>
        </w:rPr>
        <w:t>What are nanoparticles?</w:t>
      </w:r>
    </w:p>
    <w:p w:rsidR="002806A4" w:rsidRPr="002806A4" w:rsidRDefault="002806A4" w:rsidP="002806A4">
      <w:pPr>
        <w:pStyle w:val="ListParagraph"/>
        <w:rPr>
          <w:sz w:val="24"/>
        </w:rPr>
      </w:pPr>
    </w:p>
    <w:p w:rsidR="002806A4" w:rsidRDefault="002806A4" w:rsidP="004874CF">
      <w:pPr>
        <w:pStyle w:val="ListParagraph"/>
        <w:numPr>
          <w:ilvl w:val="0"/>
          <w:numId w:val="8"/>
        </w:numPr>
        <w:rPr>
          <w:sz w:val="24"/>
        </w:rPr>
      </w:pPr>
      <w:r w:rsidRPr="002806A4">
        <w:rPr>
          <w:sz w:val="24"/>
        </w:rPr>
        <w:t>What are coarse particles?</w:t>
      </w:r>
    </w:p>
    <w:p w:rsidR="002806A4" w:rsidRPr="002806A4" w:rsidRDefault="002806A4" w:rsidP="002806A4">
      <w:pPr>
        <w:pStyle w:val="ListParagraph"/>
        <w:rPr>
          <w:sz w:val="24"/>
        </w:rPr>
      </w:pPr>
    </w:p>
    <w:p w:rsidR="002806A4" w:rsidRDefault="002806A4" w:rsidP="004874CF">
      <w:pPr>
        <w:pStyle w:val="ListParagraph"/>
        <w:numPr>
          <w:ilvl w:val="0"/>
          <w:numId w:val="8"/>
        </w:numPr>
        <w:rPr>
          <w:sz w:val="24"/>
        </w:rPr>
      </w:pPr>
      <w:r w:rsidRPr="002806A4">
        <w:rPr>
          <w:sz w:val="24"/>
        </w:rPr>
        <w:t>Why do nanoparticles have different properties from those for the same materials in bulk?</w:t>
      </w:r>
    </w:p>
    <w:p w:rsidR="002806A4" w:rsidRPr="002806A4" w:rsidRDefault="002806A4" w:rsidP="002806A4">
      <w:pPr>
        <w:pStyle w:val="ListParagraph"/>
        <w:rPr>
          <w:sz w:val="24"/>
        </w:rPr>
      </w:pPr>
    </w:p>
    <w:p w:rsidR="008C1828" w:rsidRPr="002806A4" w:rsidRDefault="002806A4" w:rsidP="004874CF">
      <w:pPr>
        <w:pStyle w:val="ListParagraph"/>
        <w:numPr>
          <w:ilvl w:val="0"/>
          <w:numId w:val="8"/>
        </w:numPr>
        <w:rPr>
          <w:sz w:val="24"/>
        </w:rPr>
      </w:pPr>
      <w:r w:rsidRPr="002806A4">
        <w:rPr>
          <w:sz w:val="24"/>
        </w:rPr>
        <w:t>Name 5 uses of nanoparticles.</w:t>
      </w:r>
    </w:p>
    <w:sectPr w:rsidR="008C1828" w:rsidRPr="002806A4" w:rsidSect="008311C9">
      <w:headerReference w:type="default" r:id="rId8"/>
      <w:footerReference w:type="even" r:id="rId9"/>
      <w:footerReference w:type="default" r:id="rId10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64AD4" w:rsidRDefault="00564AD4" w:rsidP="00683DA2">
      <w:pPr>
        <w:spacing w:after="0" w:line="240" w:lineRule="auto"/>
      </w:pPr>
      <w:r>
        <w:separator/>
      </w:r>
    </w:p>
  </w:endnote>
  <w:endnote w:type="continuationSeparator" w:id="0">
    <w:p w:rsidR="00564AD4" w:rsidRDefault="00564AD4" w:rsidP="00683D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D2A9E" w:rsidRDefault="00AD2A9E" w:rsidP="00D52B70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AD2A9E" w:rsidRDefault="00AD2A9E" w:rsidP="00AD2A9E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D2A9E" w:rsidRDefault="00AD2A9E" w:rsidP="00D52B70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254621">
      <w:rPr>
        <w:rStyle w:val="PageNumber"/>
        <w:noProof/>
      </w:rPr>
      <w:t>1</w:t>
    </w:r>
    <w:r>
      <w:rPr>
        <w:rStyle w:val="PageNumber"/>
      </w:rPr>
      <w:fldChar w:fldCharType="end"/>
    </w:r>
  </w:p>
  <w:p w:rsidR="005D5778" w:rsidRPr="00AD2A9E" w:rsidRDefault="00AD2A9E" w:rsidP="00AD2A9E">
    <w:pPr>
      <w:pStyle w:val="Footer"/>
      <w:ind w:right="360"/>
      <w:rPr>
        <w:lang w:val="en-US"/>
      </w:rPr>
    </w:pPr>
    <w:r w:rsidRPr="00AD2A9E">
      <w:t xml:space="preserve">© Copyright The </w:t>
    </w:r>
    <w:proofErr w:type="spellStart"/>
    <w:r w:rsidRPr="00AD2A9E">
      <w:t>PiXL</w:t>
    </w:r>
    <w:proofErr w:type="spellEnd"/>
    <w:r w:rsidRPr="00AD2A9E">
      <w:t xml:space="preserve"> Club Ltd, 2017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64AD4" w:rsidRDefault="00564AD4" w:rsidP="00683DA2">
      <w:pPr>
        <w:spacing w:after="0" w:line="240" w:lineRule="auto"/>
      </w:pPr>
      <w:r>
        <w:separator/>
      </w:r>
    </w:p>
  </w:footnote>
  <w:footnote w:type="continuationSeparator" w:id="0">
    <w:p w:rsidR="00564AD4" w:rsidRDefault="00564AD4" w:rsidP="00683D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3DA2" w:rsidRPr="008C1828" w:rsidRDefault="00683DA2" w:rsidP="00E00736">
    <w:pPr>
      <w:pStyle w:val="Header"/>
      <w:jc w:val="right"/>
      <w:rPr>
        <w:b/>
        <w:sz w:val="32"/>
        <w:szCs w:val="26"/>
      </w:rPr>
    </w:pPr>
    <w:r w:rsidRPr="008C1828">
      <w:rPr>
        <w:b/>
        <w:noProof/>
        <w:color w:val="F4B083" w:themeColor="accent2" w:themeTint="99"/>
        <w:sz w:val="32"/>
        <w:szCs w:val="26"/>
        <w:lang w:eastAsia="en-GB"/>
      </w:rPr>
      <w:drawing>
        <wp:anchor distT="0" distB="0" distL="114300" distR="114300" simplePos="0" relativeHeight="251658240" behindDoc="0" locked="0" layoutInCell="1" allowOverlap="1" wp14:anchorId="0F7BB034" wp14:editId="3943C05C">
          <wp:simplePos x="0" y="0"/>
          <wp:positionH relativeFrom="column">
            <wp:posOffset>-152400</wp:posOffset>
          </wp:positionH>
          <wp:positionV relativeFrom="paragraph">
            <wp:posOffset>-170180</wp:posOffset>
          </wp:positionV>
          <wp:extent cx="737235" cy="537164"/>
          <wp:effectExtent l="0" t="0" r="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8028" t="24079" r="4730" b="40624"/>
                  <a:stretch/>
                </pic:blipFill>
                <pic:spPr bwMode="auto">
                  <a:xfrm>
                    <a:off x="0" y="0"/>
                    <a:ext cx="743658" cy="54184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1644A" w:rsidRPr="008C1828">
      <w:rPr>
        <w:b/>
        <w:noProof/>
        <w:color w:val="F4B083" w:themeColor="accent2" w:themeTint="99"/>
        <w:sz w:val="32"/>
        <w:szCs w:val="26"/>
        <w:lang w:val="en-US"/>
      </w:rPr>
      <w:t>Know</w:t>
    </w:r>
    <w:r w:rsidR="00E53F5B" w:rsidRPr="008C1828">
      <w:rPr>
        <w:b/>
        <w:noProof/>
        <w:color w:val="F4B083" w:themeColor="accent2" w:themeTint="99"/>
        <w:sz w:val="32"/>
        <w:szCs w:val="26"/>
        <w:lang w:val="en-US"/>
      </w:rPr>
      <w:t xml:space="preserve">IT </w:t>
    </w:r>
    <w:r w:rsidR="00F1644A" w:rsidRPr="008C1828">
      <w:rPr>
        <w:b/>
        <w:noProof/>
        <w:color w:val="F4B083" w:themeColor="accent2" w:themeTint="99"/>
        <w:sz w:val="32"/>
        <w:szCs w:val="26"/>
        <w:lang w:val="en-US"/>
      </w:rPr>
      <w:t xml:space="preserve">Questions </w:t>
    </w:r>
    <w:r w:rsidR="00E53F5B" w:rsidRPr="008C1828">
      <w:rPr>
        <w:b/>
        <w:noProof/>
        <w:color w:val="F4B083" w:themeColor="accent2" w:themeTint="99"/>
        <w:sz w:val="32"/>
        <w:szCs w:val="26"/>
        <w:lang w:val="en-US"/>
      </w:rPr>
      <w:t xml:space="preserve">– </w:t>
    </w:r>
    <w:r w:rsidR="002B6B0F" w:rsidRPr="008C1828">
      <w:rPr>
        <w:b/>
        <w:noProof/>
        <w:color w:val="F4B083" w:themeColor="accent2" w:themeTint="99"/>
        <w:sz w:val="32"/>
        <w:szCs w:val="26"/>
        <w:lang w:val="en-US"/>
      </w:rPr>
      <w:t>Edexcel</w:t>
    </w:r>
    <w:r w:rsidR="009577C9" w:rsidRPr="008C1828">
      <w:rPr>
        <w:b/>
        <w:noProof/>
        <w:color w:val="F4B083" w:themeColor="accent2" w:themeTint="99"/>
        <w:sz w:val="32"/>
        <w:szCs w:val="26"/>
        <w:lang w:val="en-US"/>
      </w:rPr>
      <w:t xml:space="preserve"> </w:t>
    </w:r>
    <w:r w:rsidR="00357E7F" w:rsidRPr="008C1828">
      <w:rPr>
        <w:b/>
        <w:noProof/>
        <w:color w:val="F4B083" w:themeColor="accent2" w:themeTint="99"/>
        <w:sz w:val="32"/>
        <w:szCs w:val="26"/>
        <w:lang w:val="en-US"/>
      </w:rPr>
      <w:t xml:space="preserve">GCSE </w:t>
    </w:r>
    <w:r w:rsidR="00AD225C">
      <w:rPr>
        <w:b/>
        <w:noProof/>
        <w:color w:val="F4B083" w:themeColor="accent2" w:themeTint="99"/>
        <w:sz w:val="32"/>
        <w:szCs w:val="26"/>
        <w:lang w:val="en-US"/>
      </w:rPr>
      <w:t>Separate Chemistry 2</w:t>
    </w:r>
  </w:p>
  <w:p w:rsidR="00683DA2" w:rsidRPr="00683DA2" w:rsidRDefault="00E00736" w:rsidP="00683DA2">
    <w:pPr>
      <w:pStyle w:val="Header"/>
      <w:rPr>
        <w:sz w:val="20"/>
        <w:szCs w:val="20"/>
      </w:rPr>
    </w:pPr>
    <w:r>
      <w:rPr>
        <w:noProof/>
        <w:sz w:val="20"/>
        <w:szCs w:val="20"/>
        <w:lang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4EF0217" wp14:editId="202FF44A">
              <wp:simplePos x="0" y="0"/>
              <wp:positionH relativeFrom="column">
                <wp:posOffset>818198</wp:posOffset>
              </wp:positionH>
              <wp:positionV relativeFrom="paragraph">
                <wp:posOffset>42545</wp:posOffset>
              </wp:positionV>
              <wp:extent cx="5400000" cy="28800"/>
              <wp:effectExtent l="0" t="0" r="0" b="952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400000" cy="28800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68000">
                            <a:schemeClr val="accent2">
                              <a:lumMod val="60000"/>
                              <a:lumOff val="40000"/>
                            </a:schemeClr>
                          </a:gs>
                          <a:gs pos="0">
                            <a:schemeClr val="bg1"/>
                          </a:gs>
                          <a:gs pos="100000">
                            <a:schemeClr val="accent2">
                              <a:lumMod val="60000"/>
                              <a:lumOff val="40000"/>
                            </a:schemeClr>
                          </a:gs>
                        </a:gsLst>
                        <a:lin ang="0" scaled="1"/>
                        <a:tileRect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9ED68D6" id="Rectangle 2" o:spid="_x0000_s1026" style="position:absolute;margin-left:64.45pt;margin-top:3.35pt;width:425.2pt;height:2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" fillcolor="white [3212]" stroked="f" strokeweight="1pt">
              <v:fill color2="#f4b083 [1941]" rotate="t" angle="90" colors="0 white;44564f #f4b183;1 #f4b183" focus="100%" type="gradient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7A23BB"/>
    <w:multiLevelType w:val="hybridMultilevel"/>
    <w:tmpl w:val="0A9C4E2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DF417B"/>
    <w:multiLevelType w:val="hybridMultilevel"/>
    <w:tmpl w:val="890AE6A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601299"/>
    <w:multiLevelType w:val="hybridMultilevel"/>
    <w:tmpl w:val="591AC14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A23210"/>
    <w:multiLevelType w:val="hybridMultilevel"/>
    <w:tmpl w:val="B1BCFDB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26640D"/>
    <w:multiLevelType w:val="hybridMultilevel"/>
    <w:tmpl w:val="3E500A4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2318D7"/>
    <w:multiLevelType w:val="hybridMultilevel"/>
    <w:tmpl w:val="59D6DB9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4647273"/>
    <w:multiLevelType w:val="hybridMultilevel"/>
    <w:tmpl w:val="F790158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CBD42CE"/>
    <w:multiLevelType w:val="hybridMultilevel"/>
    <w:tmpl w:val="3516007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6"/>
  </w:num>
  <w:num w:numId="6">
    <w:abstractNumId w:val="5"/>
  </w:num>
  <w:num w:numId="7">
    <w:abstractNumId w:val="3"/>
  </w:num>
  <w:num w:numId="8">
    <w:abstractNumId w:val="7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4B24"/>
    <w:rsid w:val="0000177A"/>
    <w:rsid w:val="000019FE"/>
    <w:rsid w:val="00002AB7"/>
    <w:rsid w:val="00010F3D"/>
    <w:rsid w:val="00024030"/>
    <w:rsid w:val="0007159E"/>
    <w:rsid w:val="000743AA"/>
    <w:rsid w:val="000875A0"/>
    <w:rsid w:val="00094BD0"/>
    <w:rsid w:val="000B1BB9"/>
    <w:rsid w:val="000C108E"/>
    <w:rsid w:val="000C4FEF"/>
    <w:rsid w:val="000D1F51"/>
    <w:rsid w:val="000D3567"/>
    <w:rsid w:val="000D35F2"/>
    <w:rsid w:val="000D5B52"/>
    <w:rsid w:val="000E3176"/>
    <w:rsid w:val="000E6C1B"/>
    <w:rsid w:val="000F7687"/>
    <w:rsid w:val="00116026"/>
    <w:rsid w:val="0012097A"/>
    <w:rsid w:val="00127B1F"/>
    <w:rsid w:val="00140A00"/>
    <w:rsid w:val="00142CD1"/>
    <w:rsid w:val="00157ADB"/>
    <w:rsid w:val="001634C1"/>
    <w:rsid w:val="00177612"/>
    <w:rsid w:val="00186242"/>
    <w:rsid w:val="0018679B"/>
    <w:rsid w:val="001871FA"/>
    <w:rsid w:val="001A036B"/>
    <w:rsid w:val="001A08DA"/>
    <w:rsid w:val="001A4F50"/>
    <w:rsid w:val="001B6714"/>
    <w:rsid w:val="001D06C1"/>
    <w:rsid w:val="001D4965"/>
    <w:rsid w:val="001E3F06"/>
    <w:rsid w:val="001E7910"/>
    <w:rsid w:val="00206547"/>
    <w:rsid w:val="00215A7A"/>
    <w:rsid w:val="002231AE"/>
    <w:rsid w:val="00224A2F"/>
    <w:rsid w:val="00227B1F"/>
    <w:rsid w:val="002314E4"/>
    <w:rsid w:val="00235E14"/>
    <w:rsid w:val="002403E9"/>
    <w:rsid w:val="00246722"/>
    <w:rsid w:val="00254621"/>
    <w:rsid w:val="0025764E"/>
    <w:rsid w:val="00270046"/>
    <w:rsid w:val="00276AE1"/>
    <w:rsid w:val="002806A4"/>
    <w:rsid w:val="0029353E"/>
    <w:rsid w:val="002A745D"/>
    <w:rsid w:val="002B3ACC"/>
    <w:rsid w:val="002B6B0F"/>
    <w:rsid w:val="002C4FE4"/>
    <w:rsid w:val="002D5D24"/>
    <w:rsid w:val="002E61D8"/>
    <w:rsid w:val="002E7F31"/>
    <w:rsid w:val="003007F2"/>
    <w:rsid w:val="003045DD"/>
    <w:rsid w:val="003100B8"/>
    <w:rsid w:val="00314064"/>
    <w:rsid w:val="00314C6B"/>
    <w:rsid w:val="00316765"/>
    <w:rsid w:val="00321AB9"/>
    <w:rsid w:val="00341695"/>
    <w:rsid w:val="0035363E"/>
    <w:rsid w:val="00357E7F"/>
    <w:rsid w:val="00364172"/>
    <w:rsid w:val="00370A44"/>
    <w:rsid w:val="0037607C"/>
    <w:rsid w:val="00376B01"/>
    <w:rsid w:val="0039381C"/>
    <w:rsid w:val="003B1C4B"/>
    <w:rsid w:val="003C5C15"/>
    <w:rsid w:val="003D29E8"/>
    <w:rsid w:val="003D7EBB"/>
    <w:rsid w:val="003E694F"/>
    <w:rsid w:val="003F6A35"/>
    <w:rsid w:val="00400764"/>
    <w:rsid w:val="00412439"/>
    <w:rsid w:val="00422818"/>
    <w:rsid w:val="00431095"/>
    <w:rsid w:val="004547AC"/>
    <w:rsid w:val="00463842"/>
    <w:rsid w:val="0047349C"/>
    <w:rsid w:val="00473F18"/>
    <w:rsid w:val="004874CF"/>
    <w:rsid w:val="004917E7"/>
    <w:rsid w:val="004A46DE"/>
    <w:rsid w:val="004B392F"/>
    <w:rsid w:val="004C5B4F"/>
    <w:rsid w:val="004D1FAB"/>
    <w:rsid w:val="00512C6F"/>
    <w:rsid w:val="005158FD"/>
    <w:rsid w:val="00535A81"/>
    <w:rsid w:val="005406F9"/>
    <w:rsid w:val="00547C36"/>
    <w:rsid w:val="00553572"/>
    <w:rsid w:val="00564AD4"/>
    <w:rsid w:val="005741A2"/>
    <w:rsid w:val="00575BC8"/>
    <w:rsid w:val="005941E7"/>
    <w:rsid w:val="005A36C8"/>
    <w:rsid w:val="005B66A5"/>
    <w:rsid w:val="005B7E26"/>
    <w:rsid w:val="005C6E83"/>
    <w:rsid w:val="005D0A3A"/>
    <w:rsid w:val="005D44FB"/>
    <w:rsid w:val="005D5778"/>
    <w:rsid w:val="0060432E"/>
    <w:rsid w:val="00605E04"/>
    <w:rsid w:val="00625D23"/>
    <w:rsid w:val="00630920"/>
    <w:rsid w:val="00653643"/>
    <w:rsid w:val="00653FF0"/>
    <w:rsid w:val="00683DA2"/>
    <w:rsid w:val="00691B7F"/>
    <w:rsid w:val="006C779C"/>
    <w:rsid w:val="006D13AB"/>
    <w:rsid w:val="006D38A6"/>
    <w:rsid w:val="006E7B3D"/>
    <w:rsid w:val="007178F1"/>
    <w:rsid w:val="00720DB3"/>
    <w:rsid w:val="00735040"/>
    <w:rsid w:val="007419C9"/>
    <w:rsid w:val="00747962"/>
    <w:rsid w:val="00756990"/>
    <w:rsid w:val="00761265"/>
    <w:rsid w:val="00762BDD"/>
    <w:rsid w:val="007722DF"/>
    <w:rsid w:val="00772672"/>
    <w:rsid w:val="007754D5"/>
    <w:rsid w:val="00786F7A"/>
    <w:rsid w:val="007876C2"/>
    <w:rsid w:val="007C3246"/>
    <w:rsid w:val="007D1941"/>
    <w:rsid w:val="007D33ED"/>
    <w:rsid w:val="00811233"/>
    <w:rsid w:val="0081180F"/>
    <w:rsid w:val="008311C9"/>
    <w:rsid w:val="0085697C"/>
    <w:rsid w:val="008578C1"/>
    <w:rsid w:val="00861D7A"/>
    <w:rsid w:val="0086341C"/>
    <w:rsid w:val="00864776"/>
    <w:rsid w:val="00866EC8"/>
    <w:rsid w:val="00887128"/>
    <w:rsid w:val="00892303"/>
    <w:rsid w:val="008A1E78"/>
    <w:rsid w:val="008A281B"/>
    <w:rsid w:val="008A3DE7"/>
    <w:rsid w:val="008A523E"/>
    <w:rsid w:val="008B452D"/>
    <w:rsid w:val="008C1828"/>
    <w:rsid w:val="008C4039"/>
    <w:rsid w:val="008C7786"/>
    <w:rsid w:val="008D518A"/>
    <w:rsid w:val="008D6D3D"/>
    <w:rsid w:val="008E1905"/>
    <w:rsid w:val="008E7891"/>
    <w:rsid w:val="008F501F"/>
    <w:rsid w:val="0092383E"/>
    <w:rsid w:val="00923C15"/>
    <w:rsid w:val="00937869"/>
    <w:rsid w:val="009454D7"/>
    <w:rsid w:val="009577C9"/>
    <w:rsid w:val="00963282"/>
    <w:rsid w:val="00983ADF"/>
    <w:rsid w:val="009915A1"/>
    <w:rsid w:val="009973A8"/>
    <w:rsid w:val="009A28D9"/>
    <w:rsid w:val="009B3F8C"/>
    <w:rsid w:val="009D1487"/>
    <w:rsid w:val="009D37D5"/>
    <w:rsid w:val="009D593A"/>
    <w:rsid w:val="00A04163"/>
    <w:rsid w:val="00A8468F"/>
    <w:rsid w:val="00AB6E2F"/>
    <w:rsid w:val="00AB7321"/>
    <w:rsid w:val="00AD225C"/>
    <w:rsid w:val="00AD2A9E"/>
    <w:rsid w:val="00AF0BA6"/>
    <w:rsid w:val="00B02B98"/>
    <w:rsid w:val="00B46290"/>
    <w:rsid w:val="00B46951"/>
    <w:rsid w:val="00B50824"/>
    <w:rsid w:val="00B53B57"/>
    <w:rsid w:val="00B55C57"/>
    <w:rsid w:val="00B57C53"/>
    <w:rsid w:val="00B621A1"/>
    <w:rsid w:val="00B65691"/>
    <w:rsid w:val="00B76AAE"/>
    <w:rsid w:val="00B8058A"/>
    <w:rsid w:val="00B8443F"/>
    <w:rsid w:val="00B94F2D"/>
    <w:rsid w:val="00B96ED2"/>
    <w:rsid w:val="00BA1AC1"/>
    <w:rsid w:val="00BB10D7"/>
    <w:rsid w:val="00BB65F5"/>
    <w:rsid w:val="00BC481B"/>
    <w:rsid w:val="00BF07BD"/>
    <w:rsid w:val="00BF7FB4"/>
    <w:rsid w:val="00C20336"/>
    <w:rsid w:val="00C42D45"/>
    <w:rsid w:val="00C43CB9"/>
    <w:rsid w:val="00C52506"/>
    <w:rsid w:val="00C62840"/>
    <w:rsid w:val="00C67238"/>
    <w:rsid w:val="00C71A9F"/>
    <w:rsid w:val="00C720EA"/>
    <w:rsid w:val="00C80244"/>
    <w:rsid w:val="00CA11A5"/>
    <w:rsid w:val="00CA4260"/>
    <w:rsid w:val="00CA6681"/>
    <w:rsid w:val="00CA6795"/>
    <w:rsid w:val="00CB214D"/>
    <w:rsid w:val="00CD63E9"/>
    <w:rsid w:val="00CE280A"/>
    <w:rsid w:val="00CE3EED"/>
    <w:rsid w:val="00D14798"/>
    <w:rsid w:val="00D27032"/>
    <w:rsid w:val="00D32161"/>
    <w:rsid w:val="00D3585C"/>
    <w:rsid w:val="00D47D4B"/>
    <w:rsid w:val="00D52B70"/>
    <w:rsid w:val="00D5441C"/>
    <w:rsid w:val="00D61A92"/>
    <w:rsid w:val="00D63CFC"/>
    <w:rsid w:val="00D64F63"/>
    <w:rsid w:val="00D65E1C"/>
    <w:rsid w:val="00D66621"/>
    <w:rsid w:val="00D759B8"/>
    <w:rsid w:val="00D77E25"/>
    <w:rsid w:val="00D77EB1"/>
    <w:rsid w:val="00D8310A"/>
    <w:rsid w:val="00D92E9C"/>
    <w:rsid w:val="00DA306B"/>
    <w:rsid w:val="00DA40EC"/>
    <w:rsid w:val="00DA5292"/>
    <w:rsid w:val="00DA6827"/>
    <w:rsid w:val="00DE53AD"/>
    <w:rsid w:val="00DF153A"/>
    <w:rsid w:val="00DF5F13"/>
    <w:rsid w:val="00DF70BA"/>
    <w:rsid w:val="00E00736"/>
    <w:rsid w:val="00E14AD0"/>
    <w:rsid w:val="00E14B24"/>
    <w:rsid w:val="00E24FAF"/>
    <w:rsid w:val="00E30126"/>
    <w:rsid w:val="00E442B3"/>
    <w:rsid w:val="00E53F5B"/>
    <w:rsid w:val="00E9658B"/>
    <w:rsid w:val="00EB2BF6"/>
    <w:rsid w:val="00EB36CD"/>
    <w:rsid w:val="00EB7277"/>
    <w:rsid w:val="00EC4D76"/>
    <w:rsid w:val="00ED2C02"/>
    <w:rsid w:val="00EE6BF0"/>
    <w:rsid w:val="00EF1624"/>
    <w:rsid w:val="00EF44F9"/>
    <w:rsid w:val="00F00EA2"/>
    <w:rsid w:val="00F05986"/>
    <w:rsid w:val="00F12C37"/>
    <w:rsid w:val="00F13C29"/>
    <w:rsid w:val="00F1644A"/>
    <w:rsid w:val="00F352EF"/>
    <w:rsid w:val="00F42242"/>
    <w:rsid w:val="00F50229"/>
    <w:rsid w:val="00F741B2"/>
    <w:rsid w:val="00F7584B"/>
    <w:rsid w:val="00F90980"/>
    <w:rsid w:val="00FB17B6"/>
    <w:rsid w:val="00FC6137"/>
    <w:rsid w:val="00FD1D7A"/>
    <w:rsid w:val="00FF3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6E0BC117-34F7-4304-9820-E9B954B58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672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">
    <w:name w:val="Style1"/>
    <w:basedOn w:val="DefaultParagraphFont"/>
    <w:uiPriority w:val="1"/>
    <w:qFormat/>
    <w:rsid w:val="00DA40EC"/>
    <w:rPr>
      <w:rFonts w:ascii="Times New Roman" w:hAnsi="Times New Roman" w:cs="Times New Roman"/>
      <w:i/>
      <w:color w:val="000000" w:themeColor="text1"/>
      <w:sz w:val="24"/>
    </w:rPr>
  </w:style>
  <w:style w:type="paragraph" w:styleId="Header">
    <w:name w:val="header"/>
    <w:basedOn w:val="Normal"/>
    <w:link w:val="HeaderChar"/>
    <w:uiPriority w:val="99"/>
    <w:unhideWhenUsed/>
    <w:rsid w:val="00683D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3DA2"/>
  </w:style>
  <w:style w:type="paragraph" w:styleId="Footer">
    <w:name w:val="footer"/>
    <w:basedOn w:val="Normal"/>
    <w:link w:val="FooterChar"/>
    <w:uiPriority w:val="99"/>
    <w:unhideWhenUsed/>
    <w:rsid w:val="00683D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3DA2"/>
  </w:style>
  <w:style w:type="paragraph" w:styleId="ListParagraph">
    <w:name w:val="List Paragraph"/>
    <w:basedOn w:val="Normal"/>
    <w:uiPriority w:val="34"/>
    <w:qFormat/>
    <w:rsid w:val="00321AB9"/>
    <w:pPr>
      <w:ind w:left="720"/>
      <w:contextualSpacing/>
    </w:pPr>
  </w:style>
  <w:style w:type="paragraph" w:styleId="NoSpacing">
    <w:name w:val="No Spacing"/>
    <w:uiPriority w:val="1"/>
    <w:qFormat/>
    <w:rsid w:val="003D29E8"/>
    <w:pPr>
      <w:spacing w:after="0" w:line="240" w:lineRule="auto"/>
    </w:pPr>
  </w:style>
  <w:style w:type="table" w:styleId="TableGrid">
    <w:name w:val="Table Grid"/>
    <w:basedOn w:val="TableNormal"/>
    <w:uiPriority w:val="39"/>
    <w:rsid w:val="004007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AD2A9E"/>
  </w:style>
  <w:style w:type="paragraph" w:customStyle="1" w:styleId="p1">
    <w:name w:val="p1"/>
    <w:basedOn w:val="Normal"/>
    <w:rsid w:val="009973A8"/>
    <w:pPr>
      <w:spacing w:after="0" w:line="240" w:lineRule="auto"/>
    </w:pPr>
    <w:rPr>
      <w:rFonts w:ascii="Helvetica" w:hAnsi="Helvetica" w:cs="Times New Roman"/>
      <w:sz w:val="17"/>
      <w:szCs w:val="17"/>
      <w:lang w:val="en-US"/>
    </w:rPr>
  </w:style>
  <w:style w:type="character" w:styleId="Hyperlink">
    <w:name w:val="Hyperlink"/>
    <w:basedOn w:val="DefaultParagraphFont"/>
    <w:uiPriority w:val="99"/>
    <w:unhideWhenUsed/>
    <w:rsid w:val="003B1C4B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41243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7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7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24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1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0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03729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19691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168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9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44400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32657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75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2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66693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15497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644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1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1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25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4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2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93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66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31181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75287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1982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81215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25962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11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0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00250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40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8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3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3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1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aren\AppData\Local\Microsoft\Windows\Temporary%20Internet%20Files\Content.IE5\CUZ6IU5K\KnowIT%20Questions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KnowIT Questions Template</Template>
  <TotalTime>15</TotalTime>
  <Pages>4</Pages>
  <Words>595</Words>
  <Characters>3394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</dc:creator>
  <cp:keywords/>
  <dc:description/>
  <cp:lastModifiedBy>Karen Collins</cp:lastModifiedBy>
  <cp:revision>23</cp:revision>
  <dcterms:created xsi:type="dcterms:W3CDTF">2018-01-29T10:39:00Z</dcterms:created>
  <dcterms:modified xsi:type="dcterms:W3CDTF">2018-01-31T12:06:00Z</dcterms:modified>
</cp:coreProperties>
</file>