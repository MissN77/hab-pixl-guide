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AE116" w14:textId="77777777" w:rsidR="00EE5380" w:rsidRDefault="00EE5380" w:rsidP="00EE5380"/>
    <w:p w14:paraId="396AD070" w14:textId="30F1AEC7" w:rsidR="00EE5380" w:rsidRPr="00EE5380" w:rsidRDefault="00EE5380" w:rsidP="00EE5380">
      <w:r w:rsidRPr="00EE5380">
        <w:t>1. What is the SI base unit for current?</w:t>
      </w:r>
    </w:p>
    <w:p w14:paraId="51CB23E1" w14:textId="77777777" w:rsidR="00EE5380" w:rsidRPr="00EE5380" w:rsidRDefault="00EE5380" w:rsidP="00EE5380">
      <w:r w:rsidRPr="00EE5380">
        <w:t>2. What is the SI base unit for time?</w:t>
      </w:r>
    </w:p>
    <w:p w14:paraId="792C3FF5" w14:textId="77777777" w:rsidR="00EE5380" w:rsidRPr="00EE5380" w:rsidRDefault="00EE5380" w:rsidP="00EE5380">
      <w:r w:rsidRPr="00EE5380">
        <w:t>3. What is the SI base unit for temperature?</w:t>
      </w:r>
    </w:p>
    <w:p w14:paraId="319E9650" w14:textId="77777777" w:rsidR="00EE5380" w:rsidRPr="00EE5380" w:rsidRDefault="00EE5380" w:rsidP="00EE5380">
      <w:r w:rsidRPr="00EE5380">
        <w:t>4. What is the derived unit for electric charge</w:t>
      </w:r>
    </w:p>
    <w:p w14:paraId="2BF93BBA" w14:textId="7C29DCD5" w:rsidR="00EE5380" w:rsidRDefault="00EE5380" w:rsidP="00EE5380">
      <w:r w:rsidRPr="00EE5380">
        <w:t>5. What is the derived unit for pressure?</w:t>
      </w:r>
    </w:p>
    <w:p w14:paraId="1E932CF0" w14:textId="77777777" w:rsidR="00EE5380" w:rsidRPr="00EE5380" w:rsidRDefault="00EE5380" w:rsidP="00EE5380">
      <w:r w:rsidRPr="00EE5380">
        <w:t>6. Convert 3560g into kg</w:t>
      </w:r>
    </w:p>
    <w:p w14:paraId="0F2FC430" w14:textId="77777777" w:rsidR="00EE5380" w:rsidRPr="00EE5380" w:rsidRDefault="00EE5380" w:rsidP="00EE5380">
      <w:r w:rsidRPr="00EE5380">
        <w:t>7. Convert 2.5mm</w:t>
      </w:r>
      <w:r w:rsidRPr="00EE5380">
        <w:rPr>
          <w:vertAlign w:val="superscript"/>
        </w:rPr>
        <w:t xml:space="preserve"> </w:t>
      </w:r>
      <w:r w:rsidRPr="00EE5380">
        <w:t>into m</w:t>
      </w:r>
    </w:p>
    <w:p w14:paraId="3686267A" w14:textId="77777777" w:rsidR="00EE5380" w:rsidRPr="00EE5380" w:rsidRDefault="00EE5380" w:rsidP="00EE5380">
      <w:r w:rsidRPr="00EE5380">
        <w:t>8. Convert 3.2 km into mm</w:t>
      </w:r>
    </w:p>
    <w:p w14:paraId="537EE345" w14:textId="77777777" w:rsidR="00EE5380" w:rsidRPr="00EE5380" w:rsidRDefault="00EE5380" w:rsidP="00EE5380">
      <w:r w:rsidRPr="00EE5380">
        <w:t>9. Convert 45 min into s.</w:t>
      </w:r>
    </w:p>
    <w:p w14:paraId="45E1BCCF" w14:textId="7C7DA118" w:rsidR="00EE5380" w:rsidRDefault="00EE5380" w:rsidP="00EE5380">
      <w:r w:rsidRPr="00EE5380">
        <w:t>10. Convert 3.5 hrs into s.</w:t>
      </w:r>
    </w:p>
    <w:p w14:paraId="3894DE61" w14:textId="77777777" w:rsidR="00EE5380" w:rsidRPr="00EE5380" w:rsidRDefault="00EE5380" w:rsidP="00EE5380">
      <w:r w:rsidRPr="00EE5380">
        <w:t>11. Write 56 300 in standard form.</w:t>
      </w:r>
    </w:p>
    <w:p w14:paraId="42241058" w14:textId="77777777" w:rsidR="00EE5380" w:rsidRPr="00EE5380" w:rsidRDefault="00EE5380" w:rsidP="00EE5380">
      <w:r w:rsidRPr="00EE5380">
        <w:t>12. Write 345 063 000 000 in standard form.</w:t>
      </w:r>
    </w:p>
    <w:p w14:paraId="7C93E964" w14:textId="77777777" w:rsidR="00EE5380" w:rsidRPr="00EE5380" w:rsidRDefault="00EE5380" w:rsidP="00EE5380">
      <w:r w:rsidRPr="00EE5380">
        <w:t>13. Write 0.0005 in standard form.</w:t>
      </w:r>
    </w:p>
    <w:p w14:paraId="516D90F8" w14:textId="77777777" w:rsidR="00EE5380" w:rsidRPr="00EE5380" w:rsidRDefault="00EE5380" w:rsidP="00EE5380">
      <w:r w:rsidRPr="00EE5380">
        <w:t>14. Write 3.46 x 10</w:t>
      </w:r>
      <w:r w:rsidRPr="00EE5380">
        <w:rPr>
          <w:vertAlign w:val="superscript"/>
        </w:rPr>
        <w:t>5</w:t>
      </w:r>
      <w:r w:rsidRPr="00EE5380">
        <w:t xml:space="preserve"> in ordinary numbers.</w:t>
      </w:r>
    </w:p>
    <w:p w14:paraId="735F6CCE" w14:textId="77777777" w:rsidR="00EE5380" w:rsidRPr="00EE5380" w:rsidRDefault="00EE5380" w:rsidP="00EE5380">
      <w:r w:rsidRPr="00EE5380">
        <w:t>15. Write 2.67 x 10</w:t>
      </w:r>
      <w:r w:rsidRPr="00EE5380">
        <w:rPr>
          <w:vertAlign w:val="superscript"/>
        </w:rPr>
        <w:t>-6</w:t>
      </w:r>
      <w:r w:rsidRPr="00EE5380">
        <w:t xml:space="preserve"> in ordinary numbers.</w:t>
      </w:r>
    </w:p>
    <w:p w14:paraId="7A9A05E2" w14:textId="77777777" w:rsidR="00EE5380" w:rsidRPr="00EE5380" w:rsidRDefault="00EE5380" w:rsidP="00EE5380"/>
    <w:p w14:paraId="6D09E165" w14:textId="77777777" w:rsidR="00EE5380" w:rsidRPr="00EE5380" w:rsidRDefault="00EE5380" w:rsidP="00EE5380"/>
    <w:p w14:paraId="0DC565E4" w14:textId="326608CC" w:rsidR="00466A1A" w:rsidRPr="00EE5380" w:rsidRDefault="00466A1A" w:rsidP="00EE5380"/>
    <w:sectPr w:rsidR="00466A1A" w:rsidRPr="00EE5380" w:rsidSect="00397B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3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8976CE" w14:textId="77777777" w:rsidR="00DD10D1" w:rsidRDefault="00DD10D1" w:rsidP="00683DA2">
      <w:pPr>
        <w:spacing w:after="0" w:line="240" w:lineRule="auto"/>
      </w:pPr>
      <w:r>
        <w:separator/>
      </w:r>
    </w:p>
  </w:endnote>
  <w:endnote w:type="continuationSeparator" w:id="0">
    <w:p w14:paraId="3A8ACB69" w14:textId="77777777" w:rsidR="00DD10D1" w:rsidRDefault="00DD10D1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38B08" w14:textId="77777777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89A346" w14:textId="77777777" w:rsidR="00F75C1A" w:rsidRDefault="00F75C1A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10A61" w14:textId="41858A04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7CD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557F7E3" w14:textId="77777777" w:rsidR="00F75C1A" w:rsidRPr="00AD2A9E" w:rsidRDefault="00F75C1A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7BD041" w14:textId="77777777" w:rsidR="00EE5380" w:rsidRDefault="00EE5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D6F746" w14:textId="77777777" w:rsidR="00DD10D1" w:rsidRDefault="00DD10D1" w:rsidP="00683DA2">
      <w:pPr>
        <w:spacing w:after="0" w:line="240" w:lineRule="auto"/>
      </w:pPr>
      <w:r>
        <w:separator/>
      </w:r>
    </w:p>
  </w:footnote>
  <w:footnote w:type="continuationSeparator" w:id="0">
    <w:p w14:paraId="3A658C58" w14:textId="77777777" w:rsidR="00DD10D1" w:rsidRDefault="00DD10D1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49994B" w14:textId="77777777" w:rsidR="00EE5380" w:rsidRDefault="00EE53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F22E28" w14:textId="6F7A8109" w:rsidR="00F75C1A" w:rsidRPr="00EE5380" w:rsidRDefault="00F75C1A" w:rsidP="00E00736">
    <w:pPr>
      <w:pStyle w:val="Header"/>
      <w:jc w:val="right"/>
      <w:rPr>
        <w:b/>
        <w:sz w:val="28"/>
        <w:szCs w:val="32"/>
      </w:rPr>
    </w:pPr>
    <w:bookmarkStart w:id="0" w:name="_GoBack"/>
    <w:r w:rsidRPr="00EE5380">
      <w:rPr>
        <w:b/>
        <w:noProof/>
        <w:color w:val="F4B083" w:themeColor="accent2" w:themeTint="99"/>
        <w:sz w:val="32"/>
        <w:szCs w:val="32"/>
        <w:lang w:val="en-US"/>
      </w:rPr>
      <w:drawing>
        <wp:anchor distT="0" distB="0" distL="114300" distR="114300" simplePos="0" relativeHeight="251658240" behindDoc="0" locked="0" layoutInCell="1" allowOverlap="1" wp14:anchorId="3FE7910C" wp14:editId="31B442DD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5380">
      <w:rPr>
        <w:b/>
        <w:noProof/>
        <w:color w:val="F4B083" w:themeColor="accent2" w:themeTint="99"/>
        <w:sz w:val="32"/>
        <w:szCs w:val="32"/>
        <w:lang w:val="en-US"/>
      </w:rPr>
      <w:t xml:space="preserve">KnowIT Questions – </w:t>
    </w:r>
    <w:r w:rsidR="00EE5380" w:rsidRPr="00EE5380">
      <w:rPr>
        <w:b/>
        <w:noProof/>
        <w:color w:val="F4B083" w:themeColor="accent2" w:themeTint="99"/>
        <w:sz w:val="32"/>
        <w:szCs w:val="32"/>
        <w:lang w:val="en-US"/>
      </w:rPr>
      <w:t>Edexcel</w:t>
    </w:r>
    <w:r w:rsidRPr="00EE5380">
      <w:rPr>
        <w:b/>
        <w:noProof/>
        <w:color w:val="F4B083" w:themeColor="accent2" w:themeTint="99"/>
        <w:sz w:val="32"/>
        <w:szCs w:val="32"/>
        <w:lang w:val="en-US"/>
      </w:rPr>
      <w:t xml:space="preserve"> GCSE Physics </w:t>
    </w:r>
    <w:r w:rsidR="00EE5380" w:rsidRPr="00EE5380">
      <w:rPr>
        <w:b/>
        <w:noProof/>
        <w:color w:val="F4B083" w:themeColor="accent2" w:themeTint="99"/>
        <w:sz w:val="32"/>
        <w:szCs w:val="32"/>
        <w:lang w:val="en-US"/>
      </w:rPr>
      <w:t>–</w:t>
    </w:r>
    <w:r w:rsidRPr="00EE5380">
      <w:rPr>
        <w:b/>
        <w:noProof/>
        <w:color w:val="F4B083" w:themeColor="accent2" w:themeTint="99"/>
        <w:sz w:val="32"/>
        <w:szCs w:val="32"/>
        <w:lang w:val="en-US"/>
      </w:rPr>
      <w:t xml:space="preserve"> </w:t>
    </w:r>
    <w:r w:rsidR="00EE5380" w:rsidRPr="00EE5380">
      <w:rPr>
        <w:b/>
        <w:noProof/>
        <w:color w:val="F4B083" w:themeColor="accent2" w:themeTint="99"/>
        <w:sz w:val="32"/>
        <w:szCs w:val="32"/>
        <w:lang w:val="en-US"/>
      </w:rPr>
      <w:t>Key concepts</w:t>
    </w:r>
  </w:p>
  <w:bookmarkEnd w:id="0"/>
  <w:p w14:paraId="2FE19D0F" w14:textId="77777777" w:rsidR="00F75C1A" w:rsidRPr="00683DA2" w:rsidRDefault="00F75C1A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5F964" wp14:editId="27ED5AC1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rect w14:anchorId="1DBC5629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31C00E" w14:textId="77777777" w:rsidR="00EE5380" w:rsidRDefault="00EE53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03A2D"/>
    <w:multiLevelType w:val="hybridMultilevel"/>
    <w:tmpl w:val="35962C86"/>
    <w:lvl w:ilvl="0" w:tplc="8BC20C74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 w15:restartNumberingAfterBreak="0">
    <w:nsid w:val="09C86D21"/>
    <w:multiLevelType w:val="hybridMultilevel"/>
    <w:tmpl w:val="87DA1C9C"/>
    <w:lvl w:ilvl="0" w:tplc="25769F80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54C304D"/>
    <w:multiLevelType w:val="hybridMultilevel"/>
    <w:tmpl w:val="437EB4FC"/>
    <w:lvl w:ilvl="0" w:tplc="760047AC">
      <w:start w:val="1"/>
      <w:numFmt w:val="upperLetter"/>
      <w:lvlText w:val="%1."/>
      <w:lvlJc w:val="left"/>
      <w:pPr>
        <w:ind w:left="645" w:hanging="37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6C5173D"/>
    <w:multiLevelType w:val="hybridMultilevel"/>
    <w:tmpl w:val="7B6A1F1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83B2079"/>
    <w:multiLevelType w:val="hybridMultilevel"/>
    <w:tmpl w:val="F3D0F2D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DE06F63"/>
    <w:multiLevelType w:val="hybridMultilevel"/>
    <w:tmpl w:val="7B42F2B6"/>
    <w:lvl w:ilvl="0" w:tplc="FE685EBA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44F5320E"/>
    <w:multiLevelType w:val="hybridMultilevel"/>
    <w:tmpl w:val="25FA714C"/>
    <w:lvl w:ilvl="0" w:tplc="0809000F">
      <w:start w:val="1"/>
      <w:numFmt w:val="decimal"/>
      <w:lvlText w:val="%1."/>
      <w:lvlJc w:val="left"/>
      <w:pPr>
        <w:ind w:left="1200" w:hanging="360"/>
      </w:p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4C441913"/>
    <w:multiLevelType w:val="hybridMultilevel"/>
    <w:tmpl w:val="34587454"/>
    <w:lvl w:ilvl="0" w:tplc="2A9E4AF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01B650D"/>
    <w:multiLevelType w:val="hybridMultilevel"/>
    <w:tmpl w:val="ED80C676"/>
    <w:lvl w:ilvl="0" w:tplc="1318057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04E3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5294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0027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D0F9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C4F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BA4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168D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962C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036D70"/>
    <w:multiLevelType w:val="hybridMultilevel"/>
    <w:tmpl w:val="78E4478A"/>
    <w:lvl w:ilvl="0" w:tplc="F668A6FE">
      <w:start w:val="1"/>
      <w:numFmt w:val="lowerLetter"/>
      <w:lvlText w:val="%1."/>
      <w:lvlJc w:val="left"/>
      <w:pPr>
        <w:ind w:left="765" w:hanging="360"/>
      </w:pPr>
      <w:rPr>
        <w:rFonts w:asciiTheme="minorHAnsi" w:eastAsiaTheme="minorEastAsia" w:hAnsi="Calibri" w:cstheme="minorBidi"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709E3"/>
    <w:multiLevelType w:val="hybridMultilevel"/>
    <w:tmpl w:val="A8AC5228"/>
    <w:lvl w:ilvl="0" w:tplc="9C8C2D3C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2" w15:restartNumberingAfterBreak="0">
    <w:nsid w:val="6609440B"/>
    <w:multiLevelType w:val="hybridMultilevel"/>
    <w:tmpl w:val="D850144E"/>
    <w:lvl w:ilvl="0" w:tplc="F668A6FE">
      <w:start w:val="1"/>
      <w:numFmt w:val="lowerLetter"/>
      <w:lvlText w:val="%1."/>
      <w:lvlJc w:val="left"/>
      <w:pPr>
        <w:ind w:left="765" w:hanging="360"/>
      </w:pPr>
      <w:rPr>
        <w:rFonts w:asciiTheme="minorHAnsi" w:eastAsiaTheme="minorEastAsia" w:hAnsi="Calibri" w:cstheme="minorBidi"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 w15:restartNumberingAfterBreak="0">
    <w:nsid w:val="6718423A"/>
    <w:multiLevelType w:val="hybridMultilevel"/>
    <w:tmpl w:val="BD54EA88"/>
    <w:lvl w:ilvl="0" w:tplc="10BC81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185D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6266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F470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948B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9805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5E6B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E663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8E8A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D92101"/>
    <w:multiLevelType w:val="hybridMultilevel"/>
    <w:tmpl w:val="B8BA637E"/>
    <w:lvl w:ilvl="0" w:tplc="527CC3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4C3D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8A49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B2ED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A06D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20C3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2C3D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E61B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9411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6" w15:restartNumberingAfterBreak="0">
    <w:nsid w:val="6B055FF7"/>
    <w:multiLevelType w:val="hybridMultilevel"/>
    <w:tmpl w:val="B50AD11A"/>
    <w:lvl w:ilvl="0" w:tplc="8EA4A3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CC9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4ED2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98A0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244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D461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CA3B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F677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BAD8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EA45A26"/>
    <w:multiLevelType w:val="hybridMultilevel"/>
    <w:tmpl w:val="87A42542"/>
    <w:lvl w:ilvl="0" w:tplc="95F2E72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B148BD76">
      <w:start w:val="1"/>
      <w:numFmt w:val="lowerLetter"/>
      <w:lvlText w:val="%2."/>
      <w:lvlJc w:val="left"/>
      <w:pPr>
        <w:ind w:left="2160" w:hanging="360"/>
      </w:pPr>
      <w:rPr>
        <w:rFonts w:asciiTheme="minorHAnsi" w:eastAsiaTheme="minorEastAsia" w:hAnsi="Calibri" w:cstheme="minorBidi" w:hint="default"/>
        <w:color w:val="000000" w:themeColor="text1"/>
      </w:rPr>
    </w:lvl>
    <w:lvl w:ilvl="2" w:tplc="EC90161C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B268BC5A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47ECA132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954AB1C2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0288539E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4A88B53E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7F7C36EA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9" w15:restartNumberingAfterBreak="0">
    <w:nsid w:val="72E05229"/>
    <w:multiLevelType w:val="hybridMultilevel"/>
    <w:tmpl w:val="4C92CA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58969BE"/>
    <w:multiLevelType w:val="hybridMultilevel"/>
    <w:tmpl w:val="B4C2FD02"/>
    <w:lvl w:ilvl="0" w:tplc="EF927C1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8C71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EEE9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5A7F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BECC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82A7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3400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16F2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DCCF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180D77"/>
    <w:multiLevelType w:val="hybridMultilevel"/>
    <w:tmpl w:val="A496BFA4"/>
    <w:lvl w:ilvl="0" w:tplc="8298A1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382F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2041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28B7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64F1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368A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4495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9E8F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1A58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BCF7725"/>
    <w:multiLevelType w:val="hybridMultilevel"/>
    <w:tmpl w:val="1C80AC22"/>
    <w:lvl w:ilvl="0" w:tplc="B5B2EDB8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67A24296">
      <w:start w:val="1"/>
      <w:numFmt w:val="lowerLetter"/>
      <w:lvlText w:val="%2."/>
      <w:lvlJc w:val="left"/>
      <w:pPr>
        <w:ind w:left="1335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23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5"/>
  </w:num>
  <w:num w:numId="2">
    <w:abstractNumId w:val="17"/>
  </w:num>
  <w:num w:numId="3">
    <w:abstractNumId w:val="23"/>
  </w:num>
  <w:num w:numId="4">
    <w:abstractNumId w:val="5"/>
  </w:num>
  <w:num w:numId="5">
    <w:abstractNumId w:val="13"/>
  </w:num>
  <w:num w:numId="6">
    <w:abstractNumId w:val="2"/>
  </w:num>
  <w:num w:numId="7">
    <w:abstractNumId w:val="7"/>
  </w:num>
  <w:num w:numId="8">
    <w:abstractNumId w:val="1"/>
  </w:num>
  <w:num w:numId="9">
    <w:abstractNumId w:val="6"/>
  </w:num>
  <w:num w:numId="10">
    <w:abstractNumId w:val="22"/>
  </w:num>
  <w:num w:numId="11">
    <w:abstractNumId w:val="0"/>
  </w:num>
  <w:num w:numId="12">
    <w:abstractNumId w:val="21"/>
  </w:num>
  <w:num w:numId="13">
    <w:abstractNumId w:val="18"/>
  </w:num>
  <w:num w:numId="14">
    <w:abstractNumId w:val="9"/>
  </w:num>
  <w:num w:numId="15">
    <w:abstractNumId w:val="19"/>
  </w:num>
  <w:num w:numId="16">
    <w:abstractNumId w:val="16"/>
  </w:num>
  <w:num w:numId="17">
    <w:abstractNumId w:val="4"/>
  </w:num>
  <w:num w:numId="18">
    <w:abstractNumId w:val="12"/>
  </w:num>
  <w:num w:numId="19">
    <w:abstractNumId w:val="10"/>
  </w:num>
  <w:num w:numId="20">
    <w:abstractNumId w:val="8"/>
  </w:num>
  <w:num w:numId="21">
    <w:abstractNumId w:val="14"/>
  </w:num>
  <w:num w:numId="22">
    <w:abstractNumId w:val="11"/>
  </w:num>
  <w:num w:numId="23">
    <w:abstractNumId w:val="20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18"/>
    <w:rsid w:val="0000177A"/>
    <w:rsid w:val="00002AB7"/>
    <w:rsid w:val="00010F3D"/>
    <w:rsid w:val="000171CF"/>
    <w:rsid w:val="00055752"/>
    <w:rsid w:val="000743AA"/>
    <w:rsid w:val="0008311B"/>
    <w:rsid w:val="000B783D"/>
    <w:rsid w:val="000C108E"/>
    <w:rsid w:val="000C483C"/>
    <w:rsid w:val="000C4FEF"/>
    <w:rsid w:val="000C73D7"/>
    <w:rsid w:val="000D3871"/>
    <w:rsid w:val="000E3176"/>
    <w:rsid w:val="000F385C"/>
    <w:rsid w:val="00116026"/>
    <w:rsid w:val="00116B56"/>
    <w:rsid w:val="0012097A"/>
    <w:rsid w:val="00121415"/>
    <w:rsid w:val="00137692"/>
    <w:rsid w:val="00154530"/>
    <w:rsid w:val="00177612"/>
    <w:rsid w:val="0018541A"/>
    <w:rsid w:val="0018679B"/>
    <w:rsid w:val="001871FA"/>
    <w:rsid w:val="001A3D1C"/>
    <w:rsid w:val="001C47DF"/>
    <w:rsid w:val="001C6AA9"/>
    <w:rsid w:val="001D06C1"/>
    <w:rsid w:val="001E7C4B"/>
    <w:rsid w:val="0020308E"/>
    <w:rsid w:val="0022038C"/>
    <w:rsid w:val="00221D44"/>
    <w:rsid w:val="002231AE"/>
    <w:rsid w:val="00224A2F"/>
    <w:rsid w:val="00227B1F"/>
    <w:rsid w:val="0023102D"/>
    <w:rsid w:val="002314E4"/>
    <w:rsid w:val="00235E14"/>
    <w:rsid w:val="00242D0F"/>
    <w:rsid w:val="00251787"/>
    <w:rsid w:val="00270046"/>
    <w:rsid w:val="0029353E"/>
    <w:rsid w:val="002A430A"/>
    <w:rsid w:val="002B3ACC"/>
    <w:rsid w:val="002C2404"/>
    <w:rsid w:val="002C4FE4"/>
    <w:rsid w:val="002E101B"/>
    <w:rsid w:val="002E61D8"/>
    <w:rsid w:val="002E7F31"/>
    <w:rsid w:val="003007F2"/>
    <w:rsid w:val="00314064"/>
    <w:rsid w:val="00321AB9"/>
    <w:rsid w:val="0035363E"/>
    <w:rsid w:val="00357CD7"/>
    <w:rsid w:val="00357E7F"/>
    <w:rsid w:val="00364172"/>
    <w:rsid w:val="00370A44"/>
    <w:rsid w:val="00370FCD"/>
    <w:rsid w:val="00397B11"/>
    <w:rsid w:val="003B1C4B"/>
    <w:rsid w:val="003C1B6C"/>
    <w:rsid w:val="003C5C15"/>
    <w:rsid w:val="003C7562"/>
    <w:rsid w:val="003D29E8"/>
    <w:rsid w:val="003D7EBB"/>
    <w:rsid w:val="003E694F"/>
    <w:rsid w:val="003E7AC4"/>
    <w:rsid w:val="003F43D8"/>
    <w:rsid w:val="00400764"/>
    <w:rsid w:val="0040450F"/>
    <w:rsid w:val="00412439"/>
    <w:rsid w:val="00425248"/>
    <w:rsid w:val="004547AC"/>
    <w:rsid w:val="00463842"/>
    <w:rsid w:val="00466A1A"/>
    <w:rsid w:val="00473F18"/>
    <w:rsid w:val="004853C8"/>
    <w:rsid w:val="00487BD9"/>
    <w:rsid w:val="004917E7"/>
    <w:rsid w:val="004A46DE"/>
    <w:rsid w:val="004B392F"/>
    <w:rsid w:val="004C60D1"/>
    <w:rsid w:val="004D01F2"/>
    <w:rsid w:val="004F60E7"/>
    <w:rsid w:val="005158FD"/>
    <w:rsid w:val="005406F9"/>
    <w:rsid w:val="00547C36"/>
    <w:rsid w:val="005504AB"/>
    <w:rsid w:val="00553572"/>
    <w:rsid w:val="00566B0F"/>
    <w:rsid w:val="005741A2"/>
    <w:rsid w:val="005941E7"/>
    <w:rsid w:val="005B66A5"/>
    <w:rsid w:val="005D5778"/>
    <w:rsid w:val="006077C8"/>
    <w:rsid w:val="00615C91"/>
    <w:rsid w:val="00620D12"/>
    <w:rsid w:val="00625D23"/>
    <w:rsid w:val="00630920"/>
    <w:rsid w:val="006433CE"/>
    <w:rsid w:val="006623EE"/>
    <w:rsid w:val="00683DA2"/>
    <w:rsid w:val="006B1679"/>
    <w:rsid w:val="006C2D9B"/>
    <w:rsid w:val="006C779C"/>
    <w:rsid w:val="006D38A6"/>
    <w:rsid w:val="00701471"/>
    <w:rsid w:val="007178F1"/>
    <w:rsid w:val="00720DB3"/>
    <w:rsid w:val="007217F6"/>
    <w:rsid w:val="00725878"/>
    <w:rsid w:val="007419C9"/>
    <w:rsid w:val="007754D5"/>
    <w:rsid w:val="00786F7A"/>
    <w:rsid w:val="007A38D3"/>
    <w:rsid w:val="007B44E3"/>
    <w:rsid w:val="007C3246"/>
    <w:rsid w:val="007D4536"/>
    <w:rsid w:val="007F1BC7"/>
    <w:rsid w:val="00811233"/>
    <w:rsid w:val="00814E34"/>
    <w:rsid w:val="008311C9"/>
    <w:rsid w:val="00861D7A"/>
    <w:rsid w:val="00864776"/>
    <w:rsid w:val="00887128"/>
    <w:rsid w:val="008A281B"/>
    <w:rsid w:val="008A3DE7"/>
    <w:rsid w:val="008C7786"/>
    <w:rsid w:val="008E7891"/>
    <w:rsid w:val="008F501F"/>
    <w:rsid w:val="008F5C35"/>
    <w:rsid w:val="009254BB"/>
    <w:rsid w:val="009577C9"/>
    <w:rsid w:val="00963282"/>
    <w:rsid w:val="00982ED2"/>
    <w:rsid w:val="00983ADF"/>
    <w:rsid w:val="009973A8"/>
    <w:rsid w:val="009A1CB1"/>
    <w:rsid w:val="009C4014"/>
    <w:rsid w:val="009D1487"/>
    <w:rsid w:val="009D593A"/>
    <w:rsid w:val="00A04163"/>
    <w:rsid w:val="00A04F9D"/>
    <w:rsid w:val="00A41532"/>
    <w:rsid w:val="00A56859"/>
    <w:rsid w:val="00A56C5C"/>
    <w:rsid w:val="00A64546"/>
    <w:rsid w:val="00A8468F"/>
    <w:rsid w:val="00A94D0D"/>
    <w:rsid w:val="00AB6E2F"/>
    <w:rsid w:val="00AD2A9E"/>
    <w:rsid w:val="00AD40C0"/>
    <w:rsid w:val="00AF0BA6"/>
    <w:rsid w:val="00B07FAF"/>
    <w:rsid w:val="00B272E5"/>
    <w:rsid w:val="00B33B21"/>
    <w:rsid w:val="00B46290"/>
    <w:rsid w:val="00B52BC1"/>
    <w:rsid w:val="00B57C53"/>
    <w:rsid w:val="00B621A1"/>
    <w:rsid w:val="00B62CCF"/>
    <w:rsid w:val="00B76AAE"/>
    <w:rsid w:val="00B8058A"/>
    <w:rsid w:val="00B855A3"/>
    <w:rsid w:val="00BA1AC1"/>
    <w:rsid w:val="00BA4C3C"/>
    <w:rsid w:val="00BB10D7"/>
    <w:rsid w:val="00BC3B4E"/>
    <w:rsid w:val="00BC481B"/>
    <w:rsid w:val="00BF2BAA"/>
    <w:rsid w:val="00BF513F"/>
    <w:rsid w:val="00BF7FB4"/>
    <w:rsid w:val="00C25349"/>
    <w:rsid w:val="00C359DF"/>
    <w:rsid w:val="00C4428A"/>
    <w:rsid w:val="00C52506"/>
    <w:rsid w:val="00C62840"/>
    <w:rsid w:val="00C701B8"/>
    <w:rsid w:val="00C720EA"/>
    <w:rsid w:val="00CA6681"/>
    <w:rsid w:val="00CD1F6B"/>
    <w:rsid w:val="00CE3EED"/>
    <w:rsid w:val="00D14798"/>
    <w:rsid w:val="00D26E65"/>
    <w:rsid w:val="00D27032"/>
    <w:rsid w:val="00D32161"/>
    <w:rsid w:val="00D3585C"/>
    <w:rsid w:val="00D45832"/>
    <w:rsid w:val="00D52B70"/>
    <w:rsid w:val="00D63CFC"/>
    <w:rsid w:val="00D64F63"/>
    <w:rsid w:val="00D65E1C"/>
    <w:rsid w:val="00D66621"/>
    <w:rsid w:val="00D759B8"/>
    <w:rsid w:val="00D8310A"/>
    <w:rsid w:val="00D92A34"/>
    <w:rsid w:val="00DA306B"/>
    <w:rsid w:val="00DA40EC"/>
    <w:rsid w:val="00DA5292"/>
    <w:rsid w:val="00DA6827"/>
    <w:rsid w:val="00DC0A21"/>
    <w:rsid w:val="00DC7CAE"/>
    <w:rsid w:val="00DD10D1"/>
    <w:rsid w:val="00DF5F13"/>
    <w:rsid w:val="00E00736"/>
    <w:rsid w:val="00E129FE"/>
    <w:rsid w:val="00E24FAF"/>
    <w:rsid w:val="00E442B3"/>
    <w:rsid w:val="00E47718"/>
    <w:rsid w:val="00E53F5B"/>
    <w:rsid w:val="00E746CB"/>
    <w:rsid w:val="00E86E66"/>
    <w:rsid w:val="00E9658B"/>
    <w:rsid w:val="00E96AEE"/>
    <w:rsid w:val="00EB2BF6"/>
    <w:rsid w:val="00EB7277"/>
    <w:rsid w:val="00EC0067"/>
    <w:rsid w:val="00EC4D76"/>
    <w:rsid w:val="00ED2C02"/>
    <w:rsid w:val="00ED6798"/>
    <w:rsid w:val="00EE5380"/>
    <w:rsid w:val="00EE5F67"/>
    <w:rsid w:val="00EF44F9"/>
    <w:rsid w:val="00F00EA2"/>
    <w:rsid w:val="00F05986"/>
    <w:rsid w:val="00F1644A"/>
    <w:rsid w:val="00F36038"/>
    <w:rsid w:val="00F42242"/>
    <w:rsid w:val="00F53BD4"/>
    <w:rsid w:val="00F741B2"/>
    <w:rsid w:val="00F75C1A"/>
    <w:rsid w:val="00F90980"/>
    <w:rsid w:val="00FC7B7B"/>
    <w:rsid w:val="00FD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BDEE6"/>
  <w15:chartTrackingRefBased/>
  <w15:docId w15:val="{73351E38-4432-4F07-B80E-7433F164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4629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4B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4BB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9254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54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54B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54B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4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4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5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40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0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AppData\Local\Huddle\Huddle\Files\9828b18f-bc78-4a02-9686-3a148eb150bc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Davies\AppData\Local\Huddle\Huddle\Files\9828b18f-bc78-4a02-9686-3a148eb150bc\KnowIT Questions Template.dotx</Template>
  <TotalTime>1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2</cp:revision>
  <cp:lastPrinted>2017-09-13T10:16:00Z</cp:lastPrinted>
  <dcterms:created xsi:type="dcterms:W3CDTF">2018-08-25T14:16:00Z</dcterms:created>
  <dcterms:modified xsi:type="dcterms:W3CDTF">2018-08-25T14:16:00Z</dcterms:modified>
</cp:coreProperties>
</file>