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84D21" w14:textId="58E8D563" w:rsidR="0015632D" w:rsidRDefault="005B3A54" w:rsidP="002E7322">
      <w:pPr>
        <w:rPr>
          <w:b/>
          <w:u w:val="single"/>
        </w:rPr>
      </w:pPr>
      <w:r w:rsidRPr="005B3A54">
        <w:rPr>
          <w:b/>
          <w:u w:val="single"/>
        </w:rPr>
        <w:t>Part 1</w:t>
      </w:r>
    </w:p>
    <w:p w14:paraId="1B8358BA" w14:textId="6062FC6E" w:rsidR="00103476" w:rsidRPr="00103476" w:rsidRDefault="00103476" w:rsidP="00702F76">
      <w:pPr>
        <w:pStyle w:val="ListParagraph"/>
        <w:numPr>
          <w:ilvl w:val="0"/>
          <w:numId w:val="41"/>
        </w:numPr>
      </w:pPr>
      <w:r w:rsidRPr="00103476">
        <w:rPr>
          <w:lang w:val="en-US"/>
        </w:rPr>
        <w:t>Gravity is a force that acts at a distance.</w:t>
      </w:r>
      <w:r>
        <w:rPr>
          <w:lang w:val="en-US"/>
        </w:rPr>
        <w:t xml:space="preserve"> </w:t>
      </w:r>
      <w:r w:rsidRPr="00103476">
        <w:rPr>
          <w:lang w:val="en-US"/>
        </w:rPr>
        <w:t>Name two other forces that act at a distance.</w:t>
      </w:r>
    </w:p>
    <w:p w14:paraId="507AF67B" w14:textId="77777777" w:rsidR="00103476" w:rsidRPr="00103476" w:rsidRDefault="00103476" w:rsidP="00103476">
      <w:pPr>
        <w:pStyle w:val="ListParagraph"/>
        <w:ind w:left="360"/>
      </w:pPr>
    </w:p>
    <w:p w14:paraId="18EF9AA2" w14:textId="430853E7" w:rsidR="00103476" w:rsidRPr="00103476" w:rsidRDefault="00103476" w:rsidP="00103476">
      <w:pPr>
        <w:pStyle w:val="ListParagraph"/>
        <w:numPr>
          <w:ilvl w:val="0"/>
          <w:numId w:val="41"/>
        </w:numPr>
      </w:pPr>
      <w:r>
        <w:rPr>
          <w:lang w:val="en-US"/>
        </w:rPr>
        <w:t>Name three contact forces.</w:t>
      </w:r>
    </w:p>
    <w:p w14:paraId="3187ADF8" w14:textId="77777777" w:rsidR="00103476" w:rsidRPr="00103476" w:rsidRDefault="00103476" w:rsidP="00103476">
      <w:pPr>
        <w:pStyle w:val="ListParagraph"/>
        <w:ind w:left="360"/>
      </w:pPr>
    </w:p>
    <w:p w14:paraId="7ADEE7F2" w14:textId="54752AC5" w:rsidR="00103476" w:rsidRPr="00103476" w:rsidRDefault="00103476" w:rsidP="00103476">
      <w:pPr>
        <w:pStyle w:val="ListParagraph"/>
        <w:numPr>
          <w:ilvl w:val="0"/>
          <w:numId w:val="41"/>
        </w:numPr>
      </w:pPr>
      <w:r w:rsidRPr="00103476">
        <w:rPr>
          <w:lang w:val="en-US"/>
        </w:rPr>
        <w:t>A boy has a mass of 40 kg.  Calculate the boy’s weight.</w:t>
      </w:r>
      <w:r>
        <w:rPr>
          <w:lang w:val="en-US"/>
        </w:rPr>
        <w:t xml:space="preserve"> </w:t>
      </w:r>
      <w:r w:rsidRPr="00103476">
        <w:rPr>
          <w:lang w:val="en-US"/>
        </w:rPr>
        <w:t>Take g = 10 N/kg.</w:t>
      </w:r>
    </w:p>
    <w:p w14:paraId="2DF6AB26" w14:textId="77777777" w:rsidR="00103476" w:rsidRPr="00103476" w:rsidRDefault="00103476" w:rsidP="00103476">
      <w:pPr>
        <w:pStyle w:val="ListParagraph"/>
        <w:ind w:left="360"/>
      </w:pPr>
    </w:p>
    <w:p w14:paraId="15BA82C7" w14:textId="2F37B97A" w:rsidR="00103476" w:rsidRPr="00103476" w:rsidRDefault="00103476" w:rsidP="008F604E">
      <w:pPr>
        <w:pStyle w:val="ListParagraph"/>
        <w:numPr>
          <w:ilvl w:val="0"/>
          <w:numId w:val="41"/>
        </w:numPr>
      </w:pPr>
      <w:r w:rsidRPr="00103476">
        <w:rPr>
          <w:lang w:val="en-US"/>
        </w:rPr>
        <w:t>What is a scalar quantity?</w:t>
      </w:r>
    </w:p>
    <w:p w14:paraId="07D3451B" w14:textId="77777777" w:rsidR="00103476" w:rsidRPr="00103476" w:rsidRDefault="00103476" w:rsidP="00103476">
      <w:pPr>
        <w:pStyle w:val="ListParagraph"/>
        <w:ind w:left="360"/>
      </w:pPr>
    </w:p>
    <w:p w14:paraId="3348BFE9" w14:textId="39308712" w:rsidR="00103476" w:rsidRPr="00103476" w:rsidRDefault="00103476" w:rsidP="008F604E">
      <w:pPr>
        <w:pStyle w:val="ListParagraph"/>
        <w:numPr>
          <w:ilvl w:val="0"/>
          <w:numId w:val="41"/>
        </w:numPr>
      </w:pPr>
      <w:r w:rsidRPr="00103476">
        <w:rPr>
          <w:lang w:val="en-US"/>
        </w:rPr>
        <w:t>Explain how a car can be moving at a constant speed but have changing velocity.</w:t>
      </w:r>
    </w:p>
    <w:p w14:paraId="08F725D7" w14:textId="3C0BF607" w:rsidR="00103476" w:rsidRPr="00103476" w:rsidRDefault="00103476" w:rsidP="00103476">
      <w:pPr>
        <w:numPr>
          <w:ilvl w:val="0"/>
          <w:numId w:val="41"/>
        </w:numPr>
      </w:pPr>
      <w:r w:rsidRPr="00103476">
        <w:rPr>
          <w:lang w:val="en-US"/>
        </w:rPr>
        <w:t>State whether the following quantities are scalars or vectors:</w:t>
      </w:r>
    </w:p>
    <w:p w14:paraId="3F7FFFA4" w14:textId="75E5469D" w:rsidR="00103476" w:rsidRPr="00103476" w:rsidRDefault="00103476" w:rsidP="00103476">
      <w:pPr>
        <w:ind w:left="360"/>
        <w:jc w:val="center"/>
      </w:pPr>
      <w:r w:rsidRPr="00103476">
        <w:rPr>
          <w:b/>
          <w:bCs/>
          <w:lang w:val="en-US"/>
        </w:rPr>
        <w:t>acceleration</w:t>
      </w:r>
      <w:r w:rsidRPr="00103476">
        <w:rPr>
          <w:b/>
          <w:bCs/>
          <w:lang w:val="en-US"/>
        </w:rPr>
        <w:tab/>
        <w:t>mass</w:t>
      </w:r>
      <w:r w:rsidRPr="00103476">
        <w:rPr>
          <w:b/>
          <w:bCs/>
          <w:lang w:val="en-US"/>
        </w:rPr>
        <w:tab/>
        <w:t xml:space="preserve">   momentum</w:t>
      </w:r>
      <w:r w:rsidRPr="00103476">
        <w:rPr>
          <w:b/>
          <w:bCs/>
          <w:lang w:val="en-US"/>
        </w:rPr>
        <w:tab/>
        <w:t xml:space="preserve">  time</w:t>
      </w:r>
    </w:p>
    <w:p w14:paraId="603B6C31" w14:textId="77777777" w:rsidR="00000000" w:rsidRPr="00103476" w:rsidRDefault="00A44488" w:rsidP="00103476">
      <w:pPr>
        <w:numPr>
          <w:ilvl w:val="0"/>
          <w:numId w:val="41"/>
        </w:numPr>
      </w:pPr>
      <w:r w:rsidRPr="00103476">
        <w:rPr>
          <w:lang w:val="en-US"/>
        </w:rPr>
        <w:t>Name a piece of scientific equipment that you would use to find the weight of a block in a science laboratory.</w:t>
      </w:r>
    </w:p>
    <w:p w14:paraId="62B27608" w14:textId="77D2E4D3" w:rsidR="00000000" w:rsidRPr="00103476" w:rsidRDefault="00A44488" w:rsidP="00103476">
      <w:pPr>
        <w:numPr>
          <w:ilvl w:val="0"/>
          <w:numId w:val="41"/>
        </w:numPr>
      </w:pPr>
      <w:r w:rsidRPr="00103476">
        <w:rPr>
          <w:lang w:val="en-US"/>
        </w:rPr>
        <w:t>The object below has two forces acting on it, shown by the arrows.</w:t>
      </w:r>
    </w:p>
    <w:p w14:paraId="665227EE" w14:textId="5CCF7B6A" w:rsidR="00103476" w:rsidRPr="00103476" w:rsidRDefault="00103476" w:rsidP="00103476">
      <w:pPr>
        <w:jc w:val="center"/>
      </w:pPr>
      <w:r w:rsidRPr="00103476">
        <w:drawing>
          <wp:inline distT="0" distB="0" distL="0" distR="0" wp14:anchorId="1EBE692D" wp14:editId="5B36602A">
            <wp:extent cx="2629894" cy="77349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589" cy="78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E86E" w14:textId="13B3F0AF" w:rsidR="00103476" w:rsidRDefault="00103476" w:rsidP="00103476">
      <w:pPr>
        <w:ind w:firstLine="360"/>
      </w:pPr>
      <w:r w:rsidRPr="00103476">
        <w:rPr>
          <w:lang w:val="en-US"/>
        </w:rPr>
        <w:t xml:space="preserve">  Draw an arrow to show the resultant force on the object</w:t>
      </w:r>
    </w:p>
    <w:p w14:paraId="4AAAEB45" w14:textId="792528BC" w:rsidR="00103476" w:rsidRPr="00103476" w:rsidRDefault="00103476" w:rsidP="00103476">
      <w:pPr>
        <w:numPr>
          <w:ilvl w:val="0"/>
          <w:numId w:val="41"/>
        </w:numPr>
      </w:pPr>
      <w:r w:rsidRPr="00103476">
        <w:rPr>
          <w:lang w:val="en-US"/>
        </w:rPr>
        <w:t>Calculate the resultant force acting on the objects below:</w:t>
      </w:r>
    </w:p>
    <w:p w14:paraId="2198B939" w14:textId="174E7A6A" w:rsidR="00103476" w:rsidRDefault="00103476" w:rsidP="00103476">
      <w:pPr>
        <w:jc w:val="center"/>
        <w:rPr>
          <w:lang w:val="en-US"/>
        </w:rPr>
      </w:pPr>
      <w:r w:rsidRPr="00103476">
        <w:rPr>
          <w:lang w:val="en-US"/>
        </w:rPr>
        <w:drawing>
          <wp:inline distT="0" distB="0" distL="0" distR="0" wp14:anchorId="38BAF40C" wp14:editId="22379FD9">
            <wp:extent cx="2443645" cy="2043485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4152" cy="205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943A" w14:textId="6B389149" w:rsidR="00103476" w:rsidRPr="00103476" w:rsidRDefault="00103476" w:rsidP="00103476">
      <w:pPr>
        <w:rPr>
          <w:b/>
          <w:u w:val="single"/>
          <w:lang w:val="en-US"/>
        </w:rPr>
      </w:pPr>
      <w:r w:rsidRPr="00103476">
        <w:rPr>
          <w:b/>
          <w:u w:val="single"/>
          <w:lang w:val="en-US"/>
        </w:rPr>
        <w:t>Part 2 (physics only)</w:t>
      </w:r>
    </w:p>
    <w:p w14:paraId="3BBF112A" w14:textId="77777777" w:rsidR="00000000" w:rsidRPr="00103476" w:rsidRDefault="00A44488" w:rsidP="00103476">
      <w:pPr>
        <w:numPr>
          <w:ilvl w:val="0"/>
          <w:numId w:val="46"/>
        </w:numPr>
      </w:pPr>
      <w:r w:rsidRPr="00103476">
        <w:rPr>
          <w:lang w:val="en-US"/>
        </w:rPr>
        <w:t>State the equation used to find the moment of a force.</w:t>
      </w:r>
    </w:p>
    <w:p w14:paraId="6CA7A232" w14:textId="00772D66" w:rsidR="00103476" w:rsidRPr="00103476" w:rsidRDefault="00A44488" w:rsidP="00103476">
      <w:pPr>
        <w:numPr>
          <w:ilvl w:val="0"/>
          <w:numId w:val="46"/>
        </w:numPr>
      </w:pPr>
      <w:r w:rsidRPr="00103476">
        <w:rPr>
          <w:lang w:val="en-US"/>
        </w:rPr>
        <w:t>A 30 cm long spanner is used to undo a nut. A force of 2</w:t>
      </w:r>
      <w:r w:rsidRPr="00103476">
        <w:rPr>
          <w:lang w:val="en-US"/>
        </w:rPr>
        <w:t>0 N is applied to the end of the spanner.</w:t>
      </w:r>
      <w:r w:rsidR="00103476">
        <w:t xml:space="preserve"> </w:t>
      </w:r>
      <w:r w:rsidR="00103476" w:rsidRPr="00103476">
        <w:rPr>
          <w:lang w:val="en-US"/>
        </w:rPr>
        <w:t>Calculate the moment of force applied to the spanner.</w:t>
      </w:r>
    </w:p>
    <w:p w14:paraId="76064ED9" w14:textId="742A93D4" w:rsidR="00000000" w:rsidRPr="00103476" w:rsidRDefault="00A44488" w:rsidP="00103476">
      <w:pPr>
        <w:numPr>
          <w:ilvl w:val="0"/>
          <w:numId w:val="46"/>
        </w:numPr>
      </w:pPr>
      <w:r w:rsidRPr="00103476">
        <w:rPr>
          <w:lang w:val="en-US"/>
        </w:rPr>
        <w:t xml:space="preserve">Two children sit on </w:t>
      </w:r>
      <w:r w:rsidRPr="00103476">
        <w:rPr>
          <w:lang w:val="en-US"/>
        </w:rPr>
        <w:t xml:space="preserve">a see-saw on opposite sides of the pivot. One child has a weight of 340 N and sits 1.2 m from the pivot. If the other child has a weight of 420 N how far does this child need to sit from the pivot for the see-saw to be balanced?        </w:t>
      </w:r>
    </w:p>
    <w:p w14:paraId="57850597" w14:textId="40F75F2D" w:rsidR="00103476" w:rsidRPr="00103476" w:rsidRDefault="00103476" w:rsidP="00A326CA">
      <w:pPr>
        <w:numPr>
          <w:ilvl w:val="0"/>
          <w:numId w:val="46"/>
        </w:numPr>
      </w:pPr>
      <w:r w:rsidRPr="00103476">
        <w:lastRenderedPageBreak/>
        <w:drawing>
          <wp:anchor distT="0" distB="0" distL="114300" distR="114300" simplePos="0" relativeHeight="251658240" behindDoc="0" locked="0" layoutInCell="1" allowOverlap="1" wp14:anchorId="2E4B2DEA" wp14:editId="3F446BE6">
            <wp:simplePos x="0" y="0"/>
            <wp:positionH relativeFrom="column">
              <wp:posOffset>5120336</wp:posOffset>
            </wp:positionH>
            <wp:positionV relativeFrom="paragraph">
              <wp:posOffset>414</wp:posOffset>
            </wp:positionV>
            <wp:extent cx="1120775" cy="890270"/>
            <wp:effectExtent l="0" t="0" r="0" b="0"/>
            <wp:wrapThrough wrapText="bothSides">
              <wp:wrapPolygon edited="0">
                <wp:start x="18112" y="308"/>
                <wp:lineTo x="16644" y="1849"/>
                <wp:lineTo x="13951" y="5238"/>
                <wp:lineTo x="10769" y="10785"/>
                <wp:lineTo x="3182" y="14174"/>
                <wp:lineTo x="3182" y="17872"/>
                <wp:lineTo x="3671" y="20645"/>
                <wp:lineTo x="4650" y="21261"/>
                <wp:lineTo x="6364" y="21261"/>
                <wp:lineTo x="19581" y="1233"/>
                <wp:lineTo x="19581" y="308"/>
                <wp:lineTo x="18112" y="308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13" b="10214"/>
                    <a:stretch/>
                  </pic:blipFill>
                  <pic:spPr bwMode="auto">
                    <a:xfrm>
                      <a:off x="0" y="0"/>
                      <a:ext cx="1120775" cy="89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4488" w:rsidRPr="00103476">
        <w:rPr>
          <w:lang w:val="en-US"/>
        </w:rPr>
        <w:t>A crowbar is used to lift up a floor board.  The crowbar has a length of 40 cm from the pivot to the end of the crowbar, and the distance from the bend to the lifting point is 12 cm.</w:t>
      </w:r>
      <w:r>
        <w:rPr>
          <w:lang w:val="en-US"/>
        </w:rPr>
        <w:t xml:space="preserve"> </w:t>
      </w:r>
      <w:r w:rsidRPr="00103476">
        <w:rPr>
          <w:lang w:val="en-US"/>
        </w:rPr>
        <w:t>If the force applied to the end of the crowbar is 300 N,  work out the size of the force applied to the floor board.</w:t>
      </w:r>
    </w:p>
    <w:p w14:paraId="1235AA48" w14:textId="027ECF05" w:rsidR="00103476" w:rsidRDefault="00103476" w:rsidP="00103476">
      <w:pPr>
        <w:rPr>
          <w:lang w:val="en-US"/>
        </w:rPr>
      </w:pPr>
    </w:p>
    <w:p w14:paraId="25344CF8" w14:textId="678515A8" w:rsidR="00000000" w:rsidRPr="00103476" w:rsidRDefault="00103476" w:rsidP="00103476">
      <w:pPr>
        <w:numPr>
          <w:ilvl w:val="0"/>
          <w:numId w:val="46"/>
        </w:numPr>
      </w:pPr>
      <w:r w:rsidRPr="00103476">
        <w:drawing>
          <wp:anchor distT="0" distB="0" distL="114300" distR="114300" simplePos="0" relativeHeight="251659264" behindDoc="0" locked="0" layoutInCell="1" allowOverlap="1" wp14:anchorId="16F26730" wp14:editId="507C20B3">
            <wp:simplePos x="0" y="0"/>
            <wp:positionH relativeFrom="column">
              <wp:posOffset>4702009</wp:posOffset>
            </wp:positionH>
            <wp:positionV relativeFrom="paragraph">
              <wp:posOffset>29210</wp:posOffset>
            </wp:positionV>
            <wp:extent cx="1198245" cy="802640"/>
            <wp:effectExtent l="0" t="0" r="0" b="0"/>
            <wp:wrapThrough wrapText="bothSides">
              <wp:wrapPolygon edited="0">
                <wp:start x="0" y="0"/>
                <wp:lineTo x="0" y="21190"/>
                <wp:lineTo x="21291" y="21190"/>
                <wp:lineTo x="21291" y="0"/>
                <wp:lineTo x="0" y="0"/>
              </wp:wrapPolygon>
            </wp:wrapThrough>
            <wp:docPr id="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43D13F3-6C13-E942-92FA-D55AF032EA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43D13F3-6C13-E942-92FA-D55AF032EA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4488" w:rsidRPr="00103476">
        <w:rPr>
          <w:lang w:val="en-US"/>
        </w:rPr>
        <w:t>A box with a weight</w:t>
      </w:r>
      <w:r w:rsidR="00A44488" w:rsidRPr="00103476">
        <w:rPr>
          <w:lang w:val="en-US"/>
        </w:rPr>
        <w:t xml:space="preserve"> of 400 N is raised using a lever 2 m long.  The lever rotates around a pivot 50 cm from the lifting end of the lever.  Work out the force applied to the end of the lever.</w:t>
      </w:r>
    </w:p>
    <w:p w14:paraId="05098FE1" w14:textId="5653F8C1" w:rsidR="00103476" w:rsidRDefault="00103476" w:rsidP="00103476">
      <w:pPr>
        <w:rPr>
          <w:lang w:val="en-US"/>
        </w:rPr>
      </w:pPr>
    </w:p>
    <w:p w14:paraId="5E58B777" w14:textId="6FC1DDEB" w:rsidR="00000000" w:rsidRPr="00103476" w:rsidRDefault="00103476" w:rsidP="00103476">
      <w:pPr>
        <w:numPr>
          <w:ilvl w:val="0"/>
          <w:numId w:val="46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307EE87" wp14:editId="2E54E4E5">
                <wp:simplePos x="0" y="0"/>
                <wp:positionH relativeFrom="column">
                  <wp:posOffset>2297016</wp:posOffset>
                </wp:positionH>
                <wp:positionV relativeFrom="paragraph">
                  <wp:posOffset>441325</wp:posOffset>
                </wp:positionV>
                <wp:extent cx="1397304" cy="866692"/>
                <wp:effectExtent l="0" t="0" r="0" b="0"/>
                <wp:wrapNone/>
                <wp:docPr id="25" name="Group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304" cy="866692"/>
                          <a:chOff x="0" y="0"/>
                          <a:chExt cx="3600400" cy="2376264"/>
                        </a:xfrm>
                      </wpg:grpSpPr>
                      <pic:pic xmlns:pic="http://schemas.openxmlformats.org/drawingml/2006/picture">
                        <pic:nvPicPr>
                          <pic:cNvPr id="27" name="Picture 27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824" cy="2240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>
                          <a:extLst/>
                        </wps:cNvPr>
                        <wps:cNvSpPr/>
                        <wps:spPr>
                          <a:xfrm>
                            <a:off x="1800200" y="2016224"/>
                            <a:ext cx="1800200" cy="360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A87B82" id="Group 1" o:spid="_x0000_s1026" style="position:absolute;margin-left:180.85pt;margin-top:34.75pt;width:110pt;height:68.25pt;z-index:251661312;mso-width-relative:margin;mso-height-relative:margin" coordsize="36004,23762" o:gfxdata="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7///7////////////9///9///6///6///6///6///7///7///9&#13;&#10;///9///////////z///z///0///0///2///2/v/4/v/4/v/6/v/6/P/7/P/7/P/9/P/9/P///P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7///7////////////9///9///7&#13;&#10;///6///6///7///7///9///9///////////////4///6///6///6///6///7///7///7/v/7/v/7&#13;&#10;/v/9/v/9/v/9/v/9/P///v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7/&#13;&#10;//7////////////9///9///7///7///7///7///7///9///9//////////////3///3///3///3/&#13;&#10;//3///7///7///7//////////////////////////v/9///9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7///7////////////9///9///7///7///7///9///9////////////&#13;&#10;//////////z///z///z///3///3///3///3///3///3///7///7///7///7///7///7///7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9///9///9///9&#13;&#10;///9///9///9//////////////////7///3///3///z///z///z///z///3///3///3///3///3/&#13;&#10;//3///3///3///3///3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9///9///9///9///9//////////////////////7///7///////7///7///3///7/&#13;&#10;//3///7///3///3///3///3///z///3///3///3///z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7///7/&#13;&#10;//7//v/0///2///2///2///4///6///6///7///9//7///7///3///3///3///3///3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7///7///7///7//v/x/v/z/v/z///0/v/0///2/v/4///6///7///9//////7/&#13;&#10;//7///7///7///3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+/7/+/z//f7///7//Pv5//z5///4/f72/P/49/z29/z4/v///f7/+vf//ff///r/&#13;&#10;+/bw//z3///9/////P//8PP4/P//9fn6/v/9/v/7/v/6/v/7+//9+f//+P//9///8f/39f/7+///&#13;&#10;/////vnz//3v///t//zw+ff6/Pr//v////////36//r4//f///j////z///2//z4//j7//r///v/&#13;&#10;//v/+vf+/v///P//+f/9+//7+//9/v///v////7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P3/+/z///7///7///3+9/Pw9vXw/v/5+//5/P/6&#13;&#10;/P/7+f38+vv9/Pv//fr//vj///77///7///99ff2+///9vr7/P///v/////9///7///7/v/9/P//&#13;&#10;+///+P//+P//9f/98fv69Pf+/fr///35//70///x///0+/v9+vr/9/r/+fv6/Pv2//z4//v///r/&#13;&#10;+Prv/v72//77/Pb4/Pb6/PX8//3///7//v///P//+///+//9/P///v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+vn//vv/+fb9+fT6&#13;&#10;//z///7////9///79frz+v/3+//49v319/72/P/7/v/7+vr4+/v99PT2+/38+v/7/P/7+f73+Pv0&#13;&#10;+vv2///9//7///7///7//////v//+///+f//9v3/9vr//v7///3///3///n3/fjy9PPu/v//+///&#13;&#10;+P//9//7+//3/v/1//z3//r3+f/99vr5///9/fz6///7//v4///9+/r4/////v///P///P///P//&#13;&#10;/v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Pv5//7///7/+vj7+vj7+vr8+Pr5+f38+f/9+P/79//68P308fz29f/69//99/37+f3/&#13;&#10;+///+///9vz49v7z+f/z/v/4//75//39//z///v///z///3//////P/9/P/7+/7//v7///3//vn/&#13;&#10;+/T7//3///7//P3/+v//9v//8v//8f//8v788v359Pr49Pj58fv/9f3/+f//7fPx+/73/P31///4&#13;&#10;+fjz/////////v///v///v///v/////////9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s+frq+Pjs///4/v/7/P//9f3/9v//8f//7v3/7f//&#13;&#10;8v//8v//8v//8v//9P//8fn/9///7Pb/9///+P/66/Pm/P/0///6//3///v///n///r///z///7/&#13;&#10;///6/v/4///7//v4/vv2/vn2/Pj5//3//f3/8Pf/5vP76fr/7f//7v//8P//8P//8P//8v//8P//&#13;&#10;7P3/7///8///+P/79Pzv+f3v/P31///9//7///3///7///7///7//v/9/v/7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v/q/v/v/P/28ffz5/Hz&#13;&#10;9P7/9P//7Pv/5ff/yd7zqsDXmK7GjqbAkKfGnbTUrMPl1uf/8P//6/z/7P3/6/v6+P/9/P/77+/t&#13;&#10;//3///v///r///r///z///79///4///2//zx+/fr///w///0//3++Pj/9fz/9P//8P//3PP/sMzk&#13;&#10;haC+Zn+lXXSdZXyeboWlh5/FvtX16///8P//7Pz79v/5+//4/P/2///9//3///3///3///3///7/&#13;&#10;/v///v/9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9//07/nx+P//9f//7/3/3u7/orXfUGaVWG+hUmyfUWqgUmymUm+pUW+tT26uTWytVG2WTWaM&#13;&#10;d5Cuwdrw6v3/9P//5/D1/v////3///v///r///v///39//77///4///2///v//7t///p/f/x+f3/&#13;&#10;+P//7fv/2u3/XXiVWHeWUHObSmueRGShQmGhRGObRmaZV3eqRWSSVXOXrMbf3/X/9P//7Pb1+v/7&#13;&#10;///9//7///3///3///3///7//////v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9///6fb+8v//3vH/hZzGRV6URWGeUm+xTWyvUnG0UnO4UnO4&#13;&#10;U3i/V33GUHrGSHHAT3CjSWubT3CbPVuBbYim5vr/8f7/+f///v7///3///39//37//76///6///4&#13;&#10;///4//3x///z/f/v9frz9///7vz/pLnkSmSUT3CZTXSfT3eqU3u5V33GWX/KWH/CV328S2+tWn23&#13;&#10;QGGURWWObomn2e7/9P//8vn///////79//77//39//79//7//////v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8v//6Pr/wdX4PVeHTWylTXCy&#13;&#10;VXrBVHrDVHrBVHvAU3q9THW3TXq7Tn7AR3m+SH3BVn65V3+6SXCrWn23TWyiQlyMuMzx8v//7vT/&#13;&#10;/v//+Pfy//71///2+Pjw///7/v/9//7/9/f3+///9f//6Pf/ma7bO1iSVHa1WYK3UHuvR3OvTXq9&#13;&#10;UHvJTHfFVYLFT3u6TnS7WH/EVXu8UHKvTmyiU2uX7P3/9///8/b7///7//zz+vPr///69/X2/v//&#13;&#10;+/7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3PD/ma3OP1eDVnWrVHq7Q221VH/NS3bESnS8S3a6Tnq5UHy5T3+9TH69Rny8TYTFSni2TXi6WIPI&#13;&#10;TXW9UHW7UXCwRV+SvNDz9P//8vr8/P/4///z9/ns///4+vz5+/z+/fz//P//5vH38f//ssrwTGmi&#13;&#10;UnW5T3e/TXu5Tn+6THy8U4LITHfFSXTCSHS7THm8Vn3IUnnEVXzJW4HMSWuyRGCdcoe24/H/+P//&#13;&#10;+/36///0//zw//71/Pv5+/z/+v3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nLLKM0ppV3SeW3+zT3i4T33GW4vVTXvGUn7DVH/BT3m1SHKsSHSw&#13;&#10;THy6Sn2+QXa4UoLCRHC1TnnHUHrMT3XIYITQRGOjU26bz+P77fz/+f/6/P/z9fnr/v/4+/38/P3/&#13;&#10;+f3++P//9P//zeP7XnunQWWhWIDIS3nGR3a8TXzASXi+THjBTnfGXYbVTnjATHe8VXzHS3K/R3DC&#13;&#10;U3vQUnjLXH7IN1GMlajQ8v3/+Pz////1///z//zz///7+Pv/+f3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7f//UWiIZoOtWHuyTXa4TXvER3XC&#13;&#10;RnG9UHi9Vny9Wn66YIK/W4G/V36/VoHGT3vESXa3WYXKTnvKTHbMVH3VTXPGYIPHPl6PeZKu8f//&#13;&#10;8v/88v3v/P/2/v/6//////7/+f//7Pf58f//kqvJMlSEYIjGTHjBSXnFUH7JTXnAUn3CV33EUXa9&#13;&#10;SWuyRmivY4bKTHK5UnnET3rJUXvRTXfNVHvKUXOzV2+fzd33+P//+Pr1///2/v70///7+v7/+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8v//&#13;&#10;u8vvPVWDWHewVHvATHbCU3zLXoPRRGWsQFueQlqaUWanRV2jOVOeTmq7WnjMVn+/Tnm9Un3JTXfJ&#13;&#10;T3nNSXLCV37DTnKmSWaI1ez+8v//9P/7/P/7/f37/fv8//7/+P/67/39zuP0XHmZRmybWYO/S3q+&#13;&#10;SXfATnrDVX3DVXi6QmKfVXKsaIK8YHq1RV+cVny9WYDFSna/T3zLSHfHQW+8YonMPFqOma3Q9f//&#13;&#10;9Pn9+fn3///7+/34+v/++f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8Pr/8v//iZzGM06BZYfGVXq+QWaqP16eb4jCiJzPnK3bsb/up7fqkqLd&#13;&#10;d4vKQ1ibVHq4TXS1THS6UXzIRnG/V4PMVX7AUHWrRGSLla3H7v7/9v//9fn8/////fn6//3/9v/7&#13;&#10;8///r8TfOFV/W4O4T3u4UYHDSnm9Tna8VHe5TGujXHekmLDUz+P/vM/3a36pTHCqT3WzRnGzS3zB&#13;&#10;Sn/FU4XMVYHAPmGYaoGr5vT/9/3/9/j9/v//+vz3+//7+P/6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+P7/6/P/8P//XXWZSmmVRmiVZoewnLnb&#13;&#10;1+3/8v//9///+P//9///8///1OX3hJasQWGeaIrJU3q7UXq8T3y/THm6TXa0YYm+QGGMd4+x6fn/&#13;&#10;9Pv/9vb///3///n7//399f3/5/P/iZzHP1mUWH6/VYDETn6+Tnu8WYDBTGylWXSdzOL67f//8v//&#13;&#10;8v//6PX/TnKmSW6lWIW8UYO+RHq2UIbESnu1WH+2R2GRusru+P7/9/n//P3/+v/7+v/39//0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P//9/3/&#13;&#10;5vf/wdn1KkhqdZa51Pb/6v//8P//9f//7Pbr+f/z8vrt8fvz9f//4/PzbozIQGCdVny6XIXDTXm4&#13;&#10;R3OwVoK+VXyzN1iFiaHH7fz/8vj//v7/+fT7//v7//z79fz/2OP/S1yQY37BVXrATHe8Rna2UHy7&#13;&#10;U3m3VHOpY3yb8P//7P/56/vw8f358///lrfqSW6iTXuuS36zRX61RXy1S361XoW8NlKClaTP9/7/&#13;&#10;+Pn/9fj//P/9+v/19//x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+f3u/v/0+/7z7fDp6O3m9Pnz/P/6+//5/P/7+//8/f7//v///fz/+vn+/Pr9&#13;&#10;//7/m7PjQlyNY4WzVHmvTne3UHrESXLEW4DOQWOgZoKn5f3/9P/79v/x/P/0+/n8//v/7v//wtv/&#13;&#10;K1CEYIrGTHW1VH2/Sny7Tnu+T3O/TWOfxdDj+P789f799vv+/vz//PX96/f/Vm2ZR3GrTX7AVHzB&#13;&#10;VXq+Uny4WoPFPGC2eJPY7v3//P/69/rx///7+/r///3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+v30/v/4/v/7+vz5+Pr3/f/8/v/7/f/6/v/9&#13;&#10;/P79/f3///7///7///7///3///7/u9X/VnKiU3SnWH20UHm7VX/JUXrMV3zKRWiiaISp6v//8v/7&#13;&#10;9v/z/v/4/fv+//v/6Pv/orvjMVaKWoTATHW1VH2/TH69T3y/VXbDSF6a3+r9+f/9+f//+v////3/&#13;&#10;//r/6/j/XnWhRnCqS3y+Unq/U3i8T3m1Vn/BR2vBX3zA3Ov++//6+fzz///7+/r///3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+/v9//7///7/&#13;&#10;//7///7///7///7///3+//7//vz//vz///7///3///3///3///3/0u3/YX+zRWadWoG8TXW7UXvH&#13;&#10;VXvMVHjERmafaoar7f//8f/7+P/3///6/vz///r/6/7/fJW+RWqgV4C+Tne5Unq/TH69THm8VHbA&#13;&#10;QliT9f//9vz6+f//+v//+/n+//r/8Pr/cIWwRW+pS3y/UXm+U3i8Tne1U3vAVHjMQV6ixtXq9/73&#13;&#10;+v/2/f/6/fz///3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vz//vv///z///3///v///r///v///3///3///3///3///3///3///z//vz//vz/&#13;&#10;y+n/W3qySGqnW4HCTHO+SnPCU3rJV3zCPl2TcYuu8P//8f//9/35///9/vz///r/6fv/Vm6aVXyz&#13;&#10;Un69UHm7UHi9TX29Sne6UXO9S1+b9f//9/35+P/8+P78+vj7/vf+9P//h53GR3GrTX7BUnq/U3q9&#13;&#10;T3i2U3vAXILVL0yQu8rh+f/9+v/4/P75//7//fv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z///v///z///z///z///j///v///z///v+//39&#13;&#10;//39//79//v6/fv8/v7+////utn/UHCrVHe5U3nCUHfGTnTFVXvEW36+PFuKhp298P//9f//+f3/&#13;&#10;//////3///v/2ez/Nk5+WYC5THe5UHi9T3e8UIDATXq9UHK6Y3ix8///+//99f75+v/+//3//vj8&#13;&#10;9f7/oLPbR2+qT37CUnq/VHu+UHm3Unq/XYPUL0yOtsTe+///+f74+/34//7/+/n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vz//vv///z///3/&#13;&#10;//3///v+//v7//z8//v7//37//76//75/f74/v/9/v///v//m736R2upVny9SHC2UXjDU3rFVXrB&#13;&#10;VnazTWeXrcLh8v//+P//+/////7///3///3/0uT/L0l8W4PATHe7UnrATna8T3+/Tnm7Tm63eo/G&#13;&#10;7/j/+//78/31+//9//7///n99f//ssbpRGynTXzAUXm+VHu8UHm5Tnm9WoHQNlWWq7vV+///+f76&#13;&#10;+/34/f7/+vj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+/z//f3//v78//75//73//74//35//r3//z5//75///3/P/0/P/6+//99f3/7vb5bY/W&#13;&#10;RmuvUnq3S3WxT3i2VXy9VXi8SWenbYO12+z/7vv/+f/9+/71///7//z///v/y+D/OFGHW4PBTnq/&#13;&#10;VHzETXW7Tn6+Tnm7SWqxhZrP8vz//P/68vz0+v/8+/n6//v99///wNPzQmmiTXnAUXi7VXu8UHm5&#13;&#10;TXi8VoDMPVyclqXE9/7/+v/++/34+vv/+vr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P///v/9/v/4+/3w/P7w///2///7//7//////f7/+P76&#13;&#10;9v/49///9f//6ff/3Or3RGmvSnG0VHy5WYO7UXqyVXy1WHizSGGZhpnD8v//7fb7+f74+Pvy//75&#13;&#10;/fv///n/vtT/OFOKU3q9THi/VHzETXW7UIDAUX28SGmui5/U+P//+f/19v/3+//99/X2//3/9///&#13;&#10;ydr2Q2ehTXnAUXi7Vny9UXq8Tnm+VoDKPmCfg5O18vj/+///+v/79/j6+/z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+v/8+v/5+//z9/7s9/7u&#13;&#10;9vv0/P//9Pj/9Pr/7fX/8v//8///7///8P//v9PsZXqXQWmkWYG8THSyUXm3UXizZIe+QF+LWnKU&#13;&#10;7v//8///+v///v/////////9///7///7objsQ2CaUXm+T3vET3e/UXm/UoC+T3i4RGKoo7fq8/v/&#13;&#10;/v/49P71+v/8//7///r+9v3/3+//QmWfTnjCVHm/UHW5Un3BS3e8UX3ETnCtfIuy6vH/+///+P35&#13;&#10;/v///v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8vj29/73+//0+v/y+f/4+P//9P3/8vz/8v//7fz/6///6v//y+P7karJXnaiRF6PWYOzTXas&#13;&#10;U3u5Vny9Vnq2TGydQ2B+0ej48v//9////P////7///7///7////4///0nbTqQ1+cUnrAT3rGT3e/&#13;&#10;UHi+UX+9T3i2Q2Klprfr9Pv//v/49P71+v/8//7///n/+f7/4vH/QmWfTXfDVHm/UHW5Un3CTHi9&#13;&#10;UHzBTHCsc4Sv5uz/+///9/v6/P///f7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P///P//9/729f/28v766/n/nKvKhJXDhZnOgJXKZoGsWHWd&#13;&#10;WXikS2mdSWaoZYHKU36oT3mrWX++Vnm7R2eiQl+L2fL/5Pf79v/8+//7//7///3///3///7////0&#13;&#10;/v/vla7mQV+dUXzBTXvGT3e/T3e9UX28Unq4Q2CkqLrs9fz//v/49f/3+/////7///n//P/95/T/&#13;&#10;RWWgTnXCVHm/UXa6Un3CTnrBTn7ATXGtbH2r4Of/+P//9/v6+///+f3+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7//v//+P33+P/99P//5vf/&#13;&#10;ZHeiP1WRU2uxXXi9Tm6nQmWcU3auV3m5TWy8UG7GUHqqVX2yQ2ehMlKNaIa41u//5fr/9P//+f/9&#13;&#10;/v/6//7///3///7//////f/3/f/zj6jiQV+dU37DTXvEUHjAT3e8UHy5U3u4Ql+hqrzu9/7//v/4&#13;&#10;9f/3+/////3///n//P/66/j/R2WhTHPCVHm9UXe4UnzET3vCUIDCT3avZXen3+X/+P//+f/9/P//&#13;&#10;+v7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+vP7//z//f/6+f/98f//6vv/Zn2xTGeuXnrLVHXCTnS1UHeyU3m3U3i+VnnNXnzaU3m6TXGvZoq8&#13;&#10;ze7/5///6///4vP/8fr//P////7///74///2///4///7+///+/7/iqTeQWGeU3/ETHrDUXnBT3e8&#13;&#10;Tnq3VHy5QV6grb/v+P///P/29v/6+////Pv///v//v/27/v/SGaiS3DAV3q+Uni5UHrCT3vCUYHB&#13;&#10;U3qzX3Gj2+P/+P//+v///P//+v79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f9//z//Pz0+P/47/7/5vr/ZX62RmOtYIPVUXbHU3y+WoTAU323&#13;&#10;UXi7VHfLTm/MSGutk7X04v//1/f/6f//5/v/9P//8Pb//v3///7///36//74///6///9/P//+///&#13;&#10;iKLcQ2OgU3/ES3nCT3nBUHi9Tnq3VX26QF2fscHy+////P339//7+///+/r///z//v/y9P7/SGai&#13;&#10;SW6+WHu/Uni5TnjATnrBTn6+VXy1Wmuf2uL/9///+v//+v/++v79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r7//z6/fnt+//19f//6v//bom+&#13;&#10;Pl6nV3zNTXbFSni0SHerSXeqU325VnzHTG/DW3+zRmmhKkiGNlCLgpjJ0OH/7vv/+//7/v70//33&#13;&#10;//z///r///z///3/+///+f/6iKLcRWWiU3/ESXfAUHrCUXm+TXm2VX26QFues8P0+////P339//7&#13;&#10;+///+vn///z//f/v9f//SWejSG29WHu/U3m6TXfBS3nCS326V363V2ie2uL/9///+f//+P78+v79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j4&#13;&#10;//z2//7u/f/y8f/93PL/cIu+QWOrVHvKU37KU4S+V4e5Voa0Uny0UHa9V3rLVHmmXX6zYn/BY3q+&#13;&#10;S2CXNkZop7K24+nb/v/t//zy//r///n///r///z/+//7+f/0iaPdR2ekU3/ESHa/UXvDUnq/TXm1&#13;&#10;VX26P1uctMT3+///+/z2+P/++///+vj///z//P/u9v//SWejSG29WXzAU3m6THbASnjBSny5WYC5&#13;&#10;VGid3OT/9///+v//+f/9+//+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9//y9v31+P/++f//9f7/7fb/c3+lRlSDXHCjVGqjRWScM1aOL1eMSnWp&#13;&#10;Wom3TX2rU3a6T3W8Tn/LSXrGUX7BWX/AO1aZY3y2yuP/7f//6Pf89/v8//v///j/+/r1/v/1g6Pu&#13;&#10;QWOqVXu5UHmvUoCzVH66T3LEXHfOTGOnqr3o7f//+P/69vz4/Pv///7//vr/9v7z9f//SV6fU27F&#13;&#10;U3fDU3q/TniyUH22S3u9Uny4WXqj2Oz/+f///f3/+Pz7+f76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Pz8/Pz8/////////////f39/Pz8+fn5+//z9PfsxMe+ExIOBQQCIh0jGhcgKCQyGRgmAAAOo6Ky&#13;&#10;//z/+vb//vb///v4//70///3///4///6/f/6/P/79/377fj0+P//9f/++P//+f//+v/++f74/f/6&#13;&#10;/f72+/z0///9JiYmCAYHLSkqDwwHEw8AsrNVqqY4pZc/sZ1HsZwvrpgpsJw7rpk+qZk5saI/pZYv&#13;&#10;r58/t6ZOpZJGOyYAGQMAGgQALBcAVkMAiXchwLBQ0cJdu6xHo5Qxo5Mzrp4/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q5UyrJYzrpgzsJo1sJ00sJ00&#13;&#10;r540r541r6E3q5w3rZ8+qJk8qJhAp5dCx7ljh3glBwIAJyEhHRkaDAcLwcDF/f3//v/9+fv2/P/4&#13;&#10;/P/69Pfw8/Xy/f3/8fD2//3///3///749e3r//3/+PX8+/r/+Pn9+///1dnYDRAFDA0AIBoOJRcU&#13;&#10;GQYIHgoAqZpHvbI/qo821LxYraIkQDcAEgUAIhYaIBoaHxsYHx8VAQEARUNEzMnQ//3///3////9&#13;&#10;///7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+v/2/P/6/P/99Pn88/r/+P//u8Xesb/c&#13;&#10;s8Plp73kk6zVi6jUgKHOWHqnPmOPUHeiXX++XIHFRXW/SnvHTHm8U3m6Wne5SmKeepW+1e3/9P//&#13;&#10;9Pn8//j///v//Pv2/f/0haXwP2GoV327T3iwUH6xVH66UHPFW3fLSWCkqr3o7v//+P/69vz4/f3/&#13;&#10;//3///z/9//09P//Sl+eU2/DU3fDU3q/T3m1UHy4S3u9Tni0W3uk1+v/+f///Pz++vz7+P35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rpg1r5k2sJo1spw3sJ01sJ00r540rp00rJ02q5w3saNCr6BDr59HqJhBr6FLVEUAAwACIRwgKyYq&#13;&#10;Gxkc+vr6////7vDt/v/78PXu/v/7/P75///99PT2//7//vv//vj///v3//779/P0//7//fz/8vP3&#13;&#10;5enqGh4dAwQAJyQdIhsVIhYKEgIAlYNTu61Xo5QtsJU6r5c1taYxwbdVaF0wDQQADwoEIx8cKCci&#13;&#10;Hx4ZAQAAHx0e393i9vT5/////Pz6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+vn3///7&#13;&#10;///7+fr0/f/5/P/78Pfw9//+6/n58f//8v//8f//7v//3/L/orbbXnGZRGKYXX+8THjBRnbAVoHF&#13;&#10;U3m6X3y+VG6rP1uLpr/e8v//9Pz///v///z//fz3///4iqrzPV+mWX++T3iwT32wVH66UXbGWHbK&#13;&#10;RF2gqL3o8P//9v/49/73/v7+/vz///z/+P/37fv/SWGfUnHDUnbCUnm+UXm3Unu5T3y/SXOvYICn&#13;&#10;2uz/+f3//f3/+/36+f74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8fHx////////+fn5+vr6+Pj4////&#13;&#10;4+PjS01aAAAFGxwWLy8nHxgfFQ4WBgACHxsSHB4GKCwTBQgACgsNtra+//7//v34///09vH4+vX7&#13;&#10;//7/////////7/Hw/P//9vr5/P//+v7/+v7//v///v////7//v3//vv/+f737/HuIyQoCgkRIh0j&#13;&#10;CAIARkAO0sqBo5U/q5g6sp00s5w0sJk5sp1As6E/rZs3pJYrs6Q9taRIqphEsJxT0b141sJ7uqda&#13;&#10;qZdBrZ0+saI7sqQ6saM5rZ43q5w5qZk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pw5spw5s504s504sZ42sJ01rp00rp00saI7r6A7r58/pZQ4rZ5D&#13;&#10;uqpTr59KNiYAHhooHRolFhQZHBwaU1RP4+bf/v/77/Hs/v/9+/387O7t9/f3+ff4//3///3///j/&#13;&#10;//z9/Pj5+vn1+Pn0/v//8/X0REZBAQMAFRMWJh8mIhcbEgYAgnksyr1dppY/rZhJuZw+spo6rpw6&#13;&#10;uKpRwLpwiYZTMS8ZHxsYEA4PGhkXMzMpBQUAycnJ8vH2/v///P79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vj8//v///v6/Pn0///2+fvu+f3u+P/v+//28/309f799Pv/6/L/8/n/8PX/&#13;&#10;19r9XnmkTGuhWYHHSXTAU37CVny9VHO0ZYPBQmGZco221+r79v////3///v+/Pv3/v/5k7T7OVyg&#13;&#10;W4HATXexTXuvU325UnfHVnXHRF2gprvm8v//8//1+v/4/v/6/fv+//3/+P/44/P/SWGdUnHBUnbA&#13;&#10;Unm+U3q7UXq6Un7DRm6rbImx3/H/+v7//////f/8+//6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f39&#13;&#10;9vb29fX1+/v7/v7+////zc3NMjIyAAMMIiIqIiAlHxkbGxEPFAoAe3ZYHBgAEBEAHSEAJSkaBAkF&#13;&#10;ERUWxMjH8vXs9/vt//3///3//fr/8vD1//7/9vb2+/v5///9/////////v7///7///7//fv//vr/&#13;&#10;//z/9//0+P35ISQpDg4aHxwnEgwMFAwAqJxqsKFOqJYyrZcytJw4sJk5sps9s6E9rpw4tqg7q5ox&#13;&#10;ppY2p5M8r51LpY9Doo9AppE+rJw9rZs3qZswq5suqpwxrpw2r6A9sp9A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506s506s504s504sZ42sJ01rp00&#13;&#10;rp00qps0r6A7saFBpZQ4rZ5Dvq5WnY02FQUAGhciHhskFhQVFBUPBAUAHiEYWVxV+fv4/f7/7u3y&#13;&#10;//7///7/8O7x//7///7/+/X3/fv+//7////79fbw9ff0dnh1AAEAIyMjJR8pIhkeCgAAbGIvzsdf&#13;&#10;qZ4qoY00t6BUuZ08s5k8rZdBrqBIoJ08wMF1qqmLAwAAJCIlIR8gCwsACAkA09PR////9vf5+fr8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v///n/+/b9+PP3////8/Tv/f/5+v329Pbx&#13;&#10;/v////7///7///z/9O//8+v///j/xNv6TGeSUHW5UnzGSHGzVHq5WXq9V3m5WHq5RmaXsMbe9P7/&#13;&#10;/Pr//Pb2/P34+fv2o8L/NleaW4HCTXa0TXqxUHy4UnnGVHXERmGkobbh8v//8//1/P/4//75//v6&#13;&#10;//z+9//62Or2SWSbUnPAUne+UXe+VHu+UHi9VX/HQGild5S85fX/+f3//////v/9+//6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pw5&#13;&#10;spw5sJ03sJ03sJ01sJ01r541r541rJo0rpw4r6A9rJw9rZxAt6ZOpZU+Tj4ACwcEHBkUKSYdDg4E&#13;&#10;IiIWDA4DAAEAJSUlYWBm//3/7Or39vP+//3//vr7///6//z1///9+Pj2/Pz6/v/9k5SPAAAAJiYo&#13;&#10;HxohHxQiDgQAW1IXv7hdqp82qJovsp49rpc6rpAwvqNIr5lEqJs/oZ8us7dYX187EA0IHhwdJCMh&#13;&#10;AQIAlZaI+fr19vb4/v//+/z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3///v///3/&#13;&#10;+vn+/v//9PX3/P///P//+Pz9/v//+vn+8ezz+vL9//r///T/8uT18P//dIutP2GhVnzHV37BTXOy&#13;&#10;WXy+T3K2XIHIMlWPmLHQ8P7/9/f5/Pj1///7+fv2s9P/MlSTWoDBTne3T3y1Tnq3UnnEVHXCSmWo&#13;&#10;lazY8f//9P/2/P/2/v72//34//r69f/9zN/tRmSYU3W9Une+UXe+VnzDT3W8VH7GPGKgg5/G6vv/&#13;&#10;9/v///3//f/8+//6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f39////////PDw8AAAAHh4eFxcX&#13;&#10;ICILIBwRDwMNSTo3ppllv7Vcp6IttrJFnpZVCAIAEw4IHh0iHiIhBA0IAAUA4e3j/v/99PTy///9&#13;&#10;///99/b0//79//39//n5//z+//3///7///z//vz//v3///7///7/9v/3+f//9vr/DQ8eFxUgJR0o&#13;&#10;CQAGUD8twrVmsKI4rJU3tZxAtZ88r5k0rZo0sZ85sqAyrpwwsp85rpo5tqFEpZAzqJQ1rZk2rJkw&#13;&#10;sJ4wsZ8vrZsrp5UpqJUvsZ08uqVI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Zs4sZs4r5w2r5w2sJ01sJ01r541r503s6E7rJo2q5w5sqJCrJs/rJtB&#13;&#10;uqpSsKBJVVIvFBEABgIAJiMSIBwRKCUgFhUTCggLCAYLGhcgmpeg/vv///7//v7+9/by///6+vz3&#13;&#10;/v/9/v//t7i6AQEAHhwfHBYiIBkhDgMARz4Xxr9lq6M0p5gxsp85tZ43s5o0vZ8/rZM2sZxDrJ9B&#13;&#10;rKo7p6pPBAQAHBkUHh0ZFRQPGRkN19fN/v/6+fn59PX3/v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P34/Pz6/v/9/P//+v//9f799///9v7/+P//8fb5/P///////Pj5//39//37/PLx&#13;&#10;6Pb/prrVRWOhUHS+Y4rLTXWzUne7Uni/V37NMVeYh6PI7v7/+fr8//z3///7/P77w+L/MVGMWn2/&#13;&#10;UHe6UX63TXm2UnrCU3fBTGmtiJ7N7f//9f/5/P/2/f3z//74//n38v//wdbnRWWYUne9Unm+UXe+&#13;&#10;WHzGTnS/V3/HO1+bjarM8P//+Pv//vz//P75/f/5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+fn5/Pz8&#13;&#10;/Pz8EhISBAQEEhISISEhHR0dFA4ACAMAa2QwsadfvrBXrJ02taU0pJctxrpomY9aEAcAGhYVGhoa&#13;&#10;HiMmBg4QAAMF2d/R/P/29Pfs+vvz+/r1//77//39//n7//v+//3///7///z7///9///7/v/79Pbx&#13;&#10;+P76tbq9FRkkAQMPExMVJB4eGQ0RHw8ArJxOrZs1rJU4sJc7tZ05sZwzrps1tKA9rZsvr5wzs6A4&#13;&#10;rpo3s58+tKA/t6Q+sp83tKI0sqAwsZ8vs6EztqM6taE+sJw9qpU6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r5w2r5w2r5w2sJ03sJ03sJ03&#13;&#10;rJo0r505sJ48uKVGsKBBpZQ4qZg+sqFJrqxZubVuYFoqCAEADgUAHxYbHhgcIBoeIR0cBQQABwYC&#13;&#10;Hh4cwsTD/v//+/z++fr+9Pny/v/90tPXBgUNDgsUGhQiJx4zCwEAPzgEt7FbsKc+qJwuvKpGp5Eu&#13;&#10;uJ84up80spQ0vqRDrJkzsqZEr6tQU1IQEQ8AIR4ZHh4UAQEAkZCL///97e3t/////f/++//+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v/6+v32/P/79vz48/z3+f//+P//9f//8fv6+f//&#13;&#10;+P789ff0/f75//75//r0//749///wtLrWHSxUHK8U3q7VHy6V37BTXW9VX/RNVuieJW96fr//P//&#13;&#10;+/r19vfy/P77zez/ME+FWXq9UHe8Un66S3m1T3q/VHjCTGuufpXH6Pv/9f/7/P/2/Pzw//74//n2&#13;&#10;7f//u9HmRGWYUXi7Unm8UXe+WHzITnLAWX/IPF+ZlrHP8v//+/v///3//v78/v/7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f39n5+fBgYGERERJSUlExMTFRUVGhQAh4BMwblmrKA6tKM5r5ksrZcq&#13;&#10;uKI7qZg8vK5njoJaDwgAEA0IHRwhGRwjAAILAAoA5e3g/P/2+/71///6/fz4+/f2//3///v9//3/&#13;&#10;//79+vn3/f75/v/79Pny4ebfMzc2AAQHDA8YGhsfGhoQIh8OFAgAKx0Ano5AsZ89tZ1DsZg7tZ42&#13;&#10;tJ80rps1sp49s6A3r5w0sZ44sZ44rZk2rZo0sJ01rZoxsqAysJ4wr50vr50xsJ03sJw7sJs+r5o/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Z06sZ06&#13;&#10;sJ03sJ03sJ03sJ03sJ03sJ03rZs3t6VBrJo4p5Uzq5s7saFCrJs/qpk9qaE/qJ5Fua9ot6x3Vkkp&#13;&#10;DAEAHRMJHBMOHxoUJiMcHx8XDg8JAAUBRkpL4ebp+////P/9yszLAAAEEA8XIhsrJBkpDQIGKB4D&#13;&#10;tK1ds6xCo5crtqU7qpYzspo4uaA5tJkwtps0tJs0sJ81pJk9salpCQMAHBgMJSIdCgoAMDAo4+Hi&#13;&#10;9vT5/////v7+9/z4+//8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v/6+/z3/v/6/v/7&#13;&#10;/P/7+v/69//58vv2+P/6+P769/73+//8/v/7///9+vn19fTy9///y9rxWHKvTG64WH/ATXa0UXq8&#13;&#10;UXnBVoDSQGataoev5vn//P////75+/z3/f/8zen/O1eHXXy/UHW8UHy5Tny4Tnu+VHrBVne8V3Cm&#13;&#10;8P//7fv7+v/2///1+/bw//v47v//qcPcR2udUHm5SnOzVXzBWXrJU3TDYYbNK0yDrsfj9P//8fH5&#13;&#10;//3//Pz6/P77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+/v7////w8PDAAAAHh4eHBwcEBAQIiIin51I&#13;&#10;yMJsmY03rps/vKU9sZcpvKA1r5Qttp4+o5E7wbVthXtKDQYAEgwMJSMoGRggAAUAAQoF4efj9/z4&#13;&#10;/v/7+/v59/f1/v37///99/b0//7/+/v7+vr65ObldXl4AAUDBQUHGBgaHR0fHx8XHB0ACwgAJBwA&#13;&#10;Z1sfvaxctqFGr5g7sZk3taAztaAzsJw5rZo7spw3spw3spw5spw5spw3spw3spw1sp00sp0ysp0y&#13;&#10;sp00spw1spw5sps9sppAsppC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03sJ03sJ03sJ03sJw5sJw5r507r507r5w9r5w9r5w+&#13;&#10;r5w+q5VJsqBOqJk8rqFDx7xjqJ5WU0kYEwkAEAgAFxERJiIhGxsZHSIcAAIAAAcEk5yb19jcBAUJ&#13;&#10;DAwOGxgfHhQsGQ4WDgQAqKBYs6pPqJw2q5w3sp85rpgzsZk1tp05sZg0tZ4suKIzpZctx7tvPjMX&#13;&#10;EggGIyAbIyIdAwQAiYmH//7/+fj/////+/v5+//6+f74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9vXz/Pv5//78/Pv5+vr4/v78/v/9/f/89Pbz/v/9/v/9+/369vj1/Pz8////////9///&#13;&#10;0+P9VG6rS223UHe4VH27Vn/BTXW9Un3MOmGmcY+16vv/9/v++/r1/P34+vz52vP/T2qVXXq8U3W9&#13;&#10;Unu5Tny3Tnu8UXm+Tm+2UGqk6v7/8P7/+v/6///3//76//r46f//kqzNSm+jWIG/Tne3Unm+U3TD&#13;&#10;VXTEX4LGMVGCssvh9f//+fj+//3//f39/P79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8vLy9/f3&#13;&#10;NjY2FRUVFBQUIiIiCgoKb2wPv7hdqZxArpo7rpUuvp83s5Mxv54/s5c2sps7pZY5wLdsgnpMCgIA&#13;&#10;GxILKCAgGSAmAwoQCxAU3+Pm8fX29vj3/v/9+Pj29/f19vb08/Pz/v7/pqerHB0iAAAHFhkgJiEe&#13;&#10;JSAaHxsQDAoACggAPjoAk4tAzMBusqBOr5lDr5Y5sps0s58vsZ8xr505sJ0/sps7sps7sps7spw5&#13;&#10;spw5spw3spw3spw1spw1spw1spw3spw5sps7sps+sppAsppC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03sJ03sJ03sJ03sJw5&#13;&#10;sJw5r507r507r507r5w9r507r5w9v6RTpo42s6A6uKg7opQntKhGw7hpn5VaPjQQDAYADwsAFhYO&#13;&#10;ICMcJSomBgwIAAYDAAAFDAsRFRMWKyUnHRIWDgEAqJ9cvLNWraBAqJg4r5o9tZ5AsJo3spo2tZ07&#13;&#10;sZc2t6MqpJIiuqtQmItWCgAADAERMS0sAAEAKCgo3t3j+/r/9vX9+/v7///9/v/9+f76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79//z8/ff5//r+//3///j//PX8//z///3//Pf+/Pf9&#13;&#10;//7//vz/9PT09fX1///96vf/vM/vTWupWHzGTnW4Unu7VXzBT3e/VX/LNVuafpu98f//9vn++/r4&#13;&#10;///7+fv26P7/c4uvUmutWHjBVHy6Tnq2T327T3e8VHa+PFiV6P3/7/3/+f//9vfx/fn2+/X16P//&#13;&#10;a4iwQ2qhVIC9UXq4Unm8UXDAWXnGWn29RmeUwNrp9P///v3///j//////f7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+fn5////9fX1vr6+BAQEGBgYHBwcDAwMJx4An5VOua1Hrp4ts5oztpU4u5hHuJVE&#13;&#10;tZg8s5s3sqE4opY0xr5rfnQ3EQQAGQwAEhQqHiE0AgQTEhQg3uHm/P//8fby/P75/v/7/P77w8XE&#13;&#10;VVZaAAAHCQcUKig2FRIjJh0OEQkACAEAODQFko9MysVxvrZTnJAsq5ZDrpVBspo4tJ0zs58vr50x&#13;&#10;rpw6rp1BsJw9sJw9sJw9sJw7sJw5sJw5sJw5sJw5sJw5sJw5sJw7sJw7sJw9sJs+sJtAsJtA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7sJw5sJw7qpMjvqY8tJw6q5Q3uKNGtKFC&#13;&#10;qp03ua9NzMVrfXkyNDADCQQACAUAIiIiJykoISMiJyUqHRgfJyAoFg0GDQQAioE8yL5nnI0wqpo7&#13;&#10;rZg9s5tFtJxEr5g4spw5tZ88spo4sKEgp5kuyrt6Lx8GFggZNStDFxYUCQwFiIiS/v3/8vH5/Pz+&#13;&#10;///9+/v5+vz7/v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8/Pz+/v7/vz///z///z/&#13;&#10;//v///n///r///f///r///v///v///7////9/v/7+fz17v7/jKLJQ2KjXoTPUXm+UHm7UXi9Uni/&#13;&#10;XITJMVaNiaTC8v//+vr//Pr7///9+fv28P//nLHQOlKSYH3HVHy6S3ezUoC+TXi8VXnFMlCQ5v3/&#13;&#10;7f3/+P///v/9/vz9//3/6f//VHOiQGmhTny4T3u4U3q9U3PAXnvHT3GuZ4eu2PD69v////3/+/T7&#13;&#10;//7//v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tJ0rtZ0xsZc2sJc7tp9Cr5s4pZUmpJkmoJgpvbdXwLlxfHZGIxwACAIAHRkQHxoWIBoaIBgWHBMM&#13;&#10;FQwAgHgvv7ZXp5k4uaZHsJs+s5tDtJpFsZdAr5g7s5w8tKA9sZ06q58lyLpagXJHDwAAGg4kGBMp&#13;&#10;AgQAIiUe6en18/L/+fj+/Pz8///7+fn3+vv9/f7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9f//8//98vr8+f3//P3/9vT59/H1//f8//r///r9//77///6+/z08ffr9Pzt+f/06fz/Ynqq&#13;&#10;QGOlU33HTnm9VH2/VHm/UXa6XYXCMleEla/G8f///Pz//fj+///9+fz18P//vtLrLkOCY3/JVny7&#13;&#10;SHSwVIK+Tnm9U3fFRGGlutH68P//7Pf7+///+vn+/vn/1/D/UG+nSnSwUX+7Tnq2UHe4VnbDYX7I&#13;&#10;OFiRhKLE6f//9//9/vz/+vP6//7/+/z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9PT0////9fX1+fn5&#13;&#10;7e3tBAQEHx8fHh4eIxsQEggAkIZLsaVTq5g5uKI9qo80vKFGt58/qpQvt6Y8rZ43saJFn484y7tj&#13;&#10;gnIaBgIBEQ0MGhgZJCQkCQoMMjY59Pj7tLq6PUFCCQsKFBUQIyAbIh4VIxsRDwUAEwkAZlIduqdr&#13;&#10;yLtvoJQ+n5Q4q589qpwytqM9tZtEtptCtZ0zs50tsp4ur541rJ49q5xBsJw9sJw9sJw7sJw7sJw5&#13;&#10;sJw5sJw7sJw7sJw9sJs+sJs+sJw9sJw9sJw7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03sJ03spw3spw3vKRKqZI0spw1uaQ5qZUlr5otvapBs6E7qJk0saNCoJY3sKVTsaZm&#13;&#10;XlEkFQYAEQEAJR8TLCYQEQoAYVkZx71orKA+oY8psZs4tJtBtZtEs5o+sZg8sps+sZ0+rpw4rJo0&#13;&#10;qZ05uKphLh8IJRgfIRkoFBMbCQ4HrLGq/P//6en1////9fbx+Pn0///9//7/9fT8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iqW2w9rq8P//8///6fP8+///////+vb3//39//z5+/r2+vz3&#13;&#10;+f/59v/79P/88v/+oLbnSWOdUXi9UHzFSnW5U3vAVXrBVHe5Vn20RmmPssvd8P3///3///v//f37&#13;&#10;+/738f//2On9RliWWnS/WXy8SXavUoC7Tnu8VXrKUG62aoKu8P//8P3/9fr++vr///3/l6/vSmio&#13;&#10;UXq4VIK+THi0TXWzXHzHYX/HLk+EnbzY7f//9//6/vz//vf+//7/+fr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+fn5+/v7/////f39oqKiAAAAICAgKiQkCgQANi4KvbF1rqBItaM/ppMttqA7qZUy&#13;&#10;u6dEsZ85qJk0sqJCtKREnYsn1MNabWhLEw0AGhUAHx0QEA8KAAACNjk+ERQbAAAFGhwbIyMbJyQT&#13;&#10;HhcAEQcARzsTmo1hxa9kuaRTqJg4ppkxs6RBtKREr5s8r5g7tZpBtJo9spossJsosZwvsZ85rZ8/&#13;&#10;qp1BsJw7sJw7sJw7sJw5sJw5sJw5sJw7sJw9sJs+sJs+sJs+sJw9sJw7sJ03sJ01sJ00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03sJ03spw3spw3qZRBtKBHr5w2rZstuqY2sp0wp5Es&#13;&#10;sZo6sZ0+sJw9sJ46sp9AuKZQw7Brn4lXTjcNDwkACgQAWlMNvLRhpZpAtKRFsZ06tJw6sZc6tJk+&#13;&#10;spo4s506tKBBrps8p5g1qZw2yr5ycmUwGAoAGxAYHBodAAIAHSQc8/rz9Pn8+v3//v//+/v5+fr0&#13;&#10;/f37//7//fv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T3axNViPZYSyxN7/7P//6/n/&#13;&#10;8Pr8/P/97/Hs/P/7+///6/L47vr/8v//3u//rcDeVG2nTWupWIDGT33ITHi9UHi9VHa+W329SW+g&#13;&#10;Y4Sl2vL+8fv//vz///v//Pz6/v/49P//5/b/fY3KSWCsWXy8UHq0Tny3Tnu8U3jIUm+5Rl6Ovs/r&#13;&#10;7Pj/+////f3/6ef0W3O5S2qtTXi6UIC+S3m0Tna0X3/KU2+2S22dv9/27v//9f/3/fv8//r//v3/&#13;&#10;+/v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7sJw7sJw7sJw7spw5spw5spw3spw3spw1spw1spw1spw1raBC&#13;&#10;qps+qZk6rZo7sZ08t6BAtZ88sJg4r5Y5uJ1CtptAposyqo82v6ZMxKtPuqFFmphNkI0+trBatKpR&#13;&#10;q5tEqpY/sZk/sZc6sZg0tJs0spszs502s6I5qZo1ppo4tqlJsaN2KBsAFwoCKSEhFxkOBQsAvce/&#13;&#10;+f/78vrv/P/69vj3///////7+fn39/b+//3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ZZDfR265RGqoTW2cUGmIf5KixtTX6PHs+f/67fTt7/n49///5PP/o7PUaXykU2iVTGajZoXGSHK6&#13;&#10;RXO+U3/EVX3CUXO7YILCOl+MdJay7v//7/r/+vb///v/+Pj2/P/29///7/z/qrr3OlCcWXy8VH64&#13;&#10;SnizTnu8UnfIXnvHWHKjXG+NucXR7vX91tbif32LTGSuW3nBTHe5TX27Tny3Unq4XX3IPVmgdJbE&#13;&#10;3v7/7f/+8//z/fn6//n/+/r//v7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9vb2/////v7+/Pz8////&#13;&#10;+Pj4t7e3AAAAHh0iHRwaIx0NFw8AraRfsqdLrqQzrKEurqE7p5k5r6E+sqM8rqEuq5krtaBFrJNB&#13;&#10;qqRQurRoZ2MmCgcAIiAKGhkXIB4rGxosFxYmEhEWCgYAXVc1rqhstaxdsKZFn5QrtJs0tZ0vuacr&#13;&#10;sp8mp5QstZ1Fu6FXrpFHtJY+uZw2uZ8utJ0rr5wzrZ47q55Ap5xAr505r505r503r503r503r505&#13;&#10;r505r5w9r5w+r5xAr5w9r507r503r540r58ur6At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7sJw7sJw7sJw7spw5spw5spw3&#13;&#10;spw3spw1spw1spw1spw1p507raBAr6JGrp1FrJg/sppAtZ4+tJo7uJ4/sZQ5uJhDvJxHu5xBtJcy&#13;&#10;rZMkvaQus7JVuLVYoJs9raJIpJQ9tZ9MsphDspc8tps0uJ0yspwvsZwxr540pJcvrJ8/xbpeY1Q3&#13;&#10;EgMAJRoUGxYSAAMALTYl9f/39v/6+f/z+v/y/f/8+/v9///7///9+vn//vz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3///3///7///7/&#13;&#10;///9///7///9//////////7///7///7///3///3///7///7/////////////////////////////&#13;&#10;/////Pz8////+Pj4////+fn5+/v7////bm5uAAUAIiQjHRotCgMKVE8pt65rtaRUqpI6tZg8v51D&#13;&#10;u5dBtJI7u6FErZcysaYyqqEos58ssZ41xrFec18iFgQAIREAKxsKIRQCDwQAJRoAjX9B1MN1s6BE&#13;&#10;qJEqvaI3r5Ml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r5w9r5w9rZ45rZ81r58wsJ4wsJ01s5o+rZJFuZxSr5U+&#13;&#10;tZ4+s6U4nJEltq5MqKFGIRkwFAwhIhsrEgwYCAMH8u7t///2+Pbq///x///z///0///6/v/9/v//&#13;&#10;/P///P7/8vr8+///9vz8+/z+//////r+//v///r///z///z///7////99vfy/v/6+f/0+P/z9ff2&#13;&#10;/v///v/7+Pr1/v/5///69PPv//78//7///7///7///7//v///v/9/P/7/P/6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YInLS3S2TXW6UXm/TnjAUnzGTXfD&#13;&#10;R3G9S3XBSnTASXO9THS8T3W8Unm+U3q9U3i8TIC8UYPCP260WH/KUHTCXHnFZX7ARVmMn6/R7vv/&#13;&#10;9///9f77/P/79/jy///7/v359P//6vz/6Pv/nbTUNU+AZ4fEUXa8TnXCSnXBTHrFVIDHVIDFUXm/&#13;&#10;TXO6TnO6U3W9SIGqTYOzTn68TXS/UnPEYnvNTmGmZnaq2eT/9///9//59fvv/v/2/v/6/v7//fz/&#13;&#10;//39//3///7///7//////v///P///P//+////P///v///v/////9///7///6///6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3///7///7///7////9///7///9//////////7///7///7///7///7///7///7/////&#13;&#10;/////////////////////////////////Pz8/////////f39+fn5////vr6+AwgBDA4NGxkmIhwg&#13;&#10;DAUAp55lpJRGvqlOuZ9ArpAwvZtBuptAtJk+tKA9r6IyqZ4oq5cntqM7q5dByLVxdmQ0DwAAIxYA&#13;&#10;DwIAVksdwrh9w7dtl4cytqJDv6hBrJEoxak+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r507r507rZ47rZ43r58y&#13;&#10;r58ysJ01sps9uJ1MtZlIsJc9sZs4sKI4pZk1yL5pYVgLAQALKyUxFxQfAwAHUlBV/Pj5+fj0///4&#13;&#10;///2///2///2///6/v/9/v///P///P//9f3/+////P//+/z+9vb2/vz9//3///3/+fP3//3/8+7y&#13;&#10;/fv8/f37/f/6+//5+//6/v///v///v/9/v/7///78/Tv///7///9//7///7//////////v///v/9&#13;&#10;/P/7/P/6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9///9///7///7/v/9/v///v///v////7/&#13;&#10;//7////////////9///9////////////////////////////////////+vr6/////Pz8/Pz8+vr6&#13;&#10;+/v7/v7+mZuWDhANGxsdFhIREgoANy0JvLBkppc0tZ84tZw1up84tpo3rpU7sp1Cr6E2rqEvs6A3&#13;&#10;r5s4tKBJpJNFu6xnjX9AQjcAmI9KwbhpqJ5Hppk5s6Q/sZ42q5QtsJczu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03sJw5r5w9r5w9r503r503sJ03sps7spk/s5pAtqA9rJkzqZs4talTp5tfIxcAExQOHx4a&#13;&#10;IyMjAQAE//7/+PX8//7/7u7w///////7///7///7/v/7/v/9/v///v//+///8PT39/v8/v/////9&#13;&#10;///7+vn18+/u//3+//7///7//Pv//v//5ufpjZGScXV0zs/T8vP3+fr8/f/+/Pz6+/v5///9+fn3&#13;&#10;/////////////////v///v/9/v/7/v/7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9///9///7///7///7&#13;&#10;///9/v/9/v///v///v/////////////////9///7///6////////////////////////////////&#13;&#10;/v7+/Pz8////9vb2+vr6////+vr6////2dvYHx8dCwwGJiIfIBocCwMAf3Y1yb9go5Mmv6s7spwv&#13;&#10;q5Mvt59HqpU8sqA8r6E2tqQ+ppQypJM3sqJLqZpHsKRQxrpksKVJopkyrqM3rKAwqZkqsJ4yuKA8&#13;&#10;tpw9spc8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00sJ03r5w+r5xAr5w9r507r505sJw5rZc0tJ45tqE2qpkw&#13;&#10;rp9CwrRtWUklFwYAISUWISMWAAIAcHBu+vv///7/+vn///7///7///7////////9/v/9/v/9/v/9&#13;&#10;/v/9+/389vj3/v///f/++vr4/Pz6/f75///7/Pz6+vr6+vr6////oaKmICEmAAAHAQEJBQYLycrP&#13;&#10;/P3//v///f39+vr4///9/f37/////////////////v///v///v/9/v/9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Wn29QWSmSW+wWn/DW4LHW4LHU3vBT3e9&#13;&#10;Unq/T3e8THe5T3i4T3i2Tni0UHq0VX24YX+9YX+9X3y2RV6US2GQjKDD5vb/6ff/9v/+8vzx+//z&#13;&#10;+/7z/f37//3//Pj///j////4+/z3+Pv/9v3/8v//l6vQOFOAU3OmXoO5Vn+3Tni0SnazTXi6Un3B&#13;&#10;UXvDTHa+W3vEVnS8ZYLEZHy4R12OcYOp6vn/8f7/9P/79v7x/P/z/v/z+/z0/v/6//7//Pn//P/6&#13;&#10;/P/6/P/6/v/7/v/7/v/7/v/7///7///9/////////////v///v///v///v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v/6/v/6/v/6/v/7/v/7/v/9/v/9/v///v///v///v///v/9/v/7/v/6/v/4/v/4////////&#13;&#10;/////////////////////////////////f39/f39+/v7////////8/Pz9vb0qaqlBwgAIB8bIRwj&#13;&#10;EQoEFQ4Ar6hXq6QyqJwir5wzrpc3vKdKrJc8r5w9rJk6p5gzsqNAsKBBrp4/qJk8qJo6r6I8qJwu&#13;&#10;sKUxo5cfr6Enuqk1sZwxsZs4uaBGs5lE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p0ysJ01r5xAr5tErZxCr5xA&#13;&#10;r507sJ03t6I5s54xrJsnq50wtqhPo5RbIA8AJBEVExkLFRkLIigc6u3m/P/9/P3/9vf8+Pj//v7/&#13;&#10;/v7///7///7////////9///6///49vjt///4///99fX3+vv//v//+fr8+vz79vjz+/73/v/6goR/&#13;&#10;AAACDAsTLSs5GhcqAAAHGhsgxcbL9fb6/v///v//+/38+vz7/v///v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v/4/v/4/v/6/v/7/v/9/v///v///v///v///v///v/9/v/7&#13;&#10;/v/6/v/6/v/4/v/2/////////////////////////////////////Pz89vb2/////Pz8+/v7////&#13;&#10;+Pj4///9/v35Q0Q8AAEAKCcvHhobGhYAU08Qy8hfm5QfsqM+sZ5Ar5s8sZ0+r5o/r5pBq5w3tKVC&#13;&#10;rp88qZk5sp9Ar507qpkwtaU2sqEtsqIrr58orZkor5oxuKFBtp5EqJA6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p0wspw1sJtAr5tFrZtFrZxCr5w9r503tKI2rJsprp8osqU1rqBIY1MfFAMALhwqIygiAAIARUtB&#13;&#10;/P/47/Xr5Onj/v///v///v7//v7///3///3///7////////6///2/v/x///2+Pfz/Pz+/v//+fz/&#13;&#10;+Pv/+Pz9/P/91NnSUlVMAwQAFxgTGBYZHRchHxknLC0yAAAFIyQp5OXp9/j87e7w9vf5/v///v//&#13;&#10;/v///v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P/2/P/4/P/6/P/9/v///v//&#13;&#10;/v///v///v///v///v/9/v/7/P/6/P/6/P/4/P/4////////////////////////////////+/v7&#13;&#10;/v7+9vb2////+vr6+/v7+/v7////+vb18vHtycrEICIdCQoOJCQmDw0BCggAn5xNr6lHq55CsJ9D&#13;&#10;ppQusJ03sZw/tZ1HrJ81qZw0rp88q5g6taBFvKdMrpc6r5g6qpIutZ43u6Q8uKI7spw3q5c2r5o/&#13;&#10;uaRL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50usp00sJtAr5tFrZtFrZxCrZ09r503rJkwrJoqtKUur6Mzqp9F&#13;&#10;XFAWFAQAKxoiExYfCAsQBAkFXWNZ9fzs/P/z5+3h7vPt/v///v7///z///3///3///7////7///4&#13;&#10;//7y///4+/r2////9/j87vH2+///8/j8lpycGyAcAAIAFBYLKiceJCAXIhsRHBUNFBQUGhocBAQG&#13;&#10;MTA15ebq/v//+f3/8/f4/P///v///v/9/v/9//////////7///7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5/b/8P//8f//6vr/5vf/z+L/r8PmsMPrq8Hq&#13;&#10;pbrno7jnprvqp7zrqL3ssMT2us7/4Ov/6PH/9f//7fX/9/7/+////P//+/73+fvu///z+frs/Pzy&#13;&#10;//77//r///v///v///34+O7s/vn2//7/6+zx+///9///8///8f//0eX9tsrlrcHiqb3ipLffp7rk&#13;&#10;sMPuuMPx0Nv/8v3/8v3/9f//8Pn4+//79/3z/f/5+vv2///9/vz9//3+//3+9vT1///9/P///P//&#13;&#10;/v////7///7///3///39//39//39//z///3///7///7///7//v///v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P/2/P/4/P/7/P///v///v///v////7//v///v///v/9/v/7/P/7/P/6/P/6/P/6////////////&#13;&#10;////////////////////+fn5/////Pz8+fn5+vr6////9vb2//////v8+fj2///7X2FcAQUEFxsc&#13;&#10;Hx8fEA8AODQExb54nJA+sKJCsaA3r5wztp9BsJhAraEzr6E2qJk0sJ0/s55FrJI+sJZCt5tHtZpD&#13;&#10;s5g9rpU4sJg4sp49r5s6q5g5sJ0/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50ws5w1sps+sJpErZxErZxArZ09&#13;&#10;rZ47r503r540sKEupZkruK5Pk4hGEQMAIRAIGRklJSUtFBYVAAIAR0s80tnJ/P/0+v/4/v///v7/&#13;&#10;//3///3///3///7///77///6//v3//779/by/v789/n4/P//6/DzaW5yAAEECAkLKSolJyUZFRIA&#13;&#10;DAYAIx0AGRQAFxQNHhsWJyYiAAAAODg64uPn+////P///P///P///v/9/v/9//////7///7///7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+P709fr0/P//6Ozv/v7//Pr///3//vv/l5ab19fX/f37/P758/jy&#13;&#10;/P/9+f76/P///////////////////////////////f39+vr6////////////////////////////&#13;&#10;/Pb6//7////97/HsAgcDCAwLIiMlGRgWEgkCeG5NxLhsnZAqsaA2s6A3sZs4s5w+raAuraAwrZ81&#13;&#10;sJw9sppCs5hHtJdJtpZJtpdHtJhFs5lCs5pAsJw9sJw7r505r50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tJwy&#13;&#10;s5w1sps9sJtArZ0+rZ09rZ09rZ09rZo7rpw6tKM5qZsuqp44vbJgjYJMKBoABgQHIB4fGxsZHyAb&#13;&#10;AAEAICMcsrSv/v/9/P3//f7/+Pf///7///7/+Pb5+vb1//77//n//ff7/fz69fbw/v/4yc7HQUZC&#13;&#10;AAECDQ4TKSgtGxoYJiMUCAMAT0kXwbx6bmgcCwYAIhwMKSUZIR4XAwMBQkNF8/f6/P//9fv7/P//&#13;&#10;9vj1+/36/////vz9+ff6//3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P/7/P/98fX2/v//9/X/7+v5+PX/&#13;&#10;JCEoBAIFEA8NU1RP/v/6/v/79/v67/P08fX4/f39+/v7+/v7/////////Pz8/Pz8////////////&#13;&#10;/////f39+/v7/Pz8/f39/f39//3/+vX5/Pz89vj1pqulBQoGDg8UIR4pEAUVHQ8Csqhguq9Gq5ss&#13;&#10;p5UpsZs2tJ09raAtr58wr540sJw5sps+s5lCtJhFtpdFtJhFtJhEs5lCs5o+sJw7sJw5r503r503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tJs1s5s3sps7r5w9rZ45rZ45rZ47rZ0+uKRLp5Q4qpgyrqA1p5svraNB&#13;&#10;taxhqp9fLyoVFhMAHBgMIh8YMC8tAQACDQwRiYqP/v//8vP1////8/Px8vHv///9//79/Pj3//3/&#13;&#10;/fj8/v37/fz4jI2HGhsVAAEAHBwaJCMhHxwXEgwACAEAfnZFxr95rKVNxL5eaWM/CQMAIhwEGxgH&#13;&#10;JSIbAAAAZ2hs9vn++f7/+////P//+/369vb2+vj5//3/9O/1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7u//7u//7u///w///y///z///1/v/3/v/6/f/8&#13;&#10;/f/+/f/+/v7//v7//v7//v3//P/6/v/7/v/7///9//////7///7///3///3///3///7///79///7&#13;&#10;///6///4///4//7///7///7////7///6///6///6///7//78//z///z///z///v///z///v+//v+&#13;&#10;/v/7/v/6/v/4/v/4/v/4///6///9//////3///3///z///3///3///7////7///6//77//39//r6&#13;&#10;//v8/Pj5+vj7//7///7//////////f/8/v/7+Pv0/P/2+/71/P/2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+v/7&#13;&#10;8PTz/v//8vL6//3///3/HRojBgEFGRUUDAkECQkBJyggyMrF+fv6/P//+Pv/////////////////&#13;&#10;/////////////////////v7+/f39/v7+//////////////////v9//3/8vD1/v//6/HnGR4XCQkR&#13;&#10;HRYoIBMnGwoCbmEbvrFJrZ0staMzsJo1s5w8r58ur58wr58ysJ00spw1s5s3s5s5tJo7s5s7s5s7&#13;&#10;s5s7s5s5sJ03sJ03sJ01sJ01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tJo5s5s5sps7r505rZ80rKA0rZ45rZxA&#13;&#10;sJtIrJZBsZ0+s6I4qZwqp5straNEsadQw76ESEIQCAIAIhsLIxodKiQyCgYXBgMUbGtz////8PHp&#13;&#10;///2///2/f31//z7//z9+fjz/v35///9bWtsAwEECQcKKSUkIh8YHBYGDAcALSYAraRpvLNooJY/&#13;&#10;opg3qZ05wLaBZlwrCgIAIBkAKCQYGRgUAAACZmlu+///+///4ubl9vj1///99/X2//3//vn9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v///v///v///x&#13;&#10;///z///0///2///4///7///9//7///7///3///3///3///3//v/2/v/4///6///7///9//7///3/&#13;&#10;//3///3///3///3///7////9///6///2///2/v////7////////7///6///4///4///6//39//3/&#13;&#10;//z///z///39//z7//34//32///0///0///2///4///6///7//////7///3///3///3///3///7/&#13;&#10;//7////9///7+PTo//7y///2///4///79Pb1+Pz96e/v9fv77/j38fr39v/49P71+//4+//2+f/0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P//+vv9+Pn+//7/+fb/OjQ+AwAEIRsbFxQNLy0hFxUIEBAEAAEAgYOC&#13;&#10;8/b99vn/9/f3+fn5/Pz8/f39+vr6+Pj4/f39/////f39/Pz8/v7+/////////////v7+//////77&#13;&#10;8u7v//z///7/NjkwAAIAHRwkHBQjLB8mFAMAWEoD08RfqpsorZwqtqA7s5w+sJ4ysJ4ysJ4ysp0w&#13;&#10;sp0ws50wsp0ysp0ysp00spw1spw1spw3spw1sJ01sJ01sJ03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tJo7s5s7&#13;&#10;spw5r541raAwrKAwrZ43r5w+rpdHtJ1Nsp1Aq5gwrZ4psaQxrJ83pJg2oZlEz8d8f3VACwAAHhMN&#13;&#10;JBolIxorFg8hAgAIc3Nz///2/P7w9fXp+vrw/v35/vr5///21dbQJCIjBQMIGRQbIhwgJyAaEQoA&#13;&#10;DAQARjwHu7FqvrRfqJs/rJ49v7FOpJUypppSxbp4TkMOFw0AHxgEHBcRJSUnAQIHcnV69/z//P//&#13;&#10;/f/8/v/9/v37/Pr7//v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v//8vP1/v//+/r/RUJLAwAEIx0dKyQe&#13;&#10;IyARGRYDJSQOKisZExUKAAAAOjpC0NDc////+/v7+vr6////////////+Pj48fHx/v7+/v7+////&#13;&#10;/////v7++/v7+/v7/f39+vfy//z78e73KyoyAgMAEhMOGhUcLyUmCwAAOCgArZtPu6lHqZcnsJws&#13;&#10;r5k2s5tBspw3spw3sp00sp0ysp4usp4usJ4usJ4usJ4wsJ4ysJ01spw1spw3spw3spw3sp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5o9s5o9sps7r541raAurKEurZ80r5w9sJpHsplHsJk8s502tqIvrp0rrJsy&#13;&#10;tqdEq6A1pZg4w7dtj4JOFggAIBMLIxkaIxwjIBshAwECW1xW+/z0///29PTs///6///7rK+kDhEK&#13;&#10;CwsLEg0TIhsiIhgXFAgAHBIAhHo/zsN0qJs7s6Y+r6E3p5Uvrps8sJ1Bppc8qptIxLd1RjkMFw0A&#13;&#10;Jh8VGBYXICEmAAMIhImN/P//+/388vTx///9//7///7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8vTx/v//&#13;&#10;/fz/ZGJnBwIIJyEjIBkTHBYIGRQAHhoAEA8AGhoCGBgMKCgmBwcPAAALrKys4uLi////+fn57u7u&#13;&#10;+/v7/////////v7+/////////f39/f39///////////////44NzZNTM4AAAHGxogMSwyIRsdCwIA&#13;&#10;QjcCn5JEybhgoo4rrpkuvKc8rpc5tJxEs5o9s5s7s5s3sp00sJ4ysJ4wr58wr58yr540r541r503&#13;&#10;sJw5spw5spw5spw5sp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5o+sps9sJw7r541raAurKEurZ8yr507sZtG&#13;&#10;sphEsZg7tp83t6ExrZkpp5Mwr5o/sKAvrp00rZ5Du61ko5ZhKh0ADgMAIBgOIh0aJCAhBAIDV1dX&#13;&#10;6+vp/v/65OPecnFsBwsMCwwOHx8hKiYlGxQMFgsAJRkAr6JruaxesaJHqZsxo5Mmu6k9sJsyt6E+&#13;&#10;sJk7tKM5sqJCrp5RxbiBTEIhGREEFxMSISInCQwTAAEFyMzN+Pr5+vz5/v37//7///7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P///P///P///P//+///&#13;&#10;+///+///+///+///+////P///v///v////7///////7//v///v///v/////9///6///6///6///7&#13;&#10;///9/////v///v///P///P//+///+////P///P///P///v/9/v/7///6///9//7///3///3///3/&#13;&#10;//3//v///v///v/6/v/2//7///3///7///3///7///7///7//////v/6/v/2///0///2///6///9&#13;&#10;//////7/+/jx/Pv3/P3/+f//9f//2+r/b4OmdIu1coq6c42+eZDCepDBhJfCdIWwn67V5vT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+/34/P77j4+RCggLHxscJSAdGBEHEAkARUAjl5RzHBwABgYAISISGBkUHyAl&#13;&#10;GBgkAAAAVVVVwsLC/Pz8////+fn59vb2+Pj4/Pz8/////v7++/v7////////////9PT01tPMMi8q&#13;&#10;AwIAKScsHhkxFg0gBgAAS0QYt65ftqpGoJInwa5FrJYxsJk5tqFGsZtFtJk+tJk+s5s7spw5sJ03&#13;&#10;r503rZ45rZ47rZ09rZ0+r5xAsJtAsps9sps9s5s7s5s7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5o+sps+sJw9&#13;&#10;r503raAwrKEurZ8yr503t59HtpxFspg5rZQtsZkruaI6u6NLtp1Ns5w0qpQttKI8qJo6ua1Xtq5m&#13;&#10;ODEACwUAJyEVEw8QHhsmCQUUR0ZOv77DNTYwAwQAEhQtExQmICEjGBYHCAQARj8Jv7VwuKtcsqFJ&#13;&#10;pZI2taFAuKI/rJUuuaI6po8lvqg7q5girpwwsqJLw7V2Wk4oFg8AIx8eHh0jAAMKIict3uLj/v//&#13;&#10;/v/9//78/v37+fX0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v/7vLy6FRUVEw4SHhoZJh4bFA4AMiwWxsGh&#13;&#10;sKyHr6+LUE8xAQIAEhEMHR4jGBgkMzMzAAAADQ0NkpKS+Pj4/f398vLy/////Pz8////////+/v7&#13;&#10;////////7+/v2NjYKyghAwAAICAWIiAlGxEzBQAWZF1Lv7iBrqdMpZsssaIvrJosr5k2uaFHq5Y9&#13;&#10;q5U/tphAtphAs5o9sps9sJw7r5w9rJ49rJ1ArJ1ArZxCrZxEsJtCsJtAsps+s5s7s5s7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5o+sps+sJw9r505rKAwrKEuraAwr503rpc6sZY9t508vKE6tJwwsZgysZhEsJZL&#13;&#10;tp03u6Q9rZgttKM6pZw1sKlRurVxPzoQBgEAKSMnFhIhJB81AAAMCAcNAgMAICIXFRU7ICA6CAkN&#13;&#10;FBMAenhHxb54qKBLopU5rZo8sZo9tp9Cs5o9spk1tJs0uKIyrZgltaEmq5cnyLdbXU4LFgoAIhkI&#13;&#10;HBgVHRwkAwYNrLG3+///+Pr5/v/9/v37+fj2//79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rpw6rpw6sZ89s6E/rJw8qZg8sKJJu65gWk8NDQMAJB4AJSANGRkX&#13;&#10;Jyk1DQ8lHCA7JhsIDwIASjsArJhCxKtOs5c0r5crs58usaYqpJskqaE1rqBAsZ1Es5hBuZg7vZk7&#13;&#10;lZBPw7yFbGg7DQYAHRYMIhweJyIoAQAFent99Pbz/v/79ffy/v/79/n4//7/+vn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48r5s6r507sZ89r507qJg5q5xB&#13;&#10;saJRvK9pXFEZDQYAHxkAJCIWExMTHyIrFhgnEQcAYVUlr6FaxbFbuJ9Cspk1tp05tp83raAwrqMw&#13;&#10;qZ4yrqE7sJ0/qpE3wKFGrIowwLuBhX9NCAMAGRMAKCEbIhwgAQAFT05U6Onr/v/98/Xw/f/5/v/7&#13;&#10;8vTz/Pv//Pv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p47&#13;&#10;sJo3rpo3sZ06sp47rpo5q5g6qphCr55Qzr98cWYwCwIAHBcAKCMOAwEADQ0DiYE5tatju6tdpZM9&#13;&#10;rpg1t508sZY/sJZCrJc+t6VBoJMguaw5qJcutaFCrZQ6xapTmZVoEw4AGxUAKyUZJyEhAwAFMS45&#13;&#10;7+72/v//+vz59vny/v/6/f75+vr4//////7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506sJo3r5k0s504tZ86s506sZo6r5o9qJQ+oI9Bybp1eGwwDwUADwgA&#13;&#10;Qj0XoZ14vLNUt6xQpJc7opE1taFAs5o9qo8+uZ5RspdIr5c9s6IwqpwisKMwppcyv61brZlQHRgA&#13;&#10;GRMAJB4SGxYTDAcNKCUw6uj1//7/9fb49/n2/v/6/v/49fbw/f37////9fT5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5s3spo2sps0tJ02tJ02s5s3tJw4tp48&#13;&#10;t6BCrJc8rZtFtqdWt6pesqhhsKdkr6ZlpJgsp5svraE1saI7sp9DrphDsJVEtZhKsZVEt5xDtqAz&#13;&#10;rJwjq6AkrqM4tapoRjkMBgIAIx4YGxcWCgcODwwX29nn//3/8/P7/v//+fv2+v30+/71///6///7&#13;&#10;9/f3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pw3tJw4&#13;&#10;tJ02sps0sZozsZgys5o0tp03rJQwuaE/qpY1uKVHvKtPq5xBsKJJrqBItaU0rp4traAwq50zpZU2&#13;&#10;sJxDt59HrJE6tJQ/vZ5DrJQqtKAvs6g0vrhaTEYWDQcAJSQiEA4RHhsiBAINs7G/8vH//f3//v//&#13;&#10;/v//+/739fjv9/rx///6///7+fn5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03s504s504spo2sZk1sZk1s5o0s5o0uaA6tJ02sps0qJIrqJUtsqE4sJ82&#13;&#10;qZgvtJ4xrJcurpw4saI/rJ02q5w1tKE7uJ87uZs7spIuuZ4zrZcwvK5WcWsvBQMAFhcSHBsgFBMZ&#13;&#10;EhAbcHB89/f//f3//v7/9/j6+Pr1/v/4/v/2/P/2+/z2+fn3+fn79/b7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rpw2r5w2sJ03spw3s504tZ05tJw4spo2s5w1&#13;&#10;r5gxspszuqM5s54zrZgrsJ4wsqAwtZw4s5s5rpk8r5w9r6M3q54urJoqtJ4xtpovvqE7sJQxy7Vg&#13;&#10;hXY9CQIAFBUPHSIoICMoAAAHP0JJ+v3/+v3//P//+Pn7/v/9/P/4+v30+Pvw/v/4/v/6/Pz8////&#13;&#10;/fz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rZ43rZ43rZ45&#13;&#10;r505r505sJw5sJw5spw5spw5spw5spw3spw1sp00sp0ysp0wsp0wtphAsZY9uKBIr5w9p5svqZ4r&#13;&#10;uqs2qpchspspvKA7u6BPqZJcGgoAHRUSFBgbGyQrAAIFNDg7+///+Pz9/P///P///v/7+/73/v/4&#13;&#10;/v/2///4///6///9//////7///7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rJ83rJ85rZ45rZ47rZ47r507r507sJw9sJw7sps7sJw5spw5sJ03spw1sJ00sp00&#13;&#10;uJdGvJ5Kr5g7qZc1t6pEq58zpZglu6w3uKQ0t6BDtJthJA8AHAwNIBglKi8zAAMFMzk3+///9Pr2&#13;&#10;+P35+P339/rz/P/2/v/2/v/2/v/4///4///7//////////7///7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rJ85rJ85rJ85rZ47rZ47rZ09rZ09r5w+r5w9sJw9&#13;&#10;r5w9sJw9r507sJw5r505sJw5tphEtZpBsJg0q5gysJ9DtaRIppkvpJYrrJ06uKZcRjEWJRETHxEg&#13;&#10;JR8tBgoJFyEZ197X+//78/jx/P/6+P70/v/29vnu///2///2///4///7///9/v///v///v///v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rZ45rZ45rZ47rZ47&#13;&#10;rZ09rZ09rZ09rZ0+r5w9r5w+r5w9r5w9r5w9r5w9r5w9r5w9sZc6spg5tJ02r5w2p5M6sqFJsKFE&#13;&#10;qZxAwbZmYFMeDQAAJBYlIRUrGRUkCgwHpayc+//68vfw+//5/P/2/v/2+vzx///2///4///4///7&#13;&#10;///9/////v///v///v///v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r507r507r507r507r507r507r507r5w9rZ47rZ09r507r5w9r5w9r5w9r5w9r5w+sZsu&#13;&#10;uaI6sZo6s5w/s55BppI5rZ5LxbhyWlEaDggAJR4UGxMeHxowBgITdHRq/P7n6e7o/v/7+Pr1///6&#13;&#10;+vvz+fnx///6//76///7//7//////////v///v///P///P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ps7sps7sps7sJw7sJw7r505r505r505r505r505r505&#13;&#10;r505r507r5w9r5w9r5w9saEqsZ0tr5g4tZ1DtZ5ArJg/ualcg3k8GBMADQwAHR4YIiMoAAAMVVJd&#13;&#10;///2//7t/v//7Ozs+Pj2///9+fjz///7/fz4+/n6//7///7///7///7//v///v///P///P/9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5o9s5o9s5s7s5s7spw5&#13;&#10;sJ03sJ01sJ01sJ00r540r541r541r503r505r505r507saIrp5Ulspw3tp1ArpU7tZ9Mx7puLCMA&#13;&#10;CQkALTEiGyEfAAEEWFxb+vn1+/Px/vLy9fT6//7/////8/H0///9/Pj5//7///z///3///3///7/&#13;&#10;//7//v///P//+//7+//7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tJo9tJo9tJo7tJo7spw3spw3sJ00sJ00sJ4ysJ4yr540r541r541r503r505r505rKAosqMw&#13;&#10;tJ43sJc6s5lCrJVFxLdrKCIADg8AFBoOGSMkAAYHREpA///2//j5//j///7/9vX9//7///7///z9&#13;&#10;//3//vn9//3///3///z///7///7//P///P/9+//7+//6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rp88rp88r505rp0zrZ8krZ8kqp0tqZhKGAMAKRUXIhIcKR4sBAIQUFNa+P/6&#13;&#10;7Pvo9/3x/P/29fvt+P7w/v/2+fzz///4/P34/Pz8+Pf8//7//fz///7///7//P3//v//+/7f///r&#13;&#10;/f/0////9/b++ff//v//9/n4+/z3///9+vj7//3/+/b6//v9//74//z0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q5w5rZs5r503sJ81sqMus6Qvs6U6sqFPinhK&#13;&#10;EQAAIRIVHxQiGhYkAwYLZG5m+P/28fbw/v/7/P/7/v/7+Pr1/P34///9///9////+vr87+/x/fz/&#13;&#10;//7/+fj9/v//+vv9///r/P/u9fbx+Pf8//7/8fH5+vv91tjV0tTRy8vL+Pf8+fb9+vX7//7///v1&#13;&#10;///2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rps8rpw6r541&#13;&#10;sJ00sZ41sZ44sZ89r55EyLloYVQfFwkAJBgkIBsiFxgaAAIAoqyk/v7/6unx+Pj//Pr/+ff///3/&#13;&#10;//3//vz/6Obn///9///99/b0/////Pz8+Pj6/v3//v/48/Xw/v//8/P9/Pz/w8bNiIyNAAIAAAIA&#13;&#10;CwwOq6uz//3///7/8O7x///4/v7y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0/sZ08sJ01r5w0rpo3rZk6q5g5qZk5pZkzxLlpQjUTCgAAKiUiIyEiGBkbEhYX&#13;&#10;3dzk//3/8vD9//z///z///z///z/+PX+//7/8O/t+/r2//759vfy/f37/////Pz++fr8/P3//f3/&#13;&#10;p6a0Zmh0AAEIAAEAFRoUIygiBwsKIiIq0tLc9fX//v///v/7+/71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r5s8r5s6sJw5spw5s5w+s5w/sp49sZ85opYqtatK&#13;&#10;rKJbLyYAEQoAIx8eJSMoAAAFTk1L/vn9/Pn///z///r///f///r///z///z///7////7///6///4&#13;&#10;5ube+fjz/fz4/v//l5ehWVhmCAcXAQAOEhIaISMgICMaGR8TIicgAAECam1y/P//9vn/8fX2/P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r5s8sZo8sps7s5w8&#13;&#10;s5w8tJ09s6A6s6A6tKU+nZErxb1boZtPEgoAGxMIGRMVJyErAwAAY19c//7/+/b8//z/+vb//Pj/&#13;&#10;//z/9fT8//7/+Pj28fDs///6/fz3///7fXx4UlFZAAAHAQAMGBYhISAlJSYhHR8RHB8KFxwIISUX&#13;&#10;DxEOERQZv8LL+///+///7/X1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ps9sps9sps7s5s5spszspsxsZwzr5s4qpY/r6BDmpMhxsFZdm4tDgUAKiEcHhIcIyAX&#13;&#10;AwAArKyi///4///6/P34+fn3+fn5/v//9fX1/v///////Pz+bGtwLi4wAAACBwIJIBshLScpGhUR&#13;&#10;JSITDgwABgYAJCYBFRgAGhsLExMREREZNDZC8PP6+f/99fz1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Zo8sZo6s5s5s5w0s50utJ4vs502s5w+s51Kqpk/sKYz&#13;&#10;pJ0rxL1jXlUcCwAALyEgHx4cFRQQCwsD/f/y8/bl/v/x/v/z+//x/v/6+Pr37/D0R0hNIB8nAAAJ&#13;&#10;CAcPISAoKR4iIBYUKSEUGhMADAcAJSIAj41Sq6pyGhgAFBIAKycmEg8aCAYTurrC8fbw/P/2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ps+sps7s5w0s50us54r&#13;&#10;s50ws5s7sppCrJc+s6BErZ8+p5s1qqI2vrdfPC8DFQQAGxgpJiQxAAACJSYe/v/v6fLX+//p/P/t&#13;&#10;1tzORElDCwwQAAAJCggVGRclIh4sGxgjJRcOJBQDDQAANCoAmJBHvLZgrqhQuLJkk4xYCgAAKR8g&#13;&#10;JRoqEgwaBwYL09fJ+//q+fn5////+vr6/f39////8/Pz/v7+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ps9spw5s50ws50ts50ts5w0s5o+s5lCs5w/ppE0saBGrp9CqJ0xurBOpJdTIhIACQUdGhco&#13;&#10;MjE3AAEAXWFS+v/r1d3GPEAvCg0EAAEAExIXLSwyGBUcIRwgFREQFxIPEwMAPy0Hm4xVyrx1rKFH&#13;&#10;qJw4taxFpps/tKlnU0UgFAYAHRAXIxkiEAsPeXtw/v/x////6urq////+fn5/f39////8vLy+fn5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pw3spw1sp0wsp4us5w0s5s5s5pAs5pAtZ88rZk4r5tErJpE&#13;&#10;sJ9DopM2y75ifW8WBwMSHBgmHRohHR0fDAwMSUlHAAEACgkOGBcdKCUsIx4iFREOEw8DHBcBEg0A&#13;&#10;PjgUo5JNzLt1t6VbopA+vKtPsZ89l4kftKVCu6xZn5FTEwUALSAQKB4cFxETAQAAxsbE8fHx////&#13;&#10;/v7++/v7+/v7+vr6/f39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p00sp00sp0ysp00sps7s5o+&#13;&#10;s5o+s5o9spw5uKI/r5o9rZlDs55Pnow2rZ81yLtIPDgvDgkDHxsYHBgZGBYbGhcgIh8qHRcjLCYw&#13;&#10;FQ8RGBEHCwUAJBwAVk4doZhd1MyLrZ8+r59As59IsZtFrZg/s5w+tqA7sZ44qpo6yrtqcmYsCwEA&#13;&#10;IRoKJSAdAQAERENL////7e3t9/f3////+vr6/Pz8+vr6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4ysJ00sJ03sps9sppAsppAspw5spw3spw5sZs4sZ42sZ0+rpZOtaBRqport6kstLKCKCQAFhIA&#13;&#10;IBoOIhkcHBEfMCU1FgwXBwAAFAsANy0KZlwpua5szMFytKhSoJI5takzq5ssp5M0rpZAtJpGtJpF&#13;&#10;sZk5q5Uuq5oxuKpKrKBWLicADwkAJSIdIiEpAQAQmZmZ////////9PT0////////9vb2/v7+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4ysJ01sJw9sJtCsppEsppAspw3sp00s504spw3rZoxrZk2sptL&#13;&#10;spxJsqI1p5ghp6VYk5BNDwsAGxQAMykgLiIiCAAAGAsCRToedmw7tatmyb1rnY4zpJQ1sp9Aq5c4&#13;&#10;q5wlrZsrsp47u6JIuJ5Hspc8tJw4vag/rpsyoJIytq1inJVhFxMAGxgRFhUaDg4aAgIC9vb2/v7+&#13;&#10;8vLy////9vb2////+fn5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r540r505sJtCsJpFsJpEsJtAspw3&#13;&#10;sp00tJ80t6I5rpg1rpg1tKE5qJUvrZk4t6JFm5k0ysZrY1wWEggADgQACwAAUUQifnRBtq5lwrlc&#13;&#10;sac4rJ8sqZcpuaE9tZpBtJhFsJ82sZ44rZk4sJg4tJ02spowrJYmrJgoqpg0s6JQwbV5gHdQKiUP&#13;&#10;HBwQISQbExgRAgICn5+f9PT0////9vb2////////+fn5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r541&#13;&#10;r507sJpEsJpHsJpEsJs+spw5sp00sp4urpkutp8/t6E+qZgmuKY2q5Y7sptLqqg3nps0ta5egng7&#13;&#10;dWo/kIRcvrKAvLJto507o5wnpp0aqp0ZvKcwsJUutZdDuJZMsJ0+rpo7sZ08tJw4r5ksuKEvu6Yv&#13;&#10;rpoptqRCvq5heWw4Fg0ADwoAICETFh0NFyAPBAQE09PT/v7+/v7+/Pz8/v7++fn5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P7z///6//b6//X///j///T///n59v3t&#13;&#10;5//a//vX9m9kzwUJ+SEn9R4k3R4c3ikm7yIn6B4k5B8o7TI9xxsnpxIenSgxtF1k5a+x6cvL9uzr&#13;&#10;//3+//7///n9//T9//X///z///3///7///7//v/7/v/6/P/4/P/4/v/69vfy9/jzPTk6DwYJJhkg&#13;&#10;LB8oDwAJiXkiu61NqZwstKgwxLg+sKI1npA3aFgaFQUAHAsDHRAZHxQlIh4sJSYrFhsVAgoAAQAi&#13;&#10;CQklNTdDlZidcnN3CQgOFBEcJyElIBcIGA0At65hrZ88sqAyuKA0tZg6tZU+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tpg2tpo3uqE7wqxFxrVMv7FHr6A5pJIsrZk2sZo6tJw8tZxAs5tBsppCr5tEsJxFwqRG&#13;&#10;rpEzuaA8tqA5pZonqqMvoKAusrRRsbJuOzkTBAAAGxQmHhkvGBMnHRseAQAAgYGB9/f3////8/Pz&#13;&#10;////+/v7////+/v7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upw6tpo3sJg0r5k0rp00rp84rp84rpw2sJ03spw5s5s5&#13;&#10;s5s7sZo9r5o/rps/rps/p4ost508rZYvsJ00tKg8pZ42vrtemZdNIiAACggAHxwXIRwjHhsmCgcS&#13;&#10;AQAEraus9PT0////+Pj4////////9vb2/f39/f39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tpo5tpo5spo4rZk2q5kz&#13;&#10;qps0rJ02sZ85sp83s502sps0sZk1sZs2r5s4rpw4rJ06wahLr5k2sqA0rJ4zoZc1ysNzfHRDDgcA&#13;&#10;FxAGFhEOGxgRJiYcAwUAGBkT0c/U//3/////+fn59fX1/v7++/v7+fn5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9//49P/37/j1/P///v//+fr++f/7//Ty/6y2&#13;&#10;shIk1R0v2RcowwUXwREgth0p6ltl/8vL/+Hd/+7o//Dm//Pm///z+f/28//z+P32/P34//38//39&#13;&#10;///9/v/99//78v/4//z///3////9///6/v/2/v/2/P/7/P///v7/i4mWBwYOGRUWGRYHDwsARkMY&#13;&#10;ubaDtKI0s502q5M5splFs5pGsppAtqA5p5YkpJYbsqcptKs0sapAvbdht69vcGk/HBMACgsADAoA&#13;&#10;FxEBJx8fJBojJxwgJx8ICgQAr6lfqqNJn5U0s6VEs59Ar5k2t544sJUu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Zc2tJo5tqA9taFAs6E/rp86rZ45rpw2sZ41sp00spsxspsxs541sp82rqA2rqA2o5EtqJYy&#13;&#10;r6E+saZMwrhxU0gaCAAAJRscKyQsGxYcGxoVAgIAQEMy5+ne9PLz//7/8/Pz9/f3////////9/f3&#13;&#10;////////+vr6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tJw8tJw8sJw7rps8rZ09rZ09sJ46sJ44sJ00sp0ys50ws50w&#13;&#10;s54xsZ8xrZ8yq58zs6k2p543tqtcs6hzNysRDAIAHhQVIBkgFRAWEhATDgwNdnZ2///7///6///4&#13;&#10;+Prv/////Pz8/////////////v7+9vb2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506sZo6rZo7rZo7rZ0+rp4/&#13;&#10;r507rpo3sZwzsp0ytJ4xsp0wrpwwrJsxqp0zqp82nZovxL9kkYhPGw8AEwcHIRciKCArHBceBQME&#13;&#10;GRkZg4OD/v7//Pz+8/Px8PHp///0/Pz8+fn59fX19vb2/////f399vb2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j7//f7//b8//3/9///+P/99e3qzrKx/cvM//Dv&#13;&#10;/+rh//fs//ny//r08fz26Pv19f/87PLy9fX3/Pb6//v///X+//j/+vn/+f//9///9f//+P///v/9&#13;&#10;//39//b4//P2//7///7////7///6///4///7/v///v7/CQcVAAAOJSIrIB8bCgkAFBUAYmUss7V0&#13;&#10;uq0ts6QxqJU2p5E+tZtOuJ1OtZpBvqRFt5s6tJg1spkztJwyspwtsJors541uaM8sKFGpJQ9sqJU&#13;&#10;08J6vaxns6Jcx7dqqJlGqJs/rZ8/oZMwuapFrpw2r5w0taA1sJsu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rps1r5s4sJ48sKBAsKJCr59Arps8rZk4sZs0s5w0s541sZs0q5kzq5w5rqFBsKZHu7lvbWsuDAYA&#13;&#10;GBADKR8nHhgmDgsWBwYMRUVDyMvE/v/69ffy/v/9/v//////+fn7+Pj4/////////////v7+/f39&#13;&#10;/v7+/f39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n///H3//P6//7/&#13;&#10;6/746/z0//76//Xv//zy7e7g+//z+fzx//z4/Pj59f//8///+P//+f3+//7///b+//n///L8//v/&#13;&#10;/v3/+f//8///7//+8v78/P79//39//n9//b8///9///9///7///7///7/////v///v//e3mECwoS&#13;&#10;EQ8UIB8aHyAOHR4ACQsAOjwNppsvxrhVppZBrptPtqBVpI09uKBIsJc7tptAt5xBtZs+s5k6tJs1&#13;&#10;t544tZw2sJczsp1ErJc8sZ4/p5Q1o5M0r55CqZdBqZdDrZtFtaRKqZo3rp00sp82rZoxtJ43sJo1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Z41sJ82rZ45q5s7qpw8q5o+sJ0/s58+sJo3s5s3spw5rpo7qpk/&#13;&#10;rJ5IsqdXuK9iSkgfBgMAKCYQGxcOHBcbHBkkAwEMY2Jo9/n2/v/48PTm/P/0/v/6+vz7//7///3/&#13;&#10;/////Pz8+vr6/////f39+vr6////+/v7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r58yr540rZ43rZ47rZ0+rZxAr5w+&#13;&#10;sJw9r5g4uqFEsJk8sp5IoY9DxLVym5FWNCsACQYAFxQNKCgcHh4SCwwECAgGeXp//v///v///v/6&#13;&#10;/v/z/v/x/v/0/v/7//3///z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r58w&#13;&#10;r58yrZ81rZ47rZ0+r5w+sJs+sps9uKFDp5AzsZtFrptO0cGDf3FAHxYAEgkAIB8nIB8kFxgTAAEA&#13;&#10;KSwhr7Kr+fv69/j6/v///v/9/v/2/v/0/v/2/v/7//7///3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7///3///r///v///79&#13;&#10;///9//39//799//99f///v////v///j///j///z//v7//P/4+//4+f/4+f/6+f/6/P/7///7//39&#13;&#10;//r///n///n///r///3/+///9f//8v/////7///9//////7///7///7////////9/v/1///0///0&#13;&#10;5OXdZGRkAwIKFxQnHBcvIBgWHBUNCgQALScFgX1AxcNwop84p6Qzsqo9pZgytqZHrpk+pI0wt55B&#13;&#10;tJs/sJU6s50us50ws50ws5w0s5s3s5o9sppAsppAsps9sJ03sJ4wsJ4wsJ00sJw7sJpEsJlJ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4usJ4yr541r505r5w9r5w+sJw9sps9s5w+u6NJsJtIuaZhYVEeFQgA&#13;&#10;EQkAJiAUHyAiHh8hAAACX2Fg4+Xi/f/6/v/6/v/6/v/7/v///v///v/////////7///4///0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4usJ4yr541r505r5w9sJw9sps7spw5&#13;&#10;tJ09qJM4wa9dgW8vDgEAHxUAKiMdIx4iBwkIAAEDf4CE9fb4/v//9Pbx9/rx/P/4/v/7/v///v7/&#13;&#10;/v7///7////9///z///t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p0wsp00&#13;&#10;sJ03sJw5sJw7sJw7spw3s5w1spw1p5M0xrRiQTIAIRUAJyAOJiElBAIPICEjpaao9/n4/v/99fbx&#13;&#10;/P34/v/6//////////7///3///7///7////7///0///x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9///9///9//9+f/9///9/v//&#13;&#10;9P//9f////7///v///v///z//////P/7///6///4//z///z///z///3///7//////v/9/P/9+//9&#13;&#10;+//9/P////////3///v///n///j///7///7///7////////////////9///7///67/Dq+/z2///7&#13;&#10;/v///v//+fr//v7/ZmdrAAACDhALJCMeJCAdIhsVBwAAFgwAfnRDtqxntqtSqpw5qpkwqZcrtaEx&#13;&#10;rpoqr58ysJ01r507sJtAsJtCsps+spw5spw1sp0ysp0yspw1spw3sJw7sJw9sJw7sJw9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p00spw1sJw5sJw7sJw7spw5s5w0s5wyr5ovuaVCualSfnEvCwIAEgwAJyYu&#13;&#10;AwQYRkdL/v//9/n4///9+fr1+/z3///99fX3//7///7///7///7////////////6///4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pw1spw3sps7sps7sps7spw3s5wys50utaEx&#13;&#10;qZYtsqNIyL55FxAAJiMUGxsjDA4kDAwUoaKn/Pz+/f398fLt///7+Pf1//7///7///7///7///7/&#13;&#10;//7///7///7///7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pw3spw5sps7&#13;&#10;sps9spw5spw3s50ws50urJglu6k9nI8xv7VufnlPBAIAGRwlHyQ5AAAJXl5m8/L39PT0///9/fz4&#13;&#10;///9/v37//7///7///7///7///7///7///3///3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+vrw///49vXz//7/lpOcIR8qAAAFJysqGCEQFhwSGBgkAwAFaGJItqx7s6hppJVS&#13;&#10;r5s4sJw5sZ06sZ06r5s4r5s4r5s4r5s4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r5tEr5xAsJw5sJ01sp00spw1sps7sps7tKA9qZcxsKQ4qZ89xLlqKR4AJBYAIxUI&#13;&#10;ERgGAAUAnaSs+P7/7PT3+//7/P/z+fvt///7//z///v///z///7////9/v///P///Pb///z////6&#13;&#10;///0/v/z///6/v///v7//P///P//+v/2+v/y/P/07/Tt/P//+fz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6///6///77evs/vv/3dzkRkdMAAEAFh4RHSMZ&#13;&#10;GhokJiEnBwEAMSYAsKVlrZ9Yrpo3r5s4sJw5sJw5sJw5r5s4r5s4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r5tCr5xAsJw5sJ01sp00spw1sps7sps7rJg1tKM6&#13;&#10;p5svraE/sqdXiHxCEgUALBwLHyMUAwgBVFlf7PD8+///9fv79vnw///2///9//z///v///v///3/&#13;&#10;///9/v/9/P/9//z///z/+Pfy9vbq+vzv///6/v//+/v/8/P7/v//+f73/f/z9Prs/v/66Ont/v7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9fXz+fjz///7&#13;&#10;+vr89/b8/v//cHR1AAcACQ4ICwwOJSEiKyMZEgUAQTYAyLxqrZk2r5s4sJw5sJw5sJw5r5s4sJw5&#13;&#10;sZ06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rZxAr5w+sJw5sJ01&#13;&#10;spw1spw3s5s7sps7rpo3sJ82r6E2o5UysaVRw7V2NicAHw8AICIXGRoVCQoPuLrG+fv//P//9vf7&#13;&#10;//7///7///3///v///v///3///7//v/6/v/2/Pf+//v////4///0///2/v34//7///7///7/7u3y&#13;&#10;/v/6///29/rv8vPt//////7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7/8vL0///66uri+fn3/v//9fn8/P//u8HBOj49DA4JJiIfHhQTIBEAGAsAx7xgrZk2&#13;&#10;rpo3sJw5sJw5sJw5sJw5sJw5sZ06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rZ0+rZ09r503sJ01spw1spw3s5s7s5s7tqA9qpcvtqU7pZYxr6FJu6xnhXVEGAYAIB0W&#13;&#10;JCMeAAAAXl9k8PD8/v7/+vn///7////6//76//3///z///z///7////2/v/x//3/+/n+9vXx9/fv&#13;&#10;+vn0+/r4/Pv///3/+ff///7/7/Dr9/ft/P7z///6//7/9/X6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v3/+vn/+fry///0/f/5+/38/P//5+rv+f7/gISHAAIA&#13;&#10;JCEaKR0hJxcGTkIAyr5YrZk2rpo3sJw5sJw5sJw5sJw5sJw5sZ06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rZ09rZ47r503sJ01spw3spw5s5o9s5o9tZ07s502r5wz&#13;&#10;taM9pZQ4rp1PuqhqQTAAFhELIBsVGhcQERAOyMnO+vr/+vn+/v35///x///v///2//3///3///7/&#13;&#10;///0/v/t/Pr//vz///7/////////+vn++PX/+fX///z/9vH4///9//73+fnv9fLr7eno//3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9fT//v7/+/73///0+fzz&#13;&#10;/v/7+v7/9vn/4+fyR0pRAwYAIB4SGg4QDgAAsKNUr6Q4rZk2r5s4sJw5sJw5sJw5r5s4sJw5sZ06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rZ45rZ45r503sJ03sJw5&#13;&#10;sps7s5o9s5o9r5c1t6A5tqE4r5w0sJ0+q5lDwK5kinc1BgAAIxwWKSQeAQAAYWBl/v7//f7/+vvz&#13;&#10;///r///r///0//79//3///7//v/6/v/0/v7/+/z/9vj39/f1/f37//////7///z/9vP89O/1k4+O&#13;&#10;n5yX///4+fbx//7///v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+/z//v7//v/7/f/z/v/0/v/47fLu/P//j5OfAAALHyAbJyMYIhUMTT4dz8NxqJsxrpo3r5s4&#13;&#10;sJw5sJw5sJw5r5s4r5s4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rZ43rZ43r503sJ03sJw7sps9s5o9s5s7sZk3tJ02u6Q8ppEovqpHqpc5t6NNuaRVLiQiHBIR&#13;&#10;JiAgFxUYCAgQ1tni/P//+/71/v/v///v///6//3///z//vz//P///P///P/0+v/x9/7s/v/x/v/x&#13;&#10;1tjLgIF5NDMvHx4cEA8NBQQAAQAANTQw+fj2+/n8/Pr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P3/+Pr//P79/v/49/vt+f3v/P/79vr9UFJfBgYSISEjIBkP&#13;&#10;CgAAq55qpphCrJ04r5s4sJw5sZ06sZ06r5s4r5s4r5s4r5s4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rZ80rZ81r503r505sJw9sps9sps9s5s7tZ05tp84sJkxs5w0&#13;&#10;t6E8rJg3rJg5w65Tf3ZlBwAAKiUhJSMmAAAHen2C9vr5/P/4/P/z/v/0///9//7//v3//vz/+/7/&#13;&#10;+///9v7vw8m7bHJkICQVAAMABAYACQsABQcAFRUNBgUAIiEcGBcTAQAAsLCw////+/r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9/f3/////f398/Pz////+fn5/Pz8////////////////&#13;&#10;+/v7+vr6/f39/////////////////////v7+/f39/f39/v7+/v7+/P7//P7//f7//P75+v7w/v/0&#13;&#10;/P/6rbGyAAEKIR8sHRohEwsAOTEAvbFnr59Is6BC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r58yr541r503r507sJw9sps9&#13;&#10;sps7spw5s5s3s5w1s5w1tJ02tJ02s504tJ43tJ45o51tKyYAFRAAHBsWFBYVAAQC9fz09v7z+//6&#13;&#10;/P/78/T27O3x4+TpsLC4TVJYAAMJAAAJAAAJAQQNCgoSEhMXGRkZHB0YHh0YICAYJCMeGxwWHh8a&#13;&#10;AAAANTc2/v//9Pb1/////////v7+/////////////v7+/f39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9vb2////+vr6/f39&#13;&#10;+/v7/Pz89vb2////+vr6+/v7/////////f39+vr6/f39/Pz8/f39/v7+/f39/f39/f39////////&#13;&#10;8/b//f3//P3//v///v/2/P/y/v/6dHZ1AAAFISAoKSQrCAAAjIU/uq9TpJM5sJpE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r58yr540r505r5w9sJs+sJw9spw5spw3spw1s5w1s5s3s5s3s5s3s5w1sp0ysp0wubVrZmIlBwIA&#13;&#10;JiQXGBoVAAMBqK+o2+HdxcrNi46TPj9DDQ0PAAEAAAEABQcCFRoWGxosGxgrHBksIh4tJiMsIR8i&#13;&#10;FxQPDQsABwUADw8DHBwUIiMeCgwJJyko+//8+P35+vr6/f39/f39/Pz8/Pz8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v7++Pj4////+vr6+vr6/////////v7+/////////Pz8+fn5+/v7/////////Pz8/f39////&#13;&#10;/////////////v7+/Pz8+/v7/v///v//9/f/+/r/+/z09ffs09TOFBQSERETIyEkGhQWKyIFtrBY&#13;&#10;r6Q4tJ9Er5ZC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4ysJ00sJw5sJw9sJs+sJw9sJ03spw1s541spw1spw5sps7sZs4&#13;&#10;sZs0sJsusJwss69LmJNCJiIAFhEAISIdGh4hAAMGAAEHAAAMAAANBAEKDw4MJSMWKikVISIQHB0L&#13;&#10;JR8tIBgnFQ0cCQEMBAAADQYAHRgFKiYNQT8mOTcgGRoKGRoSGBoXAAIBhoyK+///+vr6////////&#13;&#10;/v7+/Pz8/////////f39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f39+/v7+fn5+/v7/////f398vLy8fHx/////////////v7+&#13;&#10;/v7+/////////v7+/////f39+fn59/f3+fn5/Pz8/////////P79////+vn/+vn+///6///4kpOO&#13;&#10;BwcFJSUlKyckBgAAdm1Cs6tIqJ0pvKVHspZC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4ysJ01sJw7sJs+sJs+sJw7sJ01&#13;&#10;sJ4ysJ00spw1sJw7sps+sps9sZs2sZwvsZ0spZ4yxL1lSkAPDQUAJSEeERAWJSUtISErIyAxKCQz&#13;&#10;JyAoJh4bKCMOJB4EFREADAgACAAAFQoAJBwINSoWSD8iY1s2gnxMmJJezMmWq6h/Dw4AExQGKism&#13;&#10;AwcIOj5B+f7/+/v7/v7+/////////////////f39/Pz8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9/f3////9/f38PDw&#13;&#10;/////////v7++/v7/Pz8/f39+vr69vb2/f39/////////v7+/v7+/////////////Pz8+Pj4/f37&#13;&#10;//////7/+ff89PPx4uHdIiEfBQMEIiAhIBwRGhUArqZms6pDr6Atq5MvuZxB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p00&#13;&#10;spw1sJw9sJs+sJs+sJw5r540r58wr58ysJ01r5w+sJtCsZxBsZ08sZ8zsZ8vopQzva5dhnhJHA8A&#13;&#10;HxUUEwsWKicwHBkiJiEoHBMYEQYEEAMAEAMAEAUAJxoASTwaZ2AIenAblY08tqtbysBrzMNov7lX&#13;&#10;sq5Nl5M8vbp1KCUAGhgCGRgUAgEHLTA52dvn/f39+Pj4+fn5/////////f39/f39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8fHx////9vb2s7Oz1tbW9PT0/////v7++fn5////+/v76urq+Pj4+Pj4+Pj4&#13;&#10;+fn5+/v7/f39/////////f759/f1//3///7///7/xsLDCAYJKyYqKCQlBgAAY2Atu7Rkqp82sJ4u&#13;&#10;sJcwu507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p00spw3sJw9sJtAsJs+sJw5r58yr58ur58wr541r5xAsJxFsJxFsp1A&#13;&#10;sp82sqAyt6NCppI8vqtvOioGDQAAIhoQCAIADwoACAIAGBIAMykGVkgjeGlCkH9UpJRhuKdz08ZU&#13;&#10;x7lMtqg+qps0pJYro5glpJofo5ojo5wyv7lldXA5DwkAKCMdJiMqAAALfHuJ/////f39/Pz8/v7+&#13;&#10;/f39+/v7/v7+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+vr6+/v7+vr6////9vb2cnJyDg4OHBwcPDw8T09PVFRUe3t7&#13;&#10;xMTE+Pj4/////Pz8/////////v7++Pj49vb2+vr6///////6/f75+vj5//r+//r+XlldBgEHGxYc&#13;&#10;JSEiCQQAm5hTtrBQoJIvsJ01v6Q5uJkt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pw1spw5sps+sppAsJs+sJw5r58wr6At&#13;&#10;raAwrZ81rZxArZtFrZtFr5xAr541sKAzr5crspw3w7Jak4U8QzgAGhQAODYAZmYgiIgwn5w9raZL&#13;&#10;tKhUxLJoyLZsuKdVpZM9po8vrZY4tJxCt59FtZ88s54zsqIrs6Qtr6M3rKJLsKduCgEAHRYMLSgs&#13;&#10;AAAFYWBo8vLy/f39////////+/v7/f39/////v7+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f39/v7+////+/v7+Pj4nZ2dAAAA&#13;&#10;Dw8PDAwMBAQEAAAAAQEBBAQEDQ0NICAgMzMzNDQ0ZmZmra2t5eXl/////////f39+vr69vfx///7&#13;&#10;///9//3/6+bqAwAEIBsiIRwiDAYKPTcfqKdXsKtFrJ47uaNAs5krtZcn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pw1spw5&#13;&#10;sps+sppAsJs+sJw5r58ur6AtrqEvrZ81rZxCrZtHrJpGrJtBrpw2rp4xs5kosJgqsJ44saRIrKNY&#13;&#10;pJ1Vrq1dq6pNub1Furs8tK04q58zp5Y6ppI5qZc1s6E7uZ5FtZpDsZVCsZVBs5k8tZw1s6Aqr58o&#13;&#10;q50wqpxEx72CPDETHxcMIRsdFxUaEA8V0dHR7+/v/////v7++vr6////////+vr6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9fX1&#13;&#10;/////f397e3t////Ly8vAQEBIyMjHiEmGRwhHyInHyInEBEWFBUaBAMIBQQJBQUFAAAAAgQBHB4b&#13;&#10;Gh4dFhoZQkhIg4mJysvD+/34+///+Pz/q7K6AAUJIiUaHx8FDgoAeG8uxrpoqZg+s55DrZU7sphD&#13;&#10;s5lF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tJ9EsJtArZk6r5s8s6E/taNBsKE+rJ06qZk5qZk5q5w5rJ04r503sJ81sKAzr58wraBCqZs7&#13;&#10;q5w5tKE5taAzsZoosJkluJ4tsJottp9Bq5pKh3g9EggAIhoNJyEjDAYSjIyM/v7+9vb2////+fn5&#13;&#10;////9PT0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9PT0/////Pz8+vr6HR0dDAwMHx8fGx0SDA0FEhMLFhcSGBgWHx0e&#13;&#10;GxkcJiQnJSMmJCIlGhocDg4QCQoOCwwQBwoPAAMICAgACwwHEBEVKi00GR0mCQ0QGhwRHBsAJyEA&#13;&#10;mZBNuqtYqJc7sp1AsJk8sphBs5lE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p49r5s6rZk2r5s4sZ87sqA8rp86q5w5qps4qps4rJ06r507&#13;&#10;r505sJ44r541r541rJ47s6RBs6E/qpYzrJYxtp83uaE1spwtt6I3pJIwvq9cyL1+DgYAFQ8DLykz&#13;&#10;AQASWVlZ7u7u////+fn59vb2/////v7++/v7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9PT0+/v7+/v7q6urBgYGGRkZFhYW&#13;&#10;GhsAJiYAGxsAEAwAEAoADwgAEQkGGRATDwYLFQsUGxQcHxkjJCEsKCQyIB4sFhMkGBMPEw8MFRMY&#13;&#10;HRwiGRkhGxsbKCkbBgMAUUoWvLJrqZtDq5g5sJw5s506tJs+spk9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4yr50xrpwwr5wzsJ01sJ03&#13;&#10;rpw2rZs3rpw4rpw6r507r5w9r5w9sJs+sJs+sJs+rJwtq5owrpo5tZ1Dt59JtJxGr5g6q5gyqJov&#13;&#10;rqI8tK1Sv7p2OTYTHx4ZHx00ExE4BwcHvLy8/////////////Pz8+Pj4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9/f3/v7+&#13;&#10;9/f3////U1NTAAAAHR0dFhYWDQkAtbFyzciOpqFqgntHb2c5UEcgJBoAJx0EHBEAFQwAGBAFEgsD&#13;&#10;CQEADAcEHBYWJRsZIRcYIx0hHxohHhkfHBgXJyQVGhQAg3pDxLhupJU6rZs3spw1s541tZ05sZk1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8tsJ8tsJ4wr50xr5w0rps1rps1rZs1r503r503r505r507sJs+sJtCsJpEsJpFs6ExsZwzsps7&#13;&#10;tJxErpdHqZJEr5pJuKhTvLBau7NgfnoxKSgABgYAFBYRGRwtJSZEAAAAp6en8/Pz9vb2////////&#13;&#10;/Pz8/v7+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v7+////+Pj4////Ly8vBgYGGxsbGhoaNSkAvLFil402p55Bt7BIu7RKx8BW&#13;&#10;1c1qtK1Sn5ZHfXQvXFQWRD0HMy0AIx8AGhYAHQ0OCwAAEwYNHRIaEAcMKSEeBwAALSMAqp5ktKRZ&#13;&#10;qpk9sJ01s54zs50wtJ8yr5ov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p4rs58us54xs502sZs4sJk5sZs4sJ03sZ41sZ41sJ00sJ03sJw9&#13;&#10;sJtCsJpHsJlJrpgztJ47sps7qJM2rJhBuKdXuahirZ5jf3VEFw8AEAwAGBcDGR0OHSUYGiQbEx0V&#13;&#10;AgICq6ur/v7+8/Pz+/v7/////////f39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+/v7+/v7urq6ExMTEhISHx8fDAwMTjsA&#13;&#10;1MJusKBBq50zp5onppogqp8jq6Eoqp4utKlAwLZXysBny8Nwv7dmo5xLioMyc2JGX040RzghNCcU&#13;&#10;HxQAIRcAJx4AfnM+uaxmo5M+sqA+sp00tJ4xs50ws54zsJsy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p4us54zs502s5w8sps+sps+sps7&#13;&#10;s504sZ8zsJ4usJ4ur50xr5s4r5o/sJpFsJlJtKA9rJg5qZU8taNRwrFprqBicGQ0MykGEAgAEgwA&#13;&#10;ICAWICEbJy0jGCATAAUABA8AYWFhzs7O/////v7++/v79/f3/Pz8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Pz8+fn5////&#13;&#10;Z2dnAAAAHBwcHR0dAgICmYAuvKNPrJQ+sppAuKFEsJk7rZY4sZo9s55Dqpc7ppI5pZQ4ppg4p5s5&#13;&#10;r6Y/vLNMzL9j1MZtv7RiqqFUm5NIcWkelo8/t61YtKdJpZYxs6A3sJswtJ0ztJ02sJo3s5w+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pw3&#13;&#10;sps7sps+sppCs5pGs5tFs5w/s506sp0wsZ0qr54qrp0rrZwyrpw6r5tEr5pHopYquKpJxrZoq5tg&#13;&#10;aVk1KxwHDwIADwYAJiIXGxsPKSsdFxsMAAMACxAJYmhkl52b////////9/f3+vr6////////+/v7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Pz89vb2////VFRUAAAAIyMjERERCwsL0rhZrpQ3t5xBsZY/t5tIs5dGtZlItZlG&#13;&#10;sZdCtJtBtJ0/sZ08r503r503q5w1qJkyppcgpJcko5kqsahBtKxJxLtcsalHp5s5qps0sJ81sp0y&#13;&#10;rpcttJ02tp48rpc6tZ1D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ps9sZk/sZlDsZhEs5pItJtHs5tBsps7sZwxr54srp0prZ0sq5w1rJw9&#13;&#10;rJxHrJtLzMJtpp1SYlcfIxcACgAAFg0IJR0dJiIjJygjHB8WAAMAAAIAdXhxp6mm+Pn+/Pr/+vr6&#13;&#10;/v7++fn5/////f39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9/f3////ycnJHR0dCwsLJSUlBQUFOTk5y7U9v6g0&#13;&#10;tZ0zrZM0tZdDtpdHsZJAvZ9Js5k6t544tZ40s5w0spw3r5g7rJZBs5xMsZ8xsZ8zrZ43q508qp0/&#13;&#10;qZxAqZw+qpw8r505spw3s5w1s5w1s5s5s5s7sppAsJtC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k8sppAs5tFs5pGsplHsplFsppAs5w8&#13;&#10;rZoysqI1rqAzsKM7pZg6r6BN18mApZhUUkkqJh0ACAEAHRgCJSIPGxkKJiYaExQMAAIACgwHc3V0&#13;&#10;s7O1//3//vv//ff///r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+vr6+Pj4goKCDQ0N&#13;&#10;FhYWFxcXFRUVb29vvasvqZYesJwsuqM8u6JFu6BHs5g/r5U4tp05tJs0spows5oztJw6tJtBtJlK&#13;&#10;tJhOs54xs54zr541rJ04q508q509q509rJw8sJw5s5s3tJs3tJo5s5s7sps+sJtCsJpE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ps9s5w/&#13;&#10;s5tBs5tBsppCsZk/sZo9sJw9sqA+rp88pZY5pZlDzcF3q6BgSj8JIBQACAIECAICKiciFRULGRsO&#13;&#10;HiITAwcAAAIAgYZ/tri3//7/+vf///v/+/P///f///j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7+9vb2bW1tAAAAIyMjGRkZAAAAxsbGxLZLsKI3sKI3q5owpJEor5kyspw1r5czr5cz&#13;&#10;r5U0s5k6tpw/tJo9tZo/tptCsZY9s54nsp8psJ8trp4vrJ4zrJ40rZ43r503spw3s5s3tJs3tJo7&#13;&#10;s5o9sppAsJpEr5tF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01sZ42sp85sZ44r5w2r5s4r5s6r5w+o5Q5rJ1KzsB3s6hpUkgXEgkAEAcA&#13;&#10;KiAHIiArKSgwIiMoFhcZAwgEAAIAYWZg5+zm/v/9+fv6//7/8+71//f///r///r///T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+fn55ubmMDAwAgICISEhIiIiERERKCgog3kytalfvbNc&#13;&#10;qZ8+tao/sqU1pJQjvas9u6Y9t6E+uaBDtZxArJM3sJY5t508tpw7s50usp0wsJ4yrp0zrZ81rZ43&#13;&#10;sJ44sZ06spw3s5s5tJo5s5s7sps9sJtAr5tCr5tC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00sZ41sZ8zsJ4wr50vrp4xr503rp1BuapZ&#13;&#10;uq1pUkUQDgIAEggAHxgGJR4UHBcRFRghDA8YAAAHBgkOY2Zr8PT3/P//8PH1/f7/9fT5//7///3/&#13;&#10;/fb99e729uz0//v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v7+/ExMTCQkJJycn&#13;&#10;HR0dExMTDAwMCwEAFgsAbWU3tK1nsaxOrac3sKcuppwhpJgiqZkqrps1sps7s5w8t589tZ43r5gw&#13;&#10;splFsplFsJpFr5tFrZxErZxEsJxDsZxBsps+s5o9tJo7s5s7sps7sJw7r5w9rZ09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r5w2r5w0sJ4w&#13;&#10;sJ8trp8qr58urqA2r6BFsqRbQDMAFQsAHhYBIhsRJiIhGhocEhEXAAUBCg4NXmJj9/v+/v7/+vj/&#13;&#10;9vT///3///3//vv//Pn///7///7///79/Pj1+fXy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+vr6////Y2NjAAAABwcHERERHx8fKSkpHRchHBYWDgkADgsAU08Qo55MtrBStaxHr6M9s6Q9&#13;&#10;rZs3qZUysp85t6E6sZwxr5gus5pIsZtIr5pHrZtFrJxErZxErp1BsZxBsps9s5o9tJo5s5s5spw5&#13;&#10;r505rZ45rZ4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rpk8r5s6r5wzr50trp8oraAtrqE3r6FItKdlDQIAJBoBKCEZGRcYExQZAAAJISUu&#13;&#10;UldQ/v/79vj1/v////7///3///z/+fP//vj//vv//Pn/+/n89/f1/f75///4///4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9fX19fX1enp6MTExDg4OAAAAERERIyUgHB4ZHR4ZGBUO&#13;&#10;DAYADAQAPTMSj4JVrqBhwbFkt6ZMqJY0rpszrpkwrJcuuqU8sp85sp85sJ44rZ81rJ81rZ81rZ81&#13;&#10;sJ01spw1s5w1s5w1s5w1spw3r503rZ45rJ8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rplKr5tFr507rp4xrJ8sraAtrqE5raFLtaprIxoA&#13;&#10;GhMBJCAdGRoeBwwSa3R58/7//P79///9+fr1///78e7p//r3/vj4//3///r+/fj+/vz///7//v//&#13;&#10;9/z49fz08/ry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+fn5/////////v7+////kpKS&#13;&#10;XV1dDw8PAQkABQoDGx8iJiQvJR8rIxkiFwkIDQAANicAfG0sqppFvatJxrVMtKI2oo0ksJsys6Ex&#13;&#10;sqAwrqEvrqEvrKEuraAuraAwsJ4wsp0ys5wys5w0s5w1sJ01r503rZ45rJ8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r5lQr5pLr5w+rp00&#13;&#10;q54rrJ8trKE4rKBMsqhrZlw5CQMAHBgXIyYrFh0l1N/h9f//9vb4////9PPv/vv0///2/vrx//vz&#13;&#10;//v4//39//3///7/9fb6+Pz99vz4+P/7+P/6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7+9PT08/Pz////9fX1v7+/cm9oJyQdAAEACgsGIyUkISImFRUfISEtEA4bBQIJHRgU&#13;&#10;XFVBhYBatK12wrtzpp9Pm40tr6A7sqUyq5sqt6NCsZxBqZcztqU7rKEurKAwrJ49rZxAsJs+s5s7&#13;&#10;tJs3tpo1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rJ47rZ43r58wsp0ys5s5tJlAsppEsJw7ubE0m5YyCwAAKyEpKSoYAgUAqqqy+/n//f39&#13;&#10;/f39/////////v7+/f39/v7+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f39+vr6////////9/f3+fn5/v7+9PT0//3419PQkI+KNjcyAwUE&#13;&#10;BQYIExQZJCQsFxUgJCInGhURBgAAEw0APzkJdm4ws6xo1sd0s6RJm40isqI1sp4/qJM4tKJAp5Yt&#13;&#10;raAurKAyrJ49rZxAsJw9s5s7tJs3tpo1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rJ47rZ43r58wsp0ys5s5tJlAsppCsJw7ubE1qKJAIxkA&#13;&#10;GhEUICERBAYAaGhw/fz//f39/f39/f39/v7+/v7+/v7+/v7+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9/f3/v7+/////f39+Pj4////&#13;&#10;//////z9+fX2/fz66uroqKqnT1FODQ8OAQIEIiEmHhwfHxsYIh4TJR8JFxEAEAgAPDQGalsgrJ5X&#13;&#10;wbNTrZ45sJ1BrJc+t6NEs6E9r58yrZ80rZ09rZ0+sJw7spw5s5s3tJs3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rZ47rZ43r58ysp0ys5s5&#13;&#10;tJk+sppAsJw5sagxsatJRz0cDQQAJiQVFhgNFhcc5uX1/v7+/f39/Pz8/Pz8/f39/////////v7+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+vr6+vr6/v7+/v7+////////9PT0//r///3///7/9vXz/v/7/v/6wMK9d3l0AAEADAwMEhEPJSId&#13;&#10;HBULLCQXGhIADgYAGAkANScAjoIwtqhIs6BEq5Y9sp1ArJg3sJ01r541r5w9r5w9r505sJ03s5s3&#13;&#10;s5s3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rZ47r503sJ4ysp0ys5s5s5o9sps+sJw5p5wpubBRdGtADAUAKSUZJyYhAAAF0tLe////////&#13;&#10;/f39/Pz8/v7+/////////f39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+Pj4/f39////////+/v7////////+/v7/Pb/+PL8/fv//fz6+v32+v30&#13;&#10;9fvv/v/44eTdjo6MCQkJCQcKAwAAIx0fIBgYLyUmJhkTCwAANCoAsKVLtKNHsJtAq5Q3sJk7spw5&#13;&#10;sJw5r5w9r5w9r503sJ01sJ03sp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r507r505sJ00sp00s5s5s5s7sps9sJw5ppgtvLFVm5JbFg8A&#13;&#10;GxcLJyYkBQYKsLO6/v7+/////////v7+/v7+/////////Pz8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v7+/v7+/////////f39+vr6/Pz8////&#13;&#10;//z///z///3///7//P/4/v/29/3x+//1/f/3/v/78PHzzs3TIyApCQMPFAwbFAwbHxMhKB4ULSUA&#13;&#10;uK5Vq509tqJDr5g6uaBDs5s7sps7sJw9r507r541r541sJw5sJw7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r507r505sJ00sJ00spw5sps7&#13;&#10;spw5sJw5rp86s6VMpp1aKiIAEAoAJSMmCQoOUVVY+fn5/////////////v7+/////////f39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v7+&#13;&#10;+fn5/f39/////Pz8+fn5/v7+9vD8+fP///3//fv8+vz3/v/4+//1/P/2+f/1/v/76+zu//7///3/&#13;&#10;sKy7GxcoIx4yIhgyBwAAT0kPyMFmpJYzr5w2uKBAq5EytJo7s5s7sJw9sJw7r541r541r507r5w+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7sJw5sJ01sJ01sJ03sJw5sJ03sJw5sKBBqZtDsaVZUEYTDAQAKiUrCgsNAwcG8vLy+/v7////&#13;&#10;/////f39/////////v7+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+fn5/v7+/f39/v7+/////////v7+//////z///r///7//vz//v78/v/79vv0&#13;&#10;+f73+f73+v/7/v//9vf7+vr/oZ+sBAIQHhssIxo1CQEAjIhJqKJCq540sqA0rZUxtpw7tJo7s5s7&#13;&#10;sps9sJw7r541r503r5w+r5tC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7sJw5sJ01sJ01sJ03sJ03sJ01sJw5rZo+q5tExrtidGorCAAA&#13;&#10;LSYtGhoaBAkF7Ozs+Pj4/////v7+/Pz8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7/&#13;&#10;//7///7///7//////////v///v//9vv3/P/9+v799/n4/v//kZKUAAAEKiswJB0vCAEAsa5nsaxE&#13;&#10;qp8sr54stZ40s5o2tJo5s5s7sps9sJw9r503r505r5xAr5tE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ps9sps7sJ01sJ01r503r503sJ01&#13;&#10;sJw5rZg/rJtDw7ZWhnw0FgsAHhgcHx8dAAIAwcHB/////v7+////+/v7+vr6////+vr6/v7+/v7+&#13;&#10;/////////v7+/////////////////v7+/v7+9/f3////+fn5/////f39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9///9//7///7///7///7//v///v///P//+f38+v/7/P/78/XwYWNe&#13;&#10;AQMAJigjGxUZHxkDr6xdrak8qZ4qsqEttqAztJs0tJs3s5s5sJw9sJw9r505r507r5xAr5tF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5o9&#13;&#10;s5s7spw1sJ00r541r541r541sJw5rplArZg/uqtEmY4+JRkBFQwPHR0bAgcBZmZm/f398vLy////&#13;&#10;/////f39+fn5+vr6/////////v7+/f39/f39/f39/f39/f399fX19/f3////////////9vb2/f39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6///7///9//////7///7///7///7/&#13;&#10;/v//+vz7/f/6/v/419rPJSgdDxIHICMYEQkARkEbsa1WqqQ0qJ0ptKMxtJ8ys5w0s5w0spw3sJw9&#13;&#10;r5w+r507r507sJtAsJpE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tJk+tJo9spw1r540rZ81rZ81r541sJw5s5w/r5g7rp0ztKVSPzEUCQEA&#13;&#10;HR4ZDRMPFxcX////9vb2+Pj4/f39/Pz89PT0/////Pz8+vr6+fn5+fn5+/v7/Pz8/Pz8+/v7+vr6&#13;&#10;////////7Ozs7u7u9PT0/v7+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4///6&#13;&#10;///9//////7///3///3///7//Pz+///9/f/5+fvwwcW3AAQAICMYHB8UCwIAc2w4tq9UqaEyqZsu&#13;&#10;sqA0sZwzsZwzsp00sJ01r5w9r5w+r507sJw7sJs+sppA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tphAtJo9spw1r58yrZ80rJ81rZ43sJw5&#13;&#10;s5w+tZ07qJYqyLhhXE4rBwAAHyAbFhwaAAAA+fn5/////////v7+////9fX1/Pz8/////////Pz8&#13;&#10;/Pz8/v7+/////Pz8+vr6/Pz8/v7+/Pz89vb2////////+vr69/f3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v/6/v/7//////7///7///3///3///7/+/n6///7/f72/v70t7iwAAEAKSol&#13;&#10;Hx8dDgEAlYpLuq9TrJ81rZs3sZ08rpo3sZ44sJ00r541r5w9r5w+r507sJw5s5s7s5s7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t5dCtpk+&#13;&#10;sp00r58wrKA0rJ83rZ45sJw7spo4uKE6qpUqy7pidWg+DQYAHh8ZGR8fERERpKSkt7e3srKypKSk&#13;&#10;pKSkn5+fnp6enp6emZmZlZWVkpKSkpKSkJCQjIyMiYmJfHx8fX19hoaGgYGBbGxsZWVlm5ub////&#13;&#10;/v7+/v7+/v7+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v/7/v/9//////7///7///7///3///7///76&#13;&#10;/fz3/f31///4n56aAQAAKCYrHhskHxAAqZpVuqtOq5w3sJ1BsJtCsJs+s6E9r540rZ80rZ09rZ0+&#13;&#10;sJw7spw3s5s3tJs3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t5dEtpk+sp00r58wrKA0rJ83rZ47sJw7sJkyt581rpctwbBYjH5PGBEAFxgS&#13;&#10;FxwfBwcHFBQUFRUVERERBAQEAQEBBwcHCgoKCAgIBgYGAwMDAgICAwMDAgICAAAAAAAABAQEAAAA&#13;&#10;AAAACQkJBwcHBAQEGBgYZ2dn/f39/v7+/v7+/v7+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v/9/v///v//&#13;&#10;/v////7///7///7////9///4+vfu///4+PXwYVxgBwELKCExEgofPSsAtKJat6ZKqpc5s5xMr5hK&#13;&#10;sJxFsp9ArZ80rKA0rJ49rZ0+sJw7s5w1tJwytpsy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uZZFtpk+sp0yr58urKAyrJ83rZ09sJw7tJs0&#13;&#10;spouspsxtqJLn5JdJB4EDQ4IGB0hHR0dDQ0NDQ0NFxcXFhYWExMTExMTEREREhISEhISEhISExMT&#13;&#10;FBQUFRUVFhYWFhYWGhoaHh4eHx8fGxsbGRkZGBgYAAAAICAg/f39/f39/v7+/v7+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v///v///v///v////7///7///7////7///2+vfu///239vYIh0jBwEPKyM6AwAV&#13;&#10;VUIAuqdbtKNJp5Q4tJ1RrpZMr5tFrZo7rKA0rKA0rJ49rZxAsJw5s5w1tJwwtpwu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uZZFt5g+sp0y&#13;&#10;r6AtrKAyrJ83rZ09sJw7uaE3sZcptp81r5tErJ9oLCcKBgcBGh8jGRkZJCQkGhoaGRkZFhYWHBwc&#13;&#10;GhoaFhYWHBwcHBwcHBwcGxsbGhoaGRkZGhoaGhoaGxsbGhoaFRUVFBQUGxsbIiIiCgoKLi4u/f39&#13;&#10;/f39/f39/v7+/v7+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Pr7/fv8////////+fr+/v//9Pf8&#13;&#10;+/7//P///P///P///P///v7//v7//v7//f3////4///4///6//75//z5//z7//78//3+/Pr7//7/&#13;&#10;/Pr7zcvMBgYGHx8fJSUlAwMDgGwJvKhFqpYzsZ06rZk2sp47rZk2tKA9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r503r505&#13;&#10;r505r507sJw5sJ03sJ4wsJ4usJ4wsp82sZo8u6NJr5g6tZ84sp8prZsdsZJAtZdDtJlAsZc6spg3&#13;&#10;tp03tJ82sZwxtKE4sp83rpw2rJo4q5o+rZxErpxGrpxIp6M2qKE1qKE3q6A3rJ85r505sJ82s541&#13;&#10;sp0ys50wsp0ysp00sJ01sJw5r5w9r5w+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03sJ03sJ01sJ01sJ01sJ03t6NArJg5ppE0t6JJxrBdemMVGwQAHwgA&#13;&#10;DAUADQYADgYADwcADwcAEAgAEAgAEAgADQMAEAYAEggAEggAEgYAEAQAEAUAEQYAGw8ADQMAGRQA&#13;&#10;EQ0AGBMZIh01CggVHx4k5uTl//76///4+fnx/v/9/f7/9fr9+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7/&#13;&#10;//7/+vr8/Pz+/v///f7//P///P//+v7/+f3/+f3++v7//v///v///f7//P3///76//76///7///9&#13;&#10;///9//7///7///7/9/f5+/n8////0NDSAAACGhocHx8hBwcJloIfxbFOrpo3s588r5s4s588rZk2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r505r505r505sJw5sJw5sJ03sJ00sJ4ysqA0sp83s58+ppIzs59AqJQzq5gv&#13;&#10;vqw+vqVRvKNPs5tDqpM2rZY2tZ86sp82qpcurJkwrp0zsqE4s6E9sJ0+q5g8qZg+rZlCpZwzpp00&#13;&#10;qp44rZ88r58/sZ4/sZ08s506s5s3s5w1sp00spw1sJ01r503r507r507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03sJ03sJ01sJ01sJ01sJ03pZEuuKRF&#13;&#10;uKNGpI82tqBLxK1doos9inMlenFGe3JHfXJHfXJHfnNGfnNGf3RHf3RHiH1PjYBTkYVVlIhYlopa&#13;&#10;mYtcmo5enY9gpJhepJpdq6Ziamg4IRsdGBMpCQcSCQkLwMC++/r2/v34+Pnz///7/P79+f3/+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9PL1//7//v7/+fn7/v///v///P//7/Tw/P/6/P/4+//z/P/z/v/z/v/x&#13;&#10;/f/w/P/v9/f5+Pf8+fj9+vn/+/r/+vn/+fj/+Pf//v7/9vX9+vr/vr7GBAUKLi80HyAkAAEFpJAt&#13;&#10;w69Mq5c0r5s4rpo3taE+r5s4sZ06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r507r505sJ03sJ01sJ01spw3spw5spw5rpo3&#13;&#10;rZo0rpszsqA6sqJCrZxCxLNho5JEpZdBr6FLva9Ww7ZYva9OsKM9qJsxp5kurJ4zsKAzsJ81r541&#13;&#10;rZwzrps1sZ87t6NCtaZBtKJAsJ0/rpk+r5dBsJdDtJpGtpxHs5pAs5o9sps7sJ03r541rZ81rZ81&#13;&#10;rZ81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03sJ03&#13;&#10;sJ01sJ01sJ01sJ03uaVCqZU0rpo7sZxBr5lDtqBLt6FOt6BQva9Xva9Xva9XvrBYvrBXv7FYv7FY&#13;&#10;wLBYtaVNtqZOtqZOtKRMsaFJr55GrJxErZxEppVPp5tPta9ZgHw9DwcEGBEjGxofBgcCj5CK/P34&#13;&#10;/Pz8/v7+///6/f/6+v7//P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78//3+9fX1/////v//9vf58vb1/P/9&#13;&#10;/P/6+//3+f/z+//x/P/x/v/z/v/z/v/z/P///v///P///v///P///v///f3//Pz//f7//P3/+fr/&#13;&#10;k5SYAAAEIyQmGRsaGx0crZk2valGqpYzrpo3rpo3s588sZ06sp47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r505sJw5sJ03&#13;&#10;spw3spw1spw3sps7sps9r5s8rpo5sqM8raA6nZA0xLdplodOIhEADQQAFAsAPDQAdm0qnZVMrKNU&#13;&#10;urBby8BmtKdHrJ47opMsn5EnrJsxt6U5sqAypZMlrJYvr5k0tZ09uJ9CuJ9Ft5tHs5dDsZVBs5lC&#13;&#10;sps+sps9sJw5r503rZ81rJ81rJ81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03sJ03sJ01sJ01sJ01sJ01tKE7qpYzsZ0+tJ9CqpU8qpQ+rphDrZdCqZcr&#13;&#10;qZcrqZcrqpgsqpgsqpcuqpcuq5gvsZwzspw1spw1spw1sZs0sJozr5kyr5k0tqRQqZlBrqc/p6FT&#13;&#10;EAgAGhQgHR0bAAIAYGNa/v/6+fj9//7////6///6/f7//Pz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v72///6&#13;&#10;+/r4+vj5//7///7/8PH29vf8/v//+vv/8vP36eru4+Tp397k29ri2djgvMK+ub66sbezqa2soKak&#13;&#10;m5+elpqZlJiXkpSRlJaTmZuWS05HDQ4GISIaCAoAKSsgt6NAuaVCr5s4s588r5s4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00sJ03sJw5sps7spw5s5s5s5s5sps9sZw/tqNFqZs4n5U2wrpnloxPEwUANikZ&#13;&#10;rqakgHh1QjsxFQ4ACAEAHxcAUkocgXg/nZNMvrNj08hsx7lWrZ80pJQjqJkirZ8ltp8ttZ4us5st&#13;&#10;spouspkytJs1tpw7uJ49s5s7sps7sJw7r507rZ45rZ45rJ85rJ47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7sJw7sJw5sJw5sJ03sJ03sJ01sJ01q5gytaE+s58+&#13;&#10;rZk6rpk8s55DtqFIs55FtJs1tJs1tZw4tZw4tZw4tZs6tZs8tZs8r5U4r5Q5sZY9spc+tJlCtptE&#13;&#10;tptEt5tHrpc3pZIqpZwlxr9kEQkAGhMaISIaBAgARUg9/P779PL9/v3//f72///4//7//fv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9fXr///3///7/vz/+vn+srG5gICIaGhwVVZbT1BVRUZLPDtBNDM7Lyw3Kyc1&#13;&#10;KCQzFBkVERYSCxAMBQoGAAUBAAIAAAEAAAEAAAEAAAEABQYAAgIAICAUKisdBQYAQ0Q0uKRBrpo3&#13;&#10;rZk2tKA9rpo3rpo3sJw5sZ06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4ysJ01spw5sps7s5s7s5s7s5s7sps7sp49ppY3&#13;&#10;sKVJubFglIxOIRkAMysevra00s/g3Nnq1tTfuLW8j4uKYV1UMCkXCQIAEAcALCIAWE0Oin42tqpY&#13;&#10;zsBoyrtevK5Oq5UorpYqrpgrsZktsZsusZsusJotr5ovsp00sJ03r505r507rZ09rZ0+rZxArZxA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7sJw7sJw5sJw5sJ03&#13;&#10;sJ03sJ01sJ01sZ44tKE7qZUysJw7uKRFqpU4qZQ3s55BtJs3tJo5tJo5tJo5tJo5tJo7tJo7tJo9&#13;&#10;uZ9Ct5xBtptCtZpBtZpBtJlCs5hBsZY/uJ00t6EyqZ4g0MhmHRQAGhQUIyUaAQUAREpA/P//9/f/&#13;&#10;/Pr/+vv1/f72/////v3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47+7p+fj2//7/8vH3HRwkAAAHAAAEAQEB&#13;&#10;AAEAAAEAAQAAAwIABwMACQUECgYHCgsPCwwQDg8TExQYGhocICAiJyUmKigpNjIxLionJSAaIh4V&#13;&#10;JCAVHhgMBgAAZmBSvKhFp5MwqpYzs588r5s4rpo3sp47sZ06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00sJ00sp00spw1&#13;&#10;s5o9s5pAsps+sJw5sKAzoZUvvrZjj4ZNFQ4ALicdwb65wsG/oaenpamsqa2uuru90tLU3dvcx8PC&#13;&#10;p6KfjYR9V01DHxICDQAAHAwAQTIVcWFAloZl1sJsz7ljwK1PtaFArJsyq5surp4tsaEwr58wr540&#13;&#10;rZ43rZ47r5xAr5tEr5tFr5pH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9sJw9sJw7sJw5sJ03sJ03sJ01sJ01qpcvtqM9r5w2sJw5tKA9sp49taFAq5c4s5s5s5s5&#13;&#10;s5s5s5s5spw5spw3spw3spw3rpszrZoyrJkxrZoysJ01sZ41sZ41sJ00uZ0yt58xpJYcx71eNSwN&#13;&#10;FhENIiQZAAMAQEdA+v7//v7///7//f75/Pv2///9//3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Pzy/fz3//7/&#13;&#10;8vD14uDrAAAJIyIqKyovJCMhIyMbJSMXJiQYKSUaKyQcKiIfKSEeJiIfJSEeJSEeJCAdIyAbJB8b&#13;&#10;Ix4YJB0VHRYMJh4THRYGLiUUIxsHLCENEQYAcmdRyrZTrJg1r5s4tqI/sJw5rpo3sJw5rZk2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00sJ00sp00spw1sps9sppAsJw9r505pZguxrxdk4xIDgYALioex8XIvb7ArLCxs7qz&#13;&#10;r7WxrLKurLCxqaquqKmut7a+ysfQ2tTexr/HvLG3sKWpgXV1OC0rDQAACgAAKRcATTwIg3M2s6Ve&#13;&#10;yr5sxrtfsqhGoJcwq585rJ85rJ49rZ0+r5tCr5tEsJpFsJpF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9sJw9sJw7sJw7sJw5sJ03sJ01sJ01tqM7sZ42qpcxs6A6&#13;&#10;rZo0qJQxtqI/rpo3sps7sps7spw5spw5sJw5sJ03sJ03sJ03saA3r541rp0zrJ4zrZ80rqAzrZ8y&#13;&#10;rJ4xtpk0tZk0qJgryb1pT0YnDgkDIiMbAwgBLDIw6Ozv+/z///7///7//fz6///6///6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0///4+fn3//7/rau4AAAMHBgmGxghHxscHBcTEAkBCAEAFQwFEQYEDwMFCgAA&#13;&#10;CQMACQMACgQADAQADAUADwUADwUAEAQAEgcADQAAEQQAFggADgAAFQcAXE8lrqF1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rpwwtaI5r5s4r5s6sZ08t6NAuag/npAtwrdejoQ9EAkA&#13;&#10;LScNwsK4wsPFqKuwsLW7sLWvsLWxsLWxsrO1srO3srO4srK6s7K6qaiutbK5wb/Cy8fG0M3IzMnC&#13;&#10;u7mtqKaaVkhIFggFCgAAHBIAKyIAVE0WnZVUycF4xr1uuq9dr6FLqJhBsp5FrZg9sZo8sZo8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9sJw9sJw7sJw7sJw5sJw5&#13;&#10;sJ03sJ03sZ42sZ42sZ42sJ01sJ01r5w2r5w2r5w2tZ88tJ47sJw7rpo5r5s6sZ08sZ89sJ48rZ47&#13;&#10;r6A9rp4+qpw7qpw7rJ47q506qZs4tJZAu59LpZM9wbRwb2VKBgEAHh8aCAwNJCcswsXK8/X0////&#13;&#10;9/X6/Pr9///1///z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4///6+/v9//7/nZuoAQALHRohGBQTFxMHR0Is&#13;&#10;U0wvTUQjU0koV0ksYVM5ZlY/c2k2dmw5fXNAhnxJkIRSmY5Zn5RfpJdirqFqtKVsu6xxwLBzu6tt&#13;&#10;tKVksqNgtqRi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rpwws6A4rpo7r5o9r505&#13;&#10;n5App5s1x7xikIdEDQUAMSwOzsu6uryxuL25tLm/rLK+s7Sus7Svs7Oxs7OzsrO1srO3srO4srO4&#13;&#10;t7i8tba4rrCvqauor7Kru76zwcW3wMS1x7/W0svdysTOg398JiMSCAQAEQ0ADQkAOjMAd20wrqFb&#13;&#10;uqpcp5M8s59Aw6xFr5gu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9sJw9sJw7sJw7sJw5sJw5sJ03sJ03r5w0r5w0r5w0sJ01sJ01sZ42sZ42sZ42rZU1sJg4sps9&#13;&#10;s5w+s5w+sJw9sJw9r5w+rps9rJw9q5o+qZo9qZw+raBCr6JEsKNFtZhWwahmw7Fxx7uJdm5XHxwV&#13;&#10;HyEgEBMYAAAJqaqv/v/58/Tu/Pn///3/+vru///v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P77/P3//v3///3/&#13;&#10;gH2IAQAEIh8YExEAMS4DnJpfv7txvLdjvbZcvbNavLJZvrJctKpVs6lUs6dTsaVRsKRQsKJMr6FL&#13;&#10;rqBKr6FJtaVNs6RJr55CsaFCtaVFrp4+o5Ax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o1s588qJM2tqNFrqE7qZ89vLVbmI9KCwQAMiwU0c69trentLinr7Wrn6OsubzNtLSstLSs&#13;&#10;tLOutLOvs7Oxs7OzsrO1srO1rLCvr7OysLWxrrOtr7estLyvs7usrrantrfJsrTDsrW+vsLF1dfS&#13;&#10;2dvQpKWVXVtFDQgAEggAJRkAs6RhuadTqpYzqpUiuKIq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7sJw7sJw7sJw7sJw5sJw5sJw5sJw5r5w2r5w2r5w2sJ03sJ01&#13;&#10;sZ42sZ42sZ42tptAt5xBtp1BtJs/sZg8r5g7sZo9sp1CqpU6sJ1BtaRIuKdLtadHt6lJva9PxLZW&#13;&#10;rZVpb1ovNCUAFgwACgQAEhEMHB0fFxohCgoUf4CE///2/f/0/vz///3//f/y+/7p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P79/P3//v7//fv/XFliAwAAJiIWEQ4AJSMAoZ5RrKhHpZ4yp6AurKEtqZ4qrJ8tq544&#13;&#10;rJ85rZ45rp86r6A7sKE8s6E9s6E9rZs3rZs1rp00r5wzrp4xr50xs6Ezt6U3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5w+rpo7sqA+qJo5o5k6v7dkkIhICgMAMS0U0s7CvLywu72y&#13;&#10;q66jrLGruLvAr7G9trOutrOutLOutLOvtLOxtLKzs7OzsrSzsrSzs7e2tLm1sbawr7aur7aurbWq&#13;&#10;qbGmrLS3r7e6sLi6rre2rrSyr7SwvL67zMvG8e3iu7OfEgUAkIFKtqVXr5s4rJkht6Ij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7sJw7sJw7sJw7sJw5sJw5sJw5&#13;&#10;sJw5sZ06sZ44sZ44sJ03sJ01r5w0r5w0r5w0sZk3r5c3rpY2r5g6sJg+sJtCs51ItqFQvKZataFY&#13;&#10;s6FZs6JdoZJNdmckPi8AGAgAEQAADwAAHxMAHxgEHBkQJCQiIiMnJCUqAAAHZ2dp9ffp/P7z/Pr/&#13;&#10;/vz//v/4/v/v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+//6/P77/f7/+/r/OzhBBgIDKSMXEQwANTAAs61jpp1C&#13;&#10;p5s1rJ4zsqIzrpwws541sp85sZ44sJw5r5s4rZk4rJg3q5c2qpY1sJw7q5c0rZk2tqA7tqM7sZs0&#13;&#10;rJYvrJYv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ZlDr5o9p5kuo5cxx75vhHpF&#13;&#10;DQYAOzUpy8y6trmotLiqq62ovL3CuLe/s7OzsrKwtLKztLK1tLK1tLK1tLK3tLK3s7K3s7O1s7O1&#13;&#10;tLW3s7S2sLGzrbGwr7Oysra1tLi3rreksLmoqrOiqbGisLitsbixrrKxtLS0wLy71s/FCgAAT0IV&#13;&#10;wK9ps6BCuqk1rZkc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7&#13;&#10;sJw7sJw7sJw7sJw7sJw7sJw7sJw7sZ08sZ06sZ06sJw5sJ03r5w2r5w2r5w2qpsoqpopsaE0u6xF&#13;&#10;wrJTvq5ZtqRasJ5gnYxYc2E5QC8RIA4AFAIAFgMAIQ4KLBgZKR4aJhsVKyUXKCYZGxsZERIUBgcJ&#13;&#10;AAACEhEWq6qo///z8/Pp//3//v7/8vfx/P/0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+//3/P/7/P3/+/r/IiEp&#13;&#10;DAcLJyAWEgsANS4AurBpo5g/sqNAtKE7tqA5rpYyspg3sZs0spw3s504tJ47tqA9t6BAuKFBuaJC&#13;&#10;sps7s5w8sJo3rZc0r5k2tZ88uKI9tqA9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5w+rpo5rp86vrNaiH1FGhEAOjMt09HUvsG6sriusLWuqa2ss7G8tLG8rKuptrOus7K3tLG4s7K4&#13;&#10;tLG4tLG4tLK3s7K3s7O1r6+xsrCztbO2trS5tbS5tLO4s7K3srG2r7SgtLmltrqps7qqsbetrLGr&#13;&#10;rLCxtre8tLK30MvINy4dMCMA1MSGmYkyq5susaEq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7sJw7sJw7sJw7sJw7sJw7sJw7sJw7r5s6r5s6r5s4sJw5sJ03sZ44&#13;&#10;sZ44sZ44wbdYuq9TsqhPq6BOkok+a2AgPzQAJRgADwQADgEAEwkAIBQUJBgiIhUmJhktLyE6Hhgi&#13;&#10;EQwQBAUAAAIAAAECEhUaPT8+TExKoJ+d+/f0///0/vv0//3//v7/8vj49/73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+f/y/P/4+vz7/fz/FhUbEg0RJRwVEwkASkAPy756opE/r5w+qZIys5k4t5o+vZ5EtJ01tJ02&#13;&#10;s5w1spo2sZk1sJg2r5c3rpY2rJU1tJ09tp8/sJk5rJU1sJk5spw5sJk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taIqsZ41vaxcjX5HEQQAOzQkzsvGwsPFpKeutrrDqq+1ubzBs7O1&#13;&#10;sa+wwbu9tK6wsrO4s7K4srO4s7K3s7K3s7O1tLKztLKzube4uLS1tbGys66ys62xtK6ytq+2uLG4&#13;&#10;u7e2sKyrq6qmtLSyuLi4sbK0rKy0rqy3ubbBx8HFhX1yEQYAtqlyr59Rrp88sqI1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7sJw7sJw7sJw7sJw9sJw9&#13;&#10;r5s6r5s6r5s6sJw7sJw5sZ06sZ06sZ06i4NeaWE8PjYSHRcADQgACQMADgkAFxEBKykcIR4VHyAb&#13;&#10;KysrKistGBkeAgUMAAAJAAATCw0ZOj84XGRZeX6CtrvB7vPt///2///1//z19fLp//77+/r//Pz/&#13;&#10;+///+P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9//v/P/2+P35//7/ERAWFhEVIhkSEwkATUAT0MGAopE/taBF&#13;&#10;rpU4u55CuJk/s5E6tJs0tJs0s5w1s5w1s5s3tJw6tJw6tJw8tJ09sZo6sJk5sps7tZ4+tJ09sps7&#13;&#10;sJk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qZgUxbNFkn86EwEARzoo1M3FxsXA&#13;&#10;oKSlsLTAqrDAtrnIqKuysrKwubaxr6mrv7a7srK6srK6srO3srO3s7O1s7O1tLOxtLOxtLCvtLCv&#13;&#10;t7GzurS2vbS5u7K3uK62tqy0t622ua+4ubS4tbC0rq2ytLO5trbAsa+8sa27v7i/yL+4CwAAfXI8&#13;&#10;vbBkpZc3q50z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7sJw7sJw7sJw7sJw9sJw9sZ08sZ08sZ08sJw7sJw5r5s4r5s4r5s4CgMABwAADAUAGxQKIyAX&#13;&#10;JSIbJSUdKCciIiQfGBoXCQ8LAAIAAAMCAgsKOUNEcXt8hIafpai38fvy+f/46O/1+f7//P/69vjq&#13;&#10;/Pzw///2//71//79//7/+/7/9vv/+f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v7/+/r//fz///38Eg0HHBQH&#13;&#10;MigPDwIAUEITx7d8noxCqJQ+uaVEtJ82tqAwsZwprZ5DrJtDrpdHs5lEt544uZ41tpk7spQ8tpxH&#13;&#10;tJtBqpcvsJ4ysp00spszuKI1rZUn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tJs1s5s3sJw9rZ0+rJ1Aq54+q585rJ81saQ0rZsrrJgou6U2rZcouaM0rZwqqpknvL+q&#13;&#10;dHdkBAcASEo91tjNuru1qKimuLi4s7O1s7O1s7O1s7O1s7Ozs7Ozs7Oxs7Oxs7Ozs7Ozs7Ozs7Oz&#13;&#10;s7Ozs7Ozs7Ozs7Ozs7Ozs7Ozs7Ozs7Ozs7Ozs7Ozs7Ozs7OzsrHBsrK6s7Sss7WotLOvtLKzs7Ox&#13;&#10;s7O1r6+5wL7LxL/GGBEBS0ULy8FsqJs9rJ06sZ06sZ06sJw5sJw5sJw5sZ06sp47sp47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03sJ03sJ03sJ03sJw5sJw5sJw7sJw7sp4/sJw9sp1AsJs+rZg7qZQ30bxh&#13;&#10;TjkADAsRIB8lJCMoHRwhHx8hIyMlBQUFAAAAAQEAAAAANjY2e3t7lpaWt7e36Ojq/////Pz8/Pz8&#13;&#10;/Pz8/Pz8/Pz8/Pz8/Pz8/Pz8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v7/+fr///7///3+HhkTEgwAJh4JIxgAem1D38+buadlqphMpJA5o48wrps1sZ42rqM4raA6rZo8&#13;&#10;r5g4sZsstZ0vtp05t5xBq5M9t59HsZ44rZoyr5w2q5UwrJUrt58z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03sJ03sJ03sJ03sJw5sJw5sJw7sJw7sp4/&#13;&#10;r5s8sZw/sp1Ar5o9qpU40r1iWUQAGBcdGxogGBccERAVExMVAAACJSUlf39/u7u5vr684+Pj////&#13;&#10;/v7++/v7/////Pz+/v7+/v7+/v7+/v7+/v7+/v7+/v7+/v7+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P//9PX68/T45OTkCgkFGRUMIBoMFAwANCsMcWU9fnE9uKlu08R/&#13;&#10;0cF2va5dsJ9NoJ4WpJ8fqqEorqIqsaIjsZ4lr5ovrpc5sZ1GrZlCrJw8rJ06tJ9Etp9Cr5czsZoy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5w0s5w1sJw5r5w9rJ49&#13;&#10;rJ49rJ85rZ43rJsxsZ42rZk2sZ0+sp5FnIo008Jwd2gXBAcAR0k72tzPuryxsrOtr7CrsrKwtra2&#13;&#10;s7O1s7K3s7O1s7O1s7Ozs7Oxs7Svs7Svs7Ozs7Ozs7Ozs7Ozs7Ozs7Ozs7Ozs7Ozs7Ozs7Ozs7Oz&#13;&#10;s7Ozs7Ozs7Ozs7Ozs7OzsrK+srO4s7Sus7SstLOxtLKzs7Ozs7O1r7C1sbC2ycTIk4uADQQAqJ5X&#13;&#10;saRGqZw0sZ06sZ06sZ06sZ06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03sJ03sJw5&#13;&#10;sJw5sJw5sJw5sJw7sJw7sZ0+rpo7r5s8tKBBsJs+qpU40bxfaVQABQQKGxogFBMYHBsgnZ2fyMjK&#13;&#10;5eXl9/f3+/v5/Pz6////////+Pj4+fn5/v7/+/v9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7/P2/P///P//srSzFhYUGRgUIh8W&#13;&#10;IhwQGBEAGRIAEAgAHxYAHhQAOC0AaV4mnZFXx8Vew79bvbRVtKpIsKQ0r6IwsaI7tKRFsKBIoZQ4&#13;&#10;rqJAr6FAo5I4r5o/tqA7tJ01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5w0spw1sJw5r505rZ47rZ45rZ43r503rJkzuqZDppE0rJhCqZdLzrx6emswDwIAUVNG2tzP&#13;&#10;t7mur7CorK2otbWztbW1sLCys7K3s7K3s7O1s7O1s7Oxs7Oxs7Svs7Svs7Ozs7Ozs7Ozs7Ozs7Oz&#13;&#10;s7Ozs7Ozs7Ozs7Ozs7Ozs7Ozs7Ozs7Ozs7Ozs7Ozs7OzsrK6srO3s7Svs7SutLOxtLKzs7O1s7O1&#13;&#10;tLW3rq6uxcHCvretCwEAfnI4xbpgpZgusZ06sZ06sZ06sZ06sJw5sJw5sJw5r5s4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03sJ03sJw5sJw5sJw5sJw5sJw7sJw7sZ0+rpo7rZk6tKBBsZw/qZQ3zLdad2IF&#13;&#10;Dg0THh0jDAsQGRgd3Nze////////7+/v+fn3/v78/Pz89/f3+fn5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+///&#13;&#10;+v7/8fX2w8TGAAEAEBAQHRwaIB8bJiMcHRkNGRMDGBMAFA4AIRoAFQ8ACAIACwIAHREBQzQfdmhD&#13;&#10;qJpbwLNkvrJcsqlOr6ZHsKhDta5Csag/raBAsKBBsJ00rpoq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03sJ03sJw5sJw5sJw5sJw5sJw7sJw7sZ08r5s6&#13;&#10;rZk6s59AsJw9qJQ1x7JVgWwPBwYMHBshEA8UFRQZ0dHT8PDy+fn5/////Pz6///9/////v7+////&#13;&#10;/v7++Pj6+fn7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+P788vb3/P///P//LzAyDA0PAAAEBgYICQkJDg0LHRwYJCMeJCEaKScb&#13;&#10;JSEVIx8TGhEkIhcnIRQeEwUCDQAAEgcANiwAV04TenMvqaNXrqlVrKRPtaparJ5Ip5kvr58u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pw5spw5sJ01sJ01sJ00sp00&#13;&#10;spw1s5w1s5s3tZ5Bn4k2xbJubV8uEwkAXldH087IuLmzubq0ra6pt7e1urq6q6uts7O1tra4s7K3&#13;&#10;s7K3s7O1s7O1s7Oxs7Oxs7Svs7Svs7Ozs7Ozs7Ozs7Ozs7Ozs7Ozs7Ozs7Ozs7Ozs7Ozs7Ozs7Oz&#13;&#10;s7Ozs7Ozs7Ozs7OzsrO1srO1s7Oxs7OxtLKztLK1s7K4s7O1sLOqsbOot7axzcjFZFlVKBsAv7dk&#13;&#10;o5surpo3r5s4sJw5sZ06sZ06sZ06sJw5r5s4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03sJ03sJw5sJw5&#13;&#10;sJw5sJw5sJw7sJw7sJw7sp49rJg5sZ0+r5s8qpY3wq1Qh3IVBwYMHx4kFBMYCgkOw8PF/////Pz8&#13;&#10;9/f3///9///9+/v7+vr6/v7+/f39/f3//////v7+/v7+/v7+/v7+/v7+/v7+/v7+/v7+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P/9/v///v//9PX3+fr8kpOXTk9UNTY7&#13;&#10;JicsFRQaBAMJAAAEAgIEAAACBwcHHx8fKSolIiEfHhgaIhoaKB8aJxwWGw8PEAQECAAAFAsADQQA&#13;&#10;MyoDcmM4pZVXxbdXqJsr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9sJw7sJ03sJ00sp0ysp0ys5w0tJs1u6I+rpU4r5tFnYxHIBUAQTsh5ODdvr3Ftra0p6elqKim&#13;&#10;ubm5sbGxtra4s7O1rayxs7K3s7K3s7O1s7O1s7Oxs7Oxs7Svs7Svs7Ozs7Ozs7Ozs7Ozs7Ozs7Oz&#13;&#10;s7Ozs7Ozs7Ozs7Ozs7Ozs7Ozs7Ozs7Ozs7Ozs7OzsrSzsrSzs7Ozs7OztLK1tLK3s7K6s7O1rrKk&#13;&#10;trmosbGpzcfJmo+XEgUAlo9Bt7BErZk2rpo3r5s4sJw5sZ06sZ06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rpo5taFArZk4sJw7r5s8rpo7wKxNi3cYDw4U&#13;&#10;FRQaDAsQCQgNr6+x////9/f3////+/v5/f37/////////////////Pz++fn7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Pz6///9&#13;&#10;+Pj2/////Pz+/Pv//v//+Pj//f3/zs7Wf3+HTk5WSEhQMjM4ExQZAQIHAAMAAQQACwkKGBMZJR8j&#13;&#10;KiItJx4zIxkxKiEyKCEoIxsYIxkNDQAAQzIGt6lTq540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rZk4tqJBrZk4&#13;&#10;r5s6r5s8sZ0+wKxNjnobBAMJGBcdGRgdCAcMmZmb////9PT0/Pz8/f37///9/////v7++vr6////&#13;&#10;////+/v9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7///9//78/vz9/fv8+/n8+fn7+fj9/v3///7/+/z/+vv//v//8fL2tLi7&#13;&#10;dHh7Z21tTlJVKywxDw4TAQACAQACAwEMBwUQFxcZIyIeHhsUIRkPIRMIKRkAoZRGsaVDrpo3r5s4&#13;&#10;sJw5sJw5sJw5r5s4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r5tCr5w+sJw5sJ00sp0ys5wytJs0&#13;&#10;tpo1up84sJkyqZY30cVzZl8oBQQAu728vsHQsLCysLCytbW3tra4sbGzs7K3tbS5sbC1s7O1s7O1&#13;&#10;s7Ozs7Ozs7Oxs7Oxs7Oxs7Oxs7Ozs7Ozs7Ozs7Ozs7Ozs7Ozs7Ozs7Ozs7Ozs7Ozs7Ozs7Ozs7Oz&#13;&#10;s7Ozs7Ozs7OzsLWvsrSxs7O1s7K3tLK1tLK3s7K4s7OzsLSju8CspaagvLnAzcTZLiIiT0kNxMBl&#13;&#10;qZUyrpo3sZ06sJw5sJw5sZ06s588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Z06sZ06sZ08sp49rJg3taFAuaVEmYUkCQgOFBMZFhUaCQgNjY2P////+vr6////&#13;&#10;///9///9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77//77//38//38/vz9/vz9/fv8/fv+/Pz+&#13;&#10;/////Pz+9vf5+Pn7/v///v//+fr8+P3//P//297jpKWph4mGfoB9VldZHyEgAAMACg4AFBQKKiUf&#13;&#10;HQ8MIREAnpJKuq1Prpo3r5s4sJw5sJw5sJw5r5s4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r5tE&#13;&#10;r5xAsJw5sJ00sp0ys5wytJs1tpo1tJkyr5gwrJsywbZce3Y0CggAq6ynxcfTsbGzsLCytLS2tbW3&#13;&#10;sbC1srG2tbS5sbC1s7O1s7O1s7Ozs7Ozs7Oxs7Oxs7Oxs7Oxs7Ozs7Ozs7Ozs7Ozs7Ozs7Ozs7Oz&#13;&#10;s7Ozs7Ozs7Ozs7Ozs7Ozs7Ozs7Ozs7Ozs7OzsLWvsrSxsrO1tLK1tLK1trG3tLG4s7OzsbWksLSj&#13;&#10;t7izsq+408nhaV5iJCEAqaZZt6NArZk2s588sJw5sZ06sJw5sZ06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Z06sJw5sJw7sp49rZk4s58+t6NCnYkoDQwSFRQa&#13;&#10;ExIXBAMIiYmL////+vr6///////9///9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z8//z8//39&#13;&#10;//39//79//79//79//79/Pv5/Pv5/v37///9/v78+vr4/Pz6///98PP4/P///P//9Pb1+/73/v/4&#13;&#10;8vfxztPMoKmWU1pIDQ8EHRoVEgYILh8MpZhUs6hMrpo3r5s4sJw5sJw5sJw5r5s4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r5tFr5xAr505sJ00sJ00spw1tJo5tJo5spkyr5gurZ0uraQ/o51RGhgA&#13;&#10;fH1vx8jMs7O1sLCysrK0tLS2sbGzsrK0tbW3srK0s7Ozs7Ozs7Ozs7Ozs7Ozs7Ozs7Ozs7Ozs7Oz&#13;&#10;s7Ozs7Ozs7Ozs7Ozs7Ozs7Ozs7Ozs7Ozs7Ozs7Ozs7Ozs7Ozs7Ozs7Ozs7OzsLWxsrSzsrSztLKz&#13;&#10;tLK1trG3tLK3s7OxsranrLChury5q6qy0svdnZSXBwQAkIxPxbFOqJQxs588rZk2sp47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Z06r5s4rpo3s588&#13;&#10;rpo3sJw5taE+o48sDg0TFxYcExIXAwIHiIiK////+vr6///////9///9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38//38//79//79//79//79///9///9///7/Pv3+/r2///7///7/P349vfy9PXw&#13;&#10;+v3/+fr/9/v++/38/P/4/P/4+v/8+//6+//xfoVzDhEIIx8gCwAGLh4No5ZQsKZFrpo3r5s4sJw5&#13;&#10;sJw5sJw5r5s4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r5tEr5xAr503r540sJ00sJ03s5o9s5o9&#13;&#10;tp46sJswrJ0qopcsxb9rOjcAODUiysbFt7e5sbGzsbGzs7O1sbGxsrK0tbW1srKys7Ozs7Ozs7Oz&#13;&#10;s7Ozs7Ozs7Ozs7Ozs7Ozs7Ozs7Ozs7Ozs7Ozs7Ozs7Ozs7Ozs7Ozs7Ozs7Ozs7Ozs7Ozs7Ozs7Oz&#13;&#10;s7Ozs7OzsLSzsrSzsrSxtLOxtLK1trG3tLK1tLOxs7arsrWqrrCvrq21xcHPsaurEQwAdXFEy7dU&#13;&#10;pZEusZ06q5c0sp47sJw5sJw5sZ06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Z06r5s4rZk2s588r5s4rZk2s588qZUyDAsRGBcdGBccBQQJiIiK////+fn5/v7+///9&#13;&#10;///9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7///7///7///7////9///9///9///9+/v5/f37&#13;&#10;///9///9///9///9///9///9/f3///3//v7/+/z/9PX39PX59Pn/9vv+7vnrZGxfAAEAKiUrDgIM&#13;&#10;LR0MopdIs6g9rpo3r5s4sJw5sJw5sJw5r5s4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tCsJw9&#13;&#10;r541r58yr541sJw7sJtCsppCtZ4+s541rp8sopYozsRrZl0iCAAAz8bBvb29s7OzsbGxs7OzsbGv&#13;&#10;srKytbWzsrKws7Oxs7Oxs7Ozs7Ozs7Ozs7Ozs7O1s7O1s7Ozs7Ozs7Ozs7Ozs7Ozs7Ozs7Ozs7Oz&#13;&#10;s7Ozs7Ozs7Ozs7Ozs7Ozs7Ozs7Ozs7OzsLS1srSzsrSvtLOvtLK1trG1tLKztLOvs7ats7Wwqayx&#13;&#10;sLC4tbS5xsK/OjUiR0EnyLRRrJg1sZ06rZk2sp47sJw5r5s4sZ06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rJg1sp47sJw5rJg1sZ44q5gyCgkPGhkfGRgd&#13;&#10;AwIHgoKE+vr8+Pj4///////9///9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v///v///v///f/+&#13;&#10;/f/+/v7+/f/8/f39+fn3//////////7//fv8/fv8/fv8+vj5+Pf9/Pn//fz//fz///7//v7//P7/&#13;&#10;+///+f/7YmlhAAAEJR8pEQURMiMQp51Itas4rpo3r5s4sJw5sJw5sJw5r5s4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s+sJw7r58yr58yr541r5w9r5tFsJpHrZg7sp83sqEvqJsru7BUkYZHCwAA&#13;&#10;u66mwsLCtbW1sbGvs7OxsrKwsrKwtLSys7Oxs7Oxs7Oxs7Ozs7Ozs7Ozs7Ozs7O1s7O1s7Ozs7Oz&#13;&#10;s7Ozs7Ozs7Ozs7Ozs7Ozs7Ozs7Ozs7Ozs7Ozs7Ozs7Ozs7Ozs7Ozs7OzsLS3srO1srWutLOutLKz&#13;&#10;trG1tLOxs7SvsrSvra+utrnArq62rKyq39zVaGRZFQ8DuaVCuKRBsp47sZ06sZ06sZ06r5s4r5s4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r5s4sp47rZk2sJw5sZ06&#13;&#10;rpo3sJ03q5gyCwoQGhkfGBccAAAEfHx++Pj6+fn5///////9///9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P///P///P///P//+////f7/+//+/f7//v//////+/v99/f5+vn+//7///3///3////2&#13;&#10;/frx+Pjw/v34///9+Pn+9Pb/9/v/8/z3ZGpmAgIKKiQyEgYUKRoHo5lAuK82rpo3r5s4sJw5sJw5&#13;&#10;sJw5r5s4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7sJ03r58wraAwrZ81rZ0+r5pJsJlNq5U/&#13;&#10;sp47sJ8tsKAxppk9vK5vJBUAdmVdx8fFuLi2sbKttLWwsrOusrOutLWws7Svs7Oxs7Oxs7Ozs7Oz&#13;&#10;s7O1s7O1s7O1s7O1s7Ozs7Ozs7Ozs7Ozs7Ozs7Ozs7Ozs7Ozs7Ozs7Ozs7Ozs7Ozs7Ozs7Ozs7Oz&#13;&#10;s7OzsLO4srO1srWstLSstLKztrG1tLOvs7SvsrSzq6+yuLrGr6+3r7Co2NjMk5CLBQAAoY0qwa1K&#13;&#10;rpo3s588rpo3sp47sJw5r5s4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rZk2taE+rZo0rps1sp85sJ03sJ03qJUvCgkPGRgeFxYbAAAEgYGD/f3/+vr6///////9///9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+///+///+///+////P///P///P///P//+fr8+vv9//7/&#13;&#10;//7///7//Pv//Pn//vv////u///x///x///2///7/v///P7/+///+P/+ZGpoAAAHIBkpFAgWKxwJ&#13;&#10;opk+saksrpo3r5s4sJw5sJw5sJw5r5s4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01raAu&#13;&#10;raAurJ81rZxArZpLr5lOr5lEsZ08rJoqs6M0m4wv2cqJQC8TLRsRysrIurq4srOutLWws7SvsrOu&#13;&#10;tLWws7Svs7Oxs7Oxs7Ozs7Ozs7O1s7O1s7O1s7O1s7Ozs7Ozs7Ozs7Ozs7Ozs7Ozs7Ozs7Ozs7Oz&#13;&#10;s7Ozs7Ozs7Ozs7Ozs7Ozs7Ozs7OzsLO6srO1srWstLSstLKztrG1tLOvs7Svs7W0srW8ra+7s7O7&#13;&#10;s7epvb6wsa2qEgwQi3cUwq5LqJQxs588q5c0sp47sp47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rZk2tqI/rps1rZo0sp85sZ44r5w2ppMtCAcNGBcdGRgdBwYL&#13;&#10;i4uN////+/v7+fn5///9///9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3///7///7///7//////////P///P//&#13;&#10;+P/3d3x2AQELHhcpEgcYKRwMnZdBtbA4rJg3r5s6sZ08sJw7r5s6sZ08sZ08r5s6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t6NAqJQxr5s4uKRBrZk2q5c0&#13;&#10;sZ06q5c0BAwODRUXDRIVEhcae4F/7vTy/P/9+P35/v/7/f75+/z2///6//75+vn0+/f0/vr3//7/&#13;&#10;//7///7///7//fz6/fz4///3/v72///0///0//718e7l//r0//74//74//jy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7///7/&#13;&#10;//7////9///9/////v///P//+v/5en95AQEJIRoqFAcYKRwKn5hAs680rJg3r5s6sZ08sJw7r5s6&#13;&#10;sZ08sZ08r5s6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ps+sps9sps7spw3sJ01sJ00r58yr58ysKI3rZ43&#13;&#10;rZ88rZ5BqJhDu6pam4tAGgkAn52qw8HMsrO1sbayq7Gtsra1sLS1s7OztLOvtrOut7Kst7KutLOx&#13;&#10;s7OzsrO1sLS3s7Ozs7Ozs7Ozs7Ozs7Ozs7Ozs7Ozs7Ozs7Ozs7Ozs7Ozs7Ozs7Ozs7Ozs7Ozs7Oz&#13;&#10;srO4srO3srO1srSxs7Svs7SvtLOvtLOxrauuu7m+srC1uLa7u7u7qamn4+TeYmNbIhYAqpxdu65i&#13;&#10;rJxFqps2rpwwqpgqs54zs5s3s5s7sps+sps+r5w9r505rZ80rZ8y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rZk2sZ06sJw5rpo3u6dEt6NAmYUiBwoRFhkgICMqCQwRExcYP0NCb3Fur7Gsr7Gsy87H7O3n&#13;&#10;/f74/f75+/z3/fz6///98e71+PX8+/n++vj7/vz9///9///7+fj0/Pv29vXw/v34//77//77//v4&#13;&#10;//36//z8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7///7///4///4///4///7/v///v///P/6g4Z/AgEGJB4oFAgSKBwEoJk+&#13;&#10;sq0vrJg3r5s6sZ08sJw7r5s6sZ08sZ08r5s6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ps9sps9sps7spw3&#13;&#10;sJ01sJ00r540r540saM4rZ43r6A9q5o+q5tDrJtJxrVlJxYATktWysnRtba4rbGwsri2s7e4qq6v&#13;&#10;tbW1tLOxtrKvt7Kut7KvtLOxs7OzsrO1sLS1s7Ozs7Ozs7Ozs7Ozs7Ozs7Ozs7Ozs7Ozs7Ozs7Oz&#13;&#10;s7Ozs7Ozs7Ozs7Ozs7Ozs7OzsrO3srO1s7Ozs7Oxs7Svs7Svs7Svs7Svu7u5rKyst7e3tbW3rq6w&#13;&#10;rKuwx8bLk5KYEQMAlIdFt6pcr59Hn5ArsJ4yuqg6r5ovs5s3s5s7sps9sps+r5w9r505rZ80rZ8y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Z06s588rJg1qpYzuaVCs588k38cFA8jFA8jIx8uGhciDwwT&#13;&#10;CQcKAAEAAwQAAAIAEhUOQ0Y/enx3lJmVpKinyc3O9fn6//7///7/+fj/+Pf///7//Pv/8/T4+Pf8&#13;&#10;//7///7//fz/9vP67uvy+/j///3/+fP9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9///7///6///4///2///6/////v//+//3&#13;&#10;jI+GAAACJh4pFgkTKRoFophBsqs2rJg3r5s6sZ08sJw7r5s6sZ08sZ08r5s6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p47r5s4s588sp47qpYzq5c0r5s4&#13;&#10;rJg1CwECCQAAIxkaLiQlKyMjKyUlKCQjKyooKyspDxEOAQMABAkFAAYCAAMAGSAZQ0pDbWxxfXyB&#13;&#10;np2i1dTZ/v//+fr+8fL3/v//+vv/+fr/9PT8//7//v7//v3//Pv///3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3///7///7/&#13;&#10;///9///4///4///9///7+/7zmpuTAQACJh4pGAoZJhYJn5JMtKpIrJg3r5s6sZ08sJw7r5s6sZ08&#13;&#10;sZ08r5s6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rJg1sZ06tqI/sJw5q5c0taE+wq5Ld2w3OS0AFAgADQIACwAADwQAGg8TIhsjIRsnIR4pISInHyMk&#13;&#10;GyIaFR0OBxMAAAkABAQAAwMABwgCKCkkTlBLW11acHRzm5+g8/f4+v7/9vr97/D0+f3+/v//8/T2&#13;&#10;+Pj6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v7///3///7////////6///6////////+fz1qqynAQAEJR0oGw0cIhEJmI1OuK1U&#13;&#10;rJg3r5s6sZ08sJw7r5s6sZ08sZ08r5s6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pw3spw3sJ03sJ03sJ03&#13;&#10;sJw5r505r507rpw4sZ89rJ06qJk2r6A9rZ47sKI/sKJBBAAAk46IvLq7uLe9s7S5rrG2tri3sbGx&#13;&#10;tLOxtrKztrKxtrKxtLOvs7OxsrSzsLS1s7Ozs7Ozs7Ozs7Ozs7Ozs7Ozs7Ozs7Ozs7Ozs7Ozs7Oz&#13;&#10;s7Ozs7Ozs7Ozs7Ozs7Ozs7Oxs7Oxs7Oxs7Oxs7Svs7Svs7Svs7Svt7izt7e1pKSiw8HCq6mutLG4&#13;&#10;zsvUgHqGHA4Ac2MYq5pIp5Y6s6E9r5w0rZoxtaA3s5s3s5s7sps9sps9sJw7r505rZ81rZ80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r5s4sJw5sJw5sZ06sZ06sp47s588tKA9sKNVoZNKm45Kjn9GZ1otQjUT&#13;&#10;JBoBDAMACQIADAgAEg8GGRkNICQVJisXISkSHCQLJSIZIyAZEhEMBwYCBQUDAAIBAAEDCg4RJiot&#13;&#10;j5OW/P//+//+8fby/v/7/f/5/v/6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P///P///P///v/////6///9/v///v7/+f3/u7zA&#13;&#10;AQAGIx0nHREbHRAAkIdGu7FYrJg3r5s6sZ08sJw7r5s6sZ08sZ08r5s6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r5s4s588sJw5rJg1r5s4sZ06rJg1qJQx&#13;&#10;r5xPvKlcwbBgu6xbsqZUs6hYsKdYoJhPhoE9X1ogNDAAGhYACQgABAEADAoAHBkQHxQYJhshJhwk&#13;&#10;IRoiIhwoIyArHx0qGBgkAAAJIiUsxsrL8/j0/v/6/v/2+Pzt9vno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+f//+///+////P/9&#13;&#10;/v/4/v/7/v///v7/+/7/xcnMAwQGIB4hHhYWGg8Ai4NCu7RcrJg3r5s6sZ08sJw7r5s6sZ08sZ08&#13;&#10;r5s6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rpo3sZ06&#13;&#10;sJw5r5s4sZ06rpo3rZk2tKA9rZhFqJQ+pJE1qpo6rqE7rqE5tao/tq1Gr6dEsqtRtq9htq5up6Bs&#13;&#10;hXxVU0orLSMKEgYADAEADgIAEwkAFxAKHRcXIh0hHx0iExIYFBUa0dLW/v//9/n0+Pnx///2///0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+vr6/v7+/v7+/////v7+9/f3////+vr6/f39/Pz8////9vb2/Pz8////&#13;&#10;9PT0/v7+9v//+P//+P//9vz49/3v/P/0/P/79fn49/354+jhAAIAICAWKyQcEwwAdXAvxb5tqJQz&#13;&#10;rpo5sp49sZ08r5s6r5s6sJw7sJw7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01sJ01sJ03sJw5sJw5sJw7&#13;&#10;sJw9sJw9sJw9sZ08sJ46r503r541sJ81tKQ3t6c6eXVGCwUAy8S+tq65qaaxvbzCr7GstbawsrKy&#13;&#10;s7G2tbC2trG1tLOvs7SusrSxsrSzs7Ozs7Ozs7Ozs7Ozs7Ozs7Ozs7Ozs7Ozs7Ozs7Ozs7Ozs7Oz&#13;&#10;s7Ozs7Ozs7Ozs7Ozq6ivuri9tLS0s7OxsbKtr6+tube8trO8s6+9t7G/vba93dbQbWdNDAgAbGgp&#13;&#10;ubZvrZxErZxErZxAr5w+r507sJ03sJ03sJ03spw5spw5sJw7sJw7sJw5sJw5r503r503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r5s6r5s6r5s4rpw2rpw2rp00rp00&#13;&#10;rJ02rJ83rqA9r6BDr6FIsqNQtqZYu6tgwK9nx79qn5ZHe3MqSUEDKyUAGRUAHBgAIyESBwYBKSkp&#13;&#10;397j//3/+/j///z///7///r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8PDw9vb2////////+fn5////////&#13;&#10;/////f39/v7+/////Pz88vLy+fn5////8v3/9f//+f//+P787/Xp6e3ftLaxZGZlAAIABwoDFxkO&#13;&#10;JSMWHRcHFAsAcm0sxL1vqZU0rpo5sp49sZ08r5s6r5s6sJw7sJw7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00&#13;&#10;sJ00sJ00sJ01sJ01sJ03sJ03sJw5r5w2r5w2sJ03r5w2r5s4spw5s6A6uKI9q6Eyq6A3ua9Qx79u&#13;&#10;08yIV1EfFBAAIx4JBwQAOzk67uvy//z/+/X///v///z///n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9fX1////&#13;&#10;+vr6/f39+fn5////8/Pz+vr6/////v7++Pj4////9fX1+Pj4////6Ojo4Onuy9TbsbXAam10EhQR&#13;&#10;AAEABwYMAAAJHx0oCwoPHh4WGhcIMSoYDQMAcWkpy8J3qpY1rpo5sZ08sJw7r5s6sJw7sJw7sJw7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03sJw5sJw5sJw5sJw7sJw7sJw7sJw7sZ08sJw7r5s4r5w2sJ01&#13;&#10;sJ00r5wzrpsyx8F3GxQAOS8j7OLrrKayq6qwtLessLKns7OxtLG4trC6trG3tLOvs7KtsbOwsbK0&#13;&#10;s7Ozs7Ozs7Ozs7Ozs7Ozs7Ozs7Ozs7Ozs7Ozs7Ozs7Ozs7Ozs7Ozs7Ozs7Ozs7OzrquyvLnAra2v&#13;&#10;ra2ts7OzsbGxuLa7t7K5t7C47ubmamBUCwEAbGIny8NwnpcvqaIwr507sJw7sJw7sJw7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r58ur58wsJ4ysJ01spw3sps7sps9s5o+s5o9tJs+tJo5s5o2sZgys5gx&#13;&#10;sZkttJossJ48rp1BppVDopNOxruDNi0GFw8AMysgBQAAU05U//r///3/+/b8//3///39//r6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f39////+vr6/f398/Pz8PDw////////+fn5////////3t7eycnJsbGx&#13;&#10;cnJyExwZAAIFAAAHCAcNDw4MJCAhMCo4JRwvKSI0KiItIBsVIRoGCgEAEwYAkIY+saVRq5c2r5s6&#13;&#10;sZ08sJw7r5s6sJw7sZ08sJw7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7sJw7sJw7&#13;&#10;sJw7sZ06sJw5r5w2sJ03sZ44sJ01rpszrJkxtK5WUUkIJRoH5NnhqKKst7W6sbOmsrSmtLOxtLG4&#13;&#10;trC6trG4tLOvs7KtsbOwsbK0s7Ozs7Ozs7Ozs7Ozs7Ozs7Ozs7Ozs7Ozs7Ozs7Ozs7Ozs7Ozs7Oz&#13;&#10;s7Ozs7Ozs7OzsK6xube6tra4sLCyuLi6tbO2rqmtwLq82dHOcmlaEAYAYVYhz8N5opU3rqI0rKAq&#13;&#10;sJ03sJ03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r6Atr58usJ4ysJ01spw5sps7sps+s5pA&#13;&#10;tJtBtZpBtZs+tZs8t5s4tpo1tpsytpswrJg3sJtAs6FPpJNOx7qFKx4AKh8LIhoQBAAAYVxi//3/&#13;&#10;//v//fn6//77//32//71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v7+/v7+////9vb2////+/v79vb24eHh&#13;&#10;r6+vnZ2dcnJyIyMjAAAAAAAAAgICDBEAICIVKCcjJSEgJx8cJhwdHhEiGQohCQASDAALDQEALSIE&#13;&#10;QzcHh3g1sKNFsqQ6rZk4sJw7sZ08sJw7r5s6sZ08sZ08r5s6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r6Atr58u&#13;&#10;sJ4wsJ00sJ03sJw5sJw9sppAsJg+sZdAspk/s5pAtJs/tJs/tJo9s5k8taAzr5kyr5xAppZJyr6C&#13;&#10;FwwAIhsBJiASAwAAY2Fi/fv++/n6///6///1/f7w///x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9PT0////+/v7&#13;&#10;////+/v7vb29hoaGdXV1ODg4AgICAAAABQUFDg4OIiIiICAgHh4eHyEMLCsZIR0SFAwAFA0AEAQA&#13;&#10;EQQAJRcORTcub2BLhXhOnpJYu6xnwbBepZMttqQ0rpo5sJw7sZ08r5s6sJw7sZ08sZ08r5s6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81sJ81sZ42sZ44sZ44sZ06sZ08sZ0+r5s8rpk8rpo7r5o9sJs+sJs+rpk8&#13;&#10;rZg7r5kpt6I3sJ0/p5dJ0saKFQwAGRIAKiYbAQAAY2Jn9/j89/j6/v/9/v/3/f/y///z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8fHx////8fHx0dHRGRkZAAAABgYGCAgIEhISISEhIiIiHx8fIiIiIiIiISEh&#13;&#10;CgUACgMADAMAJBoATEQGbWYYhX4um5NCsKhXwbpixr5bt6tHpZU2rpk8vaVDpo0pr5s6sZ08sZ08&#13;&#10;r5s6sJw7sp49sZ08r5s6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s+sJs+sJw9sJw7sJw5sJw5sJ03sJ01&#13;&#10;sZs0spw1s504s506sps7sZo8sps+sps+qqMvwbdgKhwAQjY25t/mqqantLeksbSfsbKtsq+2ta+9&#13;&#10;ta+5tLOvtbSvs7W0s7S4s7Ozs7Ozs7Ozs7Ozs7Ozs7Ozs7Ozs7Ozs7Ozs7Ozs7Ozs7Ozs7Ozs7Oz&#13;&#10;s7Ozs7OzubypsLKlubm5rKuzw7/Ox8HLXFlSBgIAd3I4u7Zkn5cyo5cps6A3sZk1tZc/vZxLs50u&#13;&#10;s50wsp00spw3sJw5sJw7sJw9sJw7r505r505sJ03sJ03sJw5sJw5sps7sps9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ZxBsZxBsZw/sZ0+sJ48sJ46sJ44rqA2sKI4&#13;&#10;rqA2q58zq540rJ83rJ83q544qp03qpYmsp83rZxCpJRJuax1FQsAGxYDIx8cAAAFZmZy9/n/9ff/&#13;&#10;+/7//v///v/9/f75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Pz8/Pz8/Pz8////Q0NDAQEBIyMjISEhGRkZJycn&#13;&#10;HR0dHR0dFRUVAAAABwcHERERPzc3Z15ZkYV1npJqo5xLu7ZOxb9PtK86qqUwoJoioJsdoZccsaE0&#13;&#10;uKI/rJIxu55AsJw7sZ08sJw7r5s6sJw7sp49sZ08r5s6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ZtIsZtGsZtF&#13;&#10;sZxBsJ0+sJ46rqA2rqA1r6MzraExqqAvqqAxqaEyqqI1qaE1qKA0u6Y5oY4oqZg+rp1Vn5RfDAMA&#13;&#10;JR8RIR8gAAAJaWp8+/7/9Pf/+Pr//P///v//+Pr5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v/6/v//+vz/+fr/&#13;&#10;SktfAQIUExMbGxsdFhASGRABDAUAGw4ARDIAf2kdp48tuqI0vqRDw6lIx61MwadGtpw7rpQzrZMy&#13;&#10;sJY1tJo5tJo5tJo5tJo5tJo5tJo5tJo5tJo5s5s5s5s7sps7sps9sJs+sJs+sJw7sJw5r503r541&#13;&#10;sJ00sJ01sJ03sJw7sps9sps+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qJ4rt6xDoZdCFAUAOCkMcV9brpuu5NPz5df6y8Hjs63Hrqy6r7O2r7Stq7amrLiktrijsLGf&#13;&#10;tbamt7ersbCrtbSyubm5s7O1sbC1uLe8uLm7sLGztLW3ra6wuru9q6yutq3YsafJvba+z8i4X1Yr&#13;&#10;EwoAf3MfyLlcrZ09sJw7sJw7sps7spw3spw1sJ00sJ4y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pw3sps7r5w+r5w9rZ8yr58wr503sps7s5w+sZk5rZUzt6BDsZxL&#13;&#10;rJtLpJo4pZ40qZIispsrtZ4usJkpr5cpr5cpr5crs5svtJwws5svsZkvsZkvspkytJs0t543uaA5&#13;&#10;rqpJsa5RtLJfwsJ6m5phDA0AFxoAGBoMAQQAhYaI/v7/+/v//Pr///z///3///r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/6/f/++Pv//P7/dHaDBQUPGhwbGBcSHhkTZV5Eopler6NZuKZeuaRTu6M/vqY4sZs4&#13;&#10;s506tZ88s506sJo3r5k2sZs4s506spw5spw5spw5spw5spw5spw5spw5spw5s5s3s5s5sps7sps9&#13;&#10;sJw9sJw9sJw9sJw7r503r541sJ01sJ01sJ03sJw7sps9sps+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qp4yrqI+t6xTalwVPjEAEAEADQAAKRsYPDE3hnyFzMbQ3drh&#13;&#10;ysrMury5tLmytLqwtbaos7SmtbWptLSqr66psK+rsrKysLCyuLe8qaittba4sLGzsrSzubu4r7Gu&#13;&#10;sbOusajHvbTJ2NDQVEw1CwMAgHYvxbljppg4rZ47sJw7sps7sps7spw5spw3sJ00sJ00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pw3spw5r5w+r5w9rZ8yr58yr503&#13;&#10;sps7sZo8uqJCtp46sJk7p5I/q5pIuq9TubFPzLtpy7poybhmzr1rzr1tzr1t1MNzz75wxrVnxLNl&#13;&#10;wa9juqhcsZ9Vp5VLnYtBl4U7j4k/hX44cW0ucG04YmA3ExIAHh8NEhMLAAIAn6Ci/v//9/j9+vn/&#13;&#10;//7///3///z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v/7+vz59/n4/v//r7GuAgUAHiIRFRcAIB4FenVLxb9x&#13;&#10;sahNsqJNrJZArpcwsposrp86rJ04qZo1qZo1q5w3rZ45rp86rp86rZ45rZ45rZ45rZ45rZ45rZ45&#13;&#10;rZ45rZ45spw1spw3spw5sps7sJw9sJw9sJw9sJw7sJw5sJ03sJ03sJ03sJw5sJw5sJw7sJw9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r55CqZg8r6FAs6VCvbNRxr1e&#13;&#10;joYxTEQAFQ4ADwcABwEAHxgOZF5esq2z1M7YzcrVw7++v7u6urazureyubaxs6+ssrGvu7m6tbS5&#13;&#10;u7rAtba6rK2vsLKtsLOqqK6gucCwwLnB2tLSVU48CgIAgno8w7hooZQ4q5w5r505sJw7sps7sps7&#13;&#10;sJw7sJw5sJ01sJ01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pw3&#13;&#10;spw5r5w+r5w9rZ80r540r503sps7r5g6uKBAs504q5c0qpk/tqdUoJVFdm0eNC8ZMCsVJB8JJSAK&#13;&#10;GxYAEQwAGRQADgkADgkADgkADggADggADwkADwkAEAoAEQsADQEAEQcACwMADgcAGhYLEg8KIB4f&#13;&#10;ERAVGRoexsfL+vv9+fv4///6///1///z///z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v//+/38+Pr3/v/73+LZ&#13;&#10;AAIAICMOGxsDHBgAdG4+xL5qnJIwqZg+rZg9s5s3tJwysKU8raI5qp82qZ41qp82rKE4q6A3q6A3&#13;&#10;q6A3q6A3q6A3q6A3q6A3q6A3q6A3q6A3sp00spw1spw3spw5sJw7sJw9sJw9sJw9sJw7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r5lDrplArZs5s6I5pJcnr6QxvLJBubBHxr9kqaFWdGsyNy4FDQQACAAAGxMJMyoljYWFvbW1083N&#13;&#10;y8XFycPDycPDubW2qaSopqSptLO4q6utsbOyxsjFsbStrbCluLuwzca2VU02CwMAdWw1ysF2q6BH&#13;&#10;o5UysKE6r505sJw5sps7sps9sJw7sJw7sJ03sJ03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pw3spw5r5w9r5w9rZ43r541sJ03spw5r5g6sZg7sZs0r5w0sKBAxrhi&#13;&#10;Z1oYGw4ACg8SGx8iERYZFRkcEhcaCg0SEhcbDxIZFxwiFhkiExcgEhUeEBQdEhUeExciFRcjIRUX&#13;&#10;KBweKR4iIRcfIRwjJSIrHBolDgwXFhYe3d7i/P79/P34///4///y///w///u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3///7//v///v/9+/z3AAEAHR0TJSEWBwAAX1cyy8R0pJo5sJ9Hs5tDspg7spY1qp0zq540&#13;&#10;q540q540rJ81rJ81raA2raA2rJ81rJ81rJ81rJ81rJ81rJ81rJ81rJ81sJ4ysJ00sJ01sJ03sJw7&#13;&#10;sJw7sJw9sJw9sJw9sJw7sJw7sJw5sJw5sJ03sJ03sJ03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5o+spk9sJk8vKRKuqVIpJEyqZo3s6ZArJ83q585uK5MzMNow7to&#13;&#10;lIpCVUwLLSMADwUADwUAIBcSW1FSo5mhxrzFycLKz8jQ2NPXuLS1w8LAqampqKiqsbC1xMPJ0M/X&#13;&#10;UkkeCwMAg3s9x75zmpA3qp48rZ81rZwzsJ03sJw5sps7sps9sJw9sJw7r505r50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pw3spw5r5w9r5w9r505r503sJ03spw5&#13;&#10;sps9spk8uKI7sqA0pJctyb1nQzUEDgAACxQPICYiFB0YFx0ZICkkHiQiICkmJCooGCEeHCIiHCUk&#13;&#10;HiMmGyMlGR4hExsdExgbHhIeFQsWEgoXDggUDAgWFBIfBgQRBQUPGRwj5Ofs/v///f39+fr1///4&#13;&#10;///2//30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3//fz//v///f75///7BwYCFBAPKCIiEQgDWU4wx75vo5o1&#13;&#10;q5s8tZ5AtZs6u586rJo0r503sZ85sZ85sJ44r503r503sJ44r503r503r503r503r503r503r503&#13;&#10;r503r58ysJ00sJ00sJ01sJw5sJw7sJw9sJw9sJw9sJw9sJw9sJw7sJw5sJ03sJ01sJ01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pg7vqNIspk/noQtr5dBsZlBsp1A&#13;&#10;qJQxsqE3rqExq54sqZ0trKE1uKxGx7pa0sVnqqJ0c2pBPjQRJxwAEgcACAAANy0hgHhusKegvrex&#13;&#10;w76629fWzsnNxL/Gy8jRTEZSEAcAhXs2x7xtqp9Gq589tKc9o5IosZ41sJ01sJw5sps7sps9sJw9&#13;&#10;sJw7r505r50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pw3spw5&#13;&#10;r507r5w9r5w9r507sJ03spw3tZ5AsZg7taA3rp4vo5cpv7VgMyQFHAoGHyQdEhcRBQoDAQYAAwgC&#13;&#10;AgcBAAMAAAUBAAMAAAMAAAMCAAMCAAMCAAMCAAMCAAMCDgcPCQIKFRAXFxQbFhUbHRwiHh8kNDU6&#13;&#10;io6R9fn8+Pn7/////f39//78/Pj3//79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v7/+fn3///2+fvu/P7zHRwY&#13;&#10;CwYMKB4nFAgMRDgeta1copoup5kutKI0rpkmspsntZxAtp1Bt55Ctp1BtZxAs5o+spk9spk9s5o+&#13;&#10;s5o+s5o+s5o+s5o+s5o+s5o+s5o+rZ80r540r540r541sJ03sJw5sJw7sJw9sps+sps+sJs+sJw9&#13;&#10;sJw5sJ01r540r540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r5Q7&#13;&#10;s5g/vKFGt5xBu6JGtZxAs5w+tp9BqZU0sZ06taE+sp85rZwyrJsxqZkspZUoopw8wLpa081vvrdc&#13;&#10;lY85bmYbQTkAFg4AEAYAEgcAaF5VkIaEsqip1szNV09NBwAAi38tyLxopJY9ppg3rp84pJMpxLRH&#13;&#10;rZoxsJ01spw5sJw7sJw9sJw7sJw7r505r503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pw1spw3r505r5w9r5w+r5w9sJ01spw1s5w+sZg7rZgvrZ0ssac0pZ1KJxcG&#13;&#10;GAUYKCMgCAICOTQxYlxcXFZWYFpaYFpaXlhaX1lbYFpcZF5ga2VndnB0hH6CkIqOmJKWnZ2VpaWd&#13;&#10;v7+3xMW9yMnBzM/I2d7X8PXu+P33/P/98/X0/////v3///z/9/L5//z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7/+vr6///4/P7x///3NTEyCgQQKB0tCAAFMycRsKlZrKQ3qJwstKUyqpohtqMqtJo9s5k8s5k8&#13;&#10;s5k8tJo9tZs+tZs+tZs+tJo9tJo9tJo9tJo9tJo9tJo9tJo9tJo9rZ81rZ81rZ81r541r541sJ03&#13;&#10;sJw7sJw9sps+sppAsJs+sJw9sJw5sJ01r540r58y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uaBErpM4tJw8tZ07rpY0tZ07sJg2r5c3tZ5Bsps+sJg+sZo9sJw7r5w2&#13;&#10;sJ01sZ41sKYto5ginpMdo5kmtqs/zMNex71kqZ1TgnY6ZFgoKBsAFAYACwAAGg4ADgIAj4Npybpf&#13;&#10;p5g7qZs6r6A7r541sp82rJkwsZ41spw3spw5sJw7sJw7sJw7sJw5r503r503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pw1sJ03r505r5w9r5xAr5w+sJ01spw1sJk7&#13;&#10;tp8/rpsysKMxvLVBioMzIhMOHAkpHhYWDAQElo6O//z8//j4//39//39//b5//z8//v+//r9//r9&#13;&#10;//r9//r///r9//r//f/y+/3w///0+Prt/P/y+v7w/P/0/P/0+f/z+v32/v/7/v7+8vDz//7///v/&#13;&#10;/vj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pw5s5s5spw1sp00sp0ysp0yspw1spw5&#13;&#10;sps9sppCsplFsplHsplHsplHsplFsplFrJsnsaAutKE4r505qJU3pZQ6rJtDsqJLyLphzsBotKlQ&#13;&#10;pJpFf3QkUEQAk4lCvrRvrZ09r5w9r507r505sJ03sJ01sJ01spw3spw5sps7sJw7sJw7r505r503&#13;&#10;r541r541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00sJ01r505&#13;&#10;r5w9r5tCr5w+sJ01spw1sZo6sps7tqM6nZAgysRUb2kfFgcKKBZAGBcTAgEAwsG99PPv/fz4+fj0&#13;&#10;+fj08fDu+vn1+vn3+vn3+vn3+vn3+vj5+vn3+vj5+/36+/34+/34+/73+f/1+f/z+f/x+f/w/v/z&#13;&#10;/v/0/v/2///4///6///7///9///9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00sp00&#13;&#10;sJ00sp00sJ01spw3sJ03sps7sps9sppAsppCsppEsplFsplFsplHsplHspsxs5w0tJw6sZo8rpY8&#13;&#10;rpY+r5o/s55BpJIwq5kzqpwywrVNzsBdrZ8+s6ZIpJc7r507sJw7sJw7sJw5sJw5sJw5spw5spw5&#13;&#10;sps7sps7sJw7sJw5r503r541r540r540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4ysJ01r505r5w9r5xAsJs+sJ03spw1r5g4rpo5taQ6oZUpycRcYl0bDgEIIhM+&#13;&#10;FBQSDAwK9vb0///9/f37+fn3///9///9///9///9/////////////////////////v///v///v//&#13;&#10;/v///P/9/P/6/P/4/v/2/v/0/v/0///0///2///4///6///6///7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r6AtsJ4wr541sJw7r5xAsJpEr5tEsJtCsJw9sJw5sJ01sJ00sJ01sJ01sJ03&#13;&#10;sJw5tZpBs5g9spg7sZk5spo4s5s5sps7sZo8sZk/tJxEr5lDrJZArZlAppM3tKFCsp9AsJw7sps7&#13;&#10;sps7sps7sps7sps7sJw7sJw7sJw7sJw7sJw5sJ03sJ03sJ01sJ00sJ00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4wsJ00r507r5w+r5w+sJw9sJ03spw3spw5rZk2&#13;&#10;sqE4pZkzwr1fTEcPCAACHxM3ERIUBAUH/v//+Pn7/f7/+Pn7/f7/+vv9/v///v///v///v///v//&#13;&#10;/v///v///v///v3//v3//v7//v7//v///v///v///v/9/v/7///6///6///7///7///9///9///9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r58ur58yr503r507r5xAr5tCr5tCr5w+sJw7&#13;&#10;sJ03sJ00sJ4ysJ4wsJ4wsJ4wsJ4ytJlCs5g/spg7s5k4tJw4tJ02s5s3sZk3sZg7sZg+tJxCsJg+&#13;&#10;sJs+sZ0+rZk2qpcxspw5sps7sps7sps9sps9sps9sJw9sJw7sJw7sJw5sJ03sJ03sJ01sJ01sJ01&#13;&#10;sJ01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4wsJ00r507r5w+&#13;&#10;r5w9sJw7spw3spw3t6E+rpo3rpw2qJs7s6xbNDAACAICJBw1FhYWFxcZ+vr6+/v9/////f3/////&#13;&#10;+vr8/v7+/v7//v7+/v7//v7+/v7//v7+/v7//v3//v3//v7///3//v7///7//v//////////////&#13;&#10;//////////////////////7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7sJw7sJ03&#13;&#10;sJ00sJ4wsJ4wsJ4wsJ4ysJ01sJw5sJw7sJw7sJ03sJ00sJ4wsJ4wspo2spo2s5s3tJw6spw5spw5&#13;&#10;sZs2sZs0uaQ5rpksrZgrrZgrsZwvuqU6tJ82uaQ7spw3spw5sJw7sJw7sJw9sJw9sJw7sJw7r505&#13;&#10;r503sJ03sJ01sJ03sJ03sJ03sJ03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4usJ00r507r5w+sJw7sJw5spw5spw5t6E8rpo3qZo1sKVLnpdTIx4ADwwFIyApDAkE&#13;&#10;V1NQ/Pn0//77///6+fXy///6//77///6//77///6//77///6//77///6//77//7///7///7///3/&#13;&#10;//7///7///7///7///7///3///7///7///7///3//v7//v7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s+sps9sJ03sp00sJ4usp4tsJ4usp0ysJ01sJw5sJw9sJw9sJw7sJ03sJ00sJ4y&#13;&#10;rpsysJ01sp85sZ06sJw5r5s4r5w2sZ41q5krsJwstqIxu6c2r5srrZgtppEosZs0spw1spw3sJw5&#13;&#10;sJw7sJw7sJw7sJw7sJw5r503r541sJ01sJ01sJ03sJw5sJw7sJw7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4usJ4yr5w9r5w+sJw5sJ03spw5spw5spw3rps1qJk2&#13;&#10;vrJeiYBHFxIAFhcJHh4cAwAApqKf/vr3//77+PTx+/f0//77/vr3//77//77///6//77///6//77&#13;&#10;///6//77//////7///7///7///7///7///7///7///7///3///7///7///7///7//v7//v7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pw5s5s5spw5s5s7spw5s5s5sps7s5s7spw5spw5&#13;&#10;spw5spw5spw5spw5sps7sps7rZ45rZ45rp86rZ45r505rpw2r503sJ44s6E7sp47p5QusZ06rpo3&#13;&#10;taFAsp49s58+sJ00sJ00sJ01sJ03r505r505r505r503r541r540sJ00sJ01sJw5sJw7sps9sps+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8tsJ4yr5w9r5xAsJ03&#13;&#10;sJ01spw5spw5sJo1sJ03ppg1xrtrb2c4DwkAHyAOGh4QAgMF5ebo/v//+/z+/f7//v///v//+vv9&#13;&#10;/f7//f7//f/+/f7//f/+/f7//f/+/f7////7//77//79//79//79//7///7///7///7///7/////&#13;&#10;/////v/9/v/9/v/9/v/9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5w1s5s3s5s7s5o+&#13;&#10;s5o+s5pAs5pAs5o+s5s7s5s5spw1spw3spw3sps7sps9sps+rqA/rJ49q544q544rZ43rp84rp84&#13;&#10;rZ45qZc1tKFCq5Y5tqFErpk8s55BsZw/rZg7sJ4ysJ00sJ00sJ03r503r505r503r503r540r540&#13;&#10;sJ00sJ01sJw5sJw9sps+sppA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8tsJ4yr5w+r5xAsJ03sJ01spw5spw5s504s6A6o5U0x7xtXFMoCQUAJigTGh8LAAAF/P//&#13;&#10;/P//9fj9/P//+fz/7fD1/P///P///P///P///P///P///P///P///P/////6///6//77//77//79&#13;&#10;//79//79//79///9///9///7///7/v/6/v/6/v/4/v/4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4ysJ03sJpEsJtCspw1s5w1s5pAtJlCr5c1rZgvsaU3rqZT&#13;&#10;QDkcAQAAKDAlChYIFRcW9vj3/v///P3//P3/+Pn9/v//+/z+/v/9/v/9/v/9/v///v///v///v//&#13;&#10;/v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4ysJ03sJtCsJtCsp00sp00&#13;&#10;s5pAtJlCtZ07rJkxu65EnpZFIxwCDw4MIikiAAUAWFpZ9/n4/v///v//+Pn7+/z+/v//8vL0/v//&#13;&#10;/////v///////v///////v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4ysJ03sJtCsJtAsp00sp00s5pAs5lEsps7qJQxw7ZQjYQ5DgYAHx0iHSMjAAMCurq6////+vr6&#13;&#10;/Pz8////////9vb4//7///7///7///7///7////7///4///2///0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4ysJ03sJtAsJs+sp0ysp00sppAs5lErpc5qZc1wrVVdmwnDgcA&#13;&#10;IB0mFxwiAAkO3+Db9PXw+vv2+vr4/Pz6////+Pb5/vz///3///3///7///7////9///6///2///0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p00spw3sJs+sJw9sJ4ysp00sppA&#13;&#10;sppEr5s8uKVGtadOTkMEEwsAHBgmFhgkAwoU///29fXt///4///6+/r2/fz6//7///3///7///7/&#13;&#10;//3///3///3///3///3///3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pw1&#13;&#10;spw3sJw9sJw7sJ00sJ00sJs+sppCrJg5vqtMpJY9Kh4AEgkAIhwmGx4lBwsUHBwUoaCb/Pv3+fj2&#13;&#10;///9+vj5/fv8/Pr7//7///7///7///3///7///3///3///z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5s3spw5sJw9sJw7r540sJ00sJs+sJtAqJYytaZDo5Y6LyQAEAUAIhwc&#13;&#10;GhoYFBgXAQEDBgUKDw4Ta2pw9vX7/v3////////9///6///6///6///7//////3///3///v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5s7s5s7sJw9sJw5r540r541r5w9sJw9&#13;&#10;rJo0r6A5saRETUEAEAYAHRYGDgwAICMSIyEvGRckDgwXAgEJCQgOQUBF3t7e8vLw///9///7///7&#13;&#10;///9/////////v////7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5o+s5o+&#13;&#10;sJw9sJw5r541r541r507r507rp4xp5kstqlDtahZem4+LCMCCggAEREAFQ8pHhkvJCAuIh8mERER&#13;&#10;AAAACQkHLCwuv8DF7Oz2+vr//v///v/96Ovi+//w/f/s/f39/////////Pz8/Pz8/f399fX1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5pAsps+sJw7r505rZ81rZ43r507r505sqIzsKAvp5kvppg/vK5vxryHjYhQ&#13;&#10;OzkAEg4NAwAACAUAHhsWIiEcHh0ZFxUWDg0SBQMODAwYqamzy8zR9vv3/P/2/P/v7vbd/Pz8////&#13;&#10;/v7+/Pz8////////9vb2/f39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ppCsps+sJw5r503rZ43rZ45r507r503r50t&#13;&#10;sKEus6M2q5s7no5BopVPtKxhwrxuiYpHUlEYJCEAEw0AEwwCIBocKSIqHhgiJiMqCAgKAAAADA0I&#13;&#10;dHZxmpyZ/P//9vr9/v7+9/f3/Pz8////+vr6/Pz8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ppAsps+r503&#13;&#10;r541rZ45rZ47r5w9r505rpwsq5oor50vs6E9rp1Fq5xJqJ9Eo5o9sbJMxcRnnZpNXlcgOTEMDwcA&#13;&#10;BwAAKCAdIx4aIh4bJyMgExIOBgYGCAcMXl5mmZml9PT0////8PDw+/v7/////v7+8fHx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ps+sps7r540r540rZ45rZ09r5w+r507sJ4ytqIyuKM4sZs2qpU4r55CsaNAqJsz&#13;&#10;qaA3m5Ipt69Ky8JjraVQjoY+WVAZCwIADgYAJBsWMCYuGREcJyErJiAqAQAECwkMREREjIyM09PT&#13;&#10;////7e3t+fn5////+vr6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ps9sJw5r58wrZ8yrJ85rZ0+rZxAsJw9s541q5Qq&#13;&#10;sJkyuqJAtp9BrZk4rZwysKAxrZs1r541o5UqpJgqua5DvLJQraNMpJpVW1AiIhcACgAAGxEQKSAj&#13;&#10;IhkeNjAyHBYYBwcHAAAALi4uuLi4/////////////f39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pw5sJ01r58uraAw&#13;&#10;rJ47rZxArZxCsJs+uqQ/tp83s5o2sJY3sZc4uKA+uaQ5rZsrrZI5u6BFuqFEr5g4qZUyp5UxrqA9&#13;&#10;wLNVtatWraVcf3Y9IRoADAUAFAwBJx8dGhEWHBwcMjIyAwMDIiIi7e3t////8/Pz/Pz8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pw3sJ00r6AtraAurJ47rZxCrZxCsJtAsJo1r5YwtZs6vJ9BtJo7r5YysZwvtaEwuppH&#13;&#10;s5NAs5g/tptAsZo6sZ44sJ81ppouqJ82rKZGt7BfsattkYliODAcCQAAIRYeHh4eFhYWAAAAHBwc&#13;&#10;8/Pz9fX1/////v7+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aEwq5sutaM/rps8rZk2sp83sZ0tsJwrsZsuspo2tJlC&#13;&#10;tJhHtpdHtphCt5s4t5wzr5s6r5o9rppEr5tEsJ03s541s502tZs+uJxJqo82s54pt6klrqchzcZa&#13;&#10;n5ZfCwAAIiIiFxcXCAgIjIyM+fn5/////Pz8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qZkqu6pAqJYyrZs5t6NC&#13;&#10;ppMtvqxAsJsutJ82spw5sZdAsJZCspZDtJlAtJs1tJwys6A6sZ08rppBrZo+rpszsZwxsp00tJo7&#13;&#10;sJRBtZpDvKY2rJ0gopgcxb1afnNFDgEAHh4eKysrAQEBysrK////9/f39/f3/Pz8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rp4xt6Y9pZMvtaNBr507sqA+p5UvrJkzsZ06r5s8rpk+r5pBsp1Csp49sJ00rpwusJ4wsJ00&#13;&#10;r5s6sJw5sqAytKAvsp0ysZc2spZFsJRBtZ43sJ4usqY6uK1dQDIXEwMDICAgFxcXAAAA3Nzc+vr6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qE4q5kzr505uKZEq5g5sKBBqZk6tqVJrZxAqps+qZo9p5k5&#13;&#10;p5k2qJszqZ0vqp4usZ8zrZoyqZU0qJQxq5sssJ8ttaAztp48vaFQtJhHr5c3rZk2uKpKpJdVGQkA&#13;&#10;LRsnISEhAwMDbm5u/f39+vr6/v7+/Pz8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q5c0sJw5sqA8sJ48sJ9DpZU9&#13;&#10;wLFeoJRCqp5Ms6lSwLdYxb1Yv7hMta8/rKY0p6Itqpc4q5g6rppBsp9BsaM4saEyrpwwrJYzq5A/&#13;&#10;uJ1Ot59Fr5xAuapXjH9KDwAALx4xKCgoAAAAvb29////+fn5/////Pz8/f39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o1tqA7qpgyrZ47qJhAvbBie24sRzsBPjQAUEgKZ2MafXorjYs2m5lCqadSs7FcyrhuxLJouadd&#13;&#10;rp1Lppo2pZkrp5oqq5oxq5Y7rJc+pZIzrZ5Dua5eYlYmDAAAJRYrHBwcDw8Pv7+/9fX19vb2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taExtJ8yqZksrZ47qJlIu61vHQ8ADQEADgIADAMACgQACwYAEg0A&#13;&#10;JSADPzkjUks5a1kxfWxAl4dUsKNhvbZbxb5Sx8BLyL9Ku7FCrqM4oJUpraVCqqRQJyAAGRAJMSY2&#13;&#10;AAAAXFxc7u7u////////+vr6/Pz8/f39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rZkmtqQ0s6M2o5U1vrBnfXE/DAAA&#13;&#10;JBkVJBsgJh8mKCQhJCEcGhcQDwsKBwIJBAAKEgMAGQoAIhQALSQAPTcAVE4Ea2YSe3UfmJA/urJh&#13;&#10;zMZw0s17q6hjCAYAJSEWKCMqAAAAlpaW////8vLy/v7+/////f39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58u&#13;&#10;rJossJ82no422c+KMikAFw4AIBoaGBMaHxwjHh8aJCceHB4TJCUfIyEkHhskJhsVIBURGQ8ODwUD&#13;&#10;BwAADgYAFw8EGA4EGw4FLR8SNiwRTUcjSkghFBUAGx0PFhgTAwMDs7Oz+Pj4/////////v7+////&#13;&#10;+/v7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tqIyrpwwrp88vK1ai4FGFw8AHBULGhUbIiAtAAAJAAMEAAIAAAIAAwUE&#13;&#10;Dg0TGRckLCQiIBocIRwjKSMvJCAuHhopGxQmGA8kFQkdEwcVDwcHEw8EHB4JGB0JHycaAAQAPj4+&#13;&#10;5+fn+vr6////+/v7/f39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58vqpcupZQ40sR7V00cGRIAKCQhGBYj&#13;&#10;AAARk5Sm7fH86Ov0rK+4Xl5qIR4xAQAVAgEAAQAAAAAECAcMDA0RFBUZHRwhHx0iJB8lGBMXIx8c&#13;&#10;HR0VFhcPGh8YICkoAw0Pb29v////9fX1/v7+/v7+/////f39/v7+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54zq5c0&#13;&#10;qplHtadoNi0GFxAAGhkXCAgSFhom+///+///8fb88vX8/v7///3/+vb/+/v50NDOh4mIOz8+DhQS&#13;&#10;CQ8NBwwIAAEABQUDCAcFHBsZEhIQDhAPGR4hDBUcAAILoaGh////9fX1/v7+////////+/v7+vr6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rps1rJk9xLNte246HRQAFQ8BHRwXAgQDNDo4+f/99Pv0/P/4/v/2/P7x+ffq&#13;&#10;/vzv///6///6/v/7/P/9+//9+///3eHgsrSzW1tZLSssFRMWDw4TCgoSAAEKBAsVRExW5ubm+fn5&#13;&#10;/////f39/v7+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rpo5rZlDxrR2SToRGA0AHhoRHB0XAAIAy9LL&#13;&#10;+f/6+//6+//3///2/f3x//zr///t///6+Pfy9vjz+P33+f38+//++//++fv6///9/vz9//7//vv/&#13;&#10;vLzEb3J7d36E6/L4////8fHx/////v7+/Pz8/f39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r505uqhSmIhN&#13;&#10;IhQAGhECGxYTAQEBISUm+///7PX0+///9vb+9/T9//v///39//z6//79/Pv5///9/v//9vr78fX2&#13;&#10;+f3+////8/Lu//v6+/f4//r//v3//v//8/n3+//9/v7+8vLy/////////f39/v7+/Pz8/f39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pJIuyrhialkhEQIAKiAWIRsdBgcJl5ue+f//+f7/8vb//v3//vn///r///n///f9&#13;&#10;//7///v8/Pz8/Pz++v7//P///v//9fX1///7//z5+vT2//3/+Pb7+vv99frz+v/3/Pz8////+fn5&#13;&#10;/v7++/v7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+P/m+f/v/P////3///v///v/&#13;&#10;//79///09fbo///4+Pf8//z///z/9+/6//r0/fXqWl1sAAMPExgeKS8vDhUOAAIAkpWc/P7//v//&#13;&#10;9/f1///49fHu//v///r/+u////X/+f//+f//+///+////P///P///v///v///v/79Pbx/v/9/v//&#13;&#10;9/j69PX6/v7/LCw2AgANIBshEgwAHRQAkIYxlooUpZQImIEAoIQFoYIOoYEUoIISnYUHm4YFmYcL&#13;&#10;mYYNm4MFo4sNrZUXtJwes5sdqpIUnYUHlHwA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9sJw9sJw7sJw7sJw5sJw5sJ01&#13;&#10;sJ01sJ82rp00ppUsuKc+q5kzr503sJ44qZcxoqE3qqVTQDgRDQIAIhQrEwkkAwAL/vz//v/2/v/4&#13;&#10;/v///v7///3///7////9///4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+f/q+//x/P////3///v///z///79///2///z/v/1+vv9+vr/7ev4//3/8OrqQzs4AAAHHSAnHyIp&#13;&#10;DhIVGh8ZGB0XAAAEZ2dv9PX6////9fbu///6//r//PT///z///z/+///+////P///P///P///v//&#13;&#10;/v///////v//+/v99fb4/v///v//7e7y+fr+iYqOAwMNGhkeKCMdGhEAV00FrKA0kIAAnokAoIUE&#13;&#10;oYMLoYIQoIMOnYUHm4YFmoYJmoYNnIQGm4MFmYEDmIACl38BmIACmIACmYED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9&#13;&#10;sJw9sJw7sJw7sJw5sJw5sJ03sJ01rp00r541qZgvtKI8rpw2s6E9rZs1rJo2u7peh4M6CgIALiMf&#13;&#10;KB0tBAAQcW53+fn5/v/4/v/4/v///v////3///7////9///6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7sJw7sJw5sJw5sJw5sJw5sJ03sJ03rZs1sZ85rZs1r505sJ46sqA+&#13;&#10;qJYytaNBqaVoS0gVEw0AKCEZLCYqAwAF4+Pl/P75/v/4/v/4/v/9/v////7///7////9///7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P/2/v/6//////3///z///z///7/&#13;&#10;///6+//z+//08vzx+f/95OzuJiozAAAMGBcpHRYGJB0NEAsAFhEADwkAKSYXFREGJCAdCQYNDgsU&#13;&#10;3t7g+/z2+/7t///v9/nu///6///7///6///4///4///4///7//7///3///z/9/P///z/+vf/9/b7&#13;&#10;/f757vDl/f/xQ01PFRwiGxslHxoXIhoAeGwkpJgolYQAnYcAoIUAoYMHoYMJoIQFnoUFnYYFnYYF&#13;&#10;m4MFnIQGnoYIoIgKoIgKn4cJnoYI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7sJw7sJw5sJw5sJw5sJw5sJ03sJ03&#13;&#10;rpw2sZ87sJ46q5k3rpw6rZo7qZY3w7BRkItrBwEAHxkJGRUMCgcCT05K/f/6/v/6/v/4/v/4/v/7&#13;&#10;/v/9//////7///7///7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v/9&#13;&#10;/v////////7///3///3///7//v/79Pzx8/7u+P/03OjcCBMNAAIFICQwHyA0JRQDHA4AR0AAm5hJ&#13;&#10;SEMMCAIAMisZLSUiJR8jCAIMCAQTycjO/v/z+v/v/P/79Pj7///4///4///2///2///2///6//79&#13;&#10;//3///3/9/P///z/9fL9//7//Pv5///4n6GUChYWAAULFBYjJSEiDQYASD0At6xBkYIBm4cAnoYA&#13;&#10;oIQHoYMJoIQHnoUFnoYCnoYAnoYInIQGm4MFmoIEmoIEm4MFnIQG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r505rpw4sJ46rJo4rZo7q5g6sp9BxLFTQzs5BwIAKyghMTEnAAIA&#13;&#10;297T/P/08vju/P/6/P/6/v/6/v/6///7///9//7///3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r505rJo4r507r5w9rps9sJ1Bu6hM&#13;&#10;oY4yBAANKiQwIB4hAAEAP0I39fjt9vzy/P/6/P/7/P/7/v/6///4///6///7//7///3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P///v////////7///79//79///9///9&#13;&#10;/P/9y9LLAgkCBQoDFhkOJigaHx4MAwIAUjgApo8/pZYjioAAk4sEpZ4qZFoSFgkAIRIVJRgqIhop&#13;&#10;BwQNCgwLaG5u6fD49vz///3///3///7///79///7///7///6///6///6+Pn0/f376enriYiNAAAH&#13;&#10;Dw0YHRsoICEbGxsRFhMEEgwAMCcAfnIcpJclo5IRnYUHnoQJoIIQoIIQnoQLnoUEnocAnogAmYED&#13;&#10;m4MFnoYIoIgKn4cJnYUHm4MFmYED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r507&#13;&#10;rZs5rps8sJ0/rps9t6RIuaZKWkYACwYaHRkoJCEqBQUH2tzZ9/z28Pby+P78/P/9/P/9/v/6///6&#13;&#10;///6///7//79//3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+////P//&#13;&#10;/v/////////9//77///6///70tLSAQIEAAAEICAeIyEVDwsADwwAUk4fs5dDoIYnmYQNoJAHlIgA&#13;&#10;kokAq587c2UnGwwAGgwMIBcaKyYqFBQWAAEEPkJL2uHr//z///z///3///7////9///7///6///4&#13;&#10;/v/4+fr00NHMRUVFCQgNGhkfFhQfIB0oHxkDGBEAHRQAQTcAmY07pJUukX4ImoUInYUJnoQNoIIQ&#13;&#10;oIIQnoQLnoUFnYcAnYgAnYUHnYUHnIQGnIQGnIQGnYUHnYUHnoYI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48sJ0+rps8r5w+rZo+uqdLsJxDHQkAGxgjFhMcKicwAAAFmZqf6+7z&#13;&#10;/P//9vr9/P///P///v/7///7///7//77//79//39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+f//+///+/z/+fj9/v37///6/frx8O3mBgQHCwgRHxgoHRMeJhwSEQcAXlUU&#13;&#10;q6JTnH8Zmn4TookTmYQHmIYCmokGkoMMoJIxhHc1JBgAFQwAIhoXISAbGBkUAQMCFRkaxcDW//z/&#13;&#10;+ff/+vn++vz5/v/69vnw/P/4/P/7jI6LAgICAQEBHx0eGRgWJSQgEg4LGQgAPy4AiHgtr55CnIoc&#13;&#10;kHsEnIYMoIgOnoQLoIMLnoQLnoQLnYUJnYUHm4YFm4YF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q5k3s6BBsJ0+taJEpJE1vapOsp5FHwsA&#13;&#10;GxkNIyAZHBgZGBUeAQANVlVlzMvZ+/3/9/r/9Pj5/v/////9+vn3//36//36//77////////////&#13;&#10;/v7+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9f77+////P////7///////758vDk4d7XDgkN&#13;&#10;FQ0cHxItMSM0FAUAZ1gxt6pbjIAeooUNnH8JoIUQm4EKm4MHnokKlIIElYYRnpIwnZFFKyEADgUA&#13;&#10;Ix0RGhcSKCciCwoFFxUst7bI9fX//v///P/77vPs+f73zNHNXWFiAAEFGRkbJCMhHBkQIyANBAMA&#13;&#10;GRYAdVwZsplJrJUujHYAn4cJpo0PlnwDoIMNoIMLoIQHnoUEnoYCnYYFm4YJmoUOmoUS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6E/sZ89&#13;&#10;qZY3sp9BqJU3sZ5Cv6xQhHAXCQYAFBAAMishHRcZIhwqAwASAAAQnZyq/v7/+Pn98fHz9/f3//78&#13;&#10;8/Lw//77/fj0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9//5+////P//&#13;&#10;/v3////////7+/nt8u/mCwYKIhkqKRw4HA0iHg0GU0EZqZpHkIMboIYAmn8AooUPn4QPnoUEoosJ&#13;&#10;moQNlYEOkYINm48hm5MwRz4AEQYAKBweIhkUGBEHBwgaAQMQoqWq8fby8/jx/P/6mJ2ZGh4hAAAJ&#13;&#10;Hx0oIh0jHxgSGhQAEg4AQj4AjYpDtJY2lnoPnIABp40FmX0Amn0Ap4gWoYESoIQJoIUAnogAnogA&#13;&#10;nYcAm4ULmoQXmoIe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Z87r507q5k3taJDsZ5AqZY6tqNHvqtPiYRKNS8ACAEAKSEWIhkeLSc1FxMi&#13;&#10;AwEOeXiA5eTp////7u7w//7////97+vo///6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+//6+//9/P3/+fj//Pr////9///2///4wsDBAwAJHhQsLSAyJRYREwMAZVcOrqFF&#13;&#10;nYcAmIAAn4UKo4kQnoYCn4YFoIcRnYYSmIYKj4EEn5UZqJ49W00eFAMAIhQJMCIZFxofGR0gAAEA&#13;&#10;fIF7+v/4gYN+AAEADw4TJSIpJB4iIBcSGA0AGhIAaWAbsapQkoonoIARm30DoIUApooAoYUAoYMH&#13;&#10;o4MWnHwPoIQHoIYAnokAnYkAnYcAm4UNm4MZm4Ei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rZs3rpw4sqA8sqA+sp9ArZo8qZY4s6BCu7No&#13;&#10;raRhX1UiEAYAKSAPIBgVGhQYIh0kAQAFNjU6ra2v+vr67+3u/v37/fz4/Pj1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+f/1/f/6/v////7///z///3+/f74+/z2/v/9mJed&#13;&#10;AgAMIRkkIRgTLyMLIBQAgHU2p5EKoIkFm4QDnoUFnIQAmoEAn4UKoYcQoowVmoYNlIUGkYINp5g7&#13;&#10;eGYoGAQAIwwHGBwOGh0SHSAXAAEAMjQxCwsLDAoNJCAfHxgSJx4NCwEAOS4AlYg8pJc3lIcXkYIL&#13;&#10;lHcBsZUWp44AlXoAoocCp4oSmnsPnX4SnoUFnocAnYoAnYkAnYcAnYQNnYMVnYEc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7sJw7sJw5sJw5sJw5sJw5sJ03sJ03sZ85q5k1sqA8&#13;&#10;rJo4qZc1s6BBsJ0+q5g5qp5KuaxdtKheiH0+GA0ACwIAJh4RJB8cIx4iBwUKDAoLeHd1///79/f1&#13;&#10;/////Pr9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P31/v/6//////3/&#13;&#10;//3//v3/+vz59/z26fDp+///P0NEAAEAHBkUHRcJFA0AKyIDoIsYqZMcnIcImYIBnoUFnIMFoYUI&#13;&#10;n4IKmoAJm4MJnIcGmIcEkoIIp5Uzi3Q+JgwADRQALDAXGBoNHx8dBAMJGhcgFxIWLicfHRYAEgcA&#13;&#10;bWMeoJI6mYojm4cWjHgAp5EXpYwYkHYAln8Ao4wAmoEAmX8IoYcZnoQVnYUHnYcAnYgAnYgAnYYE&#13;&#10;noQLnYQOnoMQ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7sJw7sJw5sJw5sJw5&#13;&#10;sJw5sJ03sJ03sZ85qZcxsZ85sJ46qJYysJ48s6E9rpw6p5U/ppU9r6BDuq9WrqVYNCsAEAcAHBQJ&#13;&#10;KiQmJSAmDg0LAQAAKSok3d7Z8/P1//7//f39/v7+/////////////////////v7+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6///7/vz9/vz///z///7//P//+//99//58f/y2+fbAAcACxAKGhoYLiorBQABZUwA&#13;&#10;m4Qno40dmYMJnoUOn4UOooUPoIIKnIAFs5cYmYEAmYUAn40FlIIEpY8ooIguJCwAAgYAGxwMJB8j&#13;&#10;KSI0GA8iLSQpCwIAKR8Ah38unpMnmowRoI0NmIACnoELnX4Mnoken4oXnIoGm4kBnYoKnooRm4QU&#13;&#10;l4AOm4YHnYYCnYYCnoUEnoQLoIMLnoUEoIUA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9sJw9sJw7sJw7sJw5sJw5sJ03sJ01rJsyr541sJ82sqA6sJ44rJo2rZs1rJo2vKNPr5o9&#13;&#10;sqI1npIisqtBwbtnYFgpDQUAEwsJFxIWJyYiHBwUBQcABQYArq2y+/n/+/v7/Pz8/v7+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6//36//3+//3///3//v3/+v7/9//98//09f/28v/w&#13;&#10;wtDBAAgAExcaFRMhIh0xGgEAgmgbppEmnIYPm4IMnX8NoYQPoYINpIcIlnkAoooEnYUAl4UAnosA&#13;&#10;lIEBppIZkpphMDYKCwkAIBshGA4oIhUwCgAFRDkjmpBRmpAvlYwLlYYAmogAoYYBn38KoX0Pkn8Z&#13;&#10;loQWmYgHmokFmYgHl4QMmYQRnIcUm4YHnYYFnYYFnoQJoIMOoIMLoIYAoIcA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9sJw9sJw7sJw7sJw5sJw5sJ01sJ01qpkwuqlArJsyqZgv&#13;&#10;tKI8sJ44r503rpw2sJZCsJk7r54qtKktpqAonJY2yMKIjodtEQkGFQ8TEhENIiIaHyEUBgcBAQAG&#13;&#10;Wlhl+vr6+/v7/f39/v7+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v7+/f39/Pz8////fHx8BgYGKioqExMTHxIbFAcAkIg9mI0kn4wklH0NoIcJn4QB&#13;&#10;ooUFooQKoIMOnoAOoIQJo4cMn4IMmXwHm4git6NCW0YAGQMAJw4ALRUAXEUAv6lCmoUQmocHm4cC&#13;&#10;m4cAnYYCnYUHnYULnYQO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tZ42YUsAHggAGAcAJh8nGx4nABAGABEAT2dRM0YzBBEKDxMUIRsdJxkZFwYAGwcAY04ApJAVsZwb&#13;&#10;lH8AmIAGoYgSnYMMn4UOoIcQm4YJm4kDmIoFk4UIjH8XqZlOW0sQDQ8MHyEeGBkTFxgSBAMAurm1&#13;&#10;9vj19/v8+f7/9Pv/XGFkAQUEERINGRQYKB0uHhArGAAAWT8MuaZXu6xHn5QesKUvr6M3qZs4rZxA&#13;&#10;r5w+r541sp0ys5wytpo3tphCt5ZH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Z41rpo5vKNRq5FGtJpGtp1D&#13;&#10;tJo5sJczspg5t508taA1sZ0srJ0mr58wrZ0+qZdDsJ00rps1rp88saFCq589ppo4rKM8ua9QvbJg&#13;&#10;UEQIEwkAGRICHxwXFRkaGSMiAAUCCAgI3t7e/Pz8/v7+9vb2////+vr6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9/f3////////8/Pz8vLyNTU1AAAAJCQkLiQlEgYA&#13;&#10;LSIApZlFlIIcnokWn4cLposKn4QDoIQFn4IKnYAKn4MIooUNoYQMnYAKk4EVm4ggmYUkdl8CVDwA&#13;&#10;hm4UuKFBjXYOmoUOm4YHm4cCm4cAnYYCnYUHnYQNnYQQ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lH4PrZY5cl0kJRYAEAgAGxsZHScfBhYLAAYADRoQExkVGRkXIhsT&#13;&#10;IRQCJRUAbVs1ppEapZEYloEElYABpY0TnIILkHYAnoQNmYEHoYwPmokGjX4Amo4WsKRCalocEQAA&#13;&#10;ExUSISMgGxsZAAEAX15a/fz6////+vv95OnsOD1AAAICJCYlJSQiIBsYJRscDQEDb1cX0710rJtD&#13;&#10;nY4ptqo8pJgqr6I6rZ88rZ09rZ09r505sJ03s5s3tJo5tphAtphC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rp0ztaE+qpQ+r5ZEuaFJrZY5tJw6vqZCuKA+sZk1rZgrr54qsKAnrZ0sr5w+tKBKtaI5rZoyqZcz&#13;&#10;rJ06r6E+rqA9qZ05qZw+tqpUvLBoe3A6IhoADgwAFxgQGiAgFR4jAAAADg4OhISE6urq////8vLy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f39+/v7////////&#13;&#10;////zMzMFBQUERERGBEHKCATDwIAQjEDtqhFlIQKnYcNkHgAnoYCn4cBnoYCnIMDnIIHn4UOoYUK&#13;&#10;n4MIn4wWk38Okn0Sq5UusJo3m4MhmYIboYscmoYNm4YFm4cAnYcAnYYEnYUHnoMOnoMS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pY8XjngJrps8hXcuIhoAEAsAICEc&#13;&#10;HSAlExgcHCAjGRcYIBkPEAUANikAiX0prJ49oIwTmYQNkXoGl4EKpIwQookLnIIJoogPoIgKm4gI&#13;&#10;koMGmIwUoJUpeW4cGwwALRwLICQjHR4gAAACWlpc//7///3/9/b7sLGzExUSBwkEJiglGRkZIRsd&#13;&#10;EwsBCgIAioJT0cVNn5IfuatBuKhIoI8zr55Crp88r6A7rZ43rZ45r5w9sJtAsJtAsps+s5s7s5s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rqAzrZwzq5k3sp9AsJ48sp47sp85qJUtrZoysZ8ztaQwtKQqsaEn&#13;&#10;saAusp49s55FsJozsZwzr50xrp0zrpw2rZ47rZ0+rZxAq5s8rZ5BxLldn5ZJODIADQkAFxUaHx4w&#13;&#10;IyMjIyMjAAAAPj4+z8/P////////+fn5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7+////+Pj4/f399vb2////sbGxBwcHIyEVIBkTKR0dFQYAaVwOrZ8yj38GnYoKnocF&#13;&#10;oIoDoYoAoIgCnoUHnoQLoIQJoIQHkYAAo5EVnYoUk30OmYMWnYYcmYMUlX4Km4YJnYYEnYcAnYcA&#13;&#10;nYYEnYUJnoMOnoMS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ln4A&#13;&#10;p5IVjn4FoJMplYw9MSoABwAAJR0bJiAkIhweIRcOEQYASj4EqJpEpZglinwAkHwDm4YPoosbnYMS&#13;&#10;moAFn4YIooYLl34AnYYFm4gIlIYLm48jk4g4DwMAJBcFJRcWEBQVAQUIQkNH//7/+fb9//7/eXd8&#13;&#10;AQAAERIMGxsTIiIaHxsQDgcAPTURoZlbxr1yqJ4braEnrZ43ppU5s6FLtKNJo5QvsaA2rZ8yr541&#13;&#10;r5w+r5tCr5tCsJs+sJ01sJ4w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rqA2pJYstac9rJ4zrqA2sKE6qJk2&#13;&#10;rp4+ppg1pJUuppYnqpsor54ssZwxr5g4rpY8sZk3tp46t6I3sJ4yrJkxrpo5s55DtqFGrJg1r5wz&#13;&#10;qp0tu7BHt69eYlslBwAADwcFHx8fHR0dKysrAAAAGRkZxsbG9PT0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Pz8/v7+////9PT0////8PDw////b29vAQAAHhobJBse&#13;&#10;IxcLEwYAlIc7npEekoQAmYcDm4cCn4kAoIoAoIcGnoUHnYQGnYQGnIsAloQAnIkJnogQlX8Iln8L&#13;&#10;nIYPoIgOnYYFnYYCnYcAnoYCnoUFnoQJnoMOnoMS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QDm4QCoY4MkYIFm5AdmY40TEAGFQYAFgUADgAAJBQAf28yrp4+mIgP&#13;&#10;mocFlYEAoo4TmYQNmoMTnoQTnIILnoIHoYUInYQEnIgFlIMAoJUXmZAxLB8AFwwKJh4cIBsYCxAT&#13;&#10;LzM27e7z/fr///v/Vk5ZBQABJSAdHhkWKSQeGhQGCgQAVE4Qta5gvLFhnI08n5EwuqtOpZM9rZtF&#13;&#10;taFIppQytKQ3rZwqr6Atr58yr507r5w+r5w+rZ45raAuraEr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rps9&#13;&#10;rJ06sqU1pZoms6k2oZgvq6BEv7Nfyb5sxrpmuq1Rq5s7q5k3tp8/t6BCsZg8t51Gtp1Dspw5sJoz&#13;&#10;spw3tZ88s5o+r5Y6s5k4vqY8tJ8snIsZsKM5ycBlkIdCNi0ACAgIISEhFRUVHh4eBwcHV1dX////&#13;&#10;8vLy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9vb2/////////Pz8&#13;&#10;/Pz8+Pj45eXlJSUtBwYMGhUZGBANGxAANCgAm5EykoYMk4QFloQAmYYAnogAoIgEn4YGnoUHn4YI&#13;&#10;mIcAn4wBnYkEl4IBoYwPo4sRl38FoooMnYYEnYYCnoYAnoYCnoUFnoQJnoMOnoMQ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moEBo4wKmoYAmIYAlIYBo5Qhn403W0cK&#13;&#10;RS8GTDULlYA9qJM2lIEImIQApI0JpY0JnIgLlH4Eln0HnYQQn4QRoYQOpYkOpI0MnYsDk4YGraI5&#13;&#10;OS8AFggHJx4zGxgfFRUXBw0Nsra5/P3/2dbfMys4EAYRIRYaIhgXLSQdFQ0AGBAAc20vv7pftatJ&#13;&#10;q5w/sqFJtKNRp5VBsJ5Ir5tCsqA+s6A4pZMluqY2sp0ysJ03sJs+r5xAr5w+rZ45rKEurKEr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p1Er5s6rKAqrKInpp8tp6E/tq5mcWgvUUcUYlcilopOy7x5ybdro447&#13;&#10;nYgtuKFDrpY+r5g7rpo3sJ03sp85s506spk9sZY7vZ8/rI8nsZgkuKMutaMzqJkywrdexbpqFhYW&#13;&#10;FxcXGhoaLCwsAQEBb29v////+Pj4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+vr6+vr6////////9fX1/////f39zdDZEhIaExIXIyIgGBEJDwgAU0kOqp9Fl4sTl4YC&#13;&#10;mIQAnIUDn4YGnoUHnYUHnoYIo5EDknwAnogBoIkHmYEDnYUJm4MHnIMFnoUEnoYCnoYAnoYCoIUE&#13;&#10;oIQHoIMNoIMO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oYgSk3sA&#13;&#10;n4kAoI4AmYgAl4MImIIdrJQ8jnYgpY4wn4kZlYADpo8NmYIAnIIJmHsGloEAnYgHoooMn4cNnYET&#13;&#10;nIATm4ALloEAkoMArqIqTj8EDQAAJBolJyI2DRAZAAIIlZ6Z+P78h4aMDwoRBgAEKBskIhIdLh8i&#13;&#10;DgEAIxsAko08y8VjsKZEo5Uyp5UzsZ08ppU9sZ5Cs6E/qpcvrZgrvKY5vKU9q5Mxs5lCsplHsplJ&#13;&#10;sJpHr5tCrZ09rJ81rKAy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t5xDrpYysaEosKYroZgvtq9hfHNMFg0A&#13;&#10;DQIAFwwGIRUFPjAThXRGyLl2z79nrp88sJ44rp00rJ4xr6E0sJ82rpo3s5o+uZ5DtZc3uZw2v6M1&#13;&#10;tZ4utZ84oI0xwK5knIpIDQ0NEBAQISEhBQUFKioq5+fn+/v7+Pj4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8/Pz////+fn5+/v7////7+/v/v7++/7/m56lAAEEHR8e&#13;&#10;IiAhHBULEAcAcGQon5IsnI0QmoUInYUHn4YInoUHnIQInoYMmIIAnIYApY4KmYIBmYEDoooOmoED&#13;&#10;noUHnoUEnoYCnoYCnoYCoIUEoIQHoIQJoIML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l4EKpY0RnYcAl4IAmoYAmYMJln4Sl3wToYcWln4AoowCnIUAnYUAmoEBpIkU&#13;&#10;o4UXn4sEm4cCmYIAnIQIoYYbnYIZmIIKnIgLs6UoZVgAEAAAKBskIBooFRQiAAMNc3yD8fvyWF1X&#13;&#10;BgYGEQsPKh8jIBEWLBkbDwAARjkNsadfuLBNnJQlrZ43s588tZ88tJw4sZ08taE+rZoxsZwvuKIz&#13;&#10;r5ksrZQutpw/s5lEs5hHsplHsplFsJtCr5w+rZ47rZ4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tpVEtptA&#13;&#10;taEwqJspsKdKsqpqFAwAFg4OKSEsGxMeFg0QFQ0DFAgAJxwAal8fsaVZy7tttqhQo5o1p5wwsKQ0&#13;&#10;sKI3r5s6sZg8tJc7s5U1u6A3rZQts5w+rZhJvahvQi0ADw8PHR0dICAgAAAAhYWF////9fX1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+fn5/f39////+/v7////9/f3////+/v7/Pz8/f39/v7+&#13;&#10;/////////v7+/f39/Pz8////////////////////////////////////////////////////////&#13;&#10;////////8PT3+///U1hUAAEAISInIB4jGRALIBMAj4I0pZQrjnkGpo4UmH8BnoUHoYgSnIURnoUF&#13;&#10;noUFnoUHnoQJnoQLnoQLnoQJnoUHnoUFnoUEnoYCnoYCoIUEoIQFoIQHoIQ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mocFm4YFm4cCm4cEnYULnYMSnYIXnoIUnoUH&#13;&#10;nocAnogAnogAnoYAnoUHnoMQnoIUmYcAnIkApJALlX8FoIgenogbkYAArZ0meGcZDwAAJBUSHxUg&#13;&#10;Hx0iAAEEaHF29///O0M4BAcAFxcNIBgVLyAnHw0NFAIAZlYjwrdntqxNrKA+qp03r541s502s5s3&#13;&#10;tZs6tKAwsJwssJswtp83tp84s5o2s5o0tp05spo2sZk3sJk5uaJEsJk7qJM2taBDsZ5A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rpo3sJw5sJw5r5s4&#13;&#10;sJw5s588sp47rpo3tpBSvZtTrpU5sqJDsqdYXlcgCwYAIyEVGBkTEBEMJiYkIR0cEg0KGA8IGBAA&#13;&#10;GxEAOCcTk4Vey8R2tbJJoZ8msKowr6I4q5g6sZlDuZ9IrpY0sZo6sJxGw7Buf2tGHAgAFRUVIyMj&#13;&#10;CAgILCws+fn59vb2////9fX1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Pz8/f39+fn5/v7+&#13;&#10;/////v7+/f39/v7+/////////f39+vr6+vr6/v7+////////////////////////////////////&#13;&#10;/////////////////////////////////P/9+v/7+//7DxUTAAAJDg4aKSMlEQQAPSwAmIMwq5Qq&#13;&#10;lnwDnoUFpYwOmoENmIASnoQLnoQLnoQNnoQNnoQNnoQNnoQLnoQJnoUHnoUFnoUEnoUEoIUEoIUE&#13;&#10;oIUEoIQF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mogCmogEm4YJ&#13;&#10;m4UNm4QSnYMUnYMSnoQNnoUEoIYAoIcAnocAnoYAnYUHnYQOnYMSoI4AnIkAmIMElH8ImoYTk4IQ&#13;&#10;ppcii3whGggALRsXGw4XIxsmBQcGbXNv4+3uChMYBw0DFBYLJyUZIxsQFggAFwYAkH9JyLhqrqBA&#13;&#10;qZw2ppg3qZo3r5w2sZozspk1tZk4s5wysZowsJkxsps0spo2sZk1spo2s502tJ80tJ80r50xp5Qr&#13;&#10;t6E6sZs4sps9s5w/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r5s4sp47sZ06rpo3rZk2r5s4sJw5rpo3uZRNuZdNrZM/vqteoZJXCwIAJiMQICAYHCIW&#13;&#10;EhgOEBUOEhQRJSQqHxwjIBwdEw0NFwkWDQIAHBgAamgbvr5cu7lUqqNJs6RTp5RFqZU/t6VDsKE+&#13;&#10;lIUyw7R5NSULEgEAKSkpBwcHCgoKoqKi/////f39/Pz8/v7+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Pz8+Pj4/////v7+/Pz8////9/f3/v7+/////v7+/Pz8/f39/////////v7++/v7////////&#13;&#10;////////////////////////////////////////////////////////9Pfs+Pvy9frz+///BwsX&#13;&#10;HR8rDwsIKyANGAUAbFQYr5Yyl30CoIgEn4YGnYMUmH8YnoMQnoMQnoMOnoMOnoQNnoQNnoQLnoQJ&#13;&#10;noQJnoUHnoUFnoUEnoUEnoUEnoUEnoUE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mogAmocHmoQUm4MXm4QUnYQOnYUHnoUEnoUFnoUHnoUHnYYFnYYEm4YHm4UNm4QQ&#13;&#10;mYQAn4sGmYIQnooXnI4Jmo8TmIk4KxwAEwEAJxkmKiMqAQAAS01IkpmSAAkGBxAPEhUMHBwUIRoU&#13;&#10;CgAAKBwAtKZfwrJbqZk6rJs/rJw9rp88sqA8s588tJw6tZs6tp05tZtHtpxFtJ0/s504sp82saA2&#13;&#10;rp00qJowq50zzL5Rtqc0qpsmuKcztKAwsZs0spo4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r5s4sZ06sp47r5s4rZk2rpo3sJw5sZ06spgpspkytqBK&#13;&#10;uKRlIBAAJRgPHBcdIB8nAAIAUVtSLjkrAAQAAgcDDQ4QERERJiYmIxotHRYeHBgNCQgACQcAQDwP&#13;&#10;pZ1su7F2uq5ktahMsaY6l48jzsdva2InDQIAJxwYGBgYGhoaKioq////////////8vLy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v7++/v7////+/v7/v7++vr6////////////+vr69vb29/f3&#13;&#10;/Pz8////////////////////////////////////////////////////////////////////////&#13;&#10;/////P3r+fvw/P//8vf9SlFZDxMWIyMZJh4KEQAAWUAIoIcjnYQGpIkGln0AoIYVnYUbnoMQnoMQ&#13;&#10;noMOnoMOnoQNnoQLnoQLnoQJnoQJnoQJnoUHnoUFnoUFnoUEnoUEnoYC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m4YFm4ULm4MVm4MXm4QSm4ULnYYCnYcAnYYEnYUH&#13;&#10;nYQNnYQOm4UNm4ULm4ULm4ULoYoGn4oNloAQmIYWiH0Aq6M3MiUAFQcAMCIvGw8jDw0QKismlJeQ&#13;&#10;AAMAHyQgERcVIyEiGRYRDAUASDwWvLBmxLZWo5ErrJkzr5w+r5xAr507rpw6rpo5r5g4sZk1tJs1&#13;&#10;rZNGs5pGsZ0+p5UvoZQqqZ05s6hOu69drqNToJRAraBAt6pAo5MktKAwpY4kwKlB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r5s4sJw5sJw5sJw5sJw5&#13;&#10;sZ06sp47sp47uKkoq5sqwbBgXk0fEAIAGxAYJyMxAAALQkhG5/Ho+f/0t8K0NTw0HyQgAAIBBggH&#13;&#10;FBIdKikxHBweGBcVLi0oEQ0BBwEANCwHeG4ztKtesqtRwLpksaxoHxsAEQwAHxoWGRkZAAAAvb29&#13;&#10;////9vb2+vr6/////Pz8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+/v7////8vLy&#13;&#10;/Pz86+vr/Pz8/////////////////f39+/v7+vr6////////////////////////////////////&#13;&#10;///////////////////////////////q8e7l/v3/io2gAAQAGCEOICIVIhsHEgEAgGkjpIkgm38E&#13;&#10;pYkMmoAFnYQOnYYSnYQOnYQNnYULnYULnYUJnYUJnYUJnYUJnYUJnYUJnYUJnYUJnYUHnYYFnYYE&#13;&#10;nYYE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MSnYMSnYQOnYUL&#13;&#10;nYULnYUHm4cEm4gAm4gAm4cAm4ULm4QSm4MXm4QUnYUJnYYEnYMSmYIOmocOkYIPqp0/Sj8ADwYA&#13;&#10;IxkYHhYlFhIhAAAAvL23wcO+AAAAJyclGxsZIBkpGxMQamM5y8N7r6RKm4wntKE7u6VAr5w2r5s6&#13;&#10;rZo7rZo8r5s8spw5spw1s5w0u6ZJrpw6opYqq6M2vrlVvbhkmZNZc2pDHhUAFQgANCgAp5hTw7Nb&#13;&#10;p5MwtJ80q5Uo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rpo3rpo3sJw5sp47sp47sJw5rpo3pqAmrqZBj4VICwAAJRscLCQxExIaFRYYr7au+v/1&#13;&#10;8/vs+//2+f/47/Tua21qPT8+CA4AAAMADxQQICEjEhMXKSgmJSEWFQ8AGA8AEAcAT0Ybt6+IWVQ2&#13;&#10;Dw0AJygaGRsQAgICS0tL////9/f3////8fHx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+fn5////////+Pj4////+vr6////+/v7+fn59vb28/Pz9fX1+/v7////////////////////////&#13;&#10;////////////////////////////////////////////////////7ufX//76rKm8AAAQDRcOHykR&#13;&#10;EBMADwsAWkwOoIw1oocco4YQnIAFnoQJpY0RlH8CnYULnYUJnYUHnYUHnYYFnYYFnYYFnYUHnYUJ&#13;&#10;nYUJnYULnYULnYUJnYUHnYYFnYYF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oIIQoIMOnoQJnoUFnYYFnYYFm4cEm4cAm4gAm4cAm4ULm4QSm4MVnYMSnYUHnYcAlHoL&#13;&#10;nocXlYIMuKlEX1ESEQcAIhoPIRwgGBYhBAQMi42M9vj1oKCgAQAALysqHhoZHBQfJBwS0MmVpZxN&#13;&#10;opM2sZ85t6I5qpUss541tJ45sp1AsJ1BsZ4/sp47sZ8zsJsumYonsaNCxLpburRekIxFVVMgIh4D&#13;&#10;BAAAFA4OKR8dCgAAQzUOwK5urJpEuqQ/tJ4x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Z06r5s4r5s4sZ06sZ06r5s4rJg1rJg1oKM6ubhlEQwAGhML&#13;&#10;HBQfIBwqAAEAeX53/P/27/fq9/z28/j08PLv/v/9/v78///9n6iVV19QHiUeBAoKAwYLHx4jKiYj&#13;&#10;KCEXJyAQKSAPEgkABwAAFREIERALHSIbDhUNAAAA7e3t7e3t////////+vr6/v7+/v7+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Pz8/f399PT08PDw////5ubm3Nzc/////////////v7++/v7&#13;&#10;+vr6/Pz8/v7+////////////////////////////////////////////////////////////////&#13;&#10;//v/rqOnAQAADxMUJy8yGSAYAQcAOjoAn5U+mYchmn8Uq4scmXsDnYEEqJEPloIAnYYFnYYFnYYE&#13;&#10;nYYCnYcAnYYCnYYCnYYFm4YHm4YJm4ULm4ULm4ULm4YJm4YHm4Y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oYUAoYQCoIUEoIQFnoUFnYYEm4cCm4cEm4YHm4YJm4UL&#13;&#10;m4ULnYUJnYUHnYYEnoYCqpIYkHkJqZU0alkRDgAAHRQFJiAgGxofAAIBZmxq+////P//7OzuQz9A&#13;&#10;BAAAJh0gJR8PEgsAZFkuuqxur51Lrpo3sZsst6ExsJkvspw3sJs+q5g6qZY3q5kzrp4vsJ8t1chq&#13;&#10;tqpYgHY7SD4aGhUCCQYBEhIUIyMrHh0lIiAlLiYjCwAAcmE2yrd1o44xuaQ7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Z06sJw5sZ06sZ06r5s4rJg1&#13;&#10;r5s4taE+u8N2RksTCgsAHBkiIyEvAAAHKC4i3+bU6vDk+//8/v7/+vj///3/+Pb38+/s+vfw9/35&#13;&#10;+//9zdbReoB+RkpJAAEABwUGEAoKJBwaHRMRJRwXLiYjHhoZGhocHyQoAAIId3d3////////+/v7&#13;&#10;9vb2////////8/Pz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9PT0////////8/Pz+fn5ZWVl&#13;&#10;IyMjODg4e3t7zs7O/v7+////+Pj4+fn5////////////////////////////////////////////&#13;&#10;////////////////////////z77ODgMLFBEKISMeDxYgBQsLHyYAlJZLk4sokoASnIEWooIVooMO&#13;&#10;noIFmIIAoo8FnYYEnYYEnYcAnYcAnYcAnYcAnYcAnYYEm4YHm4ULm4ULm4UNm4ULm4ULm4YHm4Y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ooUAooUAoYQCoYQFnoUE&#13;&#10;noUEm4cCm4YFm4ULm4UOm4ULm4YJnYYCnYcAnoYCnoYCkXkAtJ0tfGgPHwwAKBoAJRsZHBcbBQYK&#13;&#10;UllR+f/69vv+9fj9+fj929baGA8SHBEVIBsAKB8ADQEAsJ9rt6RXr5k2uaMzsJklsZowtZ88s59A&#13;&#10;rZo8qZk5saI7vq49xrdCem8VUEQAIRUADwUAFg8XHxwvHyAyHiEwICIuEhEZJB8jJhwTHAsAmoVM&#13;&#10;yLRdpY8o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rpo3sJw5s588s588rpo3rZk2tqI/wa1Kb3k8AAcAGx0aIyIyBAYVFBccvsWz+//s+f/x/v//9PP/&#13;&#10;+/b///3/+/b6//76///2+v//9fv79v/8+//9+f/7mpybgICABgEFEQgNCAABMCgoIRsbGBYXHyAl&#13;&#10;CRAYAAIN8/Pz////+fn5////////+/v79/f3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c&#13;&#10;///j/f7u9Pbz/P//gYWQAAICCQwTCgoiAAAZMC48SEVMmZmX+Pnz/v/09fnq//z/9/X///3///77&#13;&#10;/vvy///2//36//b5//v///v/9vD6//r////99vfx/P/06vHhNDk1AAEFJB4sJxslHAwAKRgAk4MS&#13;&#10;ppYFnokAoIcAoYQFoYMLnoUEnoUFm4UOm4QS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4YAq5Ib&#13;&#10;ZE4cFAMAJSAmDxIbIi0nAAkA8vju+Pj2//3///z/+fbt+fnxaWxzAAAOISUmGhsTFxgAMCwAzMOA&#13;&#10;q5tOs59JrZY4s54xsqIrpJsasKszycZltLNwYmFCMjAjEAkDDAQEEgwWIR0rIiEmHR4jExcgAAAJ&#13;&#10;AAEEBggFIyQfHBgVDwkNKyMWo6BpsK5jrpgzrJYzuaBEtp1AsZoyr5gws5k6tJk+s5o9s5s5sp0w&#13;&#10;sp0yr505r5w9rZ45rZ43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7sJw5&#13;&#10;rZ80rZ8yrKA0rJ47rZtJr5lNrJg/s588sZwvqJMovapMopA6tqdMsaRIDwkVGRMfGRQbGRQbCwYK&#13;&#10;hH+D//3///3///7///3///7///7//v///v/9/v/7/v/6/f39/////Pz89PT0/Pz8////8PDw0NDQ&#13;&#10;qqqqLy8vAgICAAAAHBwcHh4eBQUFnp6e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9PXW///r/P33/v//+Pr/AAALHCAjHCAjGhknMC0+AQAHAQACCwoIKCkk&#13;&#10;b3Br/P75/Pz//f7/+vr6+/z3/f31+fbv/Pny//779/Hz9fD2//3///3/8/P1/Pz6/v/6a25lAAEA&#13;&#10;JCQmHRchJRoYEwQAiXsyr6Ari3oAnocAoIYAoYMHoIMLnoUHnoUHm4ULm4UN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mYAAqI8Ykn08EwMAHRUTJSYrDxURAgwDh4yF///79fP2+/b6///6/fz43eDl&#13;&#10;KSs3Cg0SGxsZJyYSCgUAd241vrBppZM/uaRJqZc1taZB0MRisKlRW1YSKykAFBIAAwEAGRQOJyEh&#13;&#10;IRwjIh8mDg4OAAEAAAEEpqqtz9TQGx4XBwgCHxscIxsmBgAAUEshuLZ5rZk6uqNFqpMzr5k2taA3&#13;&#10;rpcvuaFBsZc6s5o9s5s5sp0ysp0yr503r507rZ47rZ09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7sJw5rZ81rZ80rJ81rZ47rZxEr5tFsJtAppIxtJ82tqM7p5Q2sqJNwbFk&#13;&#10;QTMAEA0WHhgiJiEnAwAEHxsc/vr79vLz+fT4//7///7///7///7//v///v///v/7/v/7+vr6////&#13;&#10;////+/v7/Pz8/////Pz89fX1////5OTkxMTEY2NjAAAAAAAAT09P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+/vx///9+fj/9fX/Tk9jBQcUKSkxERER&#13;&#10;HR0VGRYNJB8bKSQhDwsIBwUGBAINDgwaMTkuz9bO/P/77vPt/v/7///68vTp+Prv///4+/v5+/r/&#13;&#10;//7/8fD4+/r/lpaYAgIEIyIoHRgcIRkXDgQAZFoTo5gvjn8CoY0KnoUHoIQJoIQJoIMLnoMOnoQL&#13;&#10;m4cEm4cA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4YGln8LpZIzXE4PDgYAIR0cGx4XDRILAwgC&#13;&#10;1tjT8/Tu///7//7/8fD1/f7/jI2PAAAOIB4rIBwdGREEKiAAxbl/opVGsKBLy7tttqZoUUEdIxQB&#13;&#10;EwkACAEAIyEUHh8PHhsWGxoYDAoNBQUDCw8BvMCx9fvv9/3x9/7uxcm6AAEAJSAmFgwkMCU1BgAA&#13;&#10;eXRWybRhs59GqJcutaM1tqQ4r5kys5s5tp4+s5s7s5s5spw1sp0yr58wr541rZxArZtH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9sJw7rZ43rZ43rZ47rZ47r503sJ03sp49&#13;&#10;r5g7sJs+sJ0/ppY3wrNiaFopDwAACwoPKCYrHRscBgQF+vn19fTw+fj2///9//7///7/////////&#13;&#10;/////////v///v/9/f39/f39/////////Pz8+Pj4/Pz8////9vb2+/v7////+fn53d3d5eXl8fHx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v//7u/z&#13;&#10;/P7/8/T/AgQQDw8XFxUaJSIZGxgAHhsAIh0AHBUFKSIaKCIkGBIgFRAmAAkAAAMAGSAYoaih8vny&#13;&#10;9fz0/P/6+f73+v/79Pj3/v//+vn///7/wsHHAQACDw0QJB8mIhoXCQEAU0oTp586nJIWlYQDnokM&#13;&#10;noMQoIISoIMOoIMNnoMOnYULm4cAm4kA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pIoZj3gGlIUO&#13;&#10;pJc3QTcGCAAALSohHB0YAAIAAgcA/v/0+v32+fr/+fj/+fn3+vv1T05eAAAMKCIuKSEhCAAAS0Ib&#13;&#10;49menZJTPzIAGQoAEwQBGw0aJxsvKiQyExMRFxoPDQ0NBgYIISEjwMK/8fXn+f3u/P/0+Pzt+P3p&#13;&#10;///xl5iQBQMIKyM6HhUoHBgPCQcAoY9Nu6pcqp0zrqEutKQ1rZoxrZcyuaFBs5o9s5o9spw5spw1&#13;&#10;sJ8tr58yrZxCrZpL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s+r5w9r503&#13;&#10;rZ43rZ47r505sJ4ysp0ysJozuaJCq5Y7qpY/w7VfiHo7DQAAJhcUJSUlGxsbAAAAo6Ke/v/5///6&#13;&#10;8fLs///7///9//7//////////////////v///v///////Pz8/Pz8////////+vr6+fn5/f39/v7+&#13;&#10;+/v7/v7+/////f39////////8fHx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+P359vv1/P/4KC4kAQQAGBcTIBsYFA4AT0wJcGocGREAEgYAFgoAHRETHhQd&#13;&#10;JBwpIiYxHiMpDBIOAAYAAAUAUVtS093c7vf88/n/+///8PP8+Pn99PTyR0ZBAwAAKyghIRYaEgYA&#13;&#10;Ni0Anpc8mI8Wk4cBppUUk3oDnoIUoIEVoIISoIMOnoQJnYYEm4cAm4gA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mYEVnYgVkYMAnZEXmY03JhoAFg0AIhwcHB0XAAMAKzMk+//6/P///v7////7///2&#13;&#10;wsLEBgUKDAkQHBcdIBgYIxoTOjIeEAgAFQ0AJx0UIBccKCAvHhorEQ4fAAAJCg0UMDA6zc3X+vr/&#13;&#10;/v///v//9ffy7vDt/v/7/v/0///z+vzxRENBAQAJLikvFBMADg8AMCIAtqhqqJ49rKMupZoks6Yz&#13;&#10;rZsvspw5sppAsppCsppAspw5sJ4wsJ4yr5xAr5pJ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r5xAr5w+r505r503r541sJ01spw1s5w0rJUrtJ01rZk2s6FLrp5hJhcAFggIJRgp&#13;&#10;FRcUAQMAS01K+/z37fDp+Pnx/v/49/jy///6///7///9//////////////7///7//f39/f39/f39&#13;&#10;/v7+/////////////v7+////+vr6+vr6+fn5/f39+fn59/f3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+f/98vnyxsy+DhIDExUIIBwQIhoFIhcAlo83&#13;&#10;sqlCrKFFiX01PS8CFAYAHxQAFQwADgsUHh0jFxkYGyAcERgRAAMAAQsMHygvusLMzNPd+////v//&#13;&#10;hYWDBgMAKCMfHBcTKBgLGAoAjIUtm5QfkIYDinwAmYUKn4YSnoMSoIISoIIQoIMLnYYEnYYCm4cC&#13;&#10;m4cE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kXwPo5AamokFj4EAqpsmg3QjDwAAGQ4MIR4ZFxoR&#13;&#10;AAQAnKae+///3t/k///7+vfu/f39Xl5eBgQFFxUYIx4iFRAUEAsPJiElHxscJCAhIR8gBwYLAAAF&#13;&#10;FRghKy87z9Lh9/r/8/b//P//2t3ix8jM/v//9vf8/f3//P338vTp+/z0zc3LDw4WBgYIKi0YHyQE&#13;&#10;CwAASj8Ux8BvoZowt7E5oJYbva0+qZUysJtCsplHsppEsps+sJ01sJ01r5w9r5xA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r5xAr5w+r505r541sJ00sp00s5s3s5s3sZkts50u&#13;&#10;sJ4ysqJLU0UWCwAALCAsHRMtDQ8OIiQj/v/9/v/98/Xw/v/6+Pv0/v/6/v/6///6///7///9////&#13;&#10;//////7///7/+vr6/////////Pz8+fn5/f39////////+fn5+Pj4////+fn5////////9PT0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9Pn8+///Fxof&#13;&#10;AgEGJyMiJx4NDgQAZVcOrqBAe2sAlYYPmooZvK5Oi38rVU4ALSYAJRwNEAgAFg4OKCIsIyEuHx8p&#13;&#10;GR4hAwwHAAQAAAQAkpmSi42MBQQJGhUcFg8XKR8qFAMAdGUin5UklYsGm4wLoY0UoogXm4APoIMN&#13;&#10;oIQHoIQFoIUEnYcAnYYCm4YJm4UN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loYNmYYNnooNnIgF&#13;&#10;koEAs6ExV0MQHQ0AHxoUHR8cEBoSAw4I1dvb/v//7+7q//76+vf+//7/DA0FFBYLHyAYFxcVHh0l&#13;&#10;JSUxExMbDA4NAAMAKTAeWmFR5+7m+///9/v/3+XlusC+lJmVHCEdBggHjo2S/Pr///3/9fP0///9&#13;&#10;6+vr//7/tLK/BAQMDRAHICQTIBYUDQUAcms1vLhhn5wnsawuppsosqA8sJpFsJlLsplHsppEsJtA&#13;&#10;sJw7sJ01sJ4y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r5w+r5w9r505r541&#13;&#10;sJ4yspw1s5o9tJo7tJwwuKMwsKAvr6FIMCMAGA4FHxciIh0zBQYIhIWH/v//6ers+//+/P/97vPt&#13;&#10;/v/6/v/6/v/6///6///7//7///7///7///3//Pz8////////+/v7+Pj4+fn5/f39/v7+////////&#13;&#10;////9fX1/////Pz8/Pz8+vr6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+/7/lZihCgkbHhorIxkkGQwALSAApZU1lH8SnogRoIsMkn0AkX0MmYkatq04opwk&#13;&#10;bl8oRjgLJBYAEAQAEggHHxkdHx8fICIfIykfEBYMAAIACwsJEA4PGxYcMCYuBwAFWEcAq5s8o5YW&#13;&#10;jYAAmIUFpo8blHkOoIQWoIQHoIUAoIYAnocAnYcAnYUHm4UNm4QQ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m40Qj4ADoYsRm4QCnYcAm4YHsJpOMyEAEwsAHh4eGyEdAAQALjQw8fPw9PPx//39/vv/&#13;&#10;/Pr9qqujAAMAHB8UJSokICMoAAQKAAUIKjEqeIFu+//r8/3l7vTmmp6hkJKeKy8wAQUEAAIADhEK&#13;&#10;FxcVAQAEv7zF//3///7/+vn3/f3/9vX9/v3/iIiUAgYHFhsXJh8nGBANDQgAi4dKubdSmpUgrqQ1&#13;&#10;rZ45r5tEsJlJsplFsplFsJpHsJtAsJ4ysJ8r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r505r505r503sJ03sJ01spw3s5o9tJo7sZkvs50usKAxvK9TX1UgCAAAIh4fHRknFBUZ&#13;&#10;BwgMiouQ/v//+v7/+Pz//P//8vfz/v/6/v/6/v/6///6///9//7///7///3//v7++/v7+vr6/v7+&#13;&#10;/////////////v7+/f39/v7+////////////9/f3////9/f3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Pz8/////f39+/v7/v7+////+vr69fX18/T4Ly06AQAXMCVFHg8mEgAAeGgbppUhnIUDp4wJ&#13;&#10;o4UNnH4Qn4EfmIAUj4IAlYwAtqE2oo4rhnUdY1UONigAEgYADgQDHRUgMSo6HhsmKyYqJCEcIR0S&#13;&#10;Ix0RFg4DKB4VoI8dnIwTmYgHmIYCm4YHnoUPnoEZnYEUoIQFoIcAnokAnogAnYUHnYQQnYQOnYQO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lYgImIkKnYgLnoUFn4UAn4YGn4ggnYpFGAsAHBYYISYi&#13;&#10;GyEdAAYCn6Ge//3+/vr7//7//f3//v//RUdEAwgCAAMAAAUARE5DkJuN+f/z+f/vmaKRe4F1PT86&#13;&#10;AgMHAAAJAAALIiEnIiMdIyMbIiEdEA4PMC4x//3+/v70///2/f75+Pf89/b/7vD/Oz9LAAMOIx8t&#13;&#10;HBceFxIMDAcAoJtXsqtQqZ07qps4sZ5AsZxBsZk/sZlDsplJsppCsJ4wsKAp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00sJ01sJ01sJw5sJs+sps+s5s5tJs3tZw4uaE/oY0s&#13;&#10;uapPuLFhNTIABAEAKycoGBccGRgeAQAIn56m/v7/8/P7+v7/9/v8/P/9/f/59fjx///6///7+Pf1&#13;&#10;//3///z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v7+/Pz8/f39////////+Pj4/////Pz8nJyaBgMKKSE6GAsm&#13;&#10;IBEYNCMFsKFGkX8BnoYAlXkAon4MqoUdnnwYoYYVo5EDkoMAkXUAnoQJqpQcrZgroI81f3AtSDoT&#13;&#10;GQwACAAAIBYXJx0bHBQKLiYSGxQAGRAAc2tGoI4GnYsFmYcDmYQDnYUJn4YPn4MWnYIRoIUCoIcA&#13;&#10;nokAnocAnYQNnYMUnYQNnYUJ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locKmogKn4gGoIUEn4ID&#13;&#10;n4MGnYcNnIkrbl82CAAAGRgTJiglAAIAJikix8XG/vz/9fbw9PTy/v//4OHlio6RnKKip66n+//4&#13;&#10;ydHEcHZqLzUrDA4JAAAAAQAAHx0eLSgsOTE8FhAUJiIXFhIGFRINJCAhAwACzMrL///1+fnt///6&#13;&#10;7e/u/v///P//z9HdAwUSBgYQJiQvGBMaDwgALycCvLJzp5tHqpo6rp00sJ01sps7sppAsplFsppC&#13;&#10;sJ00sJ8t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4ysJ00sJ00sJ03sJtA&#13;&#10;sJtAs5s7s5s5tZs+sZg8taBDpJY2qKJCr6xfLywDBgEAKSgmExESIB4jAAAHk5Gc/f3/+/7//P//&#13;&#10;9fn4/P/7/v/6+vvz9/jy///99vLz//z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Pz8/v7+////+/v77+/v&#13;&#10;/v7+zc3NKSocAQAALCYwIx0dCgQAioI6m5Alm4sRpY0RnoAInXkLqIQWqosPnoAEmX4LpYkcpoEW&#13;&#10;poUUn4EHlXwAmogEpJcXnZIfin8jdGkpNyoAEQIAEQEAHxEAIBUARDoApJxUnYsAm4gAmYUAnIUE&#13;&#10;noYKn4cNn4UOnoQJnoYAnocAnocAnoUEnoMOnoMQnYUHnYYE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mIUNm4cKnogAoIYAn4EJnYALnIQGmoYWqZlOQTUNEgoAJSEgIyUYAAIAX19f/fz/9/zm/v/0&#13;&#10;8vTz/v7//fz/4OLxdXiBPT1FExQZAAAFBQILHRchJB0lIBcaJyAaHxcNEAIBHRAHCwMAFA4AKCAd&#13;&#10;KCEoCgQQKSYt/v35///4/P/2/v/6/v/69vjz/P771tjXAAMGAgMIIR4pJBoiDQAAQTEXuKlmrZ8/&#13;&#10;q5wprp0ps541s5w8sZo8sZo8r5s4sZ06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Zwzr5wzr50xrp00rpw6r5o9r5o/sZk/uJ9Fr5Y6q5c2s6Q/pp02trFWrahmKyYACQUAKyce&#13;&#10;HRkYFRMYCAYRpaOw+/v/8/P7/P//7PHt9fjx///4///6/Pv3//7/+fT4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f39/v7+////+vr6////////////lZWVAgUAGhoOFxUYHBkQNjQEs7BhjocfiX0Hkn4BqY8UpYQT&#13;&#10;mHcEoYMBpIcHnoAQooMbo3wVon4QooMHooYAnYkAmokAnI4An5IQm4wllYQ2jntDSzkJIRAAYVIP&#13;&#10;mo44k4kqnIcAnIYAm4UAnIUEnoYKnoYKnoUFnYUBnoYAnoYAnoUHnoQNnoQNnoQLnoUEnoYC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moQNm4YJnogAnoYAn4IMnoEMm4MFmYUMmogim4xHGQsAGhAH&#13;&#10;KikXJScZAAACrbC59frm/v/zycvGVVZaLSs2CQcUBQMQAQALDQcVJh4tKB0tIhYgMCUjKx8RFQwA&#13;&#10;DwYAJhYAYVIpiX9KRT0PEAcAGA8SGhQiAQAM1dTZ/f/++/36+Pr1/v/2/v/28vPt/P34ub+9AAQH&#13;&#10;FRIbJBwpIhQhDwAAc2Iqx7hbqZolr5wjs54xs504sZs2sJo3r5o9sZxB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pw3spw1sJ4yr58yr541r507r5tCsJpFsZlBs5w+tZ84qJct&#13;&#10;saQ+qJ4/t69apZ5NHRcAFRAAEw8DKSYhDQsQBwUQq6m0/v7/8PT39fn4/v/79PXv///6+vn3//7/&#13;&#10;//3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Pz8////////9vb2/v7+////9vb2dnZ2CxAALjAlHx4jExESDQ0A&#13;&#10;QD8JkpA9o50vmIwEj34Am4EIpogWnIAFnIEApYsDnYYAqYkdn38QnX8DoocCn4gAloEAl4EAnooH&#13;&#10;ppEanYkZm4gfmYYgnYokppMrnIshjn0TnYUAnYUAnYUAnoUEnYULnYUJnIYAm4UAnYcAnYUHnYMS&#13;&#10;nYMSnoUHnoUEnoUEoIUE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m4ILnIQInocDnogBnYUHnYUL&#13;&#10;nIQIm4YJl4MGo5EtbVknEAIAJB4EJCUVAAIDNj1HW2BaJywmDRAHAwQABQUAFRINJB4iKR8qKhwt&#13;&#10;JxYmIA8XGgkBDwAAHhEAUUcAioIxoZA4kIEmsadFb2cWGA8AKiIYIBomBwIWLi07/P7/+/3//P3/&#13;&#10;+/34+vv1///9//7/8/n1MTU0DAsQEQoSMSQtFAIAXUwWxrVdqpknr5wks54xs502sZs0rpo3rps/&#13;&#10;sJxF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5o9spw5sJ4yr58uraAtrZ80&#13;&#10;rZxErZtJrplAr5g4uaQ3sZwxpJEzt6ZMoJIvxbpRmpZmEQwAFxIAHRgFJSIdBQMIGxoiurnB/v//&#13;&#10;7e7w/v/99/jz+vv2//7/+PP3//v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v7+////////+vr6/Pz89vb27+/v&#13;&#10;nZ2dAAMAExgRFBgZHyEgHB0VCAgAHhwAd3IhopsnmYwKmoYLookSn4UMmH8Am4QAoosAm4ILm4MJ&#13;&#10;m4MFnYQEn4YFn4YGoIcJoIYLl30Cn4UKnIUEnocGqpMSoYwPl4EJnogRnoYAnoYAnoUFnoQJnYUL&#13;&#10;nIQGnIYAm4UAnYYEnYULnYMUnYQQnoUEnoYAoIQFoIQ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MInYMInYUHm4YFnIgFnIgFnocGnocFoowFlYALqpRIRDICFA4AEhMFHSMjDBcdGh0iBAgJDRAJ&#13;&#10;Gx0QIyESKCISHRUIJRgPFwYAEAAAIA0AU0ERgXItqZtFqJw4mI0hoYwZmIUPjX8EnJMqNi0AEwsA&#13;&#10;IRsfEA4cAAAM1dfj8vT//v7//f759PPu//3//PX9anBsAAEAIyMjIx0dKh8ZDgAAd2cs0L5qrJkw&#13;&#10;sJwrtJ0ztJ01r5w2r5s6rps9sJxD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5lCsps+sJ00raAtrKIprKEuq55ArJxFtKBHqJQ1rZYuw6xCqZIyqJEzv6xDpJIku7Z0l5NWEAwA&#13;&#10;JB8BIBwQHBgXExEWIB8n0tPX/v//6evo/v/9/v78//7///r/+vT+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+fn5&#13;&#10;+/v7/f39////////////////7+/vlpufFx0dBQ0CDRQMHCAhICAiFRMHDAUAW1EUl4wyppcgjn0A&#13;&#10;k4AAo40TnogQmH8JlooAnI8CoI8LmoYLmH4Nmn4Rnn8Tnn4RpIUTp4kRpogMooUFnH8AnYIApIkG&#13;&#10;oIUCnocAnoYCnoMOnoMQnIQInIUDmoYAm4cCm4ULm4UNnYULnYUHnoYCnoUEoIQJoIML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oIUEoIQHnIMMm4ULmYkAmokAm4gAnoYAmH8AoogRmIIVkoExEAYA&#13;&#10;HRoTDxgXFiQnDhIdICMqIyQoDQwIGhYKFQ8AEwkAFwwASz4Ah3slpZk1pZkrlosVnJAYlIgSlYYR&#13;&#10;oIUQnYULloUCpZkpYVYUIBcAFhIJICAiAAEAQUdH/P//+Pr5+fvw9fXt//3/l42YAAICGh4fJCQi&#13;&#10;GxcMDAMAXVEfzb57oY89r5o9spw3s5w0s5w1sJw9sJs+r507r50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5dGsphBr5w0rJ8tqqEqqqEsqKAzqp46sJ9FrZdBtZxArJIxwKg8&#13;&#10;rZUpsZgxtZw2mpVBurRofno9CAMAIh0HHBgPGxkaCAcMMjM38vP1/v/98PLv/v7+/fv///v///z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f39/////f39+/v7+fn5+fn5+/v7////9vr/0dbaO0Y2AQwADRIYFhgn&#13;&#10;Ih8oHxgSCwEAQzYAjIELrJ8VnIsIkX0EmoIUnoYclI4AlIoAk4cAmIUNnYUboYMho4Mfo4IbpYMX&#13;&#10;oYEMnXsApoUEqYsHpIYAo4cAooYAnocAnoYCnoMSnoIVnIQGnIUBnIgBnYgHm4UNm4UOnYYFnYYC&#13;&#10;noYCnoUFoIQJoIMN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ooYBoIQFnIMPmYQNmIgAmYsAmogA&#13;&#10;nYUAoYUGnH8Hp5IVnIwtUUQhCwcEHCYlECAgFhomCw0ZBQUNGhgZFQ4EODEVe3FAo5lRqZ89nJEb&#13;&#10;jYUAmZECkYYAlooCk4QFl4cNooMOn4MImogCnY4bk4lBKCAAEQ4AHB0YCxAJFBsU4ufj8PLt/f/y&#13;&#10;///2xL7CFw0YEhcaFhobHh4cCgcAQjsPwLV2qpxVp5RFspxGs5w+sps0spo2sJs+sJtAr503r540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pVHsZdCrpszq54sqaArp6Arp6Ar&#13;&#10;qZ4zrJs/tJ5LsphDtJo9sJYlvKMvs5gxtpo5op1BpaBMwbx6d3NDDQcAHxsQGBcVIB8kAQIES0xO&#13;&#10;+Pr3/v//9/f3//7///3///n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fz/+Pf9/v//a2xwBAUKBAQMIiIsHRsmIR4lFhEODQcAaGE1n5lNmJMviIQHko4HpYoAm38AoIMD&#13;&#10;pIUQmnwKn4EPo4oMmIAAnocAnocAnYYCnYUJnYQNnYQNnYYFnYYC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4ysJ00sJ01sJ03r541r503rZ47rZ09tKI+qZc1sZ0+tp9BtqA9tJs1spkyuJ00pZlP&#13;&#10;t6tZvLJRxbhQqZwyqZc1r5tCspxJq5VAs55DsZ85r58yr6QxrKAwp5wwrKE2qJsXsqQppposzL5m&#13;&#10;bmImDgQAIRgRHRgfIyUxAAMJXmhd+//z+v7v+/r2+/P///j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+Pf8/////v///P79tLa1QEFDAAAFHBsjGRccJB8cJR4OCgIATEYI&#13;&#10;jIYwpp81i4YRmH0AoocGpIgLoYQMoIUQn4UOnoUHo4sHnocAnoYAnYYEnYUJnYQNnYULnYYFnYYE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01sJ01sJ03sJ03r503r503r503r503ppQwv61Lr5s8&#13;&#10;p5I1tZ5AsZk3r5gxspkytq1sl4xKlIg8lIg2v7FYuKlMq5s8sZ5AuKVGrJo4sJ46r503opQqrqA2&#13;&#10;uatBqZoztaYzpZUktac8opQ0yb1zaV8uCAAAJB8cFBMZKCswAAIAbnZr/v/4/Pv3//z///X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9+vv27O/o+v30/v/4+Pv0aGpn&#13;&#10;BQUHDw0QHBgZKSIcOTEdCgIALiUAenEsoJdKoYoanYYUmYMMl4EHmIACm4QDnIUEm4QDnYYEnYYE&#13;&#10;nYUHnYUJnYULnYUJnoUFnoUF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m4cEm4YFnYUJnYULnoQNnoQNoIQJoIQF&#13;&#10;noYCoIkFlYIAkX4Fno4hqZk6qJdHqJZMqpUooo0imIEXlH4RmoUSoo4TnYsFlIEAnIkAnIUBmYEH&#13;&#10;n4QRpYoXoIYPmHwAl3wAqIsVmH4Do48Ki30AlowQxb5kPTMaIBcaJSIZIiMeAQAQZGN1amttAAIA&#13;&#10;HB4ZJSYhIBUCCwEAloxNubFcqqE6rqI2rp00sp47rpc3sZo8s5w+tJ9CtKBBq5k3pJUuqJows50u&#13;&#10;uaI4tp46tZ5ArJc6ppE0sp49uKZAr541r541r505r507r507r507r503r503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9sJw7sJw5sJ03sJ03&#13;&#10;sJ01sJ4wsJ4wrpo3sp4/sZw/uaRJqJM6sJtAr5s6x7ROlo9jJh4ACwEADQEAZVoip55PubBHp54n&#13;&#10;pZomppgrrJk6tJ9GtqFIsp1Cr5s6tJ47qJFBtqFIqpkvrqAzpZk1wbloVEwbCgQAJCEaExQYExYb&#13;&#10;BgkOgoOF7+7s//75/Pjv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6+vp&#13;&#10;///7/v/2+v7w7vLj/f/z/v/4kpSPJCQkAwEEJR8hGRIMKyIRDgIADAMAUkccrJZAlYAjjXsPnosT&#13;&#10;pJMQmYcDlIEAnYgJm4YJnYULnYUJnYUJnYUHnYUHnoUHno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tCsJtAsJw7sJ03sJ01sp0ysJ4wsJ4ytaI8qZU0valKo5A0tKBKs6FNtqRQopA8HBoEDAcA&#13;&#10;MiofKyITCQMANC0AiYQwyMNdsak8r6Q4saI/sZxDrJQ+sZdCt5xDs5g9uKBaqZJEtaE+tKI0raAu&#13;&#10;p5s3v7ZpSUIODAgAIh8aIyIoGRkjAAAFg4KA///09fPk/v7+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7/8fDu/f729/ns/v/x+Pzr/P/0/P/21tbUWFZbBQAHFxAXLCMmLSIg&#13;&#10;KB4VDwMANCQAk4I9qp1BiX0NlIcHn5EMloUEm4cMm4QQnYQQnYQNnoQJnoUFnoUFnoUHnoQJ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pFsJtCsps9spw1sp4ts50uspw3spw5uKM6r5w0qJY0uKdL&#13;&#10;no42ualbr59hJxYABwcHIyIeHx8VHhwPHBoNCQQAEw4ATkcZtK5kvLNWpZovoI8lu6VCt5xDq4s4&#13;&#10;v5tNsZhIuqFPp483t6BAsqAyrqExr6Q7ta1aNC4ACAMAJSEgEhEXHh4gAAAAfX11///2/v7+/v7+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9/T7//7/6+vp9fbu/v/08/fo/P/08vju&#13;&#10;/v/98vH2lJGaDggUBAAHJhwlFwwSJRoeFwoAHRAAY1kUoZg7l40ain8BmYoNmIUMmoUSnYMSnYQN&#13;&#10;noUHnoUEnoUEnoQJnoQL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m4YFm4YHnYULnYQNnoMOnoQNoIQJoIQFpYsD&#13;&#10;oogAnYYAmIIAlYEAnYgHn4sQmIQLlocAmokAnYoAnYYCm4EGnYALoYIOpIURo4UNmX0Am4IBoYoI&#13;&#10;nYgHmIcGlYYJkYEHlYwlo5o7UEkAGBEAGBEAIhoYFQ8bGxclHh8aICIVFxoHGhkHHRkOIxoVDQEB&#13;&#10;Sz9Dx7FCtZ40s506p5M0tqdEraE7o5suq6M3qJ86ppk5r6BDt6RGr5s4rZYvspkytZozmpM7n5Y5&#13;&#10;q6I9rKA0r58ytKE4sJo3spk9s5lCs5lCsps+sps7sJw5r505rZ47rZ47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tCsJtAsps7spw1s50ws50w&#13;&#10;s5s5s5s5sJozsp83rJ06rqFFu65fpJlZHxIAHhEAHBwmGBkeGx0YHSAZISMgGhoaIBwdBwAAJiAA&#13;&#10;j4ZLyL5puatKrpo5sJY5tJQ9v5xKp5AzuaFHr5U+qpE3spo2sZwvq54staxHwblxJB8AEQ0BJSMo&#13;&#10;HRwiHx4jBQYAkJKH/f39/f39/v7+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vr//vr/&#13;&#10;//7/////7/Hs/v/6/P/6+//69Pj3+/z/+vn/6ufwKSYtBQAHIBoeHBYaIxsQGhIAEgsAQzsAk40v&#13;&#10;pZssjoIMk4MMmoUSnYMSnYULnoUFoIUAoIUCoIQJoIMN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pw1spw3s5o9tJo7s5w0s5w0r5k2sZ89q506rKBKqZ9iIBcAGxAAJRsRHSAnFBceAQQJ&#13;&#10;AAEEChAQGR0eGBkdIyEmFxEVBwAAVkkntadpvqxWs506uJ85rZIruqU6rpgxsJg4wKVKuZ5Fp44x&#13;&#10;u6Y9o5UrtaxPxL97LCYMEw4SHxwvDQwcAAEAQEQ1/Pz8/f39/v7+/v7+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z/+vb//Pr///7//P3/+vz7/P//9/v6/P//+////v//+vn//fz/U1FUAgAB&#13;&#10;Dw0OHxoeJB8cIRsLCgUAHRYAc2oNqJwukoILmoUQnYQOnYUJnoUEoIYAoIUAoIQJoIMN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4wsJ4yspw1sps7s5pAs5o+s5w0sp0ytKA9oI81vrJeoJVTGxIA&#13;&#10;EwoAJR4YHhgYCwwRAgIKjpGa2t7nKS4xAAEEDBEVHiEoGRclIRkkCAAAKx0Am4tOw7FfrJo4uKM6&#13;&#10;qZcnuKM6spo6rZI3tptCuZ9CqZQrrpw2yL1hjoZFHBQAGRIZGxgtHh0vAQYASlFB/Pz8/f39/v7+&#13;&#10;/v7+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3///3///7///7//v///v///v///v//+v3/&#13;&#10;9/r//P///f7//v///Pz6ra6oCwwGAAALHRsmIBsiJR0THBMAIxkAl4okmosUmoYNnYUJnYYEnoYA&#13;&#10;oIYAoIUAnoQJnoMO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aEor50tqZI0tp5GsJk8sJk5tqI/&#13;&#10;qpgyqps0wrRekoVRHhMAEQkAIh0ZIx8eFBITBwQNcG12/fz/+Pn++///XWJoAQYJAAYEGR4YHyAb&#13;&#10;Ih0aEwoDDAAAYlQnwrZqtahMrZ80qpg0tqFGq5M5uaE9r5guoY0dy7tbmYpJHRAAGA4NIhwqHhwp&#13;&#10;AAAFJywl/P/0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7///7/////&#13;&#10;/////v///v///v7//v7//P///P//9Pf88vb5/v//+vz3/v/6/v/4LzE+AAAOHRguGQ8YHRMAHREA&#13;&#10;k4Ukno4XmoYJnYYEnoYCnoYAoIYAoIUAnoQLnoMQ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m4cAm4cCnYYEnYYF&#13;&#10;noQJnoQLnoQLoIMNoIMLoIMLoIQJoIQJoIQHoIQHoIQJoIQJl34IpYwVoogNnYQGn4cJnIQKm4QS&#13;&#10;oowdkX0Nmoobppoul4wwMSgAEAQAJRgQIhIcJiM4HRovAAAQCQwVZ21p9Pv0cnh4AAAFFRQZIR0e&#13;&#10;HBUPEwkAhXtAxLhkraA6sKI1p5dAqZhAsp5FtKBBsps0uKA2vKQ6s5w0tp8/pJE1wbJXtqtZgXo2&#13;&#10;FhIAFg8AHBQUERAMKCUcEQ0AHxoAp59fs6hWqp48rZwzrpsyuaM+tJ0/qpM2uaRHtaFAoI8muak8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q5om&#13;&#10;rpwuvalIo44xsJw5taM/qpo6rp9ExbllkYZGHRIAFwwGJB4gKCMpEBASAAACdXB0//3/7+3w+Pf9&#13;&#10;/P//9Pn/w8jLKjAsAAQAFRgNFhcRJSIbJR4UCAAALSUAmpFat6xTu61VqZlBr5w9taI5qpcuxLJQ&#13;&#10;r51RMCEAEgQAKiApHxgoBgUNFxkY/P/4+//z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z///0///4///6//////7//v7//v7/9vb/+Pj//f3//v///f7/7/Hw8fPw/f/6&#13;&#10;8/f/BwkYLCZCJRorFgkAQDEAlYYjoo8Wm4YFnoYCnoYAoIYAnocAnoYAnYULnYMS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q5Q3u6dGoY4luak8saM4oZQupZg6xrpwgHNGEwcAEQcAIBgWHxohERAY&#13;&#10;AAAEiouN//7z//33+fP1//3/9PL9+Pj/9Pj7+///SVBJDhQIBgsAHSEGIiUKISAOFxIPBwADb2Qu&#13;&#10;qJ1bvLNWmpEop5owuKlMuKlmOisCEwMALSEhGBEZFBAeEA8Xzc7Q9vnw/v/z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t///x///z///4///7/////v///v7//v7//Pz/&#13;&#10;9vb++/z/+fr+/v///v//+/38dXqAAAALJR85KB0rEwcAe2sup5gxkn4BnYUHoIUEoIUAoIYAnocA&#13;&#10;nYcAnYQNnYMU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5pKrJc+rJwvraAuq58zp508xr1wbGIv&#13;&#10;DAEAEQcGLCckIx8gCgkOAwIIj5CU/v////7v9PDn//77/Pf7//3///7//v//8fL2+v79p62jPUUu&#13;&#10;AAUAEBUAKy0iHRsoIR01EAoAMiwAm5VHvLdbubJYua9nQzYMHRAAIRYUKCEoHhwhAQAFmpud/f/+&#13;&#10;/v/78/Tu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v/v/v/z/v/0/v/4&#13;&#10;///7//////////7/9PP4//7//Pv//fz///7/+Pf8+Pn99/j9AwcIJicsHRolEggGMSYAjX0wpJQj&#13;&#10;nIcInoQJoIQJoIUEoIYAnogAnYcAm4UOm4MV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oUHnoUHnoUFnoUFnYYF&#13;&#10;nYYFnYYFnYUHnYUJnYULnYQNnYQNnYQNnYULnYULnYULn4INn4QPnogOmIYKnI4Rn5YffnkTVU8B&#13;&#10;FREAFQ8BKyMwGhIrKiU9AgAOCgoKXF1VyMu2+v3o9Pnl0NPIGBsgAAMIJSwcHiEQGRUUPDcitbFo&#13;&#10;rKdDpZgyrZs3uKFEtJpDrqAmrp4trJo2sp5Fs6FLppRCqZpJxbdwdGkxGxIAEgsAKiUiGRYdIiEv&#13;&#10;AAAPGyEvc3pqCQwFBgYOJiIzJR8tFg4MCAIAg3pBxb1qpZs6uKpJrZo7pZAzvKVIsJg4s5s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phLtqBL&#13;&#10;p5Uxq540sqlCvbVkYFgqEwsAGBAOJyIoKScsDAwMEBMMpqij/f7/9/f//vv2///69vPs///6+fj2&#13;&#10;9vT3//7//fz/6+zu/v/97/Hsa21oAAEABwkIISIkGxwgIiAHCwgACggAbGkyvbiAXlgoHxgAEQoC&#13;&#10;JiEnHRojAAEAeX53/v/2+Pv0+/r///3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/4/v/4/v/7/v/9////////////////+vr4///9/Pz6/v7+/Pz++/r//v//uLjAAAIA&#13;&#10;IyMhGxcUCgIAZlwdoZQ0jHwCmYUCnoQNoIMOoYMHoIYAnogAm4gAmoUOmoMZ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Zk/sZxBsp9DsKJKvLBkUUgRCAAAHBcTKCYpGhkfAAAEHR8exci/+fzz+Pr5&#13;&#10;9/j8/Pz+/f399fbx///6///7///9+/n8//7///7/8/H0/v3//v//tLS8NDc8AAEAGB0XISISJSYU&#13;&#10;GxoEBAIAOjkdFxUAFBIFJyYiJygsAAAFaW9r+//6/P/2/v/6+fb9/fn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v///v///v///v////7///////7////7///4+Pjw///3&#13;&#10;///69/jz/f399/b7ISAmERMOGhsTKicWGhMAdGwXo5gll4YCnYYCoIISoYEUoYMLoIUAnogAm4kA&#13;&#10;moUQmYQb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smrJYvu6hZs6BoQjMSDwMAHhcNJCMeHB4Z&#13;&#10;AAMALDAv1dnY7vLx/v/99Pfw///4+fz//P///v//+/r/9vT18vHt//77+fXy+fX0//3/+Pb79PH4&#13;&#10;//7/29zgbHBxBgoJAwUCJykoGhoaHx0eCgkHKCclHB0YHB8YAAYAb3lx9f779///+v7//f7///7/&#13;&#10;/vr7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v3//v3//v7//v7///7/&#13;&#10;//7////9///6///1///z/f3x/Pzy///6///98PDyAAAEFxoTIiIWBAIART8LqaBBin8Dm4sAnogB&#13;&#10;oIIUoYAXoYINoIUCnogAm4kAmoUQmYMc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oIIQoIMOnoQLnoUHnYYEnYYC&#13;&#10;m4cAm4cCm4cCm4cEm4YFm4YFm4YFm4YFm4cCm4cCo4sAmIEAn4oVp5M8SjkDEAEAMioqEg4dFxkm&#13;&#10;AAAJND83vMm49//r+P/s+v/y+P/x//n///f//v3/+fn34+fZExcIBwgAHx0gIxgpEQIHGw8AmIpB&#13;&#10;wrNOqZQnsJcxvKA/vp8zq48kwq1AxrdUcmcYHBUADQwAHyAbFhkgHCAsAAIMAgcLxMvE9/vt/v/v&#13;&#10;9Pjg+/7/+v7/9/z13uTaAAEACgkOKSU0GxMeJhwTDQAASD8AuKpJv69AqZMmu6FCs5U9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t6QiqpYmvqph&#13;&#10;YU4mDgAAIBQWJB8cHR4YAAYAQEc/4uni+///9vr79/n4/v/29vjq+///7O76+vz///7/8vL0///7&#13;&#10;//73///4//39+vT4/Pf9//3/8/L3/fz//P//wMTFDhEWAAAHIiIuHBspIR8sGBcfIiYlAAQAP0o8&#13;&#10;9v/29f/8+f//9fr//v//+/r4///6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69PPu/v/7/v/98/n1+f38/P/////////9//79//z4//r0+/vx/P3v/v/x&#13;&#10;/v/v+P7++f//+///+///+///+////v///v///f/+/f/++vr6///////9///9ZWVjBAQCHRk0HBYW&#13;&#10;HRQAdWcHtp4koIIAnnsDqIURnoQJm4YHmYkAmYkAmogEnYUHoYMJooIL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ppCsppAsps9spw5sJ01sJ00r58yr58yrZ80rZ81&#13;&#10;rZ81rZ43rZ81rZ81r540r540rps9rZo7rpw6r505sJ48sJ44sJ4yr50vsJ01sJ01sJ00sJ00sJw5&#13;&#10;sJw5sJ03sJ01t5k7rpY2xLdRPTcAEA4AGhsgHB8kAAEIVFNY/Pf7//37/fXz//79////+v/69f/3&#13;&#10;////////////////////////////////////////////////////////////////6OjoX19fAAAA&#13;&#10;Dw8PGBgYISEhAwMDJycn6enp9PT0/v7+/////f39/v7+/////v7+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75///6///7+vz59vz6+////P///v3//vz/&#13;&#10;//3///7///7////7/f75+fz19vnw/v///v///////////v7+/f39/f39//3+///9///9///9/fn4&#13;&#10;+vbz/fn2Ih4bEQ0KIR4zEAsHKSAAk4UkoYkPnoAApYIKoIALnoQLm4YHmYkCmYkAmogEnYUHoYMJ&#13;&#10;ooIL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ppAsps+sps7spw5&#13;&#10;sJ01sJ00r540r540rZ81rZ43rZ43rZ45rZ43r503r541r541sJ48sJ48sJ48r507rpw4rpw2sJ00&#13;&#10;sZ41sJ00sJ01sJw5sJw5sJw5sJ03sJ00sJ4yuJs9sZk5vK5Ni4Q2BgMAHR4YGhsgCwsVKikv6+bq&#13;&#10;//36//z5//779/f1+f76+///////////////////////////////////////////////////////&#13;&#10;////////////+vr69vb209PTAAAABAQEAwMDGRkZtra29fX1/Pz8/////////f39/v7+/v7+/v7+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+vfy///6/P34&#13;&#10;+/38+///+///+v3//v7/+ff//Pb//ff///n///z///3//P7//P7///36//77//77//77//35//v4&#13;&#10;//z5//z5//z58+vo//v4//z6//z3187JCwIAFg0IIB0oEgwASkEArJ02lYADoYQCo4MMo4MOnoQL&#13;&#10;m4YHmYgEmYkCmocFnYUHoYMJooIJ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vr3//389/f3/v///P//7/T48/b7/Pz///7///3///z//vr//fv//Pv/+fz/+Pv/&#13;&#10;//z5//z7//36//36//36//77//77//77//77/vn2//77//z6/fXyXVVSBwAAHhYTGBMPHhcAd24j&#13;&#10;o5UqmYQFpokJmXkCqYgVnoQNm4YJmYgFmYgEmocHnYUHoYMJooIJ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3///z/+/r//P3/9fn88/j7/P///v//8PDu8/Lw&#13;&#10;+Pf1/Pv5/f39/P3/9/z/8/v++///+///+///+v//+P7++P7++f//+///8vb3/P//7/P09Pj5/P//&#13;&#10;HyAiCwwOJicpFA4AKCEAn5VAk4MSm4MFo4YGm3sGo4QSnoQNm4ULmocHmYgFmocHnYUJoIQHoYM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01sJ01sJ01sJ01sJ03&#13;&#10;sJ03sJw5sJw7sJw9sps+sJs+sppAsppAsps+sps+sps+spo4spo4sZk1spw3tJ47tJ43sJ8trZsr&#13;&#10;r503r5w+sJtAsJtAsppCsps7s50us54ptKE7p5M0uaVOn486x7xjcGckCgAAKiApIR4pBAQMVFlV&#13;&#10;8vfw8fft8PLv//7//vr/////////////////////////////////////////////////////////&#13;&#10;////////////+Pj4/////f39+Pj4+Pj4+vr6/////v7+/Pz8/Pz8/f39/////////v7+/f39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z///z///3/9/j9&#13;&#10;+v7//P//+Pz79vjz///4///0///0///0/v/3/f/5+//7+f/99P7/9v7/9///9///9P7/8/v98fn7&#13;&#10;8Pj79Pz++P//6vL0+///xcrOCxAUCg8TFBkdHBQAQTgAr6VEkoILl4AAnoIDqosXm3wKnoMOm4UL&#13;&#10;mocHmocHm4YJnYUJoIQHoYM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f+//r///3/9/f//P//4OTnkZaSjpGIhIZ4h4h2iYt2jY58lZeJo6eZs7uwwcjA3+Pk&#13;&#10;6ers8fX2/P3//P///v///v///f7/+/z+/P3/+/z+/v//Xl9jAAAEHRwhIyInIRcAdGsgo5Ysl4gL&#13;&#10;nIUEnIABrY4anX8PnoMOm4ULmoYJmocHm4ULnYULnoUHoIQF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3///z///3/+Pf9+v3/mJyfAgQDAAEAAQIABQQABgMA&#13;&#10;BAEAAQEABAUADhANFhoZJSUjMzIwRkZEWVlXZmZkbGxsbW1tbGxsa2trh4eJiIiKsbGzJyUoDAoP&#13;&#10;HhwhEA4THREAp5lAin0KmIcGo48MmH8Bn4EPo4UVnoMOnYULm4YJmoYJm4ULnYULnoUHoIQF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r58yr540r503r505sJw9sps9&#13;&#10;sps9sps7s5s5s5s3s5s3s5w1s5w1spw1spw3spw3rpU4s5o9tJ0/r5s8qpc4qZg8saBOuqlXq54+&#13;&#10;rJ83rZ80r58ysJ4yspw3s5lEs5hJr6I4rZ43rZk4t58/s5k6t55ExLJgQjUAFg4DFhUbJy0rAAQA&#13;&#10;eoCA7u/z//3///v/////////////////////////////////////////////////////////////&#13;&#10;////////9/f3/////f39+/v7/f39////+fn5/////f39/f39/////v7+/Pz8/v7+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34//798e/y//7/+Pv/&#13;&#10;R0pRAgMHLiwtLSolJB0VMCcgKiAeIBocGxUfDgoZDAcbBQQABgMAAwIAAgEAAQAAAQAAAgEAAgEA&#13;&#10;AQAAAgABAQAAFBIVGhgbFhQXHx0gFhQXSzwAsaI9kYEHnIsHnIgFnYMIpIkWnoMSnYQNnYUJm4YH&#13;&#10;m4YJm4UNm4UNnYUHnoUF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rZ80rZ81r505r507sJw9sps9sps9s5s5tp84sJkxtZ8yuaM2sJswrJousZ41sJ01tZ88sps7rpo5&#13;&#10;q5o+ppY/yrlxppVdjX5FuKxivbJYnpMotKk1qpsmtqQ4sJdDs5dOraI2rZ81rps1sJg4tJc8tJk+&#13;&#10;sp49rJ9RHBMACwgDHiIjFxwgAAEE+/z++/b8//z/+/v7////+/v7+vr6////8/Pz////+fn5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Pz0///6+vr6/f7/09PbIyMrCgkOJCAhHhcRIBYMKRwTJhkRIxgWKyAkLiQvIxgoJiMcJiMc&#13;&#10;JyQfJyQfJCMeIyIeIiEdIiEfJiUjJiQlGRcYFBIVFxUYGhgdGRcaDgwRc2IAopAilYMFm4kFl4IB&#13;&#10;nYULnoURm4ANnYULnYUHm4YHm4YJm4UNm4UNnYUHnYYF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rZ80rZ43r505sJw9sJs+sps+s5s7s5s3spszu6U4rpgoqpYmuKY4&#13;&#10;sqE3p5Yts6E7qZczrpw6q509r6FL0MN9bmEtLh8AEQQAJRoArKNevLRSqqAvqJwmrp4xs5tDuJ1Q&#13;&#10;qJ0xr6E3tqM9tp4+tZc/s5k8t6I5uKlMaF8oCQMAMS8yICAqAAAENDQ0//7//fn68PDw7+/v////&#13;&#10;8/Pz/Pz8////+fn5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P31/f74/////P3/sLC4AwQJHRscHBcRJBsKIBQADgAAFwgA&#13;&#10;FwgADQAAEQQADwEADAkEDwwHExALGBUQGxoWHRwYHx4aHx4cFBITHBodHx8hGxofISAlHRwiDQwR&#13;&#10;Dg0ToowcloEMnIkHnYkGl4IDoYgRnoQTmoENnYUHnYYEnYYEnYUHnYQNnYQNm4YHm4YF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rZ81rZ45r507sJs+sJs+sps+s5s7&#13;&#10;s5s3sZsuqZMjtaEwtqQ0pZUoqps0tqhHq509rKA+raBAxr1gsKdcRDkMDQMAEggAJBkTGhAEFAwA&#13;&#10;tbBftq9Hp5wwrZ81taFCqZE3p5strZ81tKA/tZw/spc8sZc4tJ80tKVAoZZHLCQAFQ0NHRYmHRsc&#13;&#10;AwQAtLOv+/r4////8vLy+fn5/////f39+fn5/////Pz8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6+fr1+/z+/v//pKSsAAAE&#13;&#10;LywnIBoKFQwAi35SpJVcm4tNino8eWksb2ApXEwYU0smTkYhRT0YODAMJyEAGRMADQcACAIACwQA&#13;&#10;CQIADAcACAIADQcACgQACwUANS8Xs5okl38FoYoIm4cEnYgLnYcQnoQTnIMNnYYFnYcAnYYCnYYF&#13;&#10;nYQNnYQOm4YJm4YF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rZ43&#13;&#10;rZ45r5w9sJs+sppAsps+s5s7s5w1spwvuaU1s6Iwrp4vsqM8saNDp5lBo5dFpJxHwrppaWMZFxAA&#13;&#10;EQwAIBkRJB0kHRUgIx0hEAkAGRQAt7BgtapOsKJBpZMxu6dGsJ81rpw2rZk6sJk7sZo6sZs2rZox&#13;&#10;qJowzsFjfnM0CwAAKR0nLigoDAsGEBEL/v/73t7e////////9PT0/////f39+Pj4+vr6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v/7+Pr5+Pv//P//lpaeAAACLysgJR4CDQMAo5ZQrJxFlYMhk4IZk4IZl4ghno8oppQup5UvqJYy&#13;&#10;q5k1rZs3sJ48sKBAsaFCoZA0loUrjH0ieWkRc2MLbV0Gbl4HmoozpokRn4MIn4YFl4AAoYsRln8L&#13;&#10;m4QQmoQMnYYCnYcAnoYAnoUFnYQNnYQOm4YJmoc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rZ81rZ43r507sJs+sppAsps+s5s5s5w1uqU6rpwupZUorJ02sKNHpJhG&#13;&#10;qp1Xxbd4oJtaODEAEw4AHxoAGhgJIiEfGhcoGBUoKykuGhcOEgwAHBMAua9qtqhSq5s8q5k3s588&#13;&#10;sJw7r5s8r5w9sZ85saA3rZwzqpgytaZDw7NoSzoeEgMAHxUTHBkUAAIAf4R9////9fX1/v7+9fX1&#13;&#10;+fn5////8/Pz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f/8/P79/P//9vn/amp0AQACJR8RIhkAQDQApZZFkX8ZlIELp5MW&#13;&#10;n4wKk4AApZISo40GoowFoIoDnocDnYYCnYYEm4YFm4YHlH8CnIYMnYkQmYUMoYwVpZAZnokUppEc&#13;&#10;mXsBpogMoIUEmYACpI4WlX4KnYYSnIYMnYcAnYgAnoYAnoUEnYQNnYQQmoYLmoc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rZ81r503sJw7sJw9sps+sps+s5s5spw1&#13;&#10;pJImsJ81t6hBp5k5opZEv7JurJ9qZloqEw0ACQQAEg4CKygjGBkUERUYDBAcBAYTCg4RFBQUJR8f&#13;&#10;EQcAHxIAwbJxuqpTo5MzrpY8sps+sp9Ar6A7rJ4zq50yrZ81sqA6qpYztJ9OlH5PGggAKBsVIh4d&#13;&#10;DxQNDRcM8PDw+vr6+vr6////+fn5/Pz8/v7+/v7+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+v/5+f38+///3N/oLCw2BwUKJR8T&#13;&#10;FgsASDkApJJAnYcgloAIlX4AoYkDmoIAnIQAnYUAnYUAnYUAnoYCnoYCnoUEnYYFnYUHnYUJoooQ&#13;&#10;moQMmIIKm4UOnYcQnYYSknsHn4AEpYYKooYHnoQJoYsUmYQRnYgTnIcKnYcAnYgAnocAnoUEnYQN&#13;&#10;nYQQmoYLmoYJ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r540r541&#13;&#10;sJw5sJw9sps+sps9sps7spw3taI5r541pJY1t6lRwrVvhnlEMSUADwIAIBsYIRsfIB0oJyczAAAJ&#13;&#10;CREUtcC4d4F4AAcEGhsgGxUjJxwkFAQAMB4AvKxhuqtOr5VBsZlBsJ48rZ81qZ4yqJ0xrZ81sqA8&#13;&#10;rJU4vqVVzLVyUjwTCwAAIxwjGSAYAAUANTU1/Pz8////9PT0////+vr6+vr6/f39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P/7&#13;&#10;9fn49vv/xMfQAAAMFxIYLygeDAEAX04WlYAvl4AYqY8Ym4MApowEoogAn4UAoIYAoYcAoIgCoYkD&#13;&#10;oYkFoIcGnocFnYUHnYUHnoYMlX8Fn4kRm4UOk30GoIkVmoMPqogNnH0BooUGoIYLmYIOm4YTm4YR&#13;&#10;mYQHm4kAnYgAnocAnoUEnYQNnYQQmoYLmoYJ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r540r541sJw5sJw9sps9sps9sps7spw3qZYut6U/wrRUn5NBUkUDGQ0AGQwA&#13;&#10;Kx8FIRoqJiIzBQEZAAAURkxc2OLk9P/x+P/zdoF7AAAJHBcrIBMlLh4fFQQAMSAAvK1SuJtNs5lE&#13;&#10;rJo4qp0zrKIzrqM3raE1rJo2tZtEqY4/t51StJ5tHw4HGBEZGSAYDRsKERERrq6u9PT0////9/f3&#13;&#10;/f39/////f39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9/vt/v/z+vzxyMTBCwMQLCAuKxsbEAAAf3ImoZAnmIUMmH4DpYUWp4AX&#13;&#10;qIIVpXwQnn8LoYESpIEZo4EVnoAEm38AnoQNoYoYmYUUl4cQl4oGmIoGm4YPnYQNnYUAn4UA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LnYULnYUJnYUJnYYFnYYFnoYCnoYCnoYCnoUEnoUEnoUHnoQJnoQNnoQNnoMO&#13;&#10;n4kZnYYSmoUGnYUBnoYAoYYDooQIooQMoYINoIQJn4cDnIkAnIsAmooBlooElYgGnoIHoIQJoIYL&#13;&#10;oIcJm4YFmoYDmogAm4kDmogEmocHm4UNnYQOnYQOnoQNoIQJoIQ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v/6/P33///6rqqrBAALHhIeLyEeGQsA&#13;&#10;j4MxoJMhmYgFnIgDo4YOl3YDnnoIrYgWpYkKoIIKnHwNoIEPpYgIpYoHnoQLl34KmYQPmIUMlogD&#13;&#10;mIcEmoQMnYQNoIUEoYcA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LnYULnYUJnYUHnYYFnYYFnoUEnoUEnoYCnoUE&#13;&#10;noUFnoUHnoQJnoQLnoQNnoQNl4INmYMMnoYMn4cJnoUFnIABnYEGooQMoIIKnIAFnIMDn4gEmoYB&#13;&#10;koAAlYQDn40PoIQJoYUKn4UKnoQJnIQGmoUEm4cEnIgFm4YFm4YJm4UNnYQNnoQNnoQJoIQFoIUE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9/b8/Pv/&#13;&#10;/Pn/cGp0BAAOOjA7GhAEMScAk44qnZYQjYMAjoEAoo8EqI8Oo4cKmnwCn4kAn4gAoYUGoIMEnoIA&#13;&#10;noIAn4MGnoQLm4ULmocHmIgAmIYAnIMMnYINoIQJooUG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JnYUJnYUHnYUH&#13;&#10;nYYFnYYFnoUFnoUFnoUEnoUFnoUFnoUFnoUHnoQJnoQJnoQLm4ULmYMLnIMPnYMSnYIRm4ALnoQL&#13;&#10;pooNpIgLoYUInH8HmX8InoUOpIsUoIgOmIAGn4UMn4UMn4UMnoQLnIIHm4MHnYUJnoYKnYUJnYUL&#13;&#10;nYULnoQLnoUHnoUEnoYAnoYA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3/+Pb/7+3yMS80BwELHxkdHBQJNCwHeXMnopszsagxoZYYkIEEi3oAlYMA&#13;&#10;oY0GmooAm4kAnIUDnYQDoYcApYkBo4gHoIcHn4gHnYkEnIkAnIkAnYULoIMOoIEMoIIK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YFnYYFnoUFnoUHnoUFnoUFnoUFnoUFnoUFnoUHnoUHnoUHn4sI&#13;&#10;nIQGmoELnIITnYMUnIMPmoIGm4QDnIMDoYcMo4gToIISm4APnX8NnYEGm38CnYUJnYUJnoQLnoQL&#13;&#10;noQLnoQLoIMLoIMLoIMLoIMLoIMLnoQJnoUFnoYCnoYAnocA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3///7/z9DIAQEAODguFBEMJiAgJBoYFwsA&#13;&#10;HhIAQDINeWozqp1Otqk/opkQlI0AkoYAmIkInooRn4cNnYUBnoQAnIEAmX4AnYUAnYgAnokAnokA&#13;&#10;n4YIoIMOoIEMoIAL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YFnYYFnYYFnYYFnYUHnYUHnYUHnYUJnYUHnYUHnYUH&#13;&#10;nYYFnYYFnYYEnYYEnYYEmYMAm4UAnYUHnYULm4UNmoQKl4QElIEAnIcIloAGmH8LoIQWpYcVo4UN&#13;&#10;o4YEqIwFmYQDmoUEnYYFn4YIoIcJoYUKoYMLoIEMoYINoYINoYMLoIQHnoUFnoUEnYcAnYcA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9fT8/v7/19nO&#13;&#10;BwkACwsAGhkUGBMZHBQhHxQkGQ0ZGgsQEAIAFQgAOTAAa2UDm5Ulqp0/oZMzlYMhkXwRmYMJpI0J&#13;&#10;pIwGnYUAmYMAmoQAmYYAnYYCnYUJnoQLoYMJoYM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YEnYYFnYYFnYYFnYUH&#13;&#10;nYUJnYUJnYUJnYUJnYUJnYUHnYUHnYYEnYYEnYYCnYYCm4AAoIcGoIkIl4IFl4MIn4wToJAXm4wX&#13;&#10;mYcXoY8hoIsglX0RlXwInoUHnoQAk3oAmIcDmYcDmoYBnocDoIcGooYHoYMJoYEKooINooILoYMH&#13;&#10;oIQFnoUFnYYFm4YHm4Y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z/8/H2/v7+gYF/AAACDQwREQ4XFhMcJB8mIxwkKCEoGxIXFgwNIRYSGAwADgIA&#13;&#10;OCsLZ1kynIxRrZxKpJIkmYgHmIYCm4kFnIgNm4YPmoUQmYQPmoQNnYUJn4cAoYgA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oYCnoUEnoUFnoUFnYUHnYUJnYUJnYULnYULnYUJnYUHnYUHnYYEnYYEm4cCm4cAooITpYcV&#13;&#10;noQNlH4GmIgRnZAginwba10FfHAcm4w5rJ1AoJIol4cQno0Jo5IEoI4Am40ImYsEmIgAmYYAnIYA&#13;&#10;oIUCoYQFoYIGpIIHooMHoYQEoIUEnoUFnYUJm4UOmoUS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9/T7//7/8O/0+/r/2djdSEdNFxYbFBMZAQAFAAAF&#13;&#10;FhMcIR0rIhsrIhksGRAlIRUrFgwNDgQAEQMALiEAZ1cKlYcnopQqm4seoZAmno0kmokfl4UZl4MQ&#13;&#10;moQKnYcAn4kA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oYCnoUEnoUEnoUHnYUHnYUJnYULnYULnYULnYULnYUJnYUH&#13;&#10;nYYFnYYEm4cCm4cCoYAPooMPmoEKl4INoI8llIcrU0kCDgMAHBEADwUAJhwAZVwPl4wwnpMqmo4g&#13;&#10;npEfnJIWmI0PlYgElYUAmIQAnIQAn4MEoIMEooMEooQAoYUAoIYAnoYAnYUHm4QQmoQV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Pr///7//////Pz6&#13;&#10;/v/7/v/79Pbz3+DiTU1VQEBMFhYiAAAJAwIIEQ8SGBYXJSMkGhgZIh4dJh0YIBQIDQAAGAgAMSEA&#13;&#10;XE0Min0umY4yl4slpposlIUQlYIMmoUQnocT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oYCnoUEnoUEnoUHnYUHnYUJ&#13;&#10;nYULnYULm4MJpIwSlYADnYgJpI8QlYAAloIAnYkGnYIApowDk34AnYwaq5xBOzAACwEAoZiJurOt&#13;&#10;ZV5YLigYIBoACgUACwIAQTYLeG1CmJEpmZElp5woo5gcnY4Pn4wMmYEDlXwAnIEAo4oAmoIAo44A&#13;&#10;nooAnYcAnogOm4QS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3///7/////+vr6+/73/v/4+v/28PXv+///9fj9xMfMe3+AQkQ/FBcQAAIABAUADhIV&#13;&#10;FBMYKSQoJRwhJhshKx0dHA4BFQcAEgcAMCYAWlEGfHEYoJMrmIgXl4MSm4YT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oYCnoUEnoUFnoUFnYUHnYUJnYUJnYULoooQlX0Dn4kPmYQHkXwAoo0Qoo0Ol4IDpI4AkXsAqpch&#13;&#10;pZQ6KhsAEQMAl46J3tbhxcHQ19Xi4eDlvL24fn52WFRLNC8pCwMADgQAKiEAY1gJg3gflYcno5Ev&#13;&#10;qZMwr5gwpo0ZnIUEo44Al4MAoIsAn4gEnIMNn4QZ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p00spszs5w0tJs1sZgysJcz&#13;&#10;up47xKhFvaFAtZs6s5o2tp46t6E8sZ44rJo0q5kzrJ4zrp84ppg4o5U9u65gxLhuqp5UmY1Bi4Aw&#13;&#10;v7NdsaNKno0zuKNKrJQ+uZ9LrpI/tp46sJg2s5w+r5pBrZtHqJxGvbhaTk8DDw4AIiMdDxEQBAUK&#13;&#10;ubfC+PX/9/H1//z/////////////////////////////////////////////////////////////&#13;&#10;////+f//5OrqQERHAwcGISQdEBEMKigtFRIbIR4pFBEYDQwKDw4KPj4+/////f/8+Pr1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7///7///7//Pv/+vz7/f/5/P/z/P/z9/3x/P/2+f/x&#13;&#10;+v/x+f/wztLEgYN+TU9OISUuAAAFBQUDBQQCJB8lLicuJRwhIRkZKyEfGA4EDwMAFQgAbmIQnY8k&#13;&#10;mocOloMB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oUEnoUFnoUFnoUFnYYFnYUHnYUHnYUJmoUIm4ULm4ULoYsTnIgP&#13;&#10;kX0ElYEIoIwTjX0AoZEaoI48Py0AFQUAl4qU5t3ypqO4qau4qa60sLa0t763ys/J4uThz9HOnZ2d&#13;&#10;hXZ5W0xJLSANDgAAFQYAQi8EblooknxBjXUroYosnokUloECn4gHn4YQnIEan4Al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76//7///7///3//f7/&#13;&#10;+/34+v/x/P/x+f/w/P/z9v3r7/fi9Pvp+/7z/v////3/09bdk5eabXBpKCkjAgEGAQAJCQUTJCAx&#13;&#10;FxImJx4vKR4kEwcAQTQAkYIdl4UJpJAJ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oUHnoUHnoUFnoUFnYYFnYYFnYYF&#13;&#10;nYUHnokKloEEnYcPm4UOl4INoIsYnIcUjngIn5Uim5EwNSYAFQYAnI+Z3NLtqaO/qqi9tLm/pq+s&#13;&#10;qbOqrrivpK6moKakr7Oyv8PE49by1sjfw7i+nZKOcmZaRTUkGQgAEQAASDQBoo9CkX8Tn4sQmoUE&#13;&#10;nYULn4MYn38d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4/v37//z///z///7//f39+v30/P/0/v/6/v/7/v/4/v/2/v/2/v788/H/7un//f7//v/7&#13;&#10;///z3d/So6KnhISQODdHAAASEQ8nGBMpJh4rFAgATT8Ap5UzoIsUlH0A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oQJ&#13;&#10;noQJnoUHnoUFnYYFnYYEnYYEnYYFmIMEl4IFoIwTk34JnogYnogZiHMIrpkulZM8ODQACgIAoJiN&#13;&#10;4dnmnpmvsrHBur3EsbixrbWmsruqucGytLyxrLGrrLCvs7W0qqa1sKq0wb2609DH4d3R0cu/qaGW&#13;&#10;npN9DgEAf3MnmY4bmIsBnIwAnokAn4QBoYM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rpo5rpo5r5s4spw3tJ43tZ42spsz&#13;&#10;rpgxqZYwsJ48o5Q3mIoxrqRPzcV0vrdpkoxAUEkdLyoCHxoAEAsAEQwGIhwcHBgZFBANNS8fHBYA&#13;&#10;Jh8AwLZvqJpBqJowtaQwrpsirZ0wsaEysqAyr5wzsp49sp9ApZguvLJbZFgyCAAAHRgSHhwdAQAI&#13;&#10;ysnO///0+/zq////////////////////////////////////////////////////////////////&#13;&#10;+vry9/by////9/b+5OLwPTtIAAAECgwHVllQ5ung9vj1/P3///7/+fj++vj///z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0//76/fr//vr///7//////v/7/v/7+vv/+/z/+/z++/z3&#13;&#10;+vvz/Pv3//z///r//fv8+Pfz+Pnp/P7x8/T4/P7/2t7poaWxHiEwFxYkKCMpCgAAVUYFk38gookV&#13;&#10;oYUK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oQLnoQLnoQJnoUHnYYEnYYEnYYEnYYElH8AqZQXk38GnIcUoIobknsT&#13;&#10;pI4no40oIyUABgYAp6aQ1tPOp6Srw8HMs7S5rLCxsLWusLaorbSkqq6gq66nsbGvtLS2tLO4sbK2&#13;&#10;srSzsbSrqKyeqqujsrOuzcnK/vfvCwUAQzsArqY6h30AoZMAn4wAm4EAo4cC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z///6/vv//fr//v3/////&#13;&#10;///9//7///z//fr//fv///7////0///z///4//v4//r//ff5//3x///2+fj9+fz/+v//2uPgAgsG&#13;&#10;FxwVKScbEwoAd2kgn4kmmn4QnX4K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oQNnoQNnoQJnoUHnYYEnYYCm4cCm4cC&#13;&#10;oo4Loo0OkX0EnYgVjnkOqJIrt6BANyAABAUKmpuf2NrZq62opqulsrexqqypury7tbe2tLSysrOu&#13;&#10;t7ayvr27vbi8tK+2sqq3sbavsLasrremrbWms7m1r7K5rqzBzcnYTEU9GRIAq6RMiH0HoJAFmoUA&#13;&#10;pIcFooMF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P3v///4//7///z//f3//////v7++/r///v/+/f//vn///z//fvu/fzo///u///w//v///z///71&#13;&#10;/f3z/Pv/9vn++//9v8m+AAUAKjEhHh0HCgMAdWUYqpQvl3gMpYQT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oMOnoQN&#13;&#10;noQLnoUHnYYEnYYCm4cAm4cCmYUAlH8AoY0UknwMr5ovn4kkNR4AKBEAo6TDy83krLC5qK6quMCz&#13;&#10;rLKmsrewr7Gwr66zt7W6trS1s6+usqyusaqxtau2vbLCsbmssLiprLikq7amsru6rbC/qarGysbf&#13;&#10;h4KGDwkAlY5Al40em4oGknwAsJMUnX0E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f7///7///v5//39/P//8/r//v//xMPIAQAAJSMkJCIlCAEAhXQYrpgel38DnYUJ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m4cCm4YJmoQVmoUQm4kAm4sAnYgAnYYFln8LnogbjX8VnZE/loxoGhQGFRUJ&#13;&#10;qq2ixMTEubm5sLCwsbGxtra2tra2s7OzsrKys7Ozs7Ozs7Ozs7Ozs7Ozs7Ozs7Ozs7Ozsrehs7Wq&#13;&#10;s7K4tLG8tLOxtLKztrC+t67B19DXCAAAbWYeqJw4loQUnYINpYIOpn8K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f7///7///v5//39/P//8/r//v//xcTJAQAAJiQl&#13;&#10;IyEkCQIAhnUZrpgel38DnYUJ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m4cEm4YJmoQUmoUQm4kAm4oAnYcAnYYFnIYP&#13;&#10;mYQXpZYxmYxAJRsAFhAEpqidys3EuLi4s7Ozr6+vsrKytbW1tLS0s7OztLS0s7Ozs7Ozs7Ozs7Oz&#13;&#10;s7Ozs7Ozs7Ozs7Ozsrals7SstLK3tLG6tLKztLK1trC8trC+2NLWGhQASEAAqqA/koEPoYcOn38G&#13;&#10;pn8I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P3///7///z6//39&#13;&#10;+///8/r//v//xcTJAQAAJiQlIiAjDAUAiHcbrJYcl38DnYUJ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JnYULm4QQ&#13;&#10;m4UOm4cCm4gAnYYCnYYFmoQMl4IVloUpHxIAJx4Bqqab09bPpKmjr6+vsLCwsrKytLS0tLS0srKy&#13;&#10;srKytLS0s7Ozs7Ozs7Ozs7Ozs7Ozs7Ozs7Ozs7Ozs7Sus7SvtLKztLK1tLK3tLG4tLG4trG30szM&#13;&#10;V1A8IBkAppxDjn8IoIkHoIMEpIAG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P3///7///37//39+v7/9Pv//v//xMPIAQAAJyUmIB4hDwgAi3oeq5UbmIAEnYUJ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QNnYQNm4UNm4ULm4YJm4YHnYYFm4YFo5AQm4kZTj4AFwgAxbqkzsnFqKqnrrSy&#13;&#10;sbGxs7OztbW1tra2tLS0sbGxsrKys7Ozs7Ozs7Ozs7Ozs7Ozs7Ozs7Ozs7Ozs7Ozs7O1s7OztLOu&#13;&#10;tLOvtLG4tLG6tLK1tLOxw8C7oZyJDAUAjYQ3l4sRl4YApIkGooMF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P3///7///z6//39+v7/9fz//v//wcDFAQAAJyUmHx0g&#13;&#10;EgsAj34iqZMZmYEFnYUJ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QOnYQNm4YJm4YJm4UOm4QQm4ULm4YFkX8AqZgk&#13;&#10;dGMRIhQAysGyvrq7trq5qrOytbW1tbW1tLS0s7Ozs7Ozs7Ozs7OzsrKys7Ozs7Ozs7Ozs7Ozs7Oz&#13;&#10;s7Ozs7Ozs7Ozs7G+s7K3tLSotLSqtLG6tLG8s7OxtLSsurqyzcm9CAEAY1karKQojn8Ao4sFoYQE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P3///7///v5//z8+///&#13;&#10;9v3//v//u7u9AQAAKCYnHRseFQ4AkoElqJIYmYEFnYUJ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QOnYQNm4YFm4YJ&#13;&#10;m4QSm4QUm4UOm4YHnYsDkoIJppVDDwEAf3Vr2dTaoaWmrre0tLS0s7OzsbGxsLCwsrKytbW1tbW1&#13;&#10;srKys7Ozs7Ozs7Ozs7Ozs7Ozs7Ozs7Ozs7Ozs7DBs7K4tLWntLWntLG6tLG8s7Sss7WouLmx0M3G&#13;&#10;IhoPNy0At7A8i4AAmoYBn4YG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P3///7///r4//v7/P//+P///P3/tbW3AQAAKCYnHBodGBEAlIMnppEUmoIGnYUJ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oQNnoQJnYYFnYUHm4QSm4MVm4QQm4YJmYgAo5QVq5tDGgwAS0A65OHqn6WlsLu1srKy&#13;&#10;s7OzsrKysLCwsbGxtbW1tbW1srKys7Ozs7Ozs7Ozs7Ozs7Ozs7Ozs7Ozs7OztK/DtLG4tLWltLWl&#13;&#10;s7K3s7K6srWqsrantbeyxcPEZ19fGQ8ApZ42kokAmIUFoIgM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f7///7///n3//r6/P//+P//+/z/srK0AQAAKCclGxkaGRIA&#13;&#10;loUpppEUmoIGnYUJ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oQJnoUHnYYFnYUHm4UOm4QSm4QSm4ULoZAEkYMAmYsq&#13;&#10;TUAJIRYQ29jjrLKuprCnsbGxtbW1tra2s7OzsrKytLS0s7OzsbGxs7Ozs7Ozs7Ozs7Ozs7Ozs7Oz&#13;&#10;s7Ozs7OztLC/tLK3tLWntLWls7O1s7K3sraosraor7CywcDIqaGsDQIAh4Amm5EWmocPn4kR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f39/v7+&#13;&#10;/////////Pz8/f39////+/v7/////v7+/Pz8/////v7+/f39/////v////7///j1//z5/P//+f//&#13;&#10;/P3/srK0BQMEJCMhHhwdFA0Ajn0hqpUYmYED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oUEnoUFnYUHnYUHnYUJ&#13;&#10;nYULnYQQm4ULnIsAk4UAmo4gfXMuFAoAnZehwca/qLChsbGxtLS0tbW1tLS0sbGxsLCwsrKytbW1&#13;&#10;s7Ozs7Ozs7Ozs7Ozs7Ozs7Ozs7Ozs7OzsrG5srK0tLSqtbWptLSytLSys7arsLasr6+5w8DRw7rL&#13;&#10;CAAAX1cPrKE4lYMTm4YT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v7+/Pz8/f39/f39/f39/v7+/////////Pz8+fn5/////////////Pz8////&#13;&#10;/P3//fv8//36//369fn69f3//v//t7e5AQAAJyYkHBobHRYAkIAhppEUl38Bn4cJ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oYCnoUEnYUHnYUHnYYCnYYFnYQOnYQNnIkAmIgAlooQmI07DAEAc21x5Ofeo6qatbW1tLS0&#13;&#10;tLS0srKysrKysrKys7OztLS0s7Ozs7Ozs7Ozs7Ozs7Ozs7Ozs7Ozs7OztLS0s7Oxs7Kts7KtsrOu&#13;&#10;srOur7Wpr7Sur668vbrPysHUNSsiRTsAtadOkoEXlIAP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v7+/Pz8/f39/////v7+/v7+/////Pz8////&#13;&#10;/////f39/v7+/////////v7+/v/////9//36//77+f3++f///v//ubm7AgEAJyYkExESFg8Aj38g&#13;&#10;p5IVmIACn4cJ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oYAnoUEnYUHnYYFnYcAnYcAnoMOnYQOnYYCnIsAlokFppw7&#13;&#10;IBMASEE75ujbpKiZtra2tLS0srKysbGxsrKys7Ozs7OzsrKys7Ozs7Ozs7Ozs7Ozs7Ozs7Ozs7Oz&#13;&#10;s7Oztbaws7SvsbGvsbGvsrOus7SusLasr7SwsbDAsK3CurLBgHZtIhQAiXgom4gimoQV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f39/f39////////&#13;&#10;/////////v7+/v7++fn5/v7+/////////v7+/f39/f39+Pj49vj3+vn3+/Pw9O/s+///+f//8fL0&#13;&#10;ubm5BwYEIiEfHhwdEAkAkIAhq5YZmIAC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oUEnoUFnYUJnYYFnYgAnYcA&#13;&#10;noQNnoMQnoUFnYkCl4oAoJQoUkYWLCMSvbuutritsrKysrKysrKys7Ozs7Ozs7Ozs7OzsrKys7Oz&#13;&#10;s7Ozs7Ozs7Ozs7Ozs7Ozs7Ozs7OztLapsrOtsbGzsrG2tbW1treytLeusLWxsLC8rqu83tffo5eL&#13;&#10;FggAj34un4kim4QU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Pz8/v7+////////////////////////////+Pj49fX1+Pj4+Pj4/f39////////9vj3&#13;&#10;///9/fXy3djVzNDRjJSXQkNFAwMDDQwKGxoYMC4vDgcAj38gq5YZl38BnoYI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JnYUJnYUJnYYEnYgAnYcAnoQNoIIQooYLnYYEl4UAnZAdgHU1EwoAl5GF0s7Lq6urr6+vs7Oz&#13;&#10;tbW1s7OzsrKysrKys7Ozs7Ozs7Ozs7Ozs7Ozs7Ozs7Ozs7Ozs7OzsbWmsbSrsrG2tLO7tbS5tbW1&#13;&#10;srWusLKtsrO4q6qy1tDQvbKeGw8AV0UAtJ4xmoEL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Pz8+vr6/f39////////+Pj4////////&#13;&#10;+vr6+fn5////8vLyw8PDs7W0mZiWUEhFBAAAAAECAAIFBQYIGxsbIiEfFBMRIB8dCAIAiHgZqZQX&#13;&#10;nIQGnIQG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QQnYQNnYUHnYYCnYcAnoYAoIMNoIIQooUNnYQElIIAp5ghlYg6&#13;&#10;DQIAfnZs4dffqampr6+vtLS0tra2s7OzsbGxsrKytLS0s7Ozs7Ozs7Ozs7Ozs7Ozs7Ozs7Ozs7Oz&#13;&#10;sransrWstLO5tLK/s7G8sbC1r7Krr7KpsLKxy8nKsqulPDEVHA8Ag3MUrZglk3sA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f39+/v7/Pz8&#13;&#10;/v7++/v79fX19/f3////+/v7z8/Po6Ojj4+PXl5eFRUVAAEABAMBEQkGEQwJJCgpICgrIiMlKCgo&#13;&#10;IyIgExIQERAOJR8Aj38go44Pn4cJm4MF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MVnYQQnYUHnYYCnoYAnoUEoIMO&#13;&#10;oYIQo4QPn4MIl4MAo5MamYsyLyQAVEpB1srYr6+vsrKytLS0tLS0s7Ozs7Ozs7OztLS0s7Ozs7Oz&#13;&#10;s7Ozs7Ozs7Ozs7Ozs7Ozs7Ozsrans7attLW6srG/sK+/sLC6s7avtrmuwsO9urqyKyUXDwUAi4Ax&#13;&#10;qpkvlH4EpYwL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f39/f39/Pz8/f39////////9fX16OjomZmZd3d3VVVVLCwsAAAAAAAACwsLDg4OLC4tGxoY&#13;&#10;KSEeKCMgJCgpFBwfDg8RAAAABAMBFxYUISAeYlw8opIzmYQFm4MFnoYI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IZ&#13;&#10;nYMUnYYFnYcAnoYCoIQFoIMOoYIQooMPn4MInYkGk4MJm44uXVIaJBcPxLfJtra2tbW1s7OzsrKy&#13;&#10;s7OztLS0tLS0tLS0s7Ozs7Ozs7Ozs7Ozs7Ozs7Ozs7Ozs7OzsbWms7avtLW6srHBsK7Ds7LAur22&#13;&#10;wMS2uLqvJSMXCwUAjYRbpppIjn4Pm4YHnoYA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+vn1//78+/z+8/T4gISFaGltUlJcMC4xCgcABgAABwAFFwsf&#13;&#10;Jx8uJyQrIiMdHiIUJxgtJRQmHg8UFwYADgAAGAgAOSgAWUgAd2cAhncAmYkCoJAFno4DmYkAl4YC&#13;&#10;mIcE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oYQFoYMLnoMSnoMSnYUHnYYCnYYEnYUJm4ESnYYSnIoClIcAo5wahHsg&#13;&#10;EwUAopGXzc7Ss7S4sLG1t7i8sLG1r7CyuLi4tra0sLGrt7iytbaura6or66puLezurm3tLOxs7W0&#13;&#10;sLKvrK6pvb62rrCjr6ylzMXMtqqsJhoEFwgAmo8mqpsagnAAqZEJnIEApIc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fz6///9ra6wMTI0AQUEAAAE&#13;&#10;AwIKBwIGIRsNLSUaLyIrJRcmHRMbHhkVGRgCDA8ACwAAFgcALB0ATD0WcWAqjXw2mokxnosjrpon&#13;&#10;q5capJIOnIgDlYMAl4IBnIgLo40T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oYQFoIMLnoMSnoMSnYYFnYYCnYYEnYUJ&#13;&#10;nIITm4EQj30AmYwAoJcUkYgpGgsAdWNj3d7ipqWqqaqsw8PFrq+xqampt7e1rq6suLi2srKwsrKw&#13;&#10;uLi2tbWzrausq6urtLKzubu4tbe0q62otbaxrq2pzMfDvLSxIBcGEgYAlIdBoZQqkYIDppINoIgA&#13;&#10;oIUEpIcI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4eHhAQMCAAEAISMgJCQkIyApLCUsIhgOKBoRJxQaGgYPDgAAFAoAKCUAOTkAgXcWjYAgl4ko&#13;&#10;no8qp5YsrJgoo44Zl38FmoEDm4ICnYQEooYJoogPooUQnYIRnH4Q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oIQHoIML&#13;&#10;noMSnoMQnYYEnYcAnYYCnYUJoIQXqpAfnIgFoJAFjoQBm5ItPC0CV0U3y8rPvLq9rq6urayqsrOu&#13;&#10;uru2ubq1sbGvtra4s7K4r6+3sLC4s7S5tbS6s7S2srK0srWspqmiwsLAoJ6j1MzZwLe6EgsAGBEA&#13;&#10;kok6opY0iHoNloMLoY0Kln4ApIgJnoI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9vb2////AAEAKSsoHB8YFxYRFxIPFw8EDwUAEgQAJBAASDMYcWA1&#13;&#10;jYFFm5VBoJs9l4oGn5ENopEQm4oJlYICloECnYQGooYHnoECnoAEnoAEoYMLo4QPo4QSoIARnn4R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oIQJoIMLnoMQnoQNnYYCnYcAnYYCnoQJk3cKn4MVln8AmYcAlYgEtqk/Xk8W&#13;&#10;GwsAyMTB4t7b1tPOuLWwtrOuuLSxsK+ttLKzrKqttLO4ubi+tba7s7S4tba6tba4srO1srWquLmz&#13;&#10;rqyt0svTtKq1IxgSEggAlIw5oJgrj4MLl4YSmoUQnIcIoYoJmYACpooP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+fz18PLtHyEgCw0KFxgQGhgJKCIK&#13;&#10;QzsNbWUSkoYkq5pAp5M6m4gpmIofmIwUk4oLoI0Nm4YJmIIImoQMnYQNnYINnoMOpIcSp4gUpYYR&#13;&#10;ooMOoIIKnoIHoIQJo4cKpYkM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oIMLoIMNnoMOnYULm4cAnYcAnYcAnoQJpYke&#13;&#10;poofo4kOmIQAlIQApJUicmIXHw4ABwAAHxgIaGBVtq2o18/P1s3SycPHvbm6ysbFs7Ktp6igr7Co&#13;&#10;tbivsbStrLGtr7OyrK6jsrGs08zTr6arHhEJGQwAnZJDo5gsgXcAnpEHnosLn4kRo4oUm4IMnYUJ&#13;&#10;noUF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v/7&#13;&#10;9vj1QUJHBQQJLCsnDwwAPTcXpZxblo8dnZEJno0KnIcIm4YHnIcGm4kDmYcAnYgJmIAElH4EnYQN&#13;&#10;oIcRm4IOmn8OnYIRlXoJmX4LnoQNoIYNn4cJnocFnYYCnogB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oIMNnoQNnYQN&#13;&#10;nYUHm4gAm4kAnYcAnoQJnH0TmXoSooUNm4IBloIAmocOpZQ4kH4yaGAiOjEADwcACwEAFw0AOzIj&#13;&#10;g3txxr67yMC9ycTByMTBwL+6t7axsLGsr7GssrSvu7ixx8K8rqakHxMFGQ0AmYxGoZQuiXsAp5cM&#13;&#10;nIoAkX0AoYkNm4EQlXsKpo4SmIEA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8fX2/P//aGd3AAAQIyArEQkGLyUKkYZEmo4UkoQAlYAApIoApYkEmn0A&#13;&#10;m38CqY0SmYYEnIcGnIkJnokKnIcKm4ULnYcPoYsUoowVn4oTnIgPmYUIloUCloYAmIgAmooA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oMOnoQNnYULm4YFm4kAm4kAnYcAnoQJpocdn34Xnn8LooYHpY8ImocFmIYakH4c&#13;&#10;m5YWs60zp6Evf3cUVEwAJhwADQEAFgkAFwkIYlRhrqGzyb7PyMDNycLJyMTBwr+608vIuLCmIBUB&#13;&#10;IxgAm5E8mo4gjHwCppMRk3wAoIgEo4sHl38BnYQQpYsanYgLoIwJ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P/98vb5p6a0AgAQJSIrIBkTIBQAhnk3&#13;&#10;p5kfoI8AmoQAoIMApYcDp4YHoYIEnX4CmoYBnooFnooFmYcBmIYAnIoGmocFlYEEmIYKl4QLlYUL&#13;&#10;lYYJlokHl4oGlooClooA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oMOnoQNm4YJm4cEm4kAm4kAnYcAnoQJm3wQpoUe&#13;&#10;oIEPoIIGnoYAnIgBloMKnooZlosAjYIAkIYAnJEVqZ0vuKtPopRNb18rRDUUJxYECwAACwAAOS4q&#13;&#10;gHVvtKyiy8O4sqifFQoAKB4AnJFCnpMgkIMAo5EJln8ApYkKn4MGmn4AookLnYQNmH8InYkMk4AA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P/v+//y&#13;&#10;1NbRAAAAIiIaKCISFAkAfW8xqJgrnIcGmoEDo4QIo4QGo4IDooQAooQAnogAnYcAnYgAm4kAnIoA&#13;&#10;nYsAnIsAm4kBl4YDl4UHnYoRlYIJnY0TmIkMlocImYoJ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oMOnoQNm4YJm4cE&#13;&#10;mokAm4kAnYcAnoQJoIIUoYAXooEQoYMHnoYAnYcAmogEmocHmIEPnIUVnIYXl4EUkXwRkX8Tmokf&#13;&#10;opQqsqZAoJMzh30oal0XOS4AEQMADwEAJhcAGQsAJhkAnZJAopgpg3YApJQJmIIAn4QAoYMHoYIN&#13;&#10;oYIOoIMNnoUFnYYFmoYLmoUO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oIUnoIUm4QSm4QQmoYNm4YJnYYFnYYEnIMC&#13;&#10;oYYFn4YImoEKlH4OloMaoZItrZ09p55BgHYfWk4ERTkALyIAEgYACwAAFAgMKR8qIhopHBgmJSQs&#13;&#10;GhsdBAkFAQkAAAQAJSUlioqKl5eX09PT////+/v7////9vb2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P/t+//u1djPAAEAIiIYKCISEAUAeGkypZYxmocPmYAMoYMRooMOoIIGoIUA&#13;&#10;oIYAnoUEnYUBnIQAm4YAnIcAmogAmYcAmIUAoI4KmoYJn4sSl4ILkn4Fl4MIn40PnYoK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oQNnoQLnYUHm4cEmokAmokAm4cCnoQJoIISoYEUoYIOoYMJoIUAnYcAm4cAmogCnHwX&#13;&#10;n38aoIMboIQXm4QQmoQKm4gGnIwFk4UAj4IAlosPqZ0vr6JGmoo/dWUnXEsVSzsHkII7nI8li4AA&#13;&#10;no4HnosBlX0AoocEoYMJooEOoYIQoIMNnoUEnYYEm4UNmoUS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oMQnoMQm4UO&#13;&#10;m4UNmoYJmocHm4cEnYYCnYUBoYYDoYYFnYQGmYEHloEKloURmYgWh3kApZYjsqQ6no80gnIla10f&#13;&#10;TD4RLiEBDQIAEgoAGhYNJSIdIyQeHiEaIiUeJSghERERAAAAAwMDJycnnp6e+fn5+fn5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f/5+fv42tvgBAMLHhwfKSIcCgAAal4soJMz&#13;&#10;locSl4ERnYYWn4UUnoUPnYgLnYgJooQWoYMToIMNoYUIoIgEn4kCnogBnYYEloECm4ULn4YPookS&#13;&#10;oIgOn4YImoMBnYUB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oIMLnoQJnYUHm4cEmogCmogCm4YFnYUJnoMQoYIQoYIN&#13;&#10;oYMJoIUCnYcAm4gAm4cAoIAUoIARooMOo4UJoYkDoIkAnIYAl4QAnIoCnIsImYcLkIAHkYAOnIwb&#13;&#10;p5oqrqAziHoarp84kYILlYMFpJEPk3wAnoUEooYHoYMJoYMLoIMLoIMLnoUFnYUHm4UOm4QS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oUHnoUHm4YHm4YFmogEmogCm4cCnYYCnIQAnoMAoIMDoYUIoIYLnoYMmIQLlYIK&#13;&#10;moQMl4EKkXwFloMNqZgktKc3opcshHwacGoUUUoEKCMACgQACgUAFxMKHhobKiUrFhYWLS0tOjo6&#13;&#10;AAAAICAg////9/f3+fn5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f37/Pv/4+Pt&#13;&#10;EQ8cEg8YKCIiCQAAVkwbkoooi4AKjX4Lk4ERkoASkIARk4QRkIMQlnoZlngWlXoRlnwNlX8IloAI&#13;&#10;loAIlX4KlX8PoIgcj3cLlXsNookVnYMKln0Apo4K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oIQHnoUHnYYFm4YFmYgF&#13;&#10;mYgFmocHm4YJnoQNoIMNoIMLoIQHnoUEnYYCm4cAm4cApIYMo4QIoIMDoIQAoIYAoYgAnocAnIUA&#13;&#10;l4EAnYkGoIsMmocHlYICloMDk4IAkH8AoJEUjnwAlYEGpY8VmoIGmH4DpIoPm38EoIQJoIQHoIQF&#13;&#10;noUHnoQJnYQNnYQNnYQO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oYCnoYCnYYCmogAmYkAmYkAmogCnYYCnoUEn4ME&#13;&#10;n4EFoIIGooYLoogNnokMnYcNqI4VoIYNm4MFmYQDj30Ah3YAkYQApZocoZgjoZgxmpM7fXUtWlAb&#13;&#10;MyoDDgUACwAAHR0dFhYWExMTExMTKioq////8/Pz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f31///97+72Ly04BQIJKCQhDwoAPToDsa9IqqkrraYxsqg5rKM6q6I9qqVBqaRA&#13;&#10;t6NKt6JHtqNEtqRAt6U/taY/taZBtKRFtaFIvqpUuKRNtqFEspw1qZMjoY0Ui3gA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oIQFnoUFnYYFm4YHmYcJmYcLmoYJm4YJnYUJnoQJoIQHoIQHnoUHnYYFm4cEmogCookAoocA&#13;&#10;oIYAnoQAnoMAn4QAn4cBoIgCo4sFn4gEnIUBm4cEnokKn4oNm4UNmIILl4UAl4AAookSnYQQmX8G&#13;&#10;pIoPn4UMl30EnoQJnoUFnoYAnoUEnoMOnoMQnoQJnoUF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oIUAnoYAnYcAmogA&#13;&#10;mYkAmYkCmogEm4YFn4cJoYUKoYMLoIIKnoEJnIIHm4MHnIQInYEGmX8EmX8EnoYKo4sRoIoQmYUM&#13;&#10;k4AImYkSlIUSmooboZMppZgwmY0pgnYUeGsLFxcXGRkZIiIiCAgIODg49vb2/////Pz8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v7y///6+Pf8XVxkAQAFJSQiGRUKLCgCQD8APToA&#13;&#10;PjgAPjcAOTEANS4ANDEAMDAAMicAMSYALyUALyUALSUALCMAKyIAKh4AKBsAHw8AKxwALB0ALh8A&#13;&#10;Xk8ArqA1nI8d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oIUCnoUEnYYFm4YJmYYNmYYNmoYNmoYJm4YFnYYEnoUFnoUH&#13;&#10;nYUJm4YJmocHmocFm4QAnocAn4cAoIgEnoUFnYQGnoUFoIcHmoEBm4IBnYYEoIkInYUHmYEHnIMM&#13;&#10;pIsVnYMAposGnoELn4QRnoQLmX8EoogPoYcOnYUJnoUFnoYCnoUFnoQNnoMOnoUFoIUC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oIUEnoUEnYYCmogCmYkCl4kEmYgFm4YJm4MJnoQNooUPo4QPn4MInYEEmoMCm4QCn4YI&#13;&#10;o4oMpIoPoYcMnIQIm4MJm4MJm4MJl38FmYMJm4ULoIoQmYMJmYUKrJgdrZkeFBQUFBQUGRkZAAAA&#13;&#10;SEhI+fn5+Pj4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z/vvy/v37kpCT&#13;&#10;AAAEIyAnIx0nIBsYIBsAHRcAIRYDIRQLGhAGGBEBFxYAFRQAHRgFGxYDGBYAFxUAFxUAFhMAFREF&#13;&#10;FBAHIhoXEwoDHxYHGRAAEgoAHxgAfHYiioUp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oYUAoIUCnYYFm4YJmYYOmYYQ&#13;&#10;mYYNmoYJm4cEnYYCnoUEnoUHnYULm4UNmoYLmYcJm4MHnIQInoYKn4cNnoYMnYQNnYULnYQNoYgR&#13;&#10;nIMMmoIInoYMoogNn4UKmoEDl34ApYUMoYEImHoAp4sQn4UMkngAo4sNoosKm4YHnYUJnYQNnYUL&#13;&#10;noUHnoUFoIUCoYUA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oIQJnoQJnYUHmocHmYgHl4gJmYcLmoYNmIILnYINoYQO&#13;&#10;ooUNooYJoYYFnogBn4kAmYIBmIEAmoMBnocFnYUBmYEAnYUBp4wJposKp4oLl3kAn4EJm3wIooEQ&#13;&#10;tJImjGoACgoKISEhHR0dDAwMcnJy////9fX1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x+Pbq///6tbO0BQQJIR4pJyI4HhUmJR0aIxkXKBopKhsyJBgsIxsmJSIdIiIWIB8k&#13;&#10;Hx4jHiAfHh8hICEjICAoICAsIB0wIB0wIBkpIx4kIxwSMCwJCAUAVFIImZhG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oYUAoIUCnYYFm4ULmYYOmYYQmYYOmoYJm4cCnYcAnoYCnoUHm4ULm4UOmYcLmYcLnYYSnIURmoQN&#13;&#10;moQNmoQNm4UOm4UOm4UOnIMPn4YSoIcRnoUOnYMKnoUHoIcHoYgHn3sLq4gUpYcLm34An4UMo4kQ&#13;&#10;mIQBl4MAm4YFm4ULnYQQnYQOnoUFoIUAoIUAoYUA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oIMNnoQNnYULmoYLmYcL&#13;&#10;l4gLmYYNmoUOnYcQnoMQnIILnYAInoIDn4QBnYcAnYgAnIgFnooHnocDm4UAn4cAo4wCo4kAnYEA&#13;&#10;mn4Aq40LooAFq4gSoHoLpH4TupAqfFIAExMTFxcXDAwMDw8Purq6+vr6/////f39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9vb2////+fn5x8fHBQUFBQUFDg4OBAQEAwMDAwMDAgIC&#13;&#10;AgICAQEBAQEBAQEBAAAAAAAFAAAEAAEAAAEAAAEAAAEAAAACAAAFBwMRAQALGhQeHhoZExAAIiEC&#13;&#10;NDYHmp1op4gMnX8DoYgInYgLl4IPm4cWnIcUmoQKm4gAnocAnocAoIUEoIMNoIIQnYULnYUJ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IwBmIYCl4EHoYcQm30Bp4gMoH8OooEOnoMCp4sMmH0MoYUaqowcnX0QoH8WpIEdmYMJnIQK&#13;&#10;noYMo4YOpIYMo4QIooADn34ApoUGo4EEoYEIpIURooMZknQSv6VITDEAExMTFxcXExMTHx8f+fn5&#13;&#10;/Pz8/v7++/v7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+Pj49vb2/v7+UVFRHh4eHx8fIyMjHh4eJycnJycn&#13;&#10;KCgoKSkpKysrLCwsLS0tLS0tKysrJCQkWFhY7u7u/v7+/f399vb2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8vLy////+/v7jIyM&#13;&#10;Pz8/MjIyPT09ODg4OTk5Ojo6PDw8Pj4+QEBAQUFBQkJCREVKREVJREZFREZDRUZARUZBRUVHRURK&#13;&#10;Q0BLTUlXJyErDwsKKicYGRgACQoAlphnnn8Do4UJnoUFmIMGnYgTloIRnIcUm4ULm4gAnYgAnocA&#13;&#10;oIUEoIMNnoMQnYULnYUJ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mooDmYYEl4EJoogRn4MGpogMnoAIoYQMnoUEo4wLlX8IjncD&#13;&#10;ln0GnoQNoYYTnH4OnYwJm4gIl4IDl38BmYACnoIDo4YGpokHpIcHooUGnoEJmn8Mmn8WmX8etZxA&#13;&#10;QCgAERERHBwcCwsLICAg+/v7+vr6/////f39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8fHx////+Pj4&#13;&#10;////7u7u7e3t/////v7+/v7+/v7+////////////////////////+/v78vLy////9vb2/Pz8////&#13;&#10;8/Pz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7+////+Pj4////////////+fn5/f39/f39/f39/v7+/////////////////f7//f7/&#13;&#10;/f/+/f/8/v/5/v/6/v7+/v3///3///3/gHqEAwAAHx0RHR0FBQUAgoNZnoAGp4sOnYQDlH8Aoo0W&#13;&#10;lH8MnIcSm4ULm4cAnYgAnoYAnoUEnoQNnoMQnYULm4Y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locGm4kLloEKoIcRoIYLoIcH&#13;&#10;moIAn4gEl4QCo5IRs6UhrKAaoJMJopIHn48EnYwBkIgAkYgAk4gAlIcAlYUAlIIAlIAAlX8AlX4A&#13;&#10;kn0AmoYNn4sal4QclYIjkH8nLx0AEBAQISEhAQEBOTk5/f39+Pj4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9vb2/Pz89fX19/f3+Pj4+/v7////+Pj4+/v7+/v7+/v7+/v7+/v7+vr6+vr6+vr69fX1&#13;&#10;9/f3/Pz89vb2+/v7+vr6////+fn5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9/f3////9vb27e3t9PT0/Pz8+fn5/////Pz8+/v7+/v7+vr6&#13;&#10;+fn5+Pj49/f39/f39vf89vf79vj39vjz9/jy9/jy9/f19/b78e73+fb/sqy2EAsPEg8IKSgWFRQA&#13;&#10;SEcor5Iao4cKnoUEln8AoowSl4EKm4YRm4ULnYYCnYcAnoYAnoUFnoQNnYQOm4YJm4Y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lYcDnYwLl4MIm4UNnoYMmYEFmIUDnosSnYsld2kJeW0HgXgPiIAUkYYbjH8VkYQamJIinpgqpp4v&#13;&#10;rqQ1saU3sKI1r58urpwsq5sqpZUmn5EmlYgijH8fmY41fnMhKR4AExMTHx8fAAAAdXV1/v7++Pj4&#13;&#10;/////v7+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+Pj4/////Pz8/////f39+/v7////////////////////&#13;&#10;/////////////////v7+////+fn5/////v7+////9fX1+vr6+/v7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+vr6/////v7+/////Pz8/f39&#13;&#10;9PT0/////f39/f39/f39/v7+/v7+/////////////v///v///v///v/7///4///4///7//////7/&#13;&#10;9/T97+z1ODY7AwAAHRoRHRwIKyoUvaMsmoAFn4gEm4QAn4cJnoUOm4UOnIMMnYYEnYcAnYcAnYYF&#13;&#10;nYQNm4UNm4YHm4YF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locAn40FmYUCmYQHmoQNlX8Pnowcm4owVkQUJBMAGw4AIBUAJRoA&#13;&#10;Kh4GKRoHNiUTPDQPQTcTRTwVTUIXVEcaXE8bZlccbV4ddGgggXUphn0ufncnhX8xoJxSbmojFBEA&#13;&#10;GBgYGBgYAwMDwcHB/f39+/v7/////f39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+fn5+fn5/f39////&#13;&#10;+vr69/f39/f3/////////////////////////////////////////f399PT0/f39/Pz8/Pz8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v7++/v7+Pj48fHx9fX1////////9vb2/f39/f39/v7+/////////////////////f7//f7//f/+&#13;&#10;/f/6/v/3/v/3/v/5/v78/fv++fb9//3/V1RbBQECJCAdHBkQCwkArJUjmoQMnocFoIoDm4QDoIgM&#13;&#10;nYQOnIMMnYYFnYYCnYYCm4YFm4ULm4ULm4YFm4cE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mIYAnosAmoYAmYQFmoUOl4MTo5Qt&#13;&#10;jXw0HQwAHAsRJRscIxodFw0VEggTEQQVFgkbCAAACQEBCQEACgEADAIAEgYAGQ0AHhMAJRwAIxoA&#13;&#10;IBoAGxcAIyEANzQHLy4CHx0AGxsbEhISDg4O9vb2/f39/f39/////Pz8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Pz8////6urq9fX1/////////f39////////////////////////////////+fn5+vr6&#13;&#10;/v7+/f39////////+fn5+/v7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+/v7/////////f398vLy+vr6/////////////////v7+/v7+&#13;&#10;/f39/f39/f39/v7//v///v///v/7///4///2///4///79vb2+fj99/T7dXJ5AQAEGxkcGRgWAQAA&#13;&#10;fWgAqJIimIMCoowFnIUBnYQGn4QPnoMOnYUHnYYEm4cEmocFmoYJmoYJm4YFm4cC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A&#13;&#10;n4cBnoUEnYUHnIYMl4YSn5Iqa18XEwYAIhcbHxsaGhkVHh4WJCMeJiUjHhobIiEfJiIhKCQlJyEh&#13;&#10;Ix4bIRkWHxgSIBgOGREEFQ8BFxEDGBQJFxIMBwMACwkMIR8kGxsbEBAQFxcX/////f39/f39////&#13;&#10;/f39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v7++vr6////////////+fn5+Pj4/f39////////////////&#13;&#10;////////////////////+fn5/////v7+/////v7++Pj4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Pz8////+fn5/////v7+/////Pz8&#13;&#10;/////////////////////////////////////f3//f7//f/+/f/6/v/3/v/3/v/3/v/5///9/v7/&#13;&#10;//z/wL3GFhMaDgsSHBofGhgbUj8As6A4kX8BoIwFn4kCmYAAoIYPn4QPnYUJm4YFmogEmocFmoYJ&#13;&#10;moYJm4cEm4cC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pIcFoYQEoYYFn4YGnIcIloURl4koTEECDgMAJyElGhkeCw0MAQcAAAMA&#13;&#10;AgUAAAAADQ0NERETFRQZGBYbFxUaGRQaGxYaHxkbGhYVJiIhJCAhGBYbJSIrIBwqHxwvGhcsGRkZ&#13;&#10;EhISHR0d/f39/v7+/Pz8/////v7+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v7+////+vr6/v7+/f39/v7+&#13;&#10;/////v7+////////////////////////////////+Pj49fX1////9PT0+fn5/////////Pz8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v///v///v///v/9&#13;&#10;///6///4///4///6+fn3////+fj9//7/NjU9AwIKIB8nExIaKBgArZ5Bj38Il4UBoYsEm4AAo4YQ&#13;&#10;pYgTnoQLm4YHmocFmYgFmocHmocHm4cEnYYC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o4UDooMEn4ICoIQFmYIAqpYlkIEuLiIA&#13;&#10;IBYKIx4lAAAMP0JJlp2Vd31xY2ViOTo+JSYrFxYeBwYOAQAKBAMLCQYNBQMIAwACAQAAAQAAAQAA&#13;&#10;AAEAAgIABwcJCwwQDxAVExMTAAAAiIiI+vr6/f39+/v79/f3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///v///v///v/////7///6///6///6/P349PT0+Pj6+/r/R0ZOAAAJHRsmFRMeHRIA&#13;&#10;f3IknpAjmYgHl4AAoIUCooQMm34JnoQLm4YHmocFmYgFmocHm4YHnYYEnoUE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oYABpIME&#13;&#10;oYIDnoIDoIkHm4kbg3EvFAcAIhoPKykuAwUSrrK9+//6/P/2/v////7/9/j99/f//Pv///3///3/&#13;&#10;/Pv/7uvy4uDjvby6sK+rlpeRd3hyV1hTOTk5IiMlFhcbCwsLW1tb6Ojo////8vLy/v7+/v7+9vb2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v///v///v///v/////9///7///7///7///9///9+vr6&#13;&#10;+/v9r660Dg0VFBIdIB4pGxIAUkgLtalHk4MKoYoGp4wJo4UNoYIOnoQNm4YJmogEmYgEmocFm4YH&#13;&#10;noUFoIQF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o4EGo4EEpocIn4MEnYgJoY8rXUsZCwAAJR4UGxsbAAAJ0dbc+f/19vrs8/Tv&#13;&#10;//3+/////////v3//fz//fz//fz///z///3//Pr9/fv8/f39/v7+//7//v3//v3//fv//////Pz8&#13;&#10;////+fn5+fn5/////v7+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v///v///v///v//////&#13;&#10;///////9///9+Pj2///99vb0+Pj4//7/ExIYCAcPIB8nFQ8ALCMAp51Gh3gFpY4MnYAAnHwFpIUR&#13;&#10;noQNm4YJmogEmYgEmocFnYUHnoUHoYM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pYUOnn4FpYgGnYQDlIEJqphCKBgAHRAIJB8b&#13;&#10;BAQEOTxD5+rv/P/7+/z2///9//3//v/3/v/5/v/6/v78/v7///////7///7///7///7/////////&#13;&#10;//7///7//vz//fv/9fX1/////v7+/Pz8/f39/Pz8/v7+/f39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7//v///v///v///v//+fv4+vz5/f/8+vz5/v//QUJEBgcLHB0hGRYRFRAA&#13;&#10;fnYrnY8kmoUGnH8AoIAJo4IPnoQNm4YJmogEmogEm4YFnoUHoIQHooIJ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oIEPnoEJm4MA&#13;&#10;mYUCmoodjXw2DgAAKRwjKiUrAAAEj5KX+Pv//P///v3///3//vb/+vvp/P3t///y///2///6///7&#13;&#10;/Pz6+fn3+/z3+/z3/P34/f37//3+//7///3///3/+Pj4/////f39/Pz8+fn5/v7+////9vb2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7//v///v///v///v///v///v/9/v/7+Pr1&#13;&#10;/P77tLa1BQcGFBYVIiArDQoAUEgHu65GkHsApYgGrIwVn38KnoQLm4YJmogEmogEm4YFnoUHoYMJ&#13;&#10;pIEJ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mn4TpIsVloMAnIsHppg3T0AHFQcAJx0oDw4WCAwPvMK++///8/b9//3/+/b9//z/&#13;&#10;///x///z/f3x/Pz0/P34///9///9///9///7///7///6/v/6/f37/vz9//3///3/////+Pj4+/v7&#13;&#10;/////Pz88vLy/f39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9//////////7//v///v//&#13;&#10;/v///v//+vz7/v/99/n09fjx/v/7/P75EBINCw0KHBovDQoFJiAAnpIwlX8Fn4ICo4MKnHwHnoQL&#13;&#10;m4YHmogCmogCm4YFnoUHooIJpYAL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m4Icn4oXlocAoJQOlIkwHhEAJRoUIhwmAwMLSU9N&#13;&#10;3+vX+f/z9/v8//7///r3//74/P34/f37/v7+//7//v///v//+/z/+fr+/P3//P77/P75/v/6/v78&#13;&#10;/////////////////v7+/f39+fn5/v7+/////f399PT0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9//////////7//v///v7//v///v///v//+fv49/rz/v/69vny+Pv0OTs2FRcSGBgyGxoYGxYA&#13;&#10;cGMDr5sim34Am3sCqYkUnoQJm4YHmogCmogCm4YFoIQJooIJpYAL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jk38OlYkAoZcS&#13;&#10;cmgTDQEAJx4ZJB4qAAAFho2G9f/o9//p/P//+/r///74//ru//////7///7///3//v7//v7//v7/&#13;&#10;/v7//v///v///v/9/v/7/v78/f37+/v7+/v79/f3////////+vr6////////9PT0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+f/7/P///v//8e73/vv///z/9/T7//7/9/v6+v//7/j9+P//1uDh&#13;&#10;PEY9ChYAFB8AIRIvMSErDQAAXlAJtKY8mYcLloIFmYMJm4UOm4QQmoUOmoYNm4YJm4ULnYQQnYMS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o4cAnYUAmIkSoZlGLCkKDw8RISEtDg4aDw0OxL+5/fbu//vt///r+v/p8//z9//9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9/738PTz/v////3///z//ff///3+&#13;&#10;/f759fr0+//99Pz+eICDDBQWBw0JCQ8BICQTKRsqKh0XHBAAXlIApZYjl4YFk34Ap5EXm4QQm4QQ&#13;&#10;moYLmocFm4cEm4YHnYQOnYMS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oYUAqZENj4ANlIw7EA0AHBwcHR8rAAALYGBe//73//72&#13;&#10;//zz/v70/v/29v/39P/3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+//4&#13;&#10;/P/98vL8//3/+vf///3//f3z///x/f/y0dfLJSwlDhIRDA0PJCMoGRQbGBIcHA8ADQAAWU4AoZUn&#13;&#10;k4UAnIsAqpUWkHcBnYMSnYQOm4cCm4kAm4kAm4gAnYUJnoMQ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oYUAl38Br6E2UUkABAMA&#13;&#10;JiglEBQdBAgRhomC///z+fTw//3//fn//f3/8/n3+f/6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8Pjp9/z18vX8//3//fv///7////08PPefYJsAgYAFxkUExMTHxoeJBse&#13;&#10;Gw8PFAYDLyQAiHs3sqZCkoQJk4MAoo8Eln8AookSnYQQnYQNm4cAm4kAm4kAnYgAnoUFnoQL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oYcAln0Hr55GGg8AFhQAICUhAAIIHigq2N/X/v/29vXx//r//vj//vz/9/z/+f/5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+//v9/3v/P//7ev2+/j///z/xMO/BAUA&#13;&#10;AAMAFhYKHBofHRUiIBMcFggAKBsAZlcerqRFnpIsjH8MlYMHo48KoYkDmYAAnoUFnYUJnYUHm4cC&#13;&#10;m4cAnYcAnYcAnoYAoIUC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m4QAsposZFAUHA4AJyUZERUUAAUEa3d19f75+P33///7/vz/&#13;&#10;+PX//vz//P//9vr7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9f7r8ffr&#13;&#10;8vTz//7/zsrZUU1bBQMIFREOLSojFRAKLSUlGxAMGAkARTQInYw+o5MzjoQIl4kOmYYNnYcPmH4D&#13;&#10;m38CqI0MnYIAnoUEnYYEm4YFm4YFnYYFnoUEoIUCoIUA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mIIAp5AoMhwAIA4KIh0hCQwR&#13;&#10;Ex0czNjW+P//6O7u/v/7/v7+/fv/9vT/+fn//v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8Pfv/P/98fL2m5qgAQAFCgUMIRslHRUiIBUjJhsfEQYALSAAZ1oMr6A7oY0c&#13;&#10;loAJlIcAmYgEm4UNposapIYWm3wKoYMHpIkGnoYAnYYEm4YJm4UNnYQOnoQNoIQHoYQF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m4cEiHERKxMAGAcPHxcmDxEeGyUnmaWl8/z/+f//9vv1+Pvw///4/P34+vn+/v3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+///oqWqVFNYBgQHFxETIhkeKB4nIhcfDQEB&#13;&#10;GQ0ARz0CmY41r6Ivj3wAnIMFooYJm4oAmoYBn4UOnoAQoYEUpYUWoIIKn4MEnYYCnYYCm4YHm4UL&#13;&#10;nYQOnoMOoIMNoYIN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oYsRinYXGAIAJxUTJx0mHBolDRIWAAMFTFNd2+Lq+v/7+fzx/f/x&#13;&#10;///0///9+vn+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9vb2/Pz8////////+vr6+fn5////6urqcHGDAgIOAQAA&#13;&#10;MCsnJBoZKBweKRsbCwAAPzUCeXEeopsnm5EOkYAAnIUEpocSoX0NmIMEnYUJoIQJn4EJn4ALooMP&#13;&#10;ooMOnoEJnYYFmoYBm4oAm4cAmoMBn4UMpIYWoIAU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mYMTrpo5ZVQPDgAAEwoAJCAfGRoc&#13;&#10;HiEmAAAJMjU+qayx/f/++vzv/f7w+vry///7+/v7////+vr69vb2////////+Pj4/v7+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+Pj47e3t////&#13;&#10;8PDwlpaWMTExAAALGhceHxoWIhoQJxoRDwAAHg8Ab2IroJc6n5Ydl5ACk4cAlYIAnoIFo4IRpn8W&#13;&#10;nIQKnoQLooYJpIYKpYcNpYcPooUPnYMMoIsMlIIAmokAloYAoo8EmH8AoYMRoYAX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mIIT&#13;&#10;lH8Wn5ExeW0jJxwAEwsAKCUWHBsWLi0yBAINCAYUUU9a///6///0/Pz0+vn0////9/f3+Pj4////&#13;&#10;/////Pz8+/v7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9vb27+/v+Pj4////8vLyNzc3Dg4OBQUFJSYYGBYKJx4ZKBsSGQkASTkGloc0m48jmo8RkYUA&#13;&#10;j4IAnIsApI0LooUNoH4SpH4ZoogNn4YIn4QDn4QDn4MEnoIFnIIHm4MHl4QCnIwDopMCl4kAnowA&#13;&#10;m4MAooQKpIMQ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k34JnosVmIoQo5crl4w6OzEACwMALSYKFxAKKyMwGA8qAQASNzU239/X&#13;&#10;///6///7////////////+/v78/Pz/f39////+Pj4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v7+////JiYmAAAAICAgHh4eHBoEKyYRDwQAHg8A&#13;&#10;fm4zp5VBpJMhnYwJlIIAmYgAnIoEnIcGnYUHnoQNoYMTo4MXnocGnYQDnYQDoYYFn4YGnYQGnoYM&#13;&#10;oIwTkoMEmYsHlYgAmYoAnIkAoYkBn4ICpYYI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oY0QmYYGlIMAj4ADmowfq55CdWobEQYA&#13;&#10;IRUAKBwcGQ0hJh0yAwAADAsGeXh2/vz98fHx/v7+/f39+/v7////////+fn5/v7+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v7+/f39////6enpCQkJFhYW&#13;&#10;GRkZGRkZIBkPEgsAVEsUmIs8o5UrlYIMpo4Ul30CpIoPpIoPnoYMl38Fl4EHn4cNoIYLmoAFmoYA&#13;&#10;nYYCnocDoIcHnIQIl34IlH8MloISopIhkYIPjH4ElIUGo5ENnIYAnYEAo4UA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sDk4EA&#13;&#10;n4sIpZATl4MKmIQTnIsijn4pNCQADgAAJhsXIhkeJyIfEhENCwkKMjI0/////////Pz8+/v7////&#13;&#10;/f39+fn5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v7+////+Pj49/f3PT09AgICKioqGRkZCgIAdGtOuK5mkoUbl4YDoYsCpokHooIJnX0ImXoIl3wH&#13;&#10;nYQNn4oNnYgJmoUEmoYDm4cEm4cEmYUAmYIAm4MJn4gYo40qoo0ylYQslIQlppgtl4YSnooNlH0A&#13;&#10;qIsJn4EA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oZAEmIQAm4MFn4UMm4EInoQNpI0Zoo0kno43W04MDQQAGxQAGxYQJCIjEREP&#13;&#10;AAAADg4Opqam/////Pz8+/v7////+fn5/v7+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+/v7/////////Pz85OTkAAAAHh4eICAgGA8APzUSl4tBlogdnYkC&#13;&#10;m4IAoIAAq4gKq4YUpIIUoYQPoogNm4cElYMAmIcDoZANl4INnIYMnIgBnIkAoo0Qp5AmnYY6j3c7&#13;&#10;VUAJaVYUkYAmoJAhlIAFmYIBqIoSoH8M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mIUAoIkHn4UOnn4PoYEUo4MWnH4OlHsHoJEU&#13;&#10;p50sfXcjGhYADQgCJyQrGxwWGx8RGxsbAgICbW1t8fHx+/v78vLy/////v7+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8fHx/////v7+7e3tPDw8AgIC&#13;&#10;IiIiJBkGGAsAh3ouo5MmnogAoYUAq4oApn8Aon0Lon0SoYINoIcJnYkCmokAkoQAjX8AnYcYpZAZ&#13;&#10;qZYMo5AFmIUFf2kCTjUAHwcAFwAAFwEAPCsAqZgul4MIp48Rl3gGp4UZ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IgBmIEAoIMO&#13;&#10;qIYbo4AYpH8XpoYZpIoRnY4AgnoAop80iYVGNDAnAQAJHB4THyQQGxsbGBgYAgICOjo6wsLC////&#13;&#10;9vb2+fn5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9vb2/////Pz8/Pz8x8fHAAAAIiIiIR4LFhEARD4MnZNMkYEhloEOrZQUnX8AooUAp4kDmn8AmYUA&#13;&#10;logBjoYAnJsLpqgXjopDhX9LbWZSOjQ4EhAeAAAQExciHCEnICEjGRcLEgkAZFUapZQ4ln8NpIkI&#13;&#10;ooQAnIMNnYMMnYMKoIQHoYUGoYYFnYYFm4MFmoYJmoYNmYYNmoYNm4ULnoUHoIUAoYUA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38KoYINnYcNmogMlYcKlYcMmIUNnIMPqoYUnXQCtYoXrIMFoIEA&#13;&#10;powBk30NnIglmoUQnIcQnYgLm4YHnYYEoIkHnocGmoMCmIEAoIkHkn8AoYwXsp47clsPJAsAHwQA&#13;&#10;IyEuGBgiHiIjAAQAAAQAhpCI8vv4/P///P3///3/+vf++/b8//3/+/n6/v/9/v/9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v7+/f39////////////3d3dQ0NDCgoKKiceGRQAFxAAh347oJM1j34M&#13;&#10;k34Ap48HmX4AnIABlXwGo48fqZswmI8ohH8ZaGQAQj0FGhMABwAAFxERJyYuISMvFBghGh8jGBkd&#13;&#10;LCkkEwsAIhQAnIk6nYYcoIcJn4MAnoYKnoQJnoQJn4MIoIQHoIQHnoUFnYYFm4YHmoYJmYcLmoYN&#13;&#10;m4ULnoUHoIUCoYUA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oYEKoIMLnYULmoYLloYMl4cOmocP&#13;&#10;nYQOnn0KqIMOoHoAqIYDp4oCnIMCoY0akX8TmIIKnYcNnoYMl38Dm4MFpYwOoYgHlXwAo4wIln8A&#13;&#10;nIcIloEMj3kSqpU8lX80QSoABAEAHRoTGRoSKCskERgQBgwIUVdXztLV+/z/9fT6//7///3/9fP2&#13;&#10;/f39+Pr5/P79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+/v7/////f39////////9PT0oaGhBAQE&#13;&#10;GhciKyYjFxIAPjgAppxDlYoXl4kFj38AoY4Osp4uq5Y9jno1ZlQkSDkYLiIMCgAAFQ4AKCAJKiQU&#13;&#10;HxwTGxwXLC4tCg4PAwcKGhsgFxIWHRIOHg4AV0QMrppBh3MApY8Fn4kCn4cDn4YIoIMLoIEMn4IM&#13;&#10;noUHnocGm4cEmogEmYgHmoYJm4ULnoQJoIQFoYQE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o4YH&#13;&#10;oIQHnIQImoQMmoUQmYUSm4YPnoUOn4IKrpERnoQAkHcAmYAJl4ERkoIJoZMWoIcGnYQGoIYPpokU&#13;&#10;oYQPmXwEnYIBqo8KpIwGlH0AoIoQpI8aj3sKl4MTp5YkmokXVE0fHxcADgkAHhsKIB8aHB0fCAkN&#13;&#10;EBEV5OTm/Pz8/vz9/Pr78/P1/////P3/+Pz9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+/v7////&#13;&#10;+/v7/Pz8/////Pz85ubmMzMzBwQVJSMoHhsKEQ0AiYU8lY8xpZ0xraI2joAfZVUHPSwAJRUAEAAA&#13;&#10;CgAAHA0gKx02IhkSHBUNKCQYJCIVAwUAAAIAEhcTgIGFDQwUJiAqIxchHA0IIREAgXAroZQkkYMA&#13;&#10;nIcAnYcAn4YGoIMNoIARoIEPoIQJn4YFm4cAmogAmYgEmocHm4YJnoQJoIQHoYM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oocGoIUEnIMDnIUEnYUJm4ULmoQKmoQMl4EJjngArpodw688rpk8mYYq&#13;&#10;j4IPjIIGnoQAoIUAn4MInX8NoYESpocVpIYMnIEAnIQApo0Mm4MFlH8CoIwRl4YFkYAApJQLpZpI&#13;&#10;enApLSIAFgwAHBcTGBUcKyowAwQIdHRy+Pn0+vv2///9/Pz++/r/+v7//P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v7+/Pz8/Pz8+/v7////+Pj4////i4uLAAAHICAiHx8TCgkAWVYro51pZF8n&#13;&#10;LCUAJBkAFQoAFAgAHBENKB0jLiMxJx4vIBkrIx0nBgEFAwAACQoAYGJUsrWq19nW/v//b250AwAJ&#13;&#10;HxQlKx4nDQAAMyYApJs+kYoWmIcAm4YAnoUFoYQPoYEUoYESn4IKnYQDm4gAm4gAmokAmogEm4YH&#13;&#10;nYUJnoQLoIML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4YGn4QBn4UAoYgAoYkAnIYAmIQBl4QL&#13;&#10;n5AbppcyWkkDOikAWUgQins2tKpJlIwgoYsAnIUAn4QBpIcPo4UVm3wQmXsNnYALnYMIookImoQA&#13;&#10;lIEAn4wCopAImIYCkX4AlIUQnI0qnIxORDUWIRYUHxckFhMcAAACg4Z////2/v/3///7/////Pv/&#13;&#10;+Pv/+/7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+/v7/////f39////9vb2////2NjYLzA0&#13;&#10;BQUHJygiHR0RFxYCIR8JBgQAHBYGFg8HIBgWJiAkHxohHxohFhMaAgAFAQAEAQANTk1Vtrex3N7T&#13;&#10;///2/v/6+/36/v7+/Pr9CAMKHBMkHhMhLiQjCgAAXFkUoaBGmYkAmYcAnIUEnoQNoYMRooMRoIML&#13;&#10;noIDnYcAm4gAmokAmogAm4YFnYUJnoQNoIMO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oUEnIQA&#13;&#10;oIUAo4kAookAnYQAmYUCmYgUnpIuX1UOEgcADgIAIBUAHxQASD8Ah34zsZ0ipY8XmIILl34KmoAP&#13;&#10;nYMUoogZpo0ZnYULmoMBn4kApI8CnIkAlIAAmYQHo40VlIIAsJ4wfWomKRgAHA0QIRkoHBkiAAEA&#13;&#10;+Pvw/v/z/P7z/P349/b7//7/+/z/9/j9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v7+////&#13;&#10;/////f39+/v7/f39+vr6amlvAAAEIyMjGxsZGhoYEhIQGxsZIiIkHh0jGRgeFRQaBgYIAAEABAYA&#13;&#10;Rkg6trmm7/D0/f7//v/9+vr49vb4+Pf8+vr8+/n6//76yMfFBgEHHRgfHBgZLSkdCgsAd3pFn48I&#13;&#10;m4oGmYQDm4MFoYQMo4UNooQMnoIFnYYEm4cCmokAmokAm4cCnYUHnoQNnoMQ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cAnIQAoIUAo4YAoYMAnYIBnIgLn5EnjYQ/DggAEQwILSguGBQLHBUDFgoA&#13;&#10;DgAAKhYAcV0YqJZAqpgynIsXno4UnIoMjnoAmIUFoo0MnIgDk38AnIUEo4sRnoQTmoASmocHmIUc&#13;&#10;Qi8AEwMAKx4lIRoqAAAHoaai/P/z7vLh///4///9+fb9//z/+fj9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f39/////v7+////+vr6////+/v7/f393dveKCYpCgoKICAgHh8hHyAiGRoeDA0S&#13;&#10;AAMKAAIJAgUKMDQzqayl/f/y/f/u/v/r+P32+v/78fX2/v//+ff///3///7////7///4+fnxVFNR&#13;&#10;BgQFGhoaFhcRDxIBJCgQo5MinYwYmIYKmIMCnoUEpIcIo4ULn4IKnoQLnYUHm4cAmokAm4cAm4cE&#13;&#10;nYULnoMQ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YEnIMCn4IAoYQEn4EHm4ALn4sbpZdBHBUA&#13;&#10;GBYKHBwkGhwoGhkeIx8eKiAfJxkZKxsEDgAAFQcAVkkFj4UunpIunJAioJMglYUOlIEInIgLnooN&#13;&#10;mYMJnYQOoIUUl3sNrJwveWcRGAcAKhwPHRMeCggWDBAT9/72+v/w/P/x+Pv0/v7///3/+fb//vz9&#13;&#10;//79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v7+/v7+//36ZWFe&#13;&#10;AQAAHR4YDA8GAgUAAAIAFBkTKS8tkZeV8PT1/P//+fv4+vz3///4/f72+//x/P/4/P///v3///z/&#13;&#10;//3///7////4///0+vru7u/nDQ4ICw0IHR8cFBgXBwsKY1QBpZY5kYIPopEQmIIAqpAInIAFpIcS&#13;&#10;noMSnYQOm4YFm4cAm4gAm4cCnYUJnYQO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oYoWmH8Ll3kL&#13;&#10;qowenoEMk3sPtKBHT0MHEAsAFBMYGCAjFh8kAwgOAAAFIx0fHhQVLCgdHBULHBQKGRABCAEALiUA&#13;&#10;dGsqlos5nJAsppgrl4gVmYYQnooRn4cNlXwAqI8Rl4tDNyoAEgYAIhoYHhwpAAAM1d7b8//x+f/v&#13;&#10;+//z/v/9//7///3///3///77//74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7+/v7+///23NjPUU5FAQEAISMYODsycXRt9fr0/P/9/P///P//+vv9+/z+////+vr6&#13;&#10;8vLy+//r/P/2/P///vz///z///7////6///0/f3x///2///4u763AAMAJSkoGh8lExciEwYAjYA6&#13;&#10;m40qlogOl4YAj3kApIoPnoAOnoIVnoMSm4YJm4cCm4gAm4cAnYUHnYQN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moIWmH0SsJUqmX0QkXoGs502cF8ZDAMAHBkSHiEoAgsQAAQIWmFpMzQ5AwAACwYD&#13;&#10;BAgJIyQoJCItHBkkKCMnIh4TBwIAIRsAWlEOfnMkmIoyoZExloMalYALoIsMqpMPZl02DAUAJR4Y&#13;&#10;IyApCAoXQ0pS6PPr+P/0+f/x+//0/v////3///z///3///74///z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v7+/v7+//zt///z7OresbGn19bR+Pj2////+fr8+Pn9&#13;&#10;9PX69fb7/fz///7//fv+//3///7//P/t/P/4/P7//v3///3////////z///x///2+/z39/n2/v//&#13;&#10;UFVPAAQAFxwgGx8oHBEAJhsAnpNDlooelYYFrJgToYkNmH0KnoIVnoIUm4ULm4YFm4cAm4cAnYUH&#13;&#10;nYUL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bmYETjXcAloIJoJAWlIYjHhMAIhwEGxsRHSEi&#13;&#10;AAEMZW16+f//9fn6kpGMV1RLGCArAAAMChAcGh4pDxIXKSkpIR4XGxUHEAgAFAkANicAdWUqm4o6&#13;&#10;ppcytqYtopEOIR0UFREOHBsjGBonAAAM2OHm9P/36/jm+//z/P/4//7///z///z///3////2///x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v7+/v7+///2+vfw///4&#13;&#10;/Pv3///98e/y+/n+/fz/+/r///7///7///7///7///3//Pr/+Pb7/v/x/v/6/v7//v3///7////9&#13;&#10;///z///x/f72+fn3/v//9/j85efmNDg3AAECIiUqJR4UCgMAQzoAr6RLi34MmYcLnoYMnYMMnoMQ&#13;&#10;nYQQnYULm4YHm4cEm4cEnYYF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lX4MoIoTlYQDnpAV&#13;&#10;o5gvOjEAEQsAIx8TGRsQDBENICQt+v7/7fL2/P/////9+vn1y9Lka3KCKzI8AgoNBAoKDxMUHh8h&#13;&#10;JyUoIRsbKSAbGA0ADgEAJhkAW08HinwmbmEDBQIJGxkkKCc1BAcWYWhw7vj58Pzy+f/0/P/2///7&#13;&#10;//3///z///3///7////2///x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v7+/v7+/vv///3/9/T77uvy/vv///7//fv+9/X2/Pv5/v37+vn38/Lw9vT1//7///3//Pn/&#13;&#10;///2///7//7///3///7//////v/2/v/0+v32+vz7/v//+vr//v//v8DCEBINGRsWHRwaKCQYCwMA&#13;&#10;ZFobq5tDi3kNm4UOoIgMnYUHnYUHnYUJnYUJnYUJnYUHnYYFnYYF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cAkX8AoJQMppwrTUUHDgcAIh8MHx8VGh0WAAEA1tjT9vj1+vv9+/z/8/P9/Pr//P3/&#13;&#10;/P7/4+jrlJuUY2lfBAoAAAMABwkGHx4cKCUeJCEQKSMNHBUADgIAHxMAMCEOHBkiIB8nDAwWDA8Y&#13;&#10;3eLl9fv5+//69Pfw///7//7///z///z///3//////v/2/P/z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v7+/v7+/f3/9PT8+/v///7/+fj//Pn///3///7///77//77&#13;&#10;///6//77///9//3+//7///3////6///9//7///7///7///7//v/9/v/6/v/7+fv6+/z//Pr/6unx&#13;&#10;/fv/hoWAAQEAFxgcJCMfIx4LDQEAiHk4rZo+lH8Mn4gGnYcAnYcAnYUHnYQNnYQNnYULnYYFnYYE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pZADj30Ao5giaGALDQcAHRoVHB0YHyEgAQMCqqqo///4&#13;&#10;///3+fj2//7//v7/9vb//Pn/8/L4///9+v30/v/0wMO4kpeQICIfAAEADQ0NExQPIiEcIh0ZJSAd&#13;&#10;GRAVHBIbFhEVKyksCwsNent96uzp+vz5///7/v37//3///z///v///3//////v/9+//4+f/2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v7+/v7+7/Tu/P/9/P//8PHz&#13;&#10;9PP5//3//fj+/fj+//3//Pb29fHu+vbz///7///9/v7+/f39//77//79//7///3///3///3//v7/&#13;&#10;/P///P/6/P/4/f7///3///z//fj/8u/oQD4vAgcLISIkIRsbHxMDIhEAlIE1mIQTnIkAnYkAnYgA&#13;&#10;nYYFnYQOnYMSnYQQnoUHnoYC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moMApZEglYQ8FgoAIR4P&#13;&#10;IiIkEhUeAAAMXVtm//z/8evt//r3///69PPu9/n09fr2/PXv//74//74+PXs///2+/z0/v/73d7g&#13;&#10;vL/GVlhlAwQWAQAQAwMPKyovGBkUHh8XLSkgDQkAJiMa2dnR///3/Pv3/fn6//z///v///v///z/&#13;&#10;//3/////+//9+P/79//6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v7+/v7++//29f3y9Pnz/f/+/v///vv//Pn///3/+vT4//z+//77//77/P34/P34/f/8/f/8//39&#13;&#10;//39//7///3///3///z//P7//P//9Pny/v/4+Pn7+/j///z///n///zz5OHQISksDA8UIBsiJxkW&#13;&#10;FQUAb1oXqZcnmYYAm4sAnYkAnYYEnYQQnYMUnYMSnoUHnoYC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4gHp5EqJhIAHRAAIR4XExYbCg0eGhwy7er7/ff///v/9+/v//74+/vx/v/2/P/2//3u//ru&#13;&#10;//3z//31/frz/fz3/P34+vv/+///6+3/1tfzi4yoAgMXAAIJAAIAHiUVIBoMCwUAa2la///z9vPq&#13;&#10;//77//v9//j///r///r///z///3//v//+//99//79f/7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7////////v///r///z//79//v///r///v/9fD3//7///79///98e/w&#13;&#10;///7ZmdiAAcOHiMnFxgSHhgAFAwAfG8TmocOnIYAoYUAooQAoIUCnoYCm4gAmYkCl4gJlogNmogA&#13;&#10;mogCmocFmoYJmoYJmoYLmoYLmoYLm4YHm4YHnYYFnYYFnoUHnoQJoIQJoIML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ooEOooEOoIIQoIIQnYQNnYULnoUEoIUCoocG&#13;&#10;nX8DoIEMooUQnoQNl4IBmIkAnJEAlZRmNjMUDAkEGxUhKCUwExAXAwAA0s7D//36//z9//z///3/&#13;&#10;//77///9/P//+///////////////////////////////////////9PT0////////7e3twMDAOTk5&#13;&#10;AgICAAAASUlJ8vLy9vb2/////f39+Pj4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7////////0///x///2//79//z///v/&#13;&#10;//r///z///7/+/f0+Pf1//78c3NzBQUHEhYhGx8gGRcKEAsAWFAHsKM9jHoApY8IoYUAoYQCoYQF&#13;&#10;noUHm4YFmocFl4kFl4gHmogCm4cEmocFmoYJmoYLmoYLmoYLm4ULm4YJm4YHnYYFnYYFnoUHnoUH&#13;&#10;oIQJoIQJ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oYMLoYINoIMN&#13;&#10;noQLnYUJnYYFnYYEnoUEmX0ApokRnoELoIMNmH8IqZUalIUGraAgPzwZCwkAGRYRIB4jGxgfAQAE&#13;&#10;xcTA///4//37//z///z///3///79///9/P//+///////////////////////////////////+vr6&#13;&#10;9fX1/////////f39////7u7u+Pj47u7u7+/v/////f39/f39/v7+9/f3+Pj4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9///7///7//7///7//fr///z///7////7/f74ioqIBQQMEQ8dIR8tJSEgBwQAUEsKpJs8&#13;&#10;mIwWnYsHnoYAoIYAoYQEoYIOoIIUnYMUm4UNmogAmYoAm4cEnYYFm4YHm4YJm4UNm4UNm4UNm4UL&#13;&#10;m4YJnYUHnYYFnYYFnoUFnoUFnoUHno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oIQFoIQHnoUHnYYEm4gAm4gAm4cCnYUJmH0Kqo8emoAJnIQKmoYNnIcaoIw1W0gA&#13;&#10;CAQAHBgNIR4XIyIeAAAAmpqa//7//fj8//3///z///z///3///7//////v///P//////////////&#13;&#10;/////////////////////////f39////////9fX1/v7++fn5/////Pz8+vr66Ojo+fn5/f39////&#13;&#10;/f39/v7+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9//////7///7////////7///4///6/vz9//7/8fDu/Pv3sLGrAwMBFhQh&#13;&#10;GhcsIhkcDwYAPjcApp9HkIYVmowPjXoAoYgHoIUEoYMJoYIQoIIUnoIUnYQOm4cAm4kAnYYFnoUH&#13;&#10;nYUJnYULnYQNnYQNnYQNnYQNnYULnYUJnYUHnYYFnoUFnoUFnoUFnoUF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oIUCnoUEnYYFm4cCmokAmokAmogCm4ULoIYYo4kb&#13;&#10;ln4EnYgJoI0UlIIedWEkFwEAGxYdHhkdJiYeAAIAcHNq/v/9//7/9/T///3///z///3///3///3/&#13;&#10;//7//v/9/v/7////////////////////////////////////+/v7/Pz8/////v7+////////9vb2&#13;&#10;+Pj4////9fX1////////+/v7+Pj4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9/////v7//v7//v/////7/v/0///0/v/5&#13;&#10;+Pj2///90NDOICEcExMVFxUiIyAzGQsAJRgApZtGkogZkYYKkYIDoYoWm38RoIIQoYIOoYMJoYMH&#13;&#10;oIQHnoUHnoUEnYYCnoUHoIQHnoQJnoQJnoQLnoQNnoQNnoQNnoQLnoQJnYUHnYYFnYYFnYYEnYYE&#13;&#10;nYYE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oYAnoYCnYUHm4YF&#13;&#10;mokAmYoAmYkAmoYJnoYamoIWloAGnYoImYoNrZ0+LBcAKRIAHRgwIh4sAAEARUk48ffp9vv39/n/&#13;&#10;/v3///z///3///3///3///3///7////7///4/////////////////////////////////////v7+&#13;&#10;/f39////9vb28/Pz/////Pz8+Pj4////9vb29vb2+fn5/f39+fn5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7//v7/&#13;&#10;/v7//v///v/9/v/0/v/z/v/2/P33/Pz6Q0NDExMTIB4fGxkcGRcaKxoAmok5lIcflocSlYULmIMM&#13;&#10;pY4emX0SoIIUoYIOoIQHoIUCoIUCoIUCnoUEnoUEoIQHoIQHoIQHoIQHoIQJoIQJoIMLnoQLnoQL&#13;&#10;noQJnYUJnYUHnYYFnYYEnYYEnYYC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oYAnoUFnYQNm4UNmogCmYkAmYkAmocHmoIUmoIUnooNmIcDlIcHrqA9Py0AHQgAGhQu&#13;&#10;Ih4tDQ4GPEMx8Pjp7/Xz8fT/+Pb///3///3///3///3///3///3////6///4////////////////&#13;&#10;////////////////+fn5+/v7////////////+/v7/////////////v7+////+/v7////////+fn5&#13;&#10;+Pj4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7///7//v///v///P///P///P/6/v/29Pjq/v/4VlZYBgULExAXJSEgHRoJCwkA&#13;&#10;fGsAtKEok38PlX4WpIskm4MXl30Mn4YQnoMOoIMNnoQLoIQHoIUCoIYAoIYAoIYAoYQFoYQFoYQF&#13;&#10;oYQFoYQFoYQFoYMHoIQHoIQJoIQJnoQJnYUHnYUHm4YFm4cEm4cE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oIQFnoQLnYMVm4MVmoYLmogEmogAmogEmoQNn4YQn4oJ&#13;&#10;mIYClYcDl4kcjXw0IhEAGBEhIyApGhsTAAYAXmVe9vv+8/b//P3//v7///7///7///79//3///7/&#13;&#10;///7///6/////////////////////////////////////f39/f399PT0/////Pz8+/v7+fn5////&#13;&#10;/f39/////f39+Pj4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7///7//v///v///P///P///P/9/P/6/v/2YGFb&#13;&#10;BAMJGhcgIxwjHRcLCQYAaWYvs6EDmYQAnIMPooYhmn4bnIEYnYULnocGnYUHnYULnYQNnYULnoUF&#13;&#10;noYCnoYAnoYAoIQHoIQHoIQFoIUEoIUEoYQCoYQEoYQFoIQHoIQJnoQJnoQJnYUJm4YHm4YFm4YF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oIQJoIMNnoIVnYMVm4UO&#13;&#10;m4YHm4cCm4cCn4cLoIYNl4AAoY0KlIMAlIYMqZs4c2UNCgUBIh8YGBgQHiEaAAUFub7E+///8vT/&#13;&#10;/v7////////9//77//79//7///7//////////////////////////////////////Pz8+vr6////&#13;&#10;9PT0////////+vr6/////////f399/f3////9fX1+/v7/////f39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+vn///7/+vz5+vz3&#13;&#10;/P/79vv3/P/9/P/9fX96BQUFGBIcIRoiHRQPGRMAU04KoZ1Em4MAnoMAooUPoYIYnIAVoIUSoYoG&#13;&#10;moQAm4QCnYgLnYcQnIURmYUMmoYLlIAFnIgNnoUOnYQNoIcJnoUFnYUBn4QAnIEAoYYDoIQFoIQH&#13;&#10;noQJnoQLnYULnYUJm4YHm4Y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oIIKo4QPpIYUn4QPm4MJm4MFnocFoYgIoYUKoIQJn4YGnocFmYUAloUBmo0NopcbS0YgDAcA&#13;&#10;IyEUICAgCg0WFRkk4OTt9/r/9/j8////+vn1///6///6//38+Pb7//3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+Pj6/v7+/f/8+/34+P32/P/78vfxs7W0BgYIBgQJKCEpKB4dFQkANCkAnpc8j4kZpooA&#13;&#10;n4IAnH4CnoELnoQNnIIHmoMAmYUAnYkEloMBk4EFkIAJl4UVloUbr507oY4woo0ikXsOoYwXmYMJ&#13;&#10;ln8ArJYPpIwGnYIAoIUEoIQHnoQJnoQLnYULnYULm4YJm4Y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oIALoIIKooYLnIMFo4wLo4wLookLm38EoYMLoYMLooQIoocG&#13;&#10;nIYAmIUAmosAnpICoJlTKyQABwEAKyUlJyUwAAALMDQ37fHw9vj39PTy8/Tv///6+vfw/vr3//3/&#13;&#10;8+/9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79/f1+vz7/v//8fbv/P/46ezjGRsYDAkSJx8qIRcY&#13;&#10;FwoALiEAqJxKk4kakYcLnn8NooQMoYYDoIYAn4cBnIMDm4MJoIoQloUBnI8FnZEHmo8RlIkgn5JD&#13;&#10;YlEZRDMHd2UPrp1BloQgmIYWn40RjXgAoosHm4MAnoUEnoUFnoQJnoQLnYQNnYULm4YJm4YJ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o4UNooQIpYoFmIEAnYcAmYIA&#13;&#10;oogNoIMNoIENoYANo4MMpIUHoYYDm4UAmYcAmooAmpAujIEyGQwAIRcOIRohLi01AAEAf4R+/v/7&#13;&#10;/f75///69vXw9PTs//76+/r///3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48vPu/v//8/T2/P/7&#13;&#10;9/rxNTgvAAEAHxogJh0gGAwAIRIAn49Cmowim4sRlIMAmXoQpIYUpIkEnIUAoIgCoYkLm4QQmIMO&#13;&#10;mosKioAAjocDpZ4slIw7IhgADAAAFAYAJhgAbl8cnY49mIoqk4MUl4QLmocFoIkHnYYEnoUFnoQJ&#13;&#10;noQLnYULnYULnYUJnYUJ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oYUKm4IEoosHnIYAoY0GlYEAn4cLoIYPoIENoYANooINo4MKooUFnYUAm4UAmIUAkoQKnY8sf3A3&#13;&#10;DQAAMCcgIh4dJSYgAAIA09XQ8vPu8/Tu/Pv2///4+fj0/Pv///3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9vbu///7+vr8/fz//v/9QEI9AAIAIiEcHRgUHBMCGg4AiXo1nYsnlH8IoIkIn4YFookTnoYM&#13;&#10;mIEAmYIBn4cNoIcTmIERkX0KkoQJm5IboZoyZmASCgMAHxgEIRwYJiAkJBcADQEAYFMcpppQlIcn&#13;&#10;lokZn4wTkn8AnYUHnYUHnoQJnoQLnoQLnoQJnoUHno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okKk34Bk34HlH8Km4gQk38EmoUGoIgKoIMLooINoYEMoYEKoYMH&#13;&#10;n4YGnYYFmoUEmoYBmoYTqJZEWkoWCwAAHBYIHhsUBQYBAAAA+vr4/f75+fr0/P338vLw/v///Pz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7/Pv5+/v7////VldZAAACHR0dJCEaIRwJFAwAeG4pno8y&#13;&#10;kX0KpY4NnH8Ao4UDoIwPloEEmYQFo4sPmYMLk3wIm4UVpI8koJEsmo44TUQDDQYAKCMQHBgVHyAk&#13;&#10;GRkhKB0ZLCASFQsASD0HopdHopQxh3gFnIkQm4YJnYUJnoQJnoQJnoQJnoUHnoUFnoUF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mYgFnosToo4tppE2n40pmYcXmIcE&#13;&#10;nIkAnoUEooQIoIEMn4AMn4IKoIYLnYcNnIYOmX8AnYUHqJMqlIM1MycAEgsAIx8WJiQlBwcJJSUl&#13;&#10;///79vfy///9+vr6+/z+/f7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7///7/+fr1dXVzAQIHFhYg&#13;&#10;JyYuEg8KBwMAUEsKopk6mYwZoYwPmn8Ao4IDpX8CmIcGkoACn4sOo44PkoAAloMDpI8anYkqi3g2&#13;&#10;LhwAEAAAJRsZGRgWISIkCBEQAAMCHBMmIxkiKB4SCwIAOS4Al4wyo5UqmooTmoYLnYUJnoQJnoQJ&#13;&#10;noUHnoUFnoUEnoUE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k4cB&#13;&#10;nIwbj3s0j3lAiXUwoo8wm40GlocAnIcAoYYBoYQOnoAOnoEMn4UOnYcQmoUOo4MAoIQAk34Bn44l&#13;&#10;iHs1GRAAFQ4EHBcdGhceDAsQeHh2+fn37/Hw+fr8+Pz7/P/9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vv///7/xMW/BAUAHR0lGBYkGxkmFRAMPToPp6FVg3sOnI4Rl4AApIUGp4QGqoIGmosKlYMFmogK&#13;&#10;loMDkH4AqZcTpZIac14FHQcAJhADKRggKB0tGxoiAQYJGSMiSVVRCQAfHRQnIRcVKSADGA4AKx8A&#13;&#10;gXQKq5ommoYLnYUJnYUJnoQJnoUFnoUFnoYCnoYC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pJoUf3EEKxYAFQAAKBMAhXQcn5MLnpEAmoYAn4gAooUPn4ERnIEOnYQO&#13;&#10;m4QQmIMOo4EAoYMAn4kClYQQqZ5OWlIkEgoAIBsiHRojFBMZCAgGq6up/v//+/z+/P/99fr0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IURmIIImIYAnYwBnYsH&#13;&#10;mIIImX4Tn4AYoYMVo4UNp4wJnIQAmYUKmIUcm4kzo5FHTk8/BgUAEg4cLSU8FAwhDgYDZWQunJpD&#13;&#10;kI4fkIcOj4EHoIoQoYYFoH4Bon0KqYAUlooSl4cNoIgKn4cAmoYAqpwfR0AACwsAFBkDIicgCwgP&#13;&#10;AwAL3dXg9vXz9f3m+f/m/v7+/Pz8/////////f39////////+/v7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P/z9vzwkZaQAAAEIR4vFBAeLCcj&#13;&#10;HBYAZF4So5wwkYYGnIoEmH8BoIAJon0Kpn4NnYsDkoACjXwSsqFPdWQsMyUCGA0AGhIIJyIcKCUg&#13;&#10;ERALAAEAkJCO//7/7ezx//z//P//YmZpAAIAHSMhGx4lJiYuEg4LDAUARTwAmIsrqJkmjXkAookT&#13;&#10;moAJm4EGoIQHoIQHoIQHnoUFnYYFnIcIm4YHmocFmocHmocHm4YHm4YHnYUJnoQLoIMLoIMLoIML&#13;&#10;nYYFnYYFnYYFnYYFnYYFnYYFnYYFnYYFnYYFnYYF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moIInYUJnYkEnooFnIkHnIYMn4UWoYUYoYYTmoAFmYEAo48Mjn0Jp5c4lYNBPSwAAgMAHBsW&#13;&#10;GxgfFBAeIBomIxsZBwIAV1MWo55DkoobnY8UlIEBpIsNqIgPpIENon0LmIcTmIUNmoIEoIgCl4IA&#13;&#10;mYoNoZlEIh8AHh4GHB0YGhceAwAJS0VR//7/8vbl9P3i////+vr6+Pj4+Pj4+Pj4/f39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+//w&#13;&#10;9vzw6OrpVFReAwATIR0sGxUZGRIAEQsAb2Udq589kH8Loo0QoIgEo4cCpIYAlYgYlokhq5xJXE4P&#13;&#10;JhgACgAAMSkfIx4bHRkWAAAAEhQPtriz+fv4+vr6/f7///7/8vTz/v//gYaCCg4NAAEAGRsaGxoV&#13;&#10;JR8PEgcAIhIAiHUwu6dQj3oRoo0WmocFnYkEnoUFnoUFnYUHnYUHm4YJm4YJm4ULm4ULm4ULm4UN&#13;&#10;m4UNnYQOnoMOoIIQoIIQoYIQnYYFnYYFnYYFnYYFnYYFnYYFnYYFnYYF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o4YEoocEnoUFmIAClYADmIIKmIILloAJnogOmIMCnY0EjoEB&#13;&#10;qZ41dWkhJxkAFAYAHR4WIyQcJiYeJSQfIyAbEgwOLyUwFwkGQjcJkYcul44Pm44Ej3kBnIEOooQK&#13;&#10;ooMFn4QZlnwLpIsNmoEAoooMlIIGpZsifXYeDwUAIxkhHBceIyApAAALkZCW///4+frs////////&#13;&#10;/////////////////Pz8+/v7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pIQAoIIAn4IDoIQHoIgOn4kP&#13;&#10;nIgNmYcLmYcJmowRnJAaraQ/SkIADgcAGREHJx0lHB0YHB0XAQEACgoAAQEAKiUpGAwiJRknEQQA&#13;&#10;LyQAlowroZUfmYkSlIAHoYkLn4YGpYUZnn8No4oMl4AAoowSnooPfm0Auqk/YU8fCwAAKyYjHx4k&#13;&#10;FRUdBQUNpJ+j//v78/Pz9vb2+Pj4/f39/////////Pz8/f39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v/z9/rx/v///f3/7Or1MTA2AQACMSst&#13;&#10;KR4iHRAHFQgAcmQmrJ8/lokWkIIHrJ8fbmkyIhwAHBYAJSAKGRUMJiQnDw4UAwMNfH+E+///+///&#13;&#10;+///+///+v7/6+/w/P////7//Pz87O/m+/7z7/LrJSYoAAAJJR8tGhMbKBweIhMMGwsAOCoAnpJG&#13;&#10;oJgrkIgLn4cJnoYKnYUJnYULmoQKmoQKm4ULm4ULnYUJnYUHnYYFnoUEoIUCoYUAoYUAoYUA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poABo4AAo4UDpYoJn4cJlYEEkoMEl4kMj4UKnZInjoU2JRsAEQsAHRoRHh8ZFxkWFBQUBgYEc3Rs&#13;&#10;8O/qFBIVAwAEGxcWJh4cHRETIhMMIxQAgXItpJkjnZEHj4ABlYIJpoIKrIoPlHsAnYkGloECpIwQ&#13;&#10;nYMKoIYXtJ9EPzEACgUAGRocHCAfAAEFJR8r3NHi/Pz8/////Pz8+Pj4/Pz8/Pz8/Pz8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+vzv///6&#13;&#10;7u/z8/T5////39/dHR4ZCQUGIBglIBUdHA8GHhQAdWwpp6BIo5s5X1YAEA8AFhQAGxkKKCciGRgd&#13;&#10;AAAJHyEtrrK9+f3/+f//9f799Pr4+///6e3u/P//9fb6//7/8PDy///2/v/0/v/9/v//ZGNzAAAO&#13;&#10;DwwVHRgcKB8iHBELGAsADwQAXlgEoJs1n4cJnoYKnYUJnIQKmoQKmoQKm4ULnYULnYUJnoUHnoUE&#13;&#10;oIUAoIYAoYYAoYYAoYYA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qoMKp4MJooMEm4MAkn8AkIECl4sToJUpqqFGbGMeCwIAEwwAHhoX&#13;&#10;HB0fDhQQDRcPAQAGl5ab9/f3////////NjQ1BgYAHRoRKB4mHhEaHAwMFQYAbGUNnZYimI8WlYsQ&#13;&#10;oX4ApYYHmYEAn4sGl4MAnYQGsJEck3UDnIcSq6BGIx8AHiEYGB8XHiIhBgAOZFhu9fX1////////&#13;&#10;/Pz8/////v7++vr6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pH4PpIAOnYEEl4MAnY8IoZcblYwn&#13;&#10;gHYxHxIACgAAHxUUJR8fIyQcBgwCAgsGGiUhwcDO/v3/+vr/+Pn98vXu+/3yamtjAQAAGBUQIxsY&#13;&#10;JBoYIxYOEQUAYFYhpaI7kI8Qn4IDm4AAo44BmYcAoYsEmoEDnH4GoogRlIEIraNBZGMtDhIAHyca&#13;&#10;GR8dBQQMCQUTzs7O7+/v+/v79/f3/////////Pz8/v7+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+vr6///9/v/6///6/P/y+//w///0w8S8EBAS&#13;&#10;DQoRGRQbKSMlIRwWBgAAGhUCIxwIGRsYHR8eBwgMCwsTaWt3+v7/7PD7+/7/+f7/+f3+/P//+Pr3&#13;&#10;/v/9/v7+9/f5//7//Pn//vz////9//7/+/r///3//Pz/+f3/9//wMzwpDhMMExUUHRgeIRkXCQIA&#13;&#10;RDwXoIkHn4gHnYUHnIQIm4MJnIQKnIMMnYQNnoQNnoQNnoQLoIQJnoUFoIUEoIUCoIUCnYUJnYUJ&#13;&#10;nYUHnYUHnYUHnYUHnYUHnYUHnYUHnYUHnYUHnYUHnYYFnYYFnYYFnYYF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oH4S&#13;&#10;o4MUnYQNm4gPo5gil48tVk4ODwQAHxMXJhkrIxsoIx4kBQYAAAQAZG1o9P/7/v3/8O/99/b//v//&#13;&#10;/v/68/br/v/5mZqUDw8FEQ4FGxYSJh4eJBkdDgYAOjcAmJg4oY0amoYNl4UAmocAnogBn4YGm4MH&#13;&#10;mYQRq5w3dmsbFRIAIyYJBw0AIScjBAgHGh4f19fX/Pz8////+Pj4/f39/////Pz8/f39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oYInYUHnYUHnYUHnYUHnYUHnYUHnoYInYUHnYUHnYUH&#13;&#10;nYUHnYUHnYUHnYUHnYUHnIEQnocVno0ZnZAoaWATHxQADwUAJx0mHBEhLyc0HBcbCwcGHh4cm52a&#13;&#10;/P/98ffz/v///v///v///v///v///v///P/4/P31wcK8GxoWAwAAKCUgHxsPJB8MCwYAMiwUlIsu&#13;&#10;npIukoAQmIQJn4gGmoYBlocGrJ83Z1shGA4AHhcAJyUPGhsTBAkDDhoOtcO0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oYInoYInYUHnYUHnYUH&#13;&#10;nYUHnoYInoYInYUHnYUHnYUHnYUHnYUHnYUHnYUHnYUHmYYGnIwVh3kWNioAFAoAFQoEIxsqHBQp&#13;&#10;IBwqBwUKAwAAbWxq7uzt////7vDt/v/9/v///v///v///v///v///v///P79+/36////1NTWMTEv&#13;&#10;AQAAJicXFBIGIx4kCgQSHRwAeXMpqppFloIfmIMMl4cOpZ0wZFwRDwgAJRsZIBcQHxsSFBMRDxMS&#13;&#10;r72w9P/0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3///7//////////v7//v7//v3//v7//v/67/Pl&#13;&#10;oaSbAAEADAwWFRUhDA0SERETeHl0/v/6+vv29fbx///78/Tu///6///6///6///7///7//77//79&#13;&#10;//79//3///3//P/6/v/7//////3///3///7//f/6+//39//10N3TAAMEDhEWHRwYEwwAS0ASmotS&#13;&#10;nYgJm4YHnIQGnIUEnYYFnocFnocFnYYCpI0Jm4cCoIwHlYMAlYMAnIoEloYAnIwFkXkAl38FoIgO&#13;&#10;o4sRn4cNmoIIm4MHn4cLnYUHnYUHnYUHnYUHnYYFnYYFnYYFnYYF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oYInoYInoYInoYInoYInoYInoYInoYInYUHnYUHnYUHnYUHnYUHnYUHnYUHnYUHkoYAoZUb&#13;&#10;SDkAFwcANCgsIRgpHRsmFBUZAAAASUpFqKel//3+//3/9/X4//7//fv+/v/7/v/6/v/4/v/6/v/9&#13;&#10;/v///f3//Pz/7e33/fz/4eHhNjcyBgcALCspGBQiIx40ERcAFRIAal0ppJFNkIAgp5o8XVcZDAkA&#13;&#10;GxgTFxQdIBgjFAwXDgsUv8LH9//94PTo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7///7///////7/&#13;&#10;/v7//v3//vz//v7/+fv4/v/27vHmkZSNCAkLAAAEMDIvxcfC///6+vv1///69fbw9PTs///4///4&#13;&#10;/v34///6///7///7//79///9//7///7///7/+//7/P/7///7///9//3///3//v7++//69f/2jZiS&#13;&#10;AAQMLy83Ih0ZDgMAfHAolYYpmoQKmoQKnIQInYYFnYYEnYcAnYcAnYcAloQAlYQAlIMAm4wAl4oA&#13;&#10;mo0BlIkAlooAo4sRo4sRnoYMmIAGnIQKo4sRoIgMl38DnYUHnYUHnYUHnYUHnYYFnYYFnYYFnYYF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pQBnpIcRTYAEwUAHRAhGREqDQ0XFxsagYd96ezh+Pn09/X2//3///v/9fD2&#13;&#10;//3//v/6/v/6/v/2/v/2/v/6/v///f3//fz//v3/+fn/+fj9/f3/ampsAAAEFRMeIyEvGB0HHR0F&#13;&#10;FAkAZVYruqxtVkwRBwEAISAcIyQoGBgiDQkXEQoaw7/O/v7/8Pr56PTw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m4MFnIQGnIQGnYUHnYUHnIQG&#13;&#10;nIQGm4MFnYUHnYUHnYUHnYUHnYUHnYUHnYUHnYUHk4MJnYwjgnMwEgUAJBwZLyw3BAYShouP9//0&#13;&#10;/P/09/jw///9/fj+//r///3//vn9/v/7/v/7/v/6/v/4///2///6/v7//v3/+ff/+/n/+ff/9vT/&#13;&#10;/v7/qKiwAAEAEBMKGh0WKSkfEQwAGREAKiMJEQoAIhweHBsjExcYCQ0OCAkN0M/X//z/8O789PX6&#13;&#10;/v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7///7///7///7/&#13;&#10;/////////v/9/v/9/P/7/P/7/P/7/P/7/P/7/P/7/v/7/v/7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7///7///7///7//////////v/9/v/9/P/7/P/7/P/7/P/9/P/7/v/9/v/7/v/9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7///7///7///7///7///7///7///7///7///7///7///7///7///7///7///7/&#13;&#10;//7///7///7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v/9/v/9/v///v//////////&#13;&#10;//7///7///7///3///3///3///3///3///3///3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v/9/v/9/v///v////////7///7///7///3///3///3///3///7///7///7///7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v///v///v///v///v///v///v///v///v///v///v///v///v///v///v///v///v///v//&#13;&#10;/v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P/9/P/9/v///v////////7///7///3//vn///3///3///7/////&#13;&#10;+/v99/f3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+/v7/////Pz8zs7OiYmJUFBQ&#13;&#10;OTk5OTk5FxcXHBwcYGBg+fn5+/v7////7e3t////////////////////////////////////////&#13;&#10;////////////////////////////+fn5////9PT0+Pj4w8PDAAAAAgICCgoKAQEBAgICAgICAQEB&#13;&#10;AgICDAwMGxsbJycnPz8/NTU1Ojo6aWlpuLi49/f3////+fn5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9fX19/f3+fn5/Pz8/v7+/////////v7+ycnJ0dHR8fHx/////f39////////+vr6////////////&#13;&#10;/////////////////////////////////////////////////////////Pz8////////7e3tf39/&#13;&#10;Ozs7ICAgR0dHSkpKUlJSYmJigICAqamp1NTU8PDw/////////Pz89/f3+vr6/////v7++Pj4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Pz8+/v7/f39/v7+/Pz8+fn5////+/v7////7u7u+Pj4&#13;&#10;8/Pz////8/Pz////////////////////////////////////////////////////////////////&#13;&#10;/f399vb2/v7+9/f3////////2tra1dXV/////////////f39+vr6+fn5+vr6+/v78vLy+vr6////&#13;&#10;/f39+/v7/v7+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+Pj4/Pz8/////////Pz8+/v7/v7+&#13;&#10;/////v7+9/f3+Pj4/v7+////////////////////////////////////////////////////////&#13;&#10;////////////////////////////////+vr6+Pj49PT0+Pj49/f3////9PT09fX1+Pj4/Pz8////&#13;&#10;/////////////Pz8/v7+/v7+/f39/////////f39+Pj4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v7+&#13;&#10;/f39/v7+/////////////v7+/Pz8+fn5////////////+fn59/f39PT0/f39////////////////&#13;&#10;////////////////////////////////////////////////9vb2////+fn5////////9vb2////&#13;&#10;////////////+vr69/f39/f3+fn5+/v7/f39/Pz8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v7+/v7+/////////////f39/f39/v7+////+vr6////+vr6&#13;&#10;////////////////////////////////////////////////////////////////////////////&#13;&#10;+Pj4/v7+9vb2/v7++/v7/f39+/v7/v7+/v7+/////////////////////v7++/v7/Pz8/f39/Pz8&#13;&#10;/Pz8/f39/v7+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+vr6/v7+/////////Pz8/Pz8////////&#13;&#10;////9PT0+fn5+vr6////+/v7////////////////////////////////////////////////////&#13;&#10;/////////////////////////f39/////v7+/////////////f39/////v7++/v7+fn5+fn5+/v7&#13;&#10;/v7+/////////////v7+/////////////////Pz8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v7+////&#13;&#10;/////////////v7+/Pz8+vr6/Pz8/////////f399vb2+fn5/////f39////////////////////&#13;&#10;/////////////////////////////////////////////v7+/v7+9/f3////+vr6+fn5////+fn5&#13;&#10;/Pz8/v7+////////////////////////+fn5+/v7/////////f39/Pz8/v7+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9///9//7///7///7///7//v//+//8+//46vfly9u+u8+pscuctM+c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9///9//7///7///7///7//v//+v/7+f/23OnX&#13;&#10;vc2wtMiir8matM+c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7" type="#_x0000_t75" style="position:absolute;width:29878;height:2240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">
                  <v:imagedata r:id="rId12" o:title="" grayscale="t"/>
                </v:shape>
                <v:rect id="Rectangle 28" o:spid="_x0000_s1028" style="position:absolute;left:18002;top:20162;width:18002;height:36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" fillcolor="white [3201]" stroked="f" strokeweight="1pt"/>
              </v:group>
            </w:pict>
          </mc:Fallback>
        </mc:AlternateContent>
      </w:r>
      <w:r w:rsidR="00A44488" w:rsidRPr="00103476">
        <w:rPr>
          <w:lang w:val="en-US"/>
        </w:rPr>
        <w:t>The 30 too</w:t>
      </w:r>
      <w:r w:rsidR="00A44488" w:rsidRPr="00103476">
        <w:rPr>
          <w:lang w:val="en-US"/>
        </w:rPr>
        <w:t xml:space="preserve">th large cog is made to rotate in a clockwise direction.  In which direction will the smaller cog rotate? </w:t>
      </w:r>
    </w:p>
    <w:p w14:paraId="394A4ED6" w14:textId="1F2B8AF2" w:rsidR="00103476" w:rsidRDefault="00103476" w:rsidP="00103476">
      <w:pPr>
        <w:rPr>
          <w:lang w:val="en-US"/>
        </w:rPr>
      </w:pPr>
    </w:p>
    <w:p w14:paraId="2EDEFBD2" w14:textId="1997CDE1" w:rsidR="00103476" w:rsidRDefault="00103476" w:rsidP="00103476">
      <w:pPr>
        <w:rPr>
          <w:lang w:val="en-US"/>
        </w:rPr>
      </w:pPr>
    </w:p>
    <w:p w14:paraId="3B0DD676" w14:textId="1CE93A45" w:rsidR="00103476" w:rsidRDefault="00103476" w:rsidP="00103476">
      <w:pPr>
        <w:rPr>
          <w:lang w:val="en-US"/>
        </w:rPr>
      </w:pPr>
    </w:p>
    <w:p w14:paraId="0C83261A" w14:textId="77777777" w:rsidR="00000000" w:rsidRPr="00103476" w:rsidRDefault="00A44488" w:rsidP="00103476">
      <w:pPr>
        <w:numPr>
          <w:ilvl w:val="0"/>
          <w:numId w:val="46"/>
        </w:numPr>
      </w:pPr>
      <w:r w:rsidRPr="00103476">
        <w:rPr>
          <w:lang w:val="en-US"/>
        </w:rPr>
        <w:t>In the gear system shown above, the 30 tooth cog rotates once every 5 seconds.</w:t>
      </w:r>
      <w:r w:rsidRPr="00103476">
        <w:rPr>
          <w:lang w:val="en-US"/>
        </w:rPr>
        <w:t xml:space="preserve">  The smaller cog has 20 teeth.  Calculate how long it will take to the smaller cog to complete one revolution.</w:t>
      </w:r>
    </w:p>
    <w:p w14:paraId="222921D4" w14:textId="77777777" w:rsidR="00000000" w:rsidRPr="00103476" w:rsidRDefault="00A44488" w:rsidP="00103476">
      <w:pPr>
        <w:numPr>
          <w:ilvl w:val="0"/>
          <w:numId w:val="46"/>
        </w:numPr>
      </w:pPr>
      <w:r w:rsidRPr="00103476">
        <w:rPr>
          <w:lang w:val="en-US"/>
        </w:rPr>
        <w:t>Look at the following gear system. In which direction will the yellow c</w:t>
      </w:r>
      <w:r w:rsidRPr="00103476">
        <w:rPr>
          <w:lang w:val="en-US"/>
        </w:rPr>
        <w:t>og rotate if the red cog is made to rotate anti-clockwise?</w:t>
      </w:r>
    </w:p>
    <w:p w14:paraId="20762507" w14:textId="09DDFFB5" w:rsidR="00103476" w:rsidRDefault="00103476" w:rsidP="00103476">
      <w:pPr>
        <w:ind w:left="360"/>
        <w:jc w:val="center"/>
      </w:pPr>
      <w:r>
        <w:rPr>
          <w:noProof/>
        </w:rPr>
        <w:drawing>
          <wp:inline distT="0" distB="0" distL="0" distR="0" wp14:anchorId="09D581F8" wp14:editId="5812FA53">
            <wp:extent cx="1693628" cy="1270221"/>
            <wp:effectExtent l="0" t="0" r="0" b="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aturation sat="33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431" cy="127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2B2C" w14:textId="0EB8B61C" w:rsidR="00103476" w:rsidRPr="00103476" w:rsidRDefault="00103476" w:rsidP="00103476">
      <w:pPr>
        <w:ind w:left="360"/>
      </w:pPr>
      <w:bookmarkStart w:id="0" w:name="_GoBack"/>
      <w:bookmarkEnd w:id="0"/>
    </w:p>
    <w:p w14:paraId="118746CC" w14:textId="77777777" w:rsidR="00103476" w:rsidRPr="00103476" w:rsidRDefault="00103476" w:rsidP="00103476"/>
    <w:p w14:paraId="774F1885" w14:textId="0356937F" w:rsidR="00103476" w:rsidRPr="005B3A54" w:rsidRDefault="00103476" w:rsidP="002E7322">
      <w:pPr>
        <w:rPr>
          <w:b/>
          <w:u w:val="single"/>
        </w:rPr>
      </w:pPr>
    </w:p>
    <w:sectPr w:rsidR="00103476" w:rsidRPr="005B3A54" w:rsidSect="00397B11">
      <w:headerReference w:type="default" r:id="rId14"/>
      <w:footerReference w:type="even" r:id="rId15"/>
      <w:footerReference w:type="default" r:id="rId16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9B2B8F" w14:textId="77777777" w:rsidR="00A44488" w:rsidRDefault="00A44488" w:rsidP="00683DA2">
      <w:pPr>
        <w:spacing w:after="0" w:line="240" w:lineRule="auto"/>
      </w:pPr>
      <w:r>
        <w:separator/>
      </w:r>
    </w:p>
  </w:endnote>
  <w:endnote w:type="continuationSeparator" w:id="0">
    <w:p w14:paraId="0E86E111" w14:textId="77777777" w:rsidR="00A44488" w:rsidRDefault="00A44488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F8935D" w14:textId="77777777" w:rsidR="00A44488" w:rsidRDefault="00A44488" w:rsidP="00683DA2">
      <w:pPr>
        <w:spacing w:after="0" w:line="240" w:lineRule="auto"/>
      </w:pPr>
      <w:r>
        <w:separator/>
      </w:r>
    </w:p>
  </w:footnote>
  <w:footnote w:type="continuationSeparator" w:id="0">
    <w:p w14:paraId="21C69500" w14:textId="77777777" w:rsidR="00A44488" w:rsidRDefault="00A44488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19D0F" w14:textId="6A70AA1B" w:rsidR="00F75C1A" w:rsidRPr="005B5223" w:rsidRDefault="0030346A" w:rsidP="0030346A">
    <w:pPr>
      <w:pStyle w:val="Header"/>
      <w:jc w:val="right"/>
      <w:rPr>
        <w:sz w:val="18"/>
        <w:szCs w:val="20"/>
      </w:rPr>
    </w:pPr>
    <w:r w:rsidRPr="005B5223">
      <w:rPr>
        <w:noProof/>
        <w:sz w:val="18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558AF0EE">
              <wp:simplePos x="0" y="0"/>
              <wp:positionH relativeFrom="column">
                <wp:posOffset>499827</wp:posOffset>
              </wp:positionH>
              <wp:positionV relativeFrom="paragraph">
                <wp:posOffset>360956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821852" id="Rectangle 2" o:spid="_x0000_s1026" style="position:absolute;margin-left:39.35pt;margin-top:28.4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31B442DD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KnowIT Questions –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GCSE Physics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–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6B6E06" w:rsidRPr="006B6E06">
      <w:rPr>
        <w:b/>
        <w:bCs/>
        <w:noProof/>
        <w:color w:val="F4B083" w:themeColor="accent2" w:themeTint="99"/>
        <w:sz w:val="28"/>
        <w:szCs w:val="32"/>
      </w:rPr>
      <w:t>Forces and their effects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07FC9"/>
    <w:multiLevelType w:val="hybridMultilevel"/>
    <w:tmpl w:val="1F7656FC"/>
    <w:lvl w:ilvl="0" w:tplc="613A68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8CE9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F841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B84D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0C38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A00A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9CE5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B8B8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14BA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1E0B"/>
    <w:multiLevelType w:val="hybridMultilevel"/>
    <w:tmpl w:val="DA50D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166C36"/>
    <w:multiLevelType w:val="hybridMultilevel"/>
    <w:tmpl w:val="4DAE7848"/>
    <w:lvl w:ilvl="0" w:tplc="FEC691F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7C3E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C06A9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D0601F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90940F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4608A0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E5C00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21238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ECC52F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26687"/>
    <w:multiLevelType w:val="hybridMultilevel"/>
    <w:tmpl w:val="4A76ECBA"/>
    <w:lvl w:ilvl="0" w:tplc="47EED8F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1212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BCB7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1A5A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0FA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80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1894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84CA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EA55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02A97"/>
    <w:multiLevelType w:val="hybridMultilevel"/>
    <w:tmpl w:val="9E387348"/>
    <w:lvl w:ilvl="0" w:tplc="BA643B3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BF4CE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6C49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96BF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983C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099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816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B4D3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B65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8169A"/>
    <w:multiLevelType w:val="hybridMultilevel"/>
    <w:tmpl w:val="6C403732"/>
    <w:lvl w:ilvl="0" w:tplc="E376DC5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2852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D43A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DE27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E64E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5A6B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10F5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CCA6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3E1E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F726A"/>
    <w:multiLevelType w:val="hybridMultilevel"/>
    <w:tmpl w:val="13CE3C42"/>
    <w:lvl w:ilvl="0" w:tplc="08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1546E2D"/>
    <w:multiLevelType w:val="hybridMultilevel"/>
    <w:tmpl w:val="0B086FBC"/>
    <w:lvl w:ilvl="0" w:tplc="0BBEBA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6A42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5077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1264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50FD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DA83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9210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22A2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0882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A4C84"/>
    <w:multiLevelType w:val="hybridMultilevel"/>
    <w:tmpl w:val="0CF219C0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62CCE"/>
    <w:multiLevelType w:val="hybridMultilevel"/>
    <w:tmpl w:val="285465D8"/>
    <w:lvl w:ilvl="0" w:tplc="BA643B3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D6C49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96BF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983C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099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816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B4D3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B65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763212"/>
    <w:multiLevelType w:val="hybridMultilevel"/>
    <w:tmpl w:val="24CE7DBA"/>
    <w:lvl w:ilvl="0" w:tplc="B62E8672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E49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045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7E46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16A5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327D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DA2B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98EF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306C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7E6097"/>
    <w:multiLevelType w:val="hybridMultilevel"/>
    <w:tmpl w:val="A5A093CC"/>
    <w:lvl w:ilvl="0" w:tplc="48E27A1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6437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5AB8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868F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58C4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604A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DADD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7A8A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B415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F664D5"/>
    <w:multiLevelType w:val="hybridMultilevel"/>
    <w:tmpl w:val="4D7AD5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FD7DF6"/>
    <w:multiLevelType w:val="hybridMultilevel"/>
    <w:tmpl w:val="1BB2C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7456E"/>
    <w:multiLevelType w:val="hybridMultilevel"/>
    <w:tmpl w:val="827657B4"/>
    <w:lvl w:ilvl="0" w:tplc="2F0C52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945D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F289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0208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2447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F017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4041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E67C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38BF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7D54FF"/>
    <w:multiLevelType w:val="hybridMultilevel"/>
    <w:tmpl w:val="1EAE4EC0"/>
    <w:lvl w:ilvl="0" w:tplc="86D66088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3035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AE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D056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DAD1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B843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DE2D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CAF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10AA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22438"/>
    <w:multiLevelType w:val="hybridMultilevel"/>
    <w:tmpl w:val="617C5480"/>
    <w:lvl w:ilvl="0" w:tplc="BA643B3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9520B7"/>
    <w:multiLevelType w:val="hybridMultilevel"/>
    <w:tmpl w:val="71CC21A4"/>
    <w:lvl w:ilvl="0" w:tplc="2B6C49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C07E37"/>
    <w:multiLevelType w:val="hybridMultilevel"/>
    <w:tmpl w:val="D1228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30B72"/>
    <w:multiLevelType w:val="hybridMultilevel"/>
    <w:tmpl w:val="698ED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D4536"/>
    <w:multiLevelType w:val="hybridMultilevel"/>
    <w:tmpl w:val="67A46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DB25B5"/>
    <w:multiLevelType w:val="hybridMultilevel"/>
    <w:tmpl w:val="1FFEBB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EB3195"/>
    <w:multiLevelType w:val="hybridMultilevel"/>
    <w:tmpl w:val="0EC4EF8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6718783E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B96BF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983C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9099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7816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B4D3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B65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FC4237"/>
    <w:multiLevelType w:val="hybridMultilevel"/>
    <w:tmpl w:val="14B26036"/>
    <w:lvl w:ilvl="0" w:tplc="4A8E96F6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B277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18B7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C267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C066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DC47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3032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7A3C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6AE0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D0722A"/>
    <w:multiLevelType w:val="hybridMultilevel"/>
    <w:tmpl w:val="DAC088CA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1E0F33"/>
    <w:multiLevelType w:val="multilevel"/>
    <w:tmpl w:val="91CE34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BA51BB"/>
    <w:multiLevelType w:val="hybridMultilevel"/>
    <w:tmpl w:val="77D47386"/>
    <w:lvl w:ilvl="0" w:tplc="66703D86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9E2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60F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587F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D8DD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10DB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5E9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68EF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FAE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FC0C5E"/>
    <w:multiLevelType w:val="hybridMultilevel"/>
    <w:tmpl w:val="37644100"/>
    <w:lvl w:ilvl="0" w:tplc="1688BA2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5045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040F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5431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38A9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244C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2263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7C06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5852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7F0416"/>
    <w:multiLevelType w:val="hybridMultilevel"/>
    <w:tmpl w:val="BAAE57F0"/>
    <w:lvl w:ilvl="0" w:tplc="E8D23DA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38B4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48C3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F86B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165A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5C59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0865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8C8E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0C45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AA76A4"/>
    <w:multiLevelType w:val="hybridMultilevel"/>
    <w:tmpl w:val="9DF6775E"/>
    <w:lvl w:ilvl="0" w:tplc="F57E998C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7C8B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05E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5041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9CD5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4661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226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12DE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048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29691F"/>
    <w:multiLevelType w:val="hybridMultilevel"/>
    <w:tmpl w:val="28C8CDEE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521180"/>
    <w:multiLevelType w:val="hybridMultilevel"/>
    <w:tmpl w:val="3E8860AC"/>
    <w:lvl w:ilvl="0" w:tplc="4086CC98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641D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6498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360A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A28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3420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7A22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B20E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40BF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E122F0"/>
    <w:multiLevelType w:val="hybridMultilevel"/>
    <w:tmpl w:val="F0E05288"/>
    <w:lvl w:ilvl="0" w:tplc="80AA64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A243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5C52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524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6C9B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52A9B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9AC0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10D3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066C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A926BE"/>
    <w:multiLevelType w:val="hybridMultilevel"/>
    <w:tmpl w:val="1FFEBB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26E09E8"/>
    <w:multiLevelType w:val="hybridMultilevel"/>
    <w:tmpl w:val="96E4116A"/>
    <w:lvl w:ilvl="0" w:tplc="8F563844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F868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9CF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8AFD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21D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B2EB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8A1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3AD6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0CCC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6C13F8"/>
    <w:multiLevelType w:val="hybridMultilevel"/>
    <w:tmpl w:val="737E21DE"/>
    <w:lvl w:ilvl="0" w:tplc="8FECCC9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78C7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480C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180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560D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586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8AAF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EED7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9E1A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B2016C"/>
    <w:multiLevelType w:val="hybridMultilevel"/>
    <w:tmpl w:val="8584A122"/>
    <w:lvl w:ilvl="0" w:tplc="3BF214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2CB2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0C95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4EA3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CEAD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36B9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3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BC0A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1836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2B259A"/>
    <w:multiLevelType w:val="hybridMultilevel"/>
    <w:tmpl w:val="573887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CF56E2D"/>
    <w:multiLevelType w:val="hybridMultilevel"/>
    <w:tmpl w:val="0212C6BE"/>
    <w:lvl w:ilvl="0" w:tplc="42AE817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10673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82854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EC262F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BA029C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76EA6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2F43F9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452E35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DF0F6B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420515"/>
    <w:multiLevelType w:val="hybridMultilevel"/>
    <w:tmpl w:val="2F0AE8D2"/>
    <w:lvl w:ilvl="0" w:tplc="4542422A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A817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04B5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00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A86F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4CCC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02C7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9000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CEF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B64B19"/>
    <w:multiLevelType w:val="hybridMultilevel"/>
    <w:tmpl w:val="AD926B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20C20F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8EA5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66BF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C207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D4A2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6226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9C70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083D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A77DF6"/>
    <w:multiLevelType w:val="hybridMultilevel"/>
    <w:tmpl w:val="573887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3C25B6C"/>
    <w:multiLevelType w:val="hybridMultilevel"/>
    <w:tmpl w:val="2F78890C"/>
    <w:lvl w:ilvl="0" w:tplc="FE280C5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9B67B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3CA8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B98D1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2C14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A4AE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58C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F070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16ECA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43275B"/>
    <w:multiLevelType w:val="hybridMultilevel"/>
    <w:tmpl w:val="30AEC8BA"/>
    <w:lvl w:ilvl="0" w:tplc="27AA2E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2C0B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008A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F8D0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6418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EC94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40D0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DE7D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5634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49377F"/>
    <w:multiLevelType w:val="hybridMultilevel"/>
    <w:tmpl w:val="5F12B3B0"/>
    <w:lvl w:ilvl="0" w:tplc="DE005A8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381E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F6D8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5E24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B813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C4A3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D4AE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BEE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1057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630795"/>
    <w:multiLevelType w:val="hybridMultilevel"/>
    <w:tmpl w:val="A13AE0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28E7B04"/>
    <w:multiLevelType w:val="hybridMultilevel"/>
    <w:tmpl w:val="26C01D9A"/>
    <w:lvl w:ilvl="0" w:tplc="DF0C85C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AA01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7C20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A10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4494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1278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0AE8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A206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B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066DA4"/>
    <w:multiLevelType w:val="hybridMultilevel"/>
    <w:tmpl w:val="73585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C326E5"/>
    <w:multiLevelType w:val="hybridMultilevel"/>
    <w:tmpl w:val="6FF46AB8"/>
    <w:lvl w:ilvl="0" w:tplc="FCEC7D7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B0FBE4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446A44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B6FC835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7C6AC5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EE7A6D3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8DECFBD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4489366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89E61BC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7A7523AF"/>
    <w:multiLevelType w:val="hybridMultilevel"/>
    <w:tmpl w:val="40DCB9D0"/>
    <w:lvl w:ilvl="0" w:tplc="E3E68DB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0622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EC51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9E86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E007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FE7F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7C9C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F2ED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A49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4"/>
  </w:num>
  <w:num w:numId="3">
    <w:abstractNumId w:val="15"/>
  </w:num>
  <w:num w:numId="4">
    <w:abstractNumId w:val="10"/>
  </w:num>
  <w:num w:numId="5">
    <w:abstractNumId w:val="31"/>
  </w:num>
  <w:num w:numId="6">
    <w:abstractNumId w:val="40"/>
  </w:num>
  <w:num w:numId="7">
    <w:abstractNumId w:val="43"/>
  </w:num>
  <w:num w:numId="8">
    <w:abstractNumId w:val="17"/>
  </w:num>
  <w:num w:numId="9">
    <w:abstractNumId w:val="46"/>
  </w:num>
  <w:num w:numId="10">
    <w:abstractNumId w:val="26"/>
  </w:num>
  <w:num w:numId="11">
    <w:abstractNumId w:val="25"/>
  </w:num>
  <w:num w:numId="12">
    <w:abstractNumId w:val="29"/>
  </w:num>
  <w:num w:numId="13">
    <w:abstractNumId w:val="48"/>
  </w:num>
  <w:num w:numId="14">
    <w:abstractNumId w:val="24"/>
  </w:num>
  <w:num w:numId="15">
    <w:abstractNumId w:val="30"/>
  </w:num>
  <w:num w:numId="16">
    <w:abstractNumId w:val="0"/>
  </w:num>
  <w:num w:numId="17">
    <w:abstractNumId w:val="8"/>
  </w:num>
  <w:num w:numId="18">
    <w:abstractNumId w:val="45"/>
  </w:num>
  <w:num w:numId="19">
    <w:abstractNumId w:val="13"/>
  </w:num>
  <w:num w:numId="20">
    <w:abstractNumId w:val="37"/>
  </w:num>
  <w:num w:numId="21">
    <w:abstractNumId w:val="19"/>
  </w:num>
  <w:num w:numId="22">
    <w:abstractNumId w:val="7"/>
  </w:num>
  <w:num w:numId="23">
    <w:abstractNumId w:val="41"/>
  </w:num>
  <w:num w:numId="24">
    <w:abstractNumId w:val="3"/>
  </w:num>
  <w:num w:numId="25">
    <w:abstractNumId w:val="36"/>
  </w:num>
  <w:num w:numId="26">
    <w:abstractNumId w:val="11"/>
  </w:num>
  <w:num w:numId="27">
    <w:abstractNumId w:val="20"/>
  </w:num>
  <w:num w:numId="28">
    <w:abstractNumId w:val="32"/>
  </w:num>
  <w:num w:numId="29">
    <w:abstractNumId w:val="44"/>
  </w:num>
  <w:num w:numId="30">
    <w:abstractNumId w:val="4"/>
  </w:num>
  <w:num w:numId="31">
    <w:abstractNumId w:val="49"/>
  </w:num>
  <w:num w:numId="32">
    <w:abstractNumId w:val="27"/>
  </w:num>
  <w:num w:numId="33">
    <w:abstractNumId w:val="16"/>
  </w:num>
  <w:num w:numId="34">
    <w:abstractNumId w:val="9"/>
  </w:num>
  <w:num w:numId="35">
    <w:abstractNumId w:val="22"/>
  </w:num>
  <w:num w:numId="36">
    <w:abstractNumId w:val="6"/>
  </w:num>
  <w:num w:numId="37">
    <w:abstractNumId w:val="12"/>
  </w:num>
  <w:num w:numId="38">
    <w:abstractNumId w:val="18"/>
  </w:num>
  <w:num w:numId="39">
    <w:abstractNumId w:val="38"/>
  </w:num>
  <w:num w:numId="40">
    <w:abstractNumId w:val="2"/>
  </w:num>
  <w:num w:numId="41">
    <w:abstractNumId w:val="33"/>
  </w:num>
  <w:num w:numId="42">
    <w:abstractNumId w:val="47"/>
  </w:num>
  <w:num w:numId="43">
    <w:abstractNumId w:val="39"/>
  </w:num>
  <w:num w:numId="44">
    <w:abstractNumId w:val="14"/>
  </w:num>
  <w:num w:numId="45">
    <w:abstractNumId w:val="42"/>
  </w:num>
  <w:num w:numId="46">
    <w:abstractNumId w:val="21"/>
  </w:num>
  <w:num w:numId="47">
    <w:abstractNumId w:val="5"/>
  </w:num>
  <w:num w:numId="48">
    <w:abstractNumId w:val="35"/>
  </w:num>
  <w:num w:numId="49">
    <w:abstractNumId w:val="28"/>
  </w:num>
  <w:num w:numId="50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32E40"/>
    <w:rsid w:val="00055752"/>
    <w:rsid w:val="000743AA"/>
    <w:rsid w:val="0008311B"/>
    <w:rsid w:val="000B783D"/>
    <w:rsid w:val="000C108E"/>
    <w:rsid w:val="000C483C"/>
    <w:rsid w:val="000C4FEF"/>
    <w:rsid w:val="000C73D7"/>
    <w:rsid w:val="000D3871"/>
    <w:rsid w:val="000E3176"/>
    <w:rsid w:val="000F385C"/>
    <w:rsid w:val="00103476"/>
    <w:rsid w:val="00116026"/>
    <w:rsid w:val="00116B56"/>
    <w:rsid w:val="0012097A"/>
    <w:rsid w:val="00121415"/>
    <w:rsid w:val="00137692"/>
    <w:rsid w:val="00147D1E"/>
    <w:rsid w:val="00154530"/>
    <w:rsid w:val="0015632D"/>
    <w:rsid w:val="00177612"/>
    <w:rsid w:val="0018541A"/>
    <w:rsid w:val="0018679B"/>
    <w:rsid w:val="001871FA"/>
    <w:rsid w:val="001A3D1C"/>
    <w:rsid w:val="001C183D"/>
    <w:rsid w:val="001C47DF"/>
    <w:rsid w:val="001C6AA9"/>
    <w:rsid w:val="001D06C1"/>
    <w:rsid w:val="001E7C4B"/>
    <w:rsid w:val="001F0F52"/>
    <w:rsid w:val="0020308E"/>
    <w:rsid w:val="0021214C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B3ACC"/>
    <w:rsid w:val="002C2404"/>
    <w:rsid w:val="002C4FE4"/>
    <w:rsid w:val="002E101B"/>
    <w:rsid w:val="002E61D8"/>
    <w:rsid w:val="002E7322"/>
    <w:rsid w:val="002E7F31"/>
    <w:rsid w:val="003007F2"/>
    <w:rsid w:val="0030346A"/>
    <w:rsid w:val="00314064"/>
    <w:rsid w:val="00321AB9"/>
    <w:rsid w:val="0035363E"/>
    <w:rsid w:val="003579C4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3A5B"/>
    <w:rsid w:val="00466A1A"/>
    <w:rsid w:val="00473F18"/>
    <w:rsid w:val="004853C8"/>
    <w:rsid w:val="00487BD9"/>
    <w:rsid w:val="004917E7"/>
    <w:rsid w:val="004A46DE"/>
    <w:rsid w:val="004B392F"/>
    <w:rsid w:val="004C60D1"/>
    <w:rsid w:val="004D01F2"/>
    <w:rsid w:val="004D5AAC"/>
    <w:rsid w:val="004F60E7"/>
    <w:rsid w:val="005133FE"/>
    <w:rsid w:val="005158FD"/>
    <w:rsid w:val="005406F9"/>
    <w:rsid w:val="00547C36"/>
    <w:rsid w:val="005504AB"/>
    <w:rsid w:val="00553572"/>
    <w:rsid w:val="00566B0F"/>
    <w:rsid w:val="005741A2"/>
    <w:rsid w:val="005941E7"/>
    <w:rsid w:val="005B3A54"/>
    <w:rsid w:val="005B5223"/>
    <w:rsid w:val="005B66A5"/>
    <w:rsid w:val="005D5778"/>
    <w:rsid w:val="006077C8"/>
    <w:rsid w:val="00615C91"/>
    <w:rsid w:val="00620D12"/>
    <w:rsid w:val="00625D23"/>
    <w:rsid w:val="00630920"/>
    <w:rsid w:val="006433CE"/>
    <w:rsid w:val="006623EE"/>
    <w:rsid w:val="00666216"/>
    <w:rsid w:val="00683DA2"/>
    <w:rsid w:val="006B1679"/>
    <w:rsid w:val="006B6E06"/>
    <w:rsid w:val="006C2D9B"/>
    <w:rsid w:val="006C779C"/>
    <w:rsid w:val="006D38A6"/>
    <w:rsid w:val="006E4A80"/>
    <w:rsid w:val="00701471"/>
    <w:rsid w:val="007178F1"/>
    <w:rsid w:val="00720DB3"/>
    <w:rsid w:val="007217F6"/>
    <w:rsid w:val="00725878"/>
    <w:rsid w:val="007419C9"/>
    <w:rsid w:val="007740A3"/>
    <w:rsid w:val="007754D5"/>
    <w:rsid w:val="00786F7A"/>
    <w:rsid w:val="007A38D3"/>
    <w:rsid w:val="007B44E3"/>
    <w:rsid w:val="007C3246"/>
    <w:rsid w:val="007D4536"/>
    <w:rsid w:val="007F1BC7"/>
    <w:rsid w:val="00811233"/>
    <w:rsid w:val="00814E34"/>
    <w:rsid w:val="008311C9"/>
    <w:rsid w:val="00861D7A"/>
    <w:rsid w:val="00864776"/>
    <w:rsid w:val="00887128"/>
    <w:rsid w:val="008A281B"/>
    <w:rsid w:val="008A3DE7"/>
    <w:rsid w:val="008A41CA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A04163"/>
    <w:rsid w:val="00A04F9D"/>
    <w:rsid w:val="00A41532"/>
    <w:rsid w:val="00A44488"/>
    <w:rsid w:val="00A56859"/>
    <w:rsid w:val="00A56C5C"/>
    <w:rsid w:val="00A64546"/>
    <w:rsid w:val="00A8468F"/>
    <w:rsid w:val="00A94D0D"/>
    <w:rsid w:val="00AA74F8"/>
    <w:rsid w:val="00AB6E2F"/>
    <w:rsid w:val="00AC6A2B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6AAE"/>
    <w:rsid w:val="00B8058A"/>
    <w:rsid w:val="00B855A3"/>
    <w:rsid w:val="00BA1AC1"/>
    <w:rsid w:val="00BA4C3C"/>
    <w:rsid w:val="00BA7436"/>
    <w:rsid w:val="00BB10D7"/>
    <w:rsid w:val="00BC3B4E"/>
    <w:rsid w:val="00BC481B"/>
    <w:rsid w:val="00BF0D1D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36038"/>
    <w:rsid w:val="00F42242"/>
    <w:rsid w:val="00F516F1"/>
    <w:rsid w:val="00F53BD4"/>
    <w:rsid w:val="00F72A01"/>
    <w:rsid w:val="00F741B2"/>
    <w:rsid w:val="00F75C1A"/>
    <w:rsid w:val="00F90980"/>
    <w:rsid w:val="00FC1133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0D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BF0D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46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19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90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69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7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5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2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3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039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49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7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0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25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69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8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3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8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96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85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3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2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5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1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8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8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8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6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01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7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4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0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4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2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0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4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5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0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2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3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02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1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00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3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5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tif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6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2017-09-13T10:16:00Z</cp:lastPrinted>
  <dcterms:created xsi:type="dcterms:W3CDTF">2018-08-28T10:22:00Z</dcterms:created>
  <dcterms:modified xsi:type="dcterms:W3CDTF">2018-08-28T10:30:00Z</dcterms:modified>
</cp:coreProperties>
</file>