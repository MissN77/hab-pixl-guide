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CFD89" w14:textId="7D6B6CB0" w:rsidR="00647032" w:rsidRPr="0025728E" w:rsidRDefault="002611ED" w:rsidP="0025728E">
      <w:pPr>
        <w:spacing w:after="0" w:line="360" w:lineRule="auto"/>
        <w:ind w:left="720" w:hanging="360"/>
      </w:pPr>
      <w:r>
        <w:rPr>
          <w:b/>
        </w:rPr>
        <w:t>Part 1</w:t>
      </w:r>
    </w:p>
    <w:p w14:paraId="63F2B1DC" w14:textId="77777777" w:rsidR="00F5355A" w:rsidRPr="00BF7A2F" w:rsidRDefault="00F5355A" w:rsidP="00F5355A">
      <w:pPr>
        <w:spacing w:line="360" w:lineRule="auto"/>
        <w:ind w:firstLine="426"/>
        <w:contextualSpacing/>
        <w:rPr>
          <w:color w:val="000000" w:themeColor="text1"/>
        </w:rPr>
      </w:pPr>
      <w:r w:rsidRPr="00BF7A2F">
        <w:rPr>
          <w:color w:val="000000" w:themeColor="text1"/>
        </w:rPr>
        <w:t>1</w:t>
      </w:r>
      <w:r>
        <w:rPr>
          <w:color w:val="000000" w:themeColor="text1"/>
        </w:rPr>
        <w:t xml:space="preserve">.  </w:t>
      </w:r>
      <w:r w:rsidRPr="00BF7A2F">
        <w:rPr>
          <w:color w:val="000000" w:themeColor="text1"/>
        </w:rPr>
        <w:t xml:space="preserve">Quantities that we measure can be grouped into scalars and vectors.   </w:t>
      </w:r>
    </w:p>
    <w:p w14:paraId="1FC46C9B" w14:textId="0DC9B977" w:rsidR="007F4E49" w:rsidRDefault="00F5355A" w:rsidP="00730DD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</w:t>
      </w:r>
      <w:r w:rsidRPr="00BF7A2F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scalars and vectors. (2)</w:t>
      </w:r>
    </w:p>
    <w:p w14:paraId="459B441F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09135CC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28B3B68" w14:textId="7F0C17E5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b.  </w:t>
      </w:r>
      <w:r w:rsidRPr="00BF7A2F">
        <w:rPr>
          <w:rFonts w:cstheme="minorHAnsi"/>
        </w:rPr>
        <w:t>Complete the table by putting the following quantities in the correct place. (2)</w:t>
      </w:r>
    </w:p>
    <w:p w14:paraId="3272AA2C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ADBB03" wp14:editId="75EC4F8F">
                <wp:simplePos x="0" y="0"/>
                <wp:positionH relativeFrom="column">
                  <wp:posOffset>487680</wp:posOffset>
                </wp:positionH>
                <wp:positionV relativeFrom="paragraph">
                  <wp:posOffset>54610</wp:posOffset>
                </wp:positionV>
                <wp:extent cx="5915025" cy="342900"/>
                <wp:effectExtent l="0" t="0" r="28575" b="1905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429BD" w14:textId="77777777" w:rsidR="00F5355A" w:rsidRPr="00DF33D6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F33D6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Acceleration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Mass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Speed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Time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ADBB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8.4pt;margin-top:4.3pt;width:465.75pt;height:27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" filled="f" strokecolor="#1f3763 [1604]" strokeweight="1.5pt">
                <v:textbox>
                  <w:txbxContent>
                    <w:p w14:paraId="3F5429BD" w14:textId="77777777" w:rsidR="00F5355A" w:rsidRPr="00DF33D6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DF33D6">
                        <w:rPr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Acceleration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Mass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Speed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Time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>Displacement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F725F6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</w:p>
    <w:tbl>
      <w:tblPr>
        <w:tblStyle w:val="TableGrid"/>
        <w:tblW w:w="9317" w:type="dxa"/>
        <w:tblInd w:w="7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01"/>
        <w:gridCol w:w="4916"/>
      </w:tblGrid>
      <w:tr w:rsidR="00F5355A" w:rsidRPr="00BF7A2F" w14:paraId="31B21DB8" w14:textId="77777777" w:rsidTr="0017018F">
        <w:tc>
          <w:tcPr>
            <w:tcW w:w="4401" w:type="dxa"/>
          </w:tcPr>
          <w:p w14:paraId="6B784640" w14:textId="77777777" w:rsidR="00F5355A" w:rsidRPr="00BF7A2F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Scalar Quantities</w:t>
            </w:r>
          </w:p>
        </w:tc>
        <w:tc>
          <w:tcPr>
            <w:tcW w:w="4916" w:type="dxa"/>
          </w:tcPr>
          <w:p w14:paraId="002BF712" w14:textId="77777777" w:rsidR="00F5355A" w:rsidRPr="00BF7A2F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Vector Quantities</w:t>
            </w:r>
          </w:p>
        </w:tc>
      </w:tr>
      <w:tr w:rsidR="00F5355A" w:rsidRPr="00BF7A2F" w14:paraId="4FC91EED" w14:textId="77777777" w:rsidTr="0017018F">
        <w:tc>
          <w:tcPr>
            <w:tcW w:w="4401" w:type="dxa"/>
          </w:tcPr>
          <w:p w14:paraId="192AEDD2" w14:textId="66991F59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1EF24837" w14:textId="4125EA45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F5355A" w:rsidRPr="00BF7A2F" w14:paraId="693001D6" w14:textId="77777777" w:rsidTr="0017018F">
        <w:tc>
          <w:tcPr>
            <w:tcW w:w="4401" w:type="dxa"/>
          </w:tcPr>
          <w:p w14:paraId="71B445BB" w14:textId="1400D792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2BE41CC2" w14:textId="1B5481B6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F5355A" w:rsidRPr="00BF7A2F" w14:paraId="7072006D" w14:textId="77777777" w:rsidTr="0017018F">
        <w:tc>
          <w:tcPr>
            <w:tcW w:w="4401" w:type="dxa"/>
          </w:tcPr>
          <w:p w14:paraId="71C353E5" w14:textId="7F5AB535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6D765A45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60873D12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rPr>
          <w:rFonts w:cstheme="minorHAnsi"/>
        </w:rPr>
      </w:pPr>
    </w:p>
    <w:p w14:paraId="461E9226" w14:textId="78DF718E" w:rsidR="007F4E49" w:rsidRDefault="00F5355A" w:rsidP="00F5355A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E025CE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speed and velocity. (2)</w:t>
      </w:r>
    </w:p>
    <w:p w14:paraId="7D153E50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3048C7B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26D867F" w14:textId="3B8E1F0F" w:rsidR="00F5355A" w:rsidRPr="00BF7A2F" w:rsidRDefault="007F4E49" w:rsidP="007F4E49">
      <w:pPr>
        <w:spacing w:after="200" w:line="276" w:lineRule="auto"/>
        <w:ind w:left="720"/>
        <w:rPr>
          <w:rFonts w:cstheme="minorHAnsi"/>
          <w:color w:val="00B050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  <w:r w:rsidR="00F5355A">
        <w:rPr>
          <w:rFonts w:cstheme="minorHAnsi"/>
          <w:b/>
        </w:rPr>
        <w:t xml:space="preserve">     </w:t>
      </w:r>
    </w:p>
    <w:p w14:paraId="2ECD882F" w14:textId="77777777" w:rsidR="00F5355A" w:rsidRDefault="00F5355A" w:rsidP="00F5355A">
      <w:pPr>
        <w:tabs>
          <w:tab w:val="left" w:pos="567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E025CE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Explain how a car moving around a traffic island at a steady speed of 20 mph is </w:t>
      </w:r>
      <w:r>
        <w:rPr>
          <w:rFonts w:cstheme="minorHAnsi"/>
        </w:rPr>
        <w:t>c</w:t>
      </w:r>
      <w:r w:rsidRPr="00BF7A2F">
        <w:rPr>
          <w:rFonts w:cstheme="minorHAnsi"/>
        </w:rPr>
        <w:t xml:space="preserve">onstantly accelerating. </w:t>
      </w:r>
    </w:p>
    <w:p w14:paraId="7A22C4CB" w14:textId="564A5C96" w:rsidR="0025728E" w:rsidRDefault="00F5355A" w:rsidP="00730DD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             </w:t>
      </w:r>
      <w:r w:rsidRPr="00BF7A2F">
        <w:rPr>
          <w:rFonts w:cstheme="minorHAnsi"/>
        </w:rPr>
        <w:t>(3)</w:t>
      </w:r>
    </w:p>
    <w:p w14:paraId="02A94C8B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3EA19EF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6F1AA76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0D51D0C" w14:textId="7045243A" w:rsidR="007F4E49" w:rsidRDefault="00B83002" w:rsidP="00B83002">
      <w:pPr>
        <w:ind w:firstLine="426"/>
        <w:rPr>
          <w:rFonts w:cstheme="minorHAnsi"/>
          <w:b/>
        </w:rPr>
      </w:pPr>
      <w:r>
        <w:t xml:space="preserve">2. </w:t>
      </w:r>
      <w:r w:rsidRPr="00FF520E">
        <w:t>a</w:t>
      </w:r>
      <w:r>
        <w:t xml:space="preserve">. </w:t>
      </w:r>
      <w:r w:rsidRPr="00BF7A2F">
        <w:t>Describe the difference between distance and displacement. (2)</w:t>
      </w:r>
      <w:r w:rsidRPr="00FF520E">
        <w:rPr>
          <w:rFonts w:cstheme="minorHAnsi"/>
          <w:b/>
        </w:rPr>
        <w:tab/>
      </w:r>
    </w:p>
    <w:p w14:paraId="4679009E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B1979E7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B6657DB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5D6A2D0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</w:t>
      </w:r>
      <w:r w:rsidRPr="00FF520E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</w:t>
      </w:r>
      <w:r>
        <w:rPr>
          <w:rFonts w:cstheme="minorHAnsi"/>
        </w:rPr>
        <w:t>n athlete</w:t>
      </w:r>
      <w:r w:rsidRPr="00BF7A2F">
        <w:rPr>
          <w:rFonts w:cstheme="minorHAnsi"/>
        </w:rPr>
        <w:t xml:space="preserve"> runs around an oval shaped running track.  The track is 400 m in length.</w:t>
      </w:r>
    </w:p>
    <w:p w14:paraId="2630F5CF" w14:textId="77777777" w:rsidR="00B83002" w:rsidRPr="00BF7A2F" w:rsidRDefault="00B83002" w:rsidP="00B83002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BF7A2F">
        <w:rPr>
          <w:rFonts w:cstheme="minorHAnsi"/>
        </w:rPr>
        <w:t xml:space="preserve">The </w:t>
      </w:r>
      <w:r>
        <w:rPr>
          <w:rFonts w:cstheme="minorHAnsi"/>
        </w:rPr>
        <w:t xml:space="preserve">athlete </w:t>
      </w:r>
      <w:r w:rsidRPr="00BF7A2F">
        <w:rPr>
          <w:rFonts w:cstheme="minorHAnsi"/>
        </w:rPr>
        <w:t>runs around the track four times.</w:t>
      </w:r>
    </w:p>
    <w:p w14:paraId="3F52BD6C" w14:textId="278BC3B3" w:rsidR="00B83002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    </w:t>
      </w:r>
      <w:r w:rsidRPr="00FF520E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distance travelled by the</w:t>
      </w:r>
      <w:r>
        <w:rPr>
          <w:rFonts w:cstheme="minorHAnsi"/>
        </w:rPr>
        <w:t xml:space="preserve"> athlete</w:t>
      </w:r>
      <w:r w:rsidRPr="00BF7A2F">
        <w:rPr>
          <w:rFonts w:cstheme="minorHAnsi"/>
        </w:rPr>
        <w:t>. (1)</w:t>
      </w:r>
    </w:p>
    <w:p w14:paraId="14B02EE0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603057E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E58AE1D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lastRenderedPageBreak/>
        <w:t xml:space="preserve">        ii) </w:t>
      </w:r>
      <w:r w:rsidRPr="00BF7A2F">
        <w:rPr>
          <w:rFonts w:cstheme="minorHAnsi"/>
        </w:rPr>
        <w:t>State the displacement of the runner at the end of the four loops of the track. Explain your answer. (2)</w:t>
      </w:r>
    </w:p>
    <w:p w14:paraId="7CF67C80" w14:textId="4F81CF6E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133084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638EEBA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674B70" w14:textId="03EAC9BE" w:rsidR="00B83002" w:rsidRDefault="00B83002" w:rsidP="00730DDF">
      <w:pPr>
        <w:ind w:firstLine="426"/>
        <w:rPr>
          <w:rFonts w:cstheme="minorHAnsi"/>
        </w:rPr>
      </w:pPr>
      <w:r>
        <w:rPr>
          <w:rFonts w:cstheme="minorHAnsi"/>
        </w:rPr>
        <w:t xml:space="preserve">      3. </w:t>
      </w:r>
      <w:r w:rsidRPr="00FF520E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speed of a car and its velocity. (2)</w:t>
      </w:r>
    </w:p>
    <w:p w14:paraId="09B123B6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BB3BE4D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9C6009F" w14:textId="4E540ECF" w:rsidR="00B83002" w:rsidRDefault="00B83002" w:rsidP="00B83002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3. </w:t>
      </w:r>
      <w:r w:rsidRPr="00FF520E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Complete the table below by giving the typical speeds of a person when walking, running and cycling, in </w:t>
      </w:r>
    </w:p>
    <w:p w14:paraId="7C12B431" w14:textId="77777777" w:rsidR="00B83002" w:rsidRDefault="00B83002" w:rsidP="00B83002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</w:t>
      </w:r>
      <w:r w:rsidRPr="00BF7A2F">
        <w:rPr>
          <w:rFonts w:cstheme="minorHAnsi"/>
        </w:rPr>
        <w:t>m/s. (3)</w:t>
      </w:r>
    </w:p>
    <w:p w14:paraId="7497B33C" w14:textId="77777777" w:rsidR="00B83002" w:rsidRPr="00BF7A2F" w:rsidRDefault="00B83002" w:rsidP="00B83002">
      <w:pPr>
        <w:spacing w:after="0"/>
        <w:ind w:firstLine="425"/>
        <w:rPr>
          <w:rFonts w:cstheme="minorHAnsi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15"/>
        <w:gridCol w:w="5125"/>
      </w:tblGrid>
      <w:tr w:rsidR="00B83002" w:rsidRPr="00BF7A2F" w14:paraId="0386BBA0" w14:textId="77777777" w:rsidTr="0017018F">
        <w:tc>
          <w:tcPr>
            <w:tcW w:w="4415" w:type="dxa"/>
          </w:tcPr>
          <w:p w14:paraId="7AC3F350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Persons' Activity</w:t>
            </w:r>
          </w:p>
        </w:tc>
        <w:tc>
          <w:tcPr>
            <w:tcW w:w="5125" w:type="dxa"/>
          </w:tcPr>
          <w:p w14:paraId="4A5A4144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Speed in m/s</w:t>
            </w:r>
          </w:p>
        </w:tc>
      </w:tr>
      <w:tr w:rsidR="00B83002" w:rsidRPr="00BF7A2F" w14:paraId="2A280FA8" w14:textId="77777777" w:rsidTr="0017018F">
        <w:tc>
          <w:tcPr>
            <w:tcW w:w="4415" w:type="dxa"/>
          </w:tcPr>
          <w:p w14:paraId="62D8AE82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Walking</w:t>
            </w:r>
          </w:p>
        </w:tc>
        <w:tc>
          <w:tcPr>
            <w:tcW w:w="5125" w:type="dxa"/>
          </w:tcPr>
          <w:p w14:paraId="2DAB92B6" w14:textId="0167899A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B83002" w:rsidRPr="00BF7A2F" w14:paraId="150A7E38" w14:textId="77777777" w:rsidTr="0017018F">
        <w:tc>
          <w:tcPr>
            <w:tcW w:w="4415" w:type="dxa"/>
          </w:tcPr>
          <w:p w14:paraId="5DED7B11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Running</w:t>
            </w:r>
          </w:p>
        </w:tc>
        <w:tc>
          <w:tcPr>
            <w:tcW w:w="5125" w:type="dxa"/>
          </w:tcPr>
          <w:p w14:paraId="7A972F9C" w14:textId="7C16951C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B83002" w:rsidRPr="00BF7A2F" w14:paraId="20F224DA" w14:textId="77777777" w:rsidTr="0017018F">
        <w:tc>
          <w:tcPr>
            <w:tcW w:w="4415" w:type="dxa"/>
          </w:tcPr>
          <w:p w14:paraId="4E98D846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Cycling</w:t>
            </w:r>
          </w:p>
        </w:tc>
        <w:tc>
          <w:tcPr>
            <w:tcW w:w="5125" w:type="dxa"/>
          </w:tcPr>
          <w:p w14:paraId="58ADDC88" w14:textId="09634DE9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047C71B3" w14:textId="77777777" w:rsidR="00B83002" w:rsidRPr="00FF520E" w:rsidRDefault="00B83002" w:rsidP="00B83002">
      <w:pPr>
        <w:ind w:firstLine="426"/>
        <w:rPr>
          <w:rFonts w:cstheme="minorHAnsi"/>
        </w:rPr>
      </w:pPr>
    </w:p>
    <w:p w14:paraId="0CF43158" w14:textId="1148FABA" w:rsidR="00B83002" w:rsidRDefault="00B83002" w:rsidP="004E24C5">
      <w:pPr>
        <w:spacing w:after="0"/>
        <w:rPr>
          <w:rFonts w:cstheme="minorHAnsi"/>
        </w:rPr>
      </w:pPr>
      <w:r>
        <w:rPr>
          <w:rFonts w:cstheme="minorHAnsi"/>
        </w:rPr>
        <w:t xml:space="preserve">3. </w:t>
      </w:r>
      <w:r w:rsidRPr="00FF520E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Suggest </w:t>
      </w:r>
      <w:r w:rsidRPr="00BF7A2F">
        <w:rPr>
          <w:rFonts w:cstheme="minorHAnsi"/>
          <w:b/>
        </w:rPr>
        <w:t>three</w:t>
      </w:r>
      <w:r w:rsidRPr="00BF7A2F">
        <w:rPr>
          <w:rFonts w:cstheme="minorHAnsi"/>
        </w:rPr>
        <w:t xml:space="preserve"> reasons why the instantaneous speed of a cyclist would differ from the typical speed stated </w:t>
      </w:r>
      <w:r w:rsidR="004E24C5">
        <w:rPr>
          <w:rFonts w:cstheme="minorHAnsi"/>
        </w:rPr>
        <w:t>above</w:t>
      </w:r>
      <w:r w:rsidRPr="00BF7A2F">
        <w:rPr>
          <w:rFonts w:cstheme="minorHAnsi"/>
        </w:rPr>
        <w:t>. (3)</w:t>
      </w:r>
    </w:p>
    <w:p w14:paraId="37C771C9" w14:textId="77777777" w:rsidR="007F4E49" w:rsidRDefault="007F4E49" w:rsidP="004E24C5">
      <w:pPr>
        <w:spacing w:after="0"/>
        <w:rPr>
          <w:rFonts w:cstheme="minorHAnsi"/>
        </w:rPr>
      </w:pPr>
    </w:p>
    <w:p w14:paraId="5B7EA38B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4550136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AEF1D23" w14:textId="59D6D0FC" w:rsidR="004E24C5" w:rsidRP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3C6A92F" w14:textId="489ED4EC" w:rsidR="00F5355A" w:rsidRDefault="00B83002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>4</w:t>
      </w:r>
      <w:r w:rsidR="00F5355A">
        <w:rPr>
          <w:rFonts w:cstheme="minorHAnsi"/>
        </w:rPr>
        <w:t>.</w:t>
      </w:r>
      <w:r w:rsidR="00F5355A" w:rsidRPr="00BF7A2F">
        <w:rPr>
          <w:rFonts w:cstheme="minorHAnsi"/>
          <w:b/>
        </w:rPr>
        <w:tab/>
      </w:r>
      <w:r w:rsidR="00F5355A" w:rsidRPr="00BF7A2F">
        <w:rPr>
          <w:rFonts w:cstheme="minorHAnsi"/>
        </w:rPr>
        <w:t xml:space="preserve">Forces can be described as contact forces or non-contact forces. Gravity is an example of a non-contact </w:t>
      </w:r>
    </w:p>
    <w:p w14:paraId="47552799" w14:textId="77777777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</w:t>
      </w:r>
      <w:r w:rsidRPr="00BF7A2F">
        <w:rPr>
          <w:rFonts w:cstheme="minorHAnsi"/>
        </w:rPr>
        <w:t>force.</w:t>
      </w:r>
    </w:p>
    <w:p w14:paraId="28DCE2EA" w14:textId="77777777" w:rsidR="00F5355A" w:rsidRPr="00BF7A2F" w:rsidRDefault="00F5355A" w:rsidP="00F5355A">
      <w:pPr>
        <w:spacing w:line="240" w:lineRule="auto"/>
        <w:ind w:firstLine="426"/>
        <w:contextualSpacing/>
        <w:rPr>
          <w:rFonts w:cstheme="minorHAnsi"/>
        </w:rPr>
      </w:pPr>
    </w:p>
    <w:p w14:paraId="62C8D10C" w14:textId="77777777" w:rsidR="007F4E49" w:rsidRDefault="00F5355A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081599">
        <w:rPr>
          <w:rFonts w:cstheme="minorHAnsi"/>
        </w:rPr>
        <w:t xml:space="preserve">      a.</w:t>
      </w:r>
      <w:r>
        <w:rPr>
          <w:rFonts w:cstheme="minorHAnsi"/>
        </w:rPr>
        <w:t xml:space="preserve"> </w:t>
      </w:r>
      <w:r w:rsidRPr="00081599">
        <w:rPr>
          <w:rFonts w:cstheme="minorHAnsi"/>
        </w:rPr>
        <w:t>i)</w:t>
      </w:r>
      <w:r>
        <w:rPr>
          <w:rFonts w:cstheme="minorHAnsi"/>
          <w:b/>
        </w:rPr>
        <w:t xml:space="preserve">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>one</w:t>
      </w:r>
      <w:r w:rsidRPr="00BF7A2F">
        <w:rPr>
          <w:rFonts w:cstheme="minorHAnsi"/>
        </w:rPr>
        <w:t xml:space="preserve"> other example of a non-contact force. (1)</w:t>
      </w:r>
      <w:r w:rsidR="007F4E49" w:rsidRPr="007F4E49">
        <w:rPr>
          <w:rFonts w:cstheme="minorHAnsi"/>
          <w:color w:val="000000" w:themeColor="text1"/>
        </w:rPr>
        <w:t xml:space="preserve"> </w:t>
      </w:r>
    </w:p>
    <w:p w14:paraId="7FA4C019" w14:textId="7E56CB79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20B94DE" w14:textId="7BAA5313" w:rsidR="007F4E49" w:rsidRPr="00BF7A2F" w:rsidRDefault="007F4E49" w:rsidP="007F4E49">
      <w:pPr>
        <w:spacing w:after="200" w:line="276" w:lineRule="auto"/>
        <w:ind w:left="720"/>
        <w:rPr>
          <w:rFonts w:cstheme="minorHAnsi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  <w:r w:rsidRPr="00BF7A2F">
        <w:rPr>
          <w:rFonts w:cstheme="minorHAnsi"/>
        </w:rPr>
        <w:t xml:space="preserve"> </w:t>
      </w:r>
    </w:p>
    <w:p w14:paraId="74317DBC" w14:textId="5041F40A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</w:t>
      </w:r>
      <w:r w:rsidRPr="00081599">
        <w:rPr>
          <w:rFonts w:cstheme="minorHAnsi"/>
        </w:rPr>
        <w:t>ii</w:t>
      </w:r>
      <w:r>
        <w:rPr>
          <w:rFonts w:cstheme="minorHAnsi"/>
        </w:rPr>
        <w:t>)</w:t>
      </w:r>
      <w:r>
        <w:rPr>
          <w:rFonts w:cstheme="minorHAnsi"/>
          <w:b/>
        </w:rPr>
        <w:t xml:space="preserve">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>two</w:t>
      </w:r>
      <w:r w:rsidRPr="00BF7A2F">
        <w:rPr>
          <w:rFonts w:cstheme="minorHAnsi"/>
        </w:rPr>
        <w:t xml:space="preserve"> examples of contact forces. (2)</w:t>
      </w:r>
    </w:p>
    <w:p w14:paraId="549CB86B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B5BB744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8926FBD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D21A7D3" w14:textId="77777777" w:rsidR="007F4E49" w:rsidRDefault="007F4E49" w:rsidP="00F5355A">
      <w:pPr>
        <w:spacing w:line="360" w:lineRule="auto"/>
        <w:ind w:firstLine="426"/>
        <w:contextualSpacing/>
        <w:rPr>
          <w:rFonts w:cstheme="minorHAnsi"/>
        </w:rPr>
      </w:pPr>
    </w:p>
    <w:p w14:paraId="29B971CD" w14:textId="77777777" w:rsidR="007F4E49" w:rsidRDefault="007F4E49" w:rsidP="00F5355A">
      <w:pPr>
        <w:spacing w:line="360" w:lineRule="auto"/>
        <w:ind w:firstLine="426"/>
        <w:contextualSpacing/>
        <w:rPr>
          <w:rFonts w:cstheme="minorHAnsi"/>
        </w:rPr>
      </w:pPr>
    </w:p>
    <w:p w14:paraId="6B4395DF" w14:textId="77777777" w:rsidR="007F4E49" w:rsidRDefault="007F4E49" w:rsidP="00F5355A">
      <w:pPr>
        <w:spacing w:line="360" w:lineRule="auto"/>
        <w:ind w:firstLine="426"/>
        <w:contextualSpacing/>
        <w:rPr>
          <w:rFonts w:cstheme="minorHAnsi"/>
        </w:rPr>
      </w:pPr>
    </w:p>
    <w:p w14:paraId="2397D1C0" w14:textId="77777777" w:rsidR="007F4E49" w:rsidRDefault="007F4E49" w:rsidP="00F5355A">
      <w:pPr>
        <w:spacing w:line="360" w:lineRule="auto"/>
        <w:ind w:firstLine="426"/>
        <w:contextualSpacing/>
        <w:rPr>
          <w:rFonts w:cstheme="minorHAnsi"/>
        </w:rPr>
      </w:pPr>
    </w:p>
    <w:p w14:paraId="4AFA44DD" w14:textId="1AD97630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lastRenderedPageBreak/>
        <w:t xml:space="preserve">       b. </w:t>
      </w:r>
      <w:r w:rsidRPr="00BF7A2F">
        <w:rPr>
          <w:rFonts w:cstheme="minorHAnsi"/>
        </w:rPr>
        <w:t xml:space="preserve">Forces are represented as arrows in a </w:t>
      </w:r>
      <w:r w:rsidRPr="00BF7A2F">
        <w:rPr>
          <w:rFonts w:cstheme="minorHAnsi"/>
          <w:b/>
        </w:rPr>
        <w:t xml:space="preserve">free body </w:t>
      </w:r>
      <w:r w:rsidRPr="00BF7A2F">
        <w:rPr>
          <w:rFonts w:cstheme="minorHAnsi"/>
        </w:rPr>
        <w:t>diagram.</w:t>
      </w:r>
    </w:p>
    <w:p w14:paraId="7E30A048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 xml:space="preserve">A book being pushed along a table has a number of forces acting upon it.  </w:t>
      </w:r>
    </w:p>
    <w:p w14:paraId="2A81EDBB" w14:textId="62631F88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 xml:space="preserve">Draw a free body diagram on the space below to show the forces acting on a book being pushed along </w:t>
      </w:r>
    </w:p>
    <w:p w14:paraId="28E01831" w14:textId="2BC048FE" w:rsidR="00F5355A" w:rsidRDefault="00F5355A" w:rsidP="00730DD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 xml:space="preserve">a </w:t>
      </w:r>
      <w:r w:rsidRPr="00BF7A2F">
        <w:rPr>
          <w:rFonts w:cstheme="minorHAnsi"/>
          <w:b/>
        </w:rPr>
        <w:t>horizontal</w:t>
      </w:r>
      <w:r w:rsidRPr="00BF7A2F">
        <w:rPr>
          <w:rFonts w:cstheme="minorHAnsi"/>
        </w:rPr>
        <w:t xml:space="preserve"> table.</w:t>
      </w:r>
      <w:r>
        <w:rPr>
          <w:rFonts w:cstheme="minorHAnsi"/>
        </w:rPr>
        <w:t xml:space="preserve"> (4)</w:t>
      </w:r>
    </w:p>
    <w:p w14:paraId="380CC88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E29B623" wp14:editId="713D22C5">
                <wp:simplePos x="0" y="0"/>
                <wp:positionH relativeFrom="column">
                  <wp:posOffset>3025140</wp:posOffset>
                </wp:positionH>
                <wp:positionV relativeFrom="paragraph">
                  <wp:posOffset>55245</wp:posOffset>
                </wp:positionV>
                <wp:extent cx="0" cy="457200"/>
                <wp:effectExtent l="50800" t="50800" r="76200" b="254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57B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38.2pt;margin-top:4.35pt;width:0;height:36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14:paraId="5D758369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</w:p>
    <w:p w14:paraId="003F3EF8" w14:textId="78D6CC8C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6BD966" wp14:editId="31800562">
                <wp:simplePos x="0" y="0"/>
                <wp:positionH relativeFrom="column">
                  <wp:posOffset>1834515</wp:posOffset>
                </wp:positionH>
                <wp:positionV relativeFrom="paragraph">
                  <wp:posOffset>236220</wp:posOffset>
                </wp:positionV>
                <wp:extent cx="571500" cy="0"/>
                <wp:effectExtent l="25400" t="76200" r="0" b="1016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ABE92" id="Straight Arrow Connector 34" o:spid="_x0000_s1026" type="#_x0000_t32" style="position:absolute;margin-left:144.45pt;margin-top:18.6pt;width:45pt;height:0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5B4696" wp14:editId="23AFB4FF">
                <wp:simplePos x="0" y="0"/>
                <wp:positionH relativeFrom="column">
                  <wp:posOffset>2454275</wp:posOffset>
                </wp:positionH>
                <wp:positionV relativeFrom="paragraph">
                  <wp:posOffset>38735</wp:posOffset>
                </wp:positionV>
                <wp:extent cx="1143000" cy="3429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A987" id="Rectangle 35" o:spid="_x0000_s1026" style="position:absolute;margin-left:193.25pt;margin-top:3.05pt;width:90pt;height:2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" fillcolor="#00b050" strokecolor="#1f3763 [1604]" strokeweight="1pt">
                <w10:wrap type="through"/>
              </v:rect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BF5F93" wp14:editId="16C24214">
                <wp:simplePos x="0" y="0"/>
                <wp:positionH relativeFrom="column">
                  <wp:posOffset>3672840</wp:posOffset>
                </wp:positionH>
                <wp:positionV relativeFrom="paragraph">
                  <wp:posOffset>245745</wp:posOffset>
                </wp:positionV>
                <wp:extent cx="1028700" cy="0"/>
                <wp:effectExtent l="0" t="76200" r="38100" b="1016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3B126" id="Straight Arrow Connector 36" o:spid="_x0000_s1026" type="#_x0000_t32" style="position:absolute;margin-left:289.2pt;margin-top:19.35pt;width:81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155F722F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ED1D12" wp14:editId="1580EBDF">
                <wp:simplePos x="0" y="0"/>
                <wp:positionH relativeFrom="column">
                  <wp:posOffset>3025140</wp:posOffset>
                </wp:positionH>
                <wp:positionV relativeFrom="paragraph">
                  <wp:posOffset>189865</wp:posOffset>
                </wp:positionV>
                <wp:extent cx="0" cy="457200"/>
                <wp:effectExtent l="50800" t="0" r="76200" b="762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79A88" id="Straight Arrow Connector 41" o:spid="_x0000_s1026" type="#_x0000_t32" style="position:absolute;margin-left:238.2pt;margin-top:14.95pt;width:0;height:3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E5838F" wp14:editId="38F4CB9B">
                <wp:simplePos x="0" y="0"/>
                <wp:positionH relativeFrom="column">
                  <wp:posOffset>1062990</wp:posOffset>
                </wp:positionH>
                <wp:positionV relativeFrom="paragraph">
                  <wp:posOffset>139700</wp:posOffset>
                </wp:positionV>
                <wp:extent cx="4114800" cy="0"/>
                <wp:effectExtent l="0" t="0" r="2540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2CF7A" id="Straight Connector 4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1pt" to="407.7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14:paraId="09AC307F" w14:textId="63721C9B" w:rsidR="00F5355A" w:rsidRPr="00BF7A2F" w:rsidRDefault="00F5355A" w:rsidP="00F5355A">
      <w:pPr>
        <w:spacing w:line="360" w:lineRule="auto"/>
        <w:contextualSpacing/>
        <w:rPr>
          <w:rFonts w:cstheme="minorHAnsi"/>
        </w:rPr>
      </w:pPr>
    </w:p>
    <w:p w14:paraId="2DCD3B8E" w14:textId="77777777" w:rsidR="00F5355A" w:rsidRPr="00BF7A2F" w:rsidRDefault="00F5355A" w:rsidP="00F5355A">
      <w:pPr>
        <w:spacing w:line="360" w:lineRule="auto"/>
        <w:contextualSpacing/>
        <w:rPr>
          <w:rFonts w:cstheme="minorHAnsi"/>
        </w:rPr>
      </w:pPr>
    </w:p>
    <w:p w14:paraId="12A421B7" w14:textId="4A1B189E" w:rsidR="00730DD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</w:t>
      </w:r>
    </w:p>
    <w:p w14:paraId="05463468" w14:textId="3B3C4808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</w:t>
      </w:r>
      <w:r w:rsidRPr="00081599">
        <w:rPr>
          <w:rFonts w:cstheme="minorHAnsi"/>
        </w:rPr>
        <w:t>c.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>A student</w:t>
      </w:r>
      <w:r>
        <w:rPr>
          <w:rFonts w:cstheme="minorHAnsi"/>
        </w:rPr>
        <w:t xml:space="preserve"> ties a </w:t>
      </w:r>
      <w:r w:rsidRPr="00BF7A2F">
        <w:rPr>
          <w:rFonts w:cstheme="minorHAnsi"/>
        </w:rPr>
        <w:t xml:space="preserve">rope to a sledge.  </w:t>
      </w:r>
    </w:p>
    <w:p w14:paraId="71551CC5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The student pulls the rope with a force of 15 N at an angle of 30</w:t>
      </w:r>
      <w:r w:rsidRPr="00BF7A2F">
        <w:rPr>
          <w:rFonts w:ascii="Calibri" w:hAnsi="Calibri" w:cstheme="minorHAnsi"/>
        </w:rPr>
        <w:t>˚</w:t>
      </w:r>
      <w:r w:rsidRPr="00BF7A2F">
        <w:rPr>
          <w:rFonts w:cstheme="minorHAnsi"/>
        </w:rPr>
        <w:t xml:space="preserve"> to the horizontal</w:t>
      </w:r>
      <w:r>
        <w:rPr>
          <w:rFonts w:cstheme="minorHAnsi"/>
        </w:rPr>
        <w:t xml:space="preserve"> (ground).</w:t>
      </w:r>
    </w:p>
    <w:p w14:paraId="693DAB19" w14:textId="77777777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Use a scale drawing to determine the size of the horizontal and vertical components of the force</w:t>
      </w:r>
    </w:p>
    <w:p w14:paraId="7DD9CFE5" w14:textId="17A91F61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>applied by the student. (3)</w:t>
      </w:r>
    </w:p>
    <w:p w14:paraId="4E25858F" w14:textId="77777777" w:rsidR="007F4E49" w:rsidRDefault="007F4E49" w:rsidP="00F5355A">
      <w:pPr>
        <w:spacing w:line="240" w:lineRule="auto"/>
        <w:ind w:firstLine="426"/>
        <w:contextualSpacing/>
        <w:rPr>
          <w:rFonts w:cstheme="minorHAnsi"/>
        </w:rPr>
      </w:pPr>
    </w:p>
    <w:p w14:paraId="444EE251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14D28CD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822FF1D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1A1CFAE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0539E74" w14:textId="01C521FF" w:rsidR="00F5355A" w:rsidRPr="00730DDF" w:rsidRDefault="00F5355A" w:rsidP="00730DDF">
      <w:pPr>
        <w:spacing w:line="360" w:lineRule="auto"/>
        <w:ind w:firstLine="426"/>
        <w:contextualSpacing/>
        <w:rPr>
          <w:rFonts w:cstheme="minorHAnsi"/>
          <w:color w:val="00B050"/>
        </w:rPr>
      </w:pP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081599">
        <w:rPr>
          <w:rFonts w:cstheme="minorHAnsi"/>
        </w:rPr>
        <w:t xml:space="preserve">    </w:t>
      </w:r>
    </w:p>
    <w:p w14:paraId="02F2C4FA" w14:textId="77777777" w:rsidR="00F5355A" w:rsidRPr="00BF7A2F" w:rsidRDefault="00F5355A" w:rsidP="00F5355A">
      <w:pPr>
        <w:spacing w:line="360" w:lineRule="auto"/>
        <w:ind w:firstLine="720"/>
        <w:contextualSpacing/>
        <w:rPr>
          <w:rFonts w:cstheme="minorHAnsi"/>
        </w:rPr>
      </w:pPr>
      <w:r>
        <w:rPr>
          <w:rFonts w:cstheme="minorHAnsi"/>
        </w:rPr>
        <w:t xml:space="preserve">   </w:t>
      </w:r>
      <w:r w:rsidRPr="00081599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Two forces act on a box, as shown in the diagram below.  </w:t>
      </w:r>
    </w:p>
    <w:p w14:paraId="367B4F7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Work out the resultant force on the box.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33A434E4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58939B" wp14:editId="2323681E">
                <wp:simplePos x="0" y="0"/>
                <wp:positionH relativeFrom="column">
                  <wp:posOffset>2431415</wp:posOffset>
                </wp:positionH>
                <wp:positionV relativeFrom="paragraph">
                  <wp:posOffset>316230</wp:posOffset>
                </wp:positionV>
                <wp:extent cx="1485900" cy="800100"/>
                <wp:effectExtent l="0" t="0" r="38100" b="38100"/>
                <wp:wrapThrough wrapText="bothSides">
                  <wp:wrapPolygon edited="0">
                    <wp:start x="0" y="0"/>
                    <wp:lineTo x="0" y="21943"/>
                    <wp:lineTo x="21785" y="21943"/>
                    <wp:lineTo x="21785" y="0"/>
                    <wp:lineTo x="0" y="0"/>
                  </wp:wrapPolygon>
                </wp:wrapThrough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2D35C" id="Rectangle 47" o:spid="_x0000_s1026" style="position:absolute;margin-left:191.45pt;margin-top:24.9pt;width:117pt;height:6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" fillcolor="white [3201]" strokecolor="black [3213]" strokeweight="1pt">
                <w10:wrap type="through"/>
              </v:rect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5E1354" wp14:editId="54183B7B">
                <wp:simplePos x="0" y="0"/>
                <wp:positionH relativeFrom="column">
                  <wp:posOffset>1862455</wp:posOffset>
                </wp:positionH>
                <wp:positionV relativeFrom="paragraph">
                  <wp:posOffset>295910</wp:posOffset>
                </wp:positionV>
                <wp:extent cx="570865" cy="342900"/>
                <wp:effectExtent l="0" t="0" r="0" b="1270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7DB2E" w14:textId="77777777" w:rsidR="00F5355A" w:rsidRPr="00AE3225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E1354" id="Text Box 48" o:spid="_x0000_s1027" type="#_x0000_t202" style="position:absolute;left:0;text-align:left;margin-left:146.65pt;margin-top:23.3pt;width:44.95pt;height:27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" filled="f" stroked="f">
                <v:textbox>
                  <w:txbxContent>
                    <w:p w14:paraId="1F67DB2E" w14:textId="77777777" w:rsidR="00F5355A" w:rsidRPr="00AE3225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35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AEBFD7" wp14:editId="0B027300">
                <wp:simplePos x="0" y="0"/>
                <wp:positionH relativeFrom="column">
                  <wp:posOffset>4372610</wp:posOffset>
                </wp:positionH>
                <wp:positionV relativeFrom="paragraph">
                  <wp:posOffset>295910</wp:posOffset>
                </wp:positionV>
                <wp:extent cx="914400" cy="455295"/>
                <wp:effectExtent l="0" t="0" r="0" b="190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B399B" w14:textId="77777777" w:rsidR="00F5355A" w:rsidRPr="00AE3225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E3225">
                              <w:rPr>
                                <w:b/>
                                <w:sz w:val="28"/>
                                <w:szCs w:val="28"/>
                              </w:rPr>
                              <w:t>120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EBFD7" id="Text Box 49" o:spid="_x0000_s1028" type="#_x0000_t202" style="position:absolute;left:0;text-align:left;margin-left:344.3pt;margin-top:23.3pt;width:1in;height:35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" filled="f" stroked="f">
                <v:textbox>
                  <w:txbxContent>
                    <w:p w14:paraId="188B399B" w14:textId="77777777" w:rsidR="00F5355A" w:rsidRPr="00AE3225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AE3225">
                        <w:rPr>
                          <w:b/>
                          <w:sz w:val="28"/>
                          <w:szCs w:val="28"/>
                        </w:rPr>
                        <w:t>120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8DE333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027CF2" wp14:editId="128047BA">
                <wp:simplePos x="0" y="0"/>
                <wp:positionH relativeFrom="column">
                  <wp:posOffset>1748790</wp:posOffset>
                </wp:positionH>
                <wp:positionV relativeFrom="paragraph">
                  <wp:posOffset>301625</wp:posOffset>
                </wp:positionV>
                <wp:extent cx="685800" cy="0"/>
                <wp:effectExtent l="25400" t="76200" r="0" b="1016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79728" id="Straight Arrow Connector 50" o:spid="_x0000_s1026" type="#_x0000_t32" style="position:absolute;margin-left:137.7pt;margin-top:23.75pt;width:54pt;height:0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" strokecolor="black [3200]" strokeweight="1pt">
                <v:stroke endarrow="block" joinstyle="miter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4C6F21" wp14:editId="3550268C">
                <wp:simplePos x="0" y="0"/>
                <wp:positionH relativeFrom="column">
                  <wp:posOffset>3916892</wp:posOffset>
                </wp:positionH>
                <wp:positionV relativeFrom="paragraph">
                  <wp:posOffset>299932</wp:posOffset>
                </wp:positionV>
                <wp:extent cx="1371600" cy="0"/>
                <wp:effectExtent l="0" t="76200" r="50800" b="1016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D58A3" id="Straight Arrow Connector 52" o:spid="_x0000_s1026" type="#_x0000_t32" style="position:absolute;margin-left:308.4pt;margin-top:23.6pt;width:108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</w:p>
    <w:p w14:paraId="0751E33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6B87481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08CEA572" w14:textId="274129D3" w:rsidR="00F5355A" w:rsidRDefault="00F5355A" w:rsidP="00730DDF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945736">
        <w:rPr>
          <w:rFonts w:cstheme="minorHAnsi"/>
          <w:b/>
        </w:rPr>
        <w:t xml:space="preserve"> </w:t>
      </w:r>
    </w:p>
    <w:p w14:paraId="188B3C30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E521F78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6219078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C771497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07A66427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295DF333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1BE7ECD0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46994ED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4282AE4B" w14:textId="2B74A1A2" w:rsidR="00BE10B2" w:rsidRDefault="002611ED" w:rsidP="0025728E">
      <w:pPr>
        <w:spacing w:after="0" w:line="360" w:lineRule="auto"/>
        <w:ind w:left="720" w:hanging="360"/>
      </w:pPr>
      <w:r>
        <w:rPr>
          <w:b/>
        </w:rPr>
        <w:t>Part 2</w:t>
      </w:r>
    </w:p>
    <w:p w14:paraId="26CF4F2C" w14:textId="77777777" w:rsidR="0025728E" w:rsidRDefault="0025728E" w:rsidP="0025728E">
      <w:pPr>
        <w:spacing w:after="0" w:line="360" w:lineRule="auto"/>
        <w:ind w:left="720" w:hanging="360"/>
      </w:pPr>
    </w:p>
    <w:p w14:paraId="3775494E" w14:textId="7A1D1FA6" w:rsidR="00647032" w:rsidRPr="00BF7A2F" w:rsidRDefault="00647032" w:rsidP="00647032">
      <w:pPr>
        <w:spacing w:after="0" w:line="360" w:lineRule="auto"/>
        <w:ind w:firstLine="426"/>
        <w:contextualSpacing/>
      </w:pPr>
      <w:r w:rsidRPr="000B675B">
        <w:t>1</w:t>
      </w:r>
      <w:r w:rsidR="0025728E">
        <w:t>.</w:t>
      </w:r>
      <w:r w:rsidRPr="00BF7A2F">
        <w:rPr>
          <w:b/>
        </w:rPr>
        <w:tab/>
      </w:r>
      <w:r w:rsidRPr="00BF7A2F">
        <w:t>A driver has a flat tyre. The driver uses a spanner to remove the nuts holding the wheel in place.</w:t>
      </w:r>
    </w:p>
    <w:p w14:paraId="298A0DD4" w14:textId="77777777" w:rsidR="00647032" w:rsidRPr="00BF7A2F" w:rsidRDefault="00647032" w:rsidP="00647032">
      <w:pPr>
        <w:spacing w:after="0" w:line="360" w:lineRule="auto"/>
        <w:ind w:firstLine="426"/>
        <w:contextualSpacing/>
      </w:pPr>
      <w:r w:rsidRPr="00BF7A2F">
        <w:tab/>
        <w:t xml:space="preserve">The spanner has a length of 35 cm and the driver applies a force of 300 N to the </w:t>
      </w:r>
      <w:r w:rsidRPr="00BF7A2F">
        <w:tab/>
        <w:t>end of the spanner.</w:t>
      </w:r>
    </w:p>
    <w:p w14:paraId="30414559" w14:textId="02B5D2E3" w:rsidR="00647032" w:rsidRDefault="00647032" w:rsidP="00647032">
      <w:pPr>
        <w:spacing w:line="360" w:lineRule="auto"/>
        <w:ind w:firstLine="426"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0B675B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0B67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find the moment of the force. (1)</w:t>
      </w:r>
    </w:p>
    <w:p w14:paraId="73A6D429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2261ABA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D8E90DB" w14:textId="6ADC46AE" w:rsidR="00647032" w:rsidRDefault="00647032" w:rsidP="00730DDF">
      <w:pPr>
        <w:spacing w:line="360" w:lineRule="auto"/>
        <w:ind w:firstLine="426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0B67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moment of the force applied by the driver to the wheel nut. (2)</w:t>
      </w:r>
    </w:p>
    <w:p w14:paraId="0534B7AC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276E633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66A0C84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158267B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0B675B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Another driver applies a force to the same spanner. </w:t>
      </w:r>
    </w:p>
    <w:p w14:paraId="0DC91F84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>The moment of the force is now 270 Nm.</w:t>
      </w:r>
    </w:p>
    <w:p w14:paraId="77CAD4D4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3B53CCF7" w14:textId="1D6F0390" w:rsidR="00647032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size of the force applied by this driver. (2)</w:t>
      </w:r>
    </w:p>
    <w:p w14:paraId="5FFB89D7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FE3E82D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54EF5D7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677E12" w14:textId="319FAD38" w:rsidR="00647032" w:rsidRDefault="00647032" w:rsidP="00730DDF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</w:t>
      </w:r>
      <w:r w:rsidRPr="000B675B">
        <w:rPr>
          <w:rFonts w:cstheme="minorHAnsi"/>
        </w:rPr>
        <w:t>iv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 xml:space="preserve">two </w:t>
      </w:r>
      <w:r w:rsidRPr="00BF7A2F">
        <w:rPr>
          <w:rFonts w:cstheme="minorHAnsi"/>
        </w:rPr>
        <w:t>ways in which the driver can apply a greater moment of the turning force</w:t>
      </w:r>
      <w:r w:rsidRPr="00BF7A2F">
        <w:rPr>
          <w:rFonts w:cstheme="minorHAnsi"/>
        </w:rPr>
        <w:tab/>
        <w:t xml:space="preserve">applied to the </w:t>
      </w:r>
    </w:p>
    <w:p w14:paraId="785C468A" w14:textId="713A1DBB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nut. (2)</w:t>
      </w:r>
    </w:p>
    <w:p w14:paraId="5D938D09" w14:textId="00968716" w:rsidR="007F4E49" w:rsidRDefault="007F4E49" w:rsidP="00647032">
      <w:pPr>
        <w:spacing w:after="0" w:line="240" w:lineRule="auto"/>
        <w:ind w:firstLine="425"/>
        <w:rPr>
          <w:rFonts w:cstheme="minorHAnsi"/>
        </w:rPr>
      </w:pPr>
    </w:p>
    <w:p w14:paraId="21A90380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BF80CA4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27187D4" w14:textId="227F1FB2" w:rsidR="00647032" w:rsidRP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  <w:r w:rsidR="00647032">
        <w:rPr>
          <w:rFonts w:cstheme="minorHAnsi"/>
          <w:color w:val="00B050"/>
        </w:rPr>
        <w:t xml:space="preserve">         </w:t>
      </w:r>
    </w:p>
    <w:p w14:paraId="6874C1D4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cstheme="minorHAnsi"/>
        </w:rPr>
        <w:t>2</w:t>
      </w:r>
      <w:r>
        <w:rPr>
          <w:rFonts w:cstheme="minorHAnsi"/>
        </w:rPr>
        <w:t xml:space="preserve">. </w:t>
      </w:r>
      <w:r w:rsidRPr="00DC6324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following sentences.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>(3)</w:t>
      </w:r>
    </w:p>
    <w:p w14:paraId="623CDED8" w14:textId="3A8476E5" w:rsidR="00647032" w:rsidRPr="00BF7A2F" w:rsidRDefault="00647032" w:rsidP="00730DDF">
      <w:pPr>
        <w:spacing w:line="360" w:lineRule="auto"/>
        <w:ind w:left="426"/>
        <w:rPr>
          <w:rFonts w:cstheme="minorHAnsi"/>
        </w:rPr>
      </w:pPr>
      <w:r w:rsidRPr="00BF7A2F">
        <w:rPr>
          <w:rFonts w:cstheme="minorHAnsi"/>
        </w:rPr>
        <w:t xml:space="preserve">If a seesaw is balanced the total </w:t>
      </w:r>
      <w:r>
        <w:rPr>
          <w:rFonts w:cstheme="minorHAnsi"/>
        </w:rPr>
        <w:t xml:space="preserve">   </w:t>
      </w:r>
      <w:r w:rsidR="00730DDF">
        <w:rPr>
          <w:rFonts w:cstheme="minorHAnsi"/>
          <w:b/>
        </w:rPr>
        <w:t>………………………..</w:t>
      </w:r>
      <w:r w:rsidRPr="00730DDF">
        <w:rPr>
          <w:rFonts w:cstheme="minorHAnsi"/>
          <w:b/>
        </w:rPr>
        <w:t xml:space="preserve"> </w:t>
      </w:r>
      <w:r w:rsidRPr="00730DDF">
        <w:rPr>
          <w:rFonts w:cstheme="minorHAnsi"/>
        </w:rPr>
        <w:t xml:space="preserve">   </w:t>
      </w:r>
      <w:r w:rsidRPr="00BF7A2F">
        <w:rPr>
          <w:rFonts w:cstheme="minorHAnsi"/>
        </w:rPr>
        <w:t>moment</w:t>
      </w:r>
      <w:r>
        <w:rPr>
          <w:rFonts w:cstheme="minorHAnsi"/>
        </w:rPr>
        <w:t xml:space="preserve">   </w:t>
      </w:r>
      <w:r w:rsidRPr="00BF7A2F">
        <w:rPr>
          <w:rFonts w:cstheme="minorHAnsi"/>
        </w:rPr>
        <w:t xml:space="preserve"> </w:t>
      </w:r>
      <w:r w:rsidR="00730DDF">
        <w:rPr>
          <w:rFonts w:cstheme="minorHAnsi"/>
          <w:b/>
        </w:rPr>
        <w:t>………………………..</w:t>
      </w:r>
      <w:r w:rsidR="00730DDF" w:rsidRPr="00730DDF">
        <w:rPr>
          <w:rFonts w:cstheme="minorHAnsi"/>
          <w:b/>
        </w:rPr>
        <w:t xml:space="preserve"> </w:t>
      </w:r>
      <w:r w:rsidR="00730DDF" w:rsidRPr="00730DDF">
        <w:rPr>
          <w:rFonts w:cstheme="minorHAnsi"/>
        </w:rPr>
        <w:t xml:space="preserve">   </w:t>
      </w:r>
      <w:r w:rsidRPr="00BF7A2F">
        <w:rPr>
          <w:rFonts w:cstheme="minorHAnsi"/>
        </w:rPr>
        <w:t>the total anticlockwise moment.</w:t>
      </w:r>
    </w:p>
    <w:p w14:paraId="543DF5D6" w14:textId="502000DF" w:rsidR="00647032" w:rsidRPr="00BF7A2F" w:rsidRDefault="00647032" w:rsidP="00730DDF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 xml:space="preserve">The moment of a force is measured in units of </w:t>
      </w:r>
      <w:r>
        <w:rPr>
          <w:rFonts w:cstheme="minorHAnsi"/>
        </w:rPr>
        <w:t xml:space="preserve">  </w:t>
      </w:r>
      <w:r w:rsidR="00730DDF">
        <w:rPr>
          <w:rFonts w:cstheme="minorHAnsi"/>
          <w:b/>
        </w:rPr>
        <w:t>………………………..</w:t>
      </w:r>
      <w:r w:rsidR="00730DDF" w:rsidRPr="00730DDF">
        <w:rPr>
          <w:rFonts w:cstheme="minorHAnsi"/>
          <w:b/>
        </w:rPr>
        <w:t xml:space="preserve"> </w:t>
      </w:r>
      <w:r w:rsidR="00730DDF" w:rsidRPr="00730DDF">
        <w:rPr>
          <w:rFonts w:cstheme="minorHAnsi"/>
        </w:rPr>
        <w:t xml:space="preserve">   </w:t>
      </w:r>
      <w:r w:rsidRPr="00385953">
        <w:rPr>
          <w:rFonts w:cstheme="minorHAnsi"/>
          <w:b/>
        </w:rPr>
        <w:t>.</w:t>
      </w:r>
    </w:p>
    <w:p w14:paraId="6648F496" w14:textId="67FBE696" w:rsidR="007F4E49" w:rsidRDefault="00647032" w:rsidP="00647032">
      <w:pPr>
        <w:spacing w:line="360" w:lineRule="auto"/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</w:p>
    <w:p w14:paraId="14FC9E76" w14:textId="65C1A55A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cstheme="minorHAnsi"/>
        </w:rPr>
        <w:lastRenderedPageBreak/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Two children, </w:t>
      </w:r>
      <w:r w:rsidRPr="00BF7A2F">
        <w:rPr>
          <w:rFonts w:cstheme="minorHAnsi"/>
          <w:b/>
        </w:rPr>
        <w:t>Child A</w:t>
      </w:r>
      <w:r w:rsidRPr="00BF7A2F">
        <w:rPr>
          <w:rFonts w:cstheme="minorHAnsi"/>
        </w:rPr>
        <w:t xml:space="preserve"> and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>, sit on either side of a see-saw.</w:t>
      </w:r>
    </w:p>
    <w:p w14:paraId="3A57E4BE" w14:textId="45C9FF54" w:rsidR="00647032" w:rsidRDefault="007F4E49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708416" behindDoc="1" locked="0" layoutInCell="1" allowOverlap="1" wp14:anchorId="7968463F" wp14:editId="26F92B9F">
            <wp:simplePos x="0" y="0"/>
            <wp:positionH relativeFrom="column">
              <wp:posOffset>1931035</wp:posOffset>
            </wp:positionH>
            <wp:positionV relativeFrom="paragraph">
              <wp:posOffset>57399</wp:posOffset>
            </wp:positionV>
            <wp:extent cx="2290868" cy="104323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68" cy="10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F18A0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7909687" w14:textId="71551680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30EBA22B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  <w:b/>
        </w:rPr>
        <w:t>Child A</w:t>
      </w:r>
      <w:r w:rsidRPr="00BF7A2F">
        <w:rPr>
          <w:rFonts w:cstheme="minorHAnsi"/>
        </w:rPr>
        <w:t xml:space="preserve"> has a weight of 450 N and sits 1.4 m from the pivot. 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 xml:space="preserve"> sits 1.6 m from the pivot. </w:t>
      </w:r>
    </w:p>
    <w:p w14:paraId="5AB91F64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 xml:space="preserve"> The see-saw is balanced.</w:t>
      </w:r>
    </w:p>
    <w:p w14:paraId="0AF61C05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1E9D9362" w14:textId="705D4DBA" w:rsidR="00647032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Work out the weight of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>. (3)</w:t>
      </w:r>
    </w:p>
    <w:p w14:paraId="18D60EA4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6FC6E0F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D173666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EB9F350" w14:textId="3C3DE0DB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</w:r>
      <w:r w:rsidRPr="00DA6ACF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A crowbar is used to prise up a floorboard.</w:t>
      </w:r>
    </w:p>
    <w:p w14:paraId="4EB82E03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AA0965"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10464" behindDoc="0" locked="0" layoutInCell="1" allowOverlap="1" wp14:anchorId="4F2E4B3D" wp14:editId="2C25103D">
            <wp:simplePos x="0" y="0"/>
            <wp:positionH relativeFrom="margin">
              <wp:posOffset>5582561</wp:posOffset>
            </wp:positionH>
            <wp:positionV relativeFrom="paragraph">
              <wp:posOffset>232410</wp:posOffset>
            </wp:positionV>
            <wp:extent cx="1118208" cy="1476375"/>
            <wp:effectExtent l="0" t="0" r="6350" b="0"/>
            <wp:wrapNone/>
            <wp:docPr id="25" name="Picture 25" descr="Image result for using a crow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 result for using a crow b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08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  <w:t xml:space="preserve">The crowbar is </w:t>
      </w:r>
      <w:r>
        <w:rPr>
          <w:rFonts w:cstheme="minorHAnsi"/>
        </w:rPr>
        <w:t>7</w:t>
      </w:r>
      <w:r w:rsidRPr="00BF7A2F">
        <w:rPr>
          <w:rFonts w:cstheme="minorHAnsi"/>
        </w:rPr>
        <w:t>0 cm long from the pivot, and the floorboard is 12 cm on the other side of the pivot.</w:t>
      </w:r>
    </w:p>
    <w:p w14:paraId="0ACA13CB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A force of 120 N is applied to the end of the crowbar.</w:t>
      </w:r>
      <w:r w:rsidRPr="00BF7A2F">
        <w:rPr>
          <w:rFonts w:ascii="Helvetica" w:hAnsi="Helvetica" w:cs="Helvetica"/>
        </w:rPr>
        <w:t xml:space="preserve"> </w:t>
      </w:r>
    </w:p>
    <w:p w14:paraId="0565F90A" w14:textId="7E8ED80B" w:rsidR="00647032" w:rsidRDefault="00647032" w:rsidP="00647032">
      <w:pPr>
        <w:spacing w:line="360" w:lineRule="auto"/>
        <w:ind w:firstLine="426"/>
        <w:contextualSpacing/>
        <w:rPr>
          <w:rFonts w:ascii="Arial" w:hAnsi="Arial" w:cs="Arial"/>
          <w:noProof/>
          <w:color w:val="0000FF"/>
          <w:sz w:val="27"/>
          <w:szCs w:val="27"/>
        </w:rPr>
      </w:pPr>
      <w:r w:rsidRPr="00BF7A2F">
        <w:rPr>
          <w:rFonts w:cstheme="minorHAnsi"/>
        </w:rPr>
        <w:tab/>
        <w:t>Work out the force applied to the floorboard. (3)</w:t>
      </w:r>
      <w:r w:rsidRPr="0079082B">
        <w:rPr>
          <w:rFonts w:ascii="Arial" w:hAnsi="Arial" w:cs="Arial"/>
          <w:noProof/>
          <w:color w:val="0000FF"/>
          <w:sz w:val="27"/>
          <w:szCs w:val="27"/>
        </w:rPr>
        <w:t xml:space="preserve"> </w:t>
      </w:r>
    </w:p>
    <w:p w14:paraId="58064B90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48DC74E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E8BBF07" w14:textId="1C97732F" w:rsidR="00647032" w:rsidRP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  <w:r w:rsidR="00647032">
        <w:rPr>
          <w:rFonts w:cstheme="minorHAnsi"/>
        </w:rPr>
        <w:tab/>
      </w:r>
    </w:p>
    <w:p w14:paraId="36D1943E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A6AC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709440" behindDoc="0" locked="0" layoutInCell="1" allowOverlap="1" wp14:anchorId="06F3F275" wp14:editId="3696F702">
            <wp:simplePos x="0" y="0"/>
            <wp:positionH relativeFrom="column">
              <wp:posOffset>2208226</wp:posOffset>
            </wp:positionH>
            <wp:positionV relativeFrom="paragraph">
              <wp:posOffset>317141</wp:posOffset>
            </wp:positionV>
            <wp:extent cx="1408681" cy="890546"/>
            <wp:effectExtent l="0" t="0" r="127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623" cy="89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CF">
        <w:rPr>
          <w:rFonts w:cstheme="minorHAnsi"/>
        </w:rPr>
        <w:t>4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simple gear system is set up as shown in the diagram below.</w:t>
      </w:r>
    </w:p>
    <w:p w14:paraId="2130D8A1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9F3649D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3967C9DB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8EEC222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large cog has 40 teeth and the smaller cog has 20 teeth.</w:t>
      </w:r>
    </w:p>
    <w:p w14:paraId="2A9A7CC0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large cog is rotated clockwise at a speed of 4 revolutions per minute.</w:t>
      </w:r>
    </w:p>
    <w:p w14:paraId="03B0A8E5" w14:textId="2BA3478A" w:rsidR="00647032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Describe the motion of the smaller cog. (2)</w:t>
      </w:r>
    </w:p>
    <w:p w14:paraId="67318951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26DE93A" w14:textId="77777777" w:rsidR="007F4E49" w:rsidRDefault="007F4E49" w:rsidP="007F4E49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1FC49AF" w14:textId="38DF3CF0" w:rsidR="007F4E49" w:rsidRPr="00BF7A2F" w:rsidRDefault="007F4E49" w:rsidP="00647032">
      <w:pPr>
        <w:spacing w:line="360" w:lineRule="auto"/>
        <w:ind w:firstLine="426"/>
        <w:contextualSpacing/>
        <w:rPr>
          <w:rFonts w:cstheme="minorHAnsi"/>
        </w:rPr>
      </w:pPr>
      <w:bookmarkStart w:id="0" w:name="_GoBack"/>
      <w:bookmarkEnd w:id="0"/>
    </w:p>
    <w:p w14:paraId="5C069F7C" w14:textId="33501A16" w:rsidR="00647032" w:rsidRDefault="00647032" w:rsidP="00730DDF">
      <w:pPr>
        <w:spacing w:line="360" w:lineRule="auto"/>
        <w:ind w:firstLine="426"/>
        <w:contextualSpacing/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64AC0CD6" w14:textId="77777777" w:rsidR="00647032" w:rsidRPr="002611ED" w:rsidRDefault="00647032" w:rsidP="00647032">
      <w:pPr>
        <w:spacing w:after="0" w:line="360" w:lineRule="auto"/>
      </w:pPr>
    </w:p>
    <w:sectPr w:rsidR="00647032" w:rsidRPr="002611ED" w:rsidSect="00E076E3">
      <w:headerReference w:type="default" r:id="rId12"/>
      <w:footerReference w:type="default" r:id="rId1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1A0BD4" w14:textId="77777777" w:rsidR="007424B0" w:rsidRDefault="007424B0" w:rsidP="00683DA2">
      <w:pPr>
        <w:spacing w:after="0" w:line="240" w:lineRule="auto"/>
      </w:pPr>
      <w:r>
        <w:separator/>
      </w:r>
    </w:p>
  </w:endnote>
  <w:endnote w:type="continuationSeparator" w:id="0">
    <w:p w14:paraId="03540A9C" w14:textId="77777777" w:rsidR="007424B0" w:rsidRDefault="007424B0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AE0E2EC" w:rsidR="004E5808" w:rsidRPr="00782608" w:rsidRDefault="004E5808" w:rsidP="00782608">
    <w:pPr>
      <w:pStyle w:val="Footer"/>
    </w:pPr>
    <w:r>
      <w:t xml:space="preserve">©PiXL </w:t>
    </w:r>
    <w:r w:rsidR="00B83002">
      <w:t>C</w:t>
    </w:r>
    <w:r>
      <w:t>lub 201</w:t>
    </w:r>
    <w:r w:rsidR="00B83002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750662" w14:textId="77777777" w:rsidR="007424B0" w:rsidRDefault="007424B0" w:rsidP="00683DA2">
      <w:pPr>
        <w:spacing w:after="0" w:line="240" w:lineRule="auto"/>
      </w:pPr>
      <w:r>
        <w:separator/>
      </w:r>
    </w:p>
  </w:footnote>
  <w:footnote w:type="continuationSeparator" w:id="0">
    <w:p w14:paraId="190C4401" w14:textId="77777777" w:rsidR="007424B0" w:rsidRDefault="007424B0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66E795C4" w:rsidR="004E5808" w:rsidRPr="00F9275F" w:rsidRDefault="004E5808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 </w:t>
    </w:r>
    <w:r w:rsidR="0025728E">
      <w:rPr>
        <w:b/>
        <w:noProof/>
        <w:color w:val="ED7D31" w:themeColor="accent2"/>
        <w:sz w:val="36"/>
        <w:szCs w:val="32"/>
        <w:lang w:val="en-US"/>
      </w:rPr>
      <w:t>9</w:t>
    </w:r>
  </w:p>
  <w:p w14:paraId="64B56625" w14:textId="472BBACE" w:rsidR="004E5808" w:rsidRPr="00683DA2" w:rsidRDefault="004E5808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Forces and their effects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2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15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26854"/>
    <w:multiLevelType w:val="hybridMultilevel"/>
    <w:tmpl w:val="7500F958"/>
    <w:lvl w:ilvl="0" w:tplc="29E6AF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402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9E5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0B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69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4885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EF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02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181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4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5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0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4015A1"/>
    <w:multiLevelType w:val="hybridMultilevel"/>
    <w:tmpl w:val="0854DC0E"/>
    <w:lvl w:ilvl="0" w:tplc="BFD6F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C09D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28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CCF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A7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D88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83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AAF2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0CD7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5"/>
  </w:num>
  <w:num w:numId="2">
    <w:abstractNumId w:val="45"/>
  </w:num>
  <w:num w:numId="3">
    <w:abstractNumId w:val="44"/>
  </w:num>
  <w:num w:numId="4">
    <w:abstractNumId w:val="26"/>
  </w:num>
  <w:num w:numId="5">
    <w:abstractNumId w:val="13"/>
  </w:num>
  <w:num w:numId="6">
    <w:abstractNumId w:val="15"/>
  </w:num>
  <w:num w:numId="7">
    <w:abstractNumId w:val="28"/>
  </w:num>
  <w:num w:numId="8">
    <w:abstractNumId w:val="4"/>
  </w:num>
  <w:num w:numId="9">
    <w:abstractNumId w:val="41"/>
  </w:num>
  <w:num w:numId="10">
    <w:abstractNumId w:val="31"/>
  </w:num>
  <w:num w:numId="11">
    <w:abstractNumId w:val="34"/>
  </w:num>
  <w:num w:numId="12">
    <w:abstractNumId w:val="39"/>
  </w:num>
  <w:num w:numId="13">
    <w:abstractNumId w:val="14"/>
  </w:num>
  <w:num w:numId="14">
    <w:abstractNumId w:val="1"/>
  </w:num>
  <w:num w:numId="15">
    <w:abstractNumId w:val="6"/>
  </w:num>
  <w:num w:numId="16">
    <w:abstractNumId w:val="8"/>
  </w:num>
  <w:num w:numId="17">
    <w:abstractNumId w:val="24"/>
  </w:num>
  <w:num w:numId="18">
    <w:abstractNumId w:val="16"/>
  </w:num>
  <w:num w:numId="19">
    <w:abstractNumId w:val="9"/>
  </w:num>
  <w:num w:numId="20">
    <w:abstractNumId w:val="5"/>
  </w:num>
  <w:num w:numId="21">
    <w:abstractNumId w:val="18"/>
  </w:num>
  <w:num w:numId="22">
    <w:abstractNumId w:val="3"/>
  </w:num>
  <w:num w:numId="23">
    <w:abstractNumId w:val="22"/>
  </w:num>
  <w:num w:numId="24">
    <w:abstractNumId w:val="42"/>
  </w:num>
  <w:num w:numId="25">
    <w:abstractNumId w:val="21"/>
  </w:num>
  <w:num w:numId="26">
    <w:abstractNumId w:val="35"/>
  </w:num>
  <w:num w:numId="27">
    <w:abstractNumId w:val="20"/>
  </w:num>
  <w:num w:numId="28">
    <w:abstractNumId w:val="12"/>
  </w:num>
  <w:num w:numId="29">
    <w:abstractNumId w:val="2"/>
  </w:num>
  <w:num w:numId="30">
    <w:abstractNumId w:val="11"/>
  </w:num>
  <w:num w:numId="31">
    <w:abstractNumId w:val="37"/>
  </w:num>
  <w:num w:numId="32">
    <w:abstractNumId w:val="17"/>
  </w:num>
  <w:num w:numId="33">
    <w:abstractNumId w:val="27"/>
  </w:num>
  <w:num w:numId="34">
    <w:abstractNumId w:val="38"/>
  </w:num>
  <w:num w:numId="35">
    <w:abstractNumId w:val="32"/>
  </w:num>
  <w:num w:numId="36">
    <w:abstractNumId w:val="0"/>
  </w:num>
  <w:num w:numId="37">
    <w:abstractNumId w:val="10"/>
  </w:num>
  <w:num w:numId="38">
    <w:abstractNumId w:val="7"/>
  </w:num>
  <w:num w:numId="39">
    <w:abstractNumId w:val="33"/>
  </w:num>
  <w:num w:numId="40">
    <w:abstractNumId w:val="40"/>
  </w:num>
  <w:num w:numId="41">
    <w:abstractNumId w:val="36"/>
  </w:num>
  <w:num w:numId="42">
    <w:abstractNumId w:val="19"/>
  </w:num>
  <w:num w:numId="43">
    <w:abstractNumId w:val="23"/>
  </w:num>
  <w:num w:numId="44">
    <w:abstractNumId w:val="30"/>
  </w:num>
  <w:num w:numId="45">
    <w:abstractNumId w:val="43"/>
  </w:num>
  <w:num w:numId="46">
    <w:abstractNumId w:val="46"/>
  </w:num>
  <w:num w:numId="47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33BE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4F15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5728E"/>
    <w:rsid w:val="002611ED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24C5"/>
    <w:rsid w:val="004E3ED7"/>
    <w:rsid w:val="004E5808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47032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30DDF"/>
    <w:rsid w:val="007417AA"/>
    <w:rsid w:val="007424B0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04FF"/>
    <w:rsid w:val="007D7EE0"/>
    <w:rsid w:val="007E2E78"/>
    <w:rsid w:val="007F4E49"/>
    <w:rsid w:val="007F5D71"/>
    <w:rsid w:val="007F6514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5343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83002"/>
    <w:rsid w:val="00B950A2"/>
    <w:rsid w:val="00BA031D"/>
    <w:rsid w:val="00BA1AC1"/>
    <w:rsid w:val="00BA5995"/>
    <w:rsid w:val="00BC481B"/>
    <w:rsid w:val="00BC5929"/>
    <w:rsid w:val="00BE10B2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3039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5355A"/>
    <w:rsid w:val="00F710A4"/>
    <w:rsid w:val="00F7667F"/>
    <w:rsid w:val="00F77872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DD3CE-FE78-0B4C-B276-E26CC5E87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5</TotalTime>
  <Pages>6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2018-08-28T12:56:00Z</dcterms:created>
  <dcterms:modified xsi:type="dcterms:W3CDTF">2018-08-28T13:01:00Z</dcterms:modified>
</cp:coreProperties>
</file>