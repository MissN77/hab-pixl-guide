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B9E54" w14:textId="2424FFCC" w:rsidR="007740A3" w:rsidRPr="002A7C37" w:rsidRDefault="002A7C37" w:rsidP="002A7C37">
      <w:pPr>
        <w:rPr>
          <w:b/>
          <w:sz w:val="24"/>
          <w:u w:val="single"/>
        </w:rPr>
      </w:pPr>
      <w:r w:rsidRPr="002A7C37">
        <w:rPr>
          <w:b/>
          <w:sz w:val="24"/>
          <w:u w:val="single"/>
        </w:rPr>
        <w:t>Part 1</w:t>
      </w:r>
    </w:p>
    <w:p w14:paraId="0B58915B" w14:textId="77777777" w:rsidR="002A7C37" w:rsidRPr="002A7C37" w:rsidRDefault="002A7C37" w:rsidP="002A7C37">
      <w:pPr>
        <w:pStyle w:val="ListParagraph"/>
        <w:numPr>
          <w:ilvl w:val="0"/>
          <w:numId w:val="7"/>
        </w:numPr>
      </w:pPr>
      <w:r w:rsidRPr="002A7C37">
        <w:t>The light wave shown below meets a boundary between glass and air.</w:t>
      </w:r>
    </w:p>
    <w:p w14:paraId="5FCD155E" w14:textId="6AD02B1C" w:rsidR="002A7C37" w:rsidRDefault="002A7C37" w:rsidP="002A7C37">
      <w:r w:rsidRPr="002A7C37">
        <w:t xml:space="preserve">    Continue the light ray to show its path after passing the boundary. </w:t>
      </w:r>
    </w:p>
    <w:p w14:paraId="4F12D1C0" w14:textId="03FD2C42" w:rsidR="002A7C37" w:rsidRDefault="002A7C37" w:rsidP="002A7C37">
      <w:pPr>
        <w:jc w:val="center"/>
      </w:pPr>
      <w:r w:rsidRPr="002A7C37">
        <w:drawing>
          <wp:inline distT="0" distB="0" distL="0" distR="0" wp14:anchorId="2297A0A4" wp14:editId="139E3AF7">
            <wp:extent cx="2560320" cy="11862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304" cy="119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91A9" w14:textId="5117297C" w:rsidR="002A7C37" w:rsidRPr="002A7C37" w:rsidRDefault="002A7C37" w:rsidP="002A7C37">
      <w:pPr>
        <w:pStyle w:val="ListParagraph"/>
        <w:numPr>
          <w:ilvl w:val="0"/>
          <w:numId w:val="7"/>
        </w:numPr>
      </w:pPr>
      <w:r w:rsidRPr="002A7C37">
        <w:t>The wave front below is travelling from air into water.</w:t>
      </w:r>
    </w:p>
    <w:p w14:paraId="3F15EA6B" w14:textId="2B6A62A2" w:rsidR="002A7C37" w:rsidRDefault="002A7C37" w:rsidP="002A7C37">
      <w:r w:rsidRPr="002A7C37">
        <w:t xml:space="preserve">     </w:t>
      </w:r>
      <w:r>
        <w:t xml:space="preserve">   </w:t>
      </w:r>
      <w:r w:rsidRPr="002A7C37">
        <w:t>Explain why the wave front bends.</w:t>
      </w:r>
    </w:p>
    <w:p w14:paraId="2B56A4AA" w14:textId="3B35B024" w:rsidR="002A7C37" w:rsidRDefault="002A7C37" w:rsidP="002A7C37">
      <w:pPr>
        <w:jc w:val="center"/>
      </w:pPr>
      <w:r w:rsidRPr="002A7C37">
        <w:drawing>
          <wp:inline distT="0" distB="0" distL="0" distR="0" wp14:anchorId="15B328DA" wp14:editId="1532E985">
            <wp:extent cx="1930400" cy="12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E589" w14:textId="4256DF5F" w:rsidR="002A7C37" w:rsidRPr="002A7C37" w:rsidRDefault="002A7C37" w:rsidP="002A7C37">
      <w:pPr>
        <w:pStyle w:val="ListParagraph"/>
        <w:numPr>
          <w:ilvl w:val="0"/>
          <w:numId w:val="7"/>
        </w:numPr>
      </w:pPr>
      <w:r w:rsidRPr="002A7C37">
        <w:t xml:space="preserve">Complete the sentences. </w:t>
      </w:r>
    </w:p>
    <w:p w14:paraId="0A488A5F" w14:textId="77777777" w:rsidR="002A7C37" w:rsidRPr="002A7C37" w:rsidRDefault="002A7C37" w:rsidP="002A7C37">
      <w:r w:rsidRPr="002A7C37">
        <w:rPr>
          <w:b/>
          <w:bCs/>
        </w:rPr>
        <w:t xml:space="preserve">When light enters a substance of greater density, it will be refracted …………….. the normal line.  </w:t>
      </w:r>
    </w:p>
    <w:p w14:paraId="1BF10A92" w14:textId="77777777" w:rsidR="002A7C37" w:rsidRPr="002A7C37" w:rsidRDefault="002A7C37" w:rsidP="002A7C37">
      <w:r w:rsidRPr="002A7C37">
        <w:rPr>
          <w:b/>
          <w:bCs/>
        </w:rPr>
        <w:t xml:space="preserve">When light enters a substance of lower density, it will be refracted ………….. from the normal line. </w:t>
      </w:r>
    </w:p>
    <w:p w14:paraId="672BBD90" w14:textId="077A331D" w:rsidR="002A7C37" w:rsidRDefault="002A7C37" w:rsidP="002A7C37">
      <w:pPr>
        <w:pStyle w:val="ListParagraph"/>
        <w:numPr>
          <w:ilvl w:val="0"/>
          <w:numId w:val="7"/>
        </w:numPr>
      </w:pPr>
      <w:r w:rsidRPr="002A7C37">
        <w:t>What is total internal reflection?</w:t>
      </w:r>
    </w:p>
    <w:p w14:paraId="7607A657" w14:textId="77777777" w:rsidR="002A7C37" w:rsidRPr="002A7C37" w:rsidRDefault="002A7C37" w:rsidP="002A7C37">
      <w:pPr>
        <w:pStyle w:val="ListParagraph"/>
        <w:ind w:left="360"/>
      </w:pPr>
    </w:p>
    <w:p w14:paraId="14141E0C" w14:textId="0A6F3B65" w:rsidR="002A7C37" w:rsidRDefault="002A7C37" w:rsidP="002A7C37">
      <w:pPr>
        <w:pStyle w:val="ListParagraph"/>
        <w:numPr>
          <w:ilvl w:val="0"/>
          <w:numId w:val="7"/>
        </w:numPr>
      </w:pPr>
      <w:r w:rsidRPr="002A7C37">
        <w:t>A vase is illuminated with green and blue light. What colour would the vase appear if viewed through a red filter?</w:t>
      </w:r>
    </w:p>
    <w:p w14:paraId="6846482A" w14:textId="77777777" w:rsidR="002A7C37" w:rsidRPr="002A7C37" w:rsidRDefault="002A7C37" w:rsidP="002A7C37">
      <w:pPr>
        <w:pStyle w:val="ListParagraph"/>
        <w:ind w:left="360"/>
      </w:pPr>
    </w:p>
    <w:p w14:paraId="62D178F1" w14:textId="4958B95A" w:rsidR="002A7C37" w:rsidRDefault="002A7C37" w:rsidP="002A7C37">
      <w:pPr>
        <w:pStyle w:val="ListParagraph"/>
        <w:numPr>
          <w:ilvl w:val="0"/>
          <w:numId w:val="7"/>
        </w:numPr>
      </w:pPr>
      <w:r w:rsidRPr="002A7C37">
        <w:t>Which colour of light has the shortest wavelength?</w:t>
      </w:r>
    </w:p>
    <w:p w14:paraId="6BCB9ABE" w14:textId="77777777" w:rsidR="002A7C37" w:rsidRPr="002A7C37" w:rsidRDefault="002A7C37" w:rsidP="002A7C37">
      <w:pPr>
        <w:pStyle w:val="ListParagraph"/>
        <w:ind w:left="360"/>
      </w:pPr>
    </w:p>
    <w:p w14:paraId="19199370" w14:textId="64C40FD3" w:rsidR="002A7C37" w:rsidRPr="002A7C37" w:rsidRDefault="002A7C37" w:rsidP="002A7C37">
      <w:pPr>
        <w:pStyle w:val="ListParagraph"/>
        <w:numPr>
          <w:ilvl w:val="0"/>
          <w:numId w:val="7"/>
        </w:numPr>
      </w:pPr>
      <w:r w:rsidRPr="002A7C37">
        <w:t>Copy and complete the ray diagrams .</w:t>
      </w:r>
    </w:p>
    <w:p w14:paraId="66EA25EF" w14:textId="77777777" w:rsidR="002A7C37" w:rsidRDefault="002A7C37" w:rsidP="002A7C37">
      <w:pPr>
        <w:jc w:val="center"/>
      </w:pPr>
    </w:p>
    <w:p w14:paraId="7D3D8E9D" w14:textId="77777777" w:rsidR="002A7C37" w:rsidRDefault="002A7C37" w:rsidP="002A7C37">
      <w:pPr>
        <w:jc w:val="center"/>
      </w:pPr>
    </w:p>
    <w:p w14:paraId="6C3CC366" w14:textId="3FBE2927" w:rsidR="002A7C37" w:rsidRDefault="002A7C37" w:rsidP="002A7C37">
      <w:pPr>
        <w:jc w:val="center"/>
      </w:pPr>
      <w:r w:rsidRPr="002A7C37">
        <w:drawing>
          <wp:inline distT="0" distB="0" distL="0" distR="0" wp14:anchorId="470CF795" wp14:editId="2A52B948">
            <wp:extent cx="4683318" cy="15776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2291" cy="15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49D1" w14:textId="77777777" w:rsidR="002A7C37" w:rsidRDefault="002A7C37" w:rsidP="002A7C37">
      <w:pPr>
        <w:pStyle w:val="ListParagraph"/>
        <w:numPr>
          <w:ilvl w:val="0"/>
          <w:numId w:val="7"/>
        </w:numPr>
      </w:pPr>
    </w:p>
    <w:p w14:paraId="690ECF16" w14:textId="77777777" w:rsidR="002A7C37" w:rsidRDefault="002A7C37" w:rsidP="002A7C37">
      <w:pPr>
        <w:pStyle w:val="ListParagraph"/>
        <w:numPr>
          <w:ilvl w:val="1"/>
          <w:numId w:val="7"/>
        </w:numPr>
      </w:pPr>
      <w:r w:rsidRPr="002A7C37">
        <w:t>Copy and complete the two light rays on the diagram.</w:t>
      </w:r>
    </w:p>
    <w:p w14:paraId="05FC9067" w14:textId="77777777" w:rsidR="002A7C37" w:rsidRDefault="002A7C37" w:rsidP="002A7C37">
      <w:pPr>
        <w:pStyle w:val="ListParagraph"/>
        <w:numPr>
          <w:ilvl w:val="1"/>
          <w:numId w:val="7"/>
        </w:numPr>
      </w:pPr>
      <w:r w:rsidRPr="002A7C37">
        <w:t>Label the principle axis, object and focal length on the diagram</w:t>
      </w:r>
      <w:r>
        <w:t>.</w:t>
      </w:r>
    </w:p>
    <w:p w14:paraId="3499FAE0" w14:textId="2DD95773" w:rsidR="002A7C37" w:rsidRPr="002A7C37" w:rsidRDefault="002A7C37" w:rsidP="002A7C37">
      <w:pPr>
        <w:pStyle w:val="ListParagraph"/>
        <w:numPr>
          <w:ilvl w:val="1"/>
          <w:numId w:val="7"/>
        </w:numPr>
      </w:pPr>
      <w:r w:rsidRPr="002A7C37">
        <w:t>Describe the image produced by the above lens.</w:t>
      </w:r>
    </w:p>
    <w:p w14:paraId="123A343A" w14:textId="77777777" w:rsidR="002A7C37" w:rsidRPr="002A7C37" w:rsidRDefault="002A7C37" w:rsidP="002A7C37">
      <w:r w:rsidRPr="002A7C37">
        <w:t xml:space="preserve">               </w:t>
      </w:r>
    </w:p>
    <w:p w14:paraId="5DF2482B" w14:textId="109C3A93" w:rsidR="002A7C37" w:rsidRPr="002A7C37" w:rsidRDefault="002A7C37" w:rsidP="002A7C37">
      <w:pPr>
        <w:pStyle w:val="ListParagraph"/>
        <w:numPr>
          <w:ilvl w:val="0"/>
          <w:numId w:val="7"/>
        </w:numPr>
      </w:pPr>
      <w:r w:rsidRPr="002A7C37">
        <w:t>A 12cm object viewed in a convex lens has an image size of 54cm.</w:t>
      </w:r>
    </w:p>
    <w:p w14:paraId="32C7952E" w14:textId="547FE2D5" w:rsidR="002A7C37" w:rsidRDefault="002A7C37" w:rsidP="002A7C37">
      <w:r w:rsidRPr="002A7C37">
        <w:t xml:space="preserve">      Calculate the magnification of the lens. </w:t>
      </w:r>
    </w:p>
    <w:p w14:paraId="492DDF84" w14:textId="348D40BE" w:rsidR="002A7C37" w:rsidRPr="002A7C37" w:rsidRDefault="002A7C37" w:rsidP="002A7C37">
      <w:pPr>
        <w:rPr>
          <w:b/>
          <w:sz w:val="24"/>
          <w:u w:val="single"/>
        </w:rPr>
      </w:pPr>
      <w:r w:rsidRPr="002A7C37">
        <w:rPr>
          <w:b/>
          <w:sz w:val="24"/>
          <w:u w:val="single"/>
        </w:rPr>
        <w:t>Part 2</w:t>
      </w:r>
    </w:p>
    <w:p w14:paraId="194F8638" w14:textId="048BDA13" w:rsidR="00000000" w:rsidRDefault="002E2EBE" w:rsidP="002A7C37">
      <w:pPr>
        <w:pStyle w:val="ListParagraph"/>
        <w:numPr>
          <w:ilvl w:val="0"/>
          <w:numId w:val="15"/>
        </w:numPr>
      </w:pPr>
      <w:r w:rsidRPr="002A7C37">
        <w:t>What type of waves are electromagnetic waves?</w:t>
      </w:r>
    </w:p>
    <w:p w14:paraId="0439B77D" w14:textId="77777777" w:rsidR="002A7C37" w:rsidRPr="002A7C37" w:rsidRDefault="002A7C37" w:rsidP="002A7C37">
      <w:pPr>
        <w:pStyle w:val="ListParagraph"/>
        <w:ind w:left="360"/>
      </w:pPr>
    </w:p>
    <w:p w14:paraId="2455BE2E" w14:textId="5B41A514" w:rsidR="002A7C37" w:rsidRDefault="002E2EBE" w:rsidP="008F01E4">
      <w:pPr>
        <w:pStyle w:val="ListParagraph"/>
        <w:numPr>
          <w:ilvl w:val="0"/>
          <w:numId w:val="15"/>
        </w:numPr>
      </w:pPr>
      <w:r w:rsidRPr="002A7C37">
        <w:t>List the main electromagnetic waves in order from lowest to highest</w:t>
      </w:r>
      <w:r w:rsidR="002A7C37" w:rsidRPr="002A7C37">
        <w:t xml:space="preserve"> frequency.</w:t>
      </w:r>
    </w:p>
    <w:p w14:paraId="0066CFF4" w14:textId="77777777" w:rsidR="002A7C37" w:rsidRPr="002A7C37" w:rsidRDefault="002A7C37" w:rsidP="002A7C37">
      <w:pPr>
        <w:pStyle w:val="ListParagraph"/>
        <w:ind w:left="360"/>
      </w:pPr>
    </w:p>
    <w:p w14:paraId="722C1428" w14:textId="64A854EE" w:rsidR="002A7C37" w:rsidRPr="002A7C37" w:rsidRDefault="002A7C37" w:rsidP="002A7C37">
      <w:pPr>
        <w:pStyle w:val="ListParagraph"/>
        <w:numPr>
          <w:ilvl w:val="0"/>
          <w:numId w:val="15"/>
        </w:numPr>
      </w:pPr>
      <w:r w:rsidRPr="002A7C37">
        <w:t>Which of the following is the speed of electromagnetic waves in a  vacuum?</w:t>
      </w:r>
    </w:p>
    <w:p w14:paraId="200E32DA" w14:textId="77777777" w:rsidR="002A7C37" w:rsidRPr="002A7C37" w:rsidRDefault="002A7C37" w:rsidP="002A7C37">
      <w:pPr>
        <w:rPr>
          <w:b/>
        </w:rPr>
      </w:pPr>
      <w:r w:rsidRPr="002A7C37">
        <w:tab/>
        <w:t xml:space="preserve">      </w:t>
      </w:r>
      <w:r w:rsidRPr="002A7C37">
        <w:rPr>
          <w:b/>
        </w:rPr>
        <w:t>300 m/s               300 000m/s</w:t>
      </w:r>
      <w:r w:rsidRPr="002A7C37">
        <w:rPr>
          <w:b/>
        </w:rPr>
        <w:tab/>
      </w:r>
      <w:r w:rsidRPr="002A7C37">
        <w:rPr>
          <w:b/>
        </w:rPr>
        <w:tab/>
        <w:t>300 000 000m/s</w:t>
      </w:r>
    </w:p>
    <w:p w14:paraId="6C295B12" w14:textId="77777777" w:rsidR="002A7C37" w:rsidRDefault="002E2EBE" w:rsidP="002A7C37">
      <w:pPr>
        <w:pStyle w:val="ListParagraph"/>
        <w:numPr>
          <w:ilvl w:val="0"/>
          <w:numId w:val="15"/>
        </w:numPr>
      </w:pPr>
      <w:r w:rsidRPr="002A7C37">
        <w:t>Which colour of light ha</w:t>
      </w:r>
      <w:r w:rsidRPr="002A7C37">
        <w:t>s the longest wavelength?</w:t>
      </w:r>
    </w:p>
    <w:p w14:paraId="1B4FC609" w14:textId="77777777" w:rsidR="002A7C37" w:rsidRDefault="002A7C37" w:rsidP="002A7C37">
      <w:pPr>
        <w:pStyle w:val="ListParagraph"/>
        <w:ind w:left="360"/>
      </w:pPr>
    </w:p>
    <w:p w14:paraId="2C42ED89" w14:textId="37E0B8E2" w:rsidR="00000000" w:rsidRDefault="002E2EBE" w:rsidP="002A7C37">
      <w:pPr>
        <w:pStyle w:val="ListParagraph"/>
        <w:numPr>
          <w:ilvl w:val="0"/>
          <w:numId w:val="15"/>
        </w:numPr>
      </w:pPr>
      <w:r w:rsidRPr="002A7C37">
        <w:t>Describe one piece of evidence to show that light waves do not need a medium to travel from one place to another.</w:t>
      </w:r>
    </w:p>
    <w:p w14:paraId="43218DD8" w14:textId="77777777" w:rsidR="002A7C37" w:rsidRDefault="002A7C37" w:rsidP="002A7C37">
      <w:pPr>
        <w:pStyle w:val="ListParagraph"/>
        <w:ind w:left="360"/>
      </w:pPr>
    </w:p>
    <w:p w14:paraId="74BD8A91" w14:textId="3C67ADA0" w:rsidR="002A7C37" w:rsidRDefault="002A7C37" w:rsidP="002A7C37">
      <w:pPr>
        <w:pStyle w:val="ListParagraph"/>
        <w:numPr>
          <w:ilvl w:val="0"/>
          <w:numId w:val="15"/>
        </w:numPr>
      </w:pPr>
      <w:r w:rsidRPr="002A7C37">
        <w:t>The four surfaces below are heated equally with infrared (IR) heat.</w:t>
      </w:r>
    </w:p>
    <w:p w14:paraId="707CAD90" w14:textId="506F77A8" w:rsidR="006F142C" w:rsidRDefault="006F142C" w:rsidP="006F142C">
      <w:pPr>
        <w:jc w:val="center"/>
      </w:pPr>
      <w:r w:rsidRPr="006F142C">
        <w:drawing>
          <wp:inline distT="0" distB="0" distL="0" distR="0" wp14:anchorId="5F4E3967" wp14:editId="7B7094DD">
            <wp:extent cx="4476584" cy="59363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06" cy="60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91CB" w14:textId="7831058A" w:rsidR="006F142C" w:rsidRDefault="002A7C37" w:rsidP="006F142C">
      <w:pPr>
        <w:pStyle w:val="ListParagraph"/>
        <w:numPr>
          <w:ilvl w:val="1"/>
          <w:numId w:val="15"/>
        </w:numPr>
      </w:pPr>
      <w:r w:rsidRPr="002A7C37">
        <w:t xml:space="preserve">Which surface will absorb the most IR radiation? </w:t>
      </w:r>
    </w:p>
    <w:p w14:paraId="0BAE7573" w14:textId="77777777" w:rsidR="006F142C" w:rsidRDefault="006F142C" w:rsidP="006F142C">
      <w:pPr>
        <w:pStyle w:val="ListParagraph"/>
        <w:ind w:left="1080"/>
      </w:pPr>
    </w:p>
    <w:p w14:paraId="2A7208A0" w14:textId="5C426272" w:rsidR="002A7C37" w:rsidRPr="002A7C37" w:rsidRDefault="002A7C37" w:rsidP="006F142C">
      <w:pPr>
        <w:pStyle w:val="ListParagraph"/>
        <w:numPr>
          <w:ilvl w:val="1"/>
          <w:numId w:val="15"/>
        </w:numPr>
      </w:pPr>
      <w:r w:rsidRPr="002A7C37">
        <w:t xml:space="preserve">Which surface will reflect the most IR radiation? </w:t>
      </w:r>
      <w:r w:rsidRPr="002A7C37">
        <w:tab/>
        <w:t xml:space="preserve"> </w:t>
      </w:r>
    </w:p>
    <w:p w14:paraId="73C1BE95" w14:textId="455E9E0A" w:rsidR="00000000" w:rsidRDefault="002E2EBE" w:rsidP="006F142C">
      <w:pPr>
        <w:pStyle w:val="ListParagraph"/>
        <w:numPr>
          <w:ilvl w:val="0"/>
          <w:numId w:val="15"/>
        </w:numPr>
      </w:pPr>
      <w:r w:rsidRPr="002A7C37">
        <w:t>The diagrams show three waves travelling from ai</w:t>
      </w:r>
      <w:r w:rsidRPr="002A7C37">
        <w:t>r into different materials.</w:t>
      </w:r>
    </w:p>
    <w:p w14:paraId="59E1C6AA" w14:textId="7ECEA3B0" w:rsidR="006F142C" w:rsidRDefault="006F142C" w:rsidP="006F142C">
      <w:pPr>
        <w:jc w:val="center"/>
      </w:pPr>
      <w:r w:rsidRPr="006F142C">
        <w:drawing>
          <wp:inline distT="0" distB="0" distL="0" distR="0" wp14:anchorId="586A9C15" wp14:editId="0E2C7021">
            <wp:extent cx="3721210" cy="8269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6743" cy="83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5FE0" w14:textId="4A36D541" w:rsidR="002A7C37" w:rsidRDefault="002A7C37" w:rsidP="006F142C">
      <w:r w:rsidRPr="002A7C37">
        <w:t xml:space="preserve">        Which wave will be travelling the slowest? </w:t>
      </w:r>
    </w:p>
    <w:p w14:paraId="349FF5AE" w14:textId="72BE6240" w:rsidR="006F142C" w:rsidRPr="006F142C" w:rsidRDefault="006F142C" w:rsidP="006F142C">
      <w:pPr>
        <w:rPr>
          <w:b/>
        </w:rPr>
      </w:pPr>
      <w:r w:rsidRPr="006F142C">
        <w:rPr>
          <w:b/>
        </w:rPr>
        <w:t>Physics only</w:t>
      </w:r>
    </w:p>
    <w:p w14:paraId="3B9C5DAE" w14:textId="00EB884F" w:rsidR="006F142C" w:rsidRDefault="006F142C" w:rsidP="006F142C">
      <w:pPr>
        <w:pStyle w:val="ListParagraph"/>
        <w:numPr>
          <w:ilvl w:val="0"/>
          <w:numId w:val="15"/>
        </w:numPr>
      </w:pPr>
      <w:r w:rsidRPr="006F142C">
        <w:t>A black body is</w:t>
      </w:r>
      <w:r>
        <w:t>:</w:t>
      </w:r>
    </w:p>
    <w:p w14:paraId="67722018" w14:textId="77777777" w:rsidR="006F142C" w:rsidRDefault="006F142C" w:rsidP="006F142C">
      <w:pPr>
        <w:pStyle w:val="ListParagraph"/>
        <w:numPr>
          <w:ilvl w:val="1"/>
          <w:numId w:val="15"/>
        </w:numPr>
      </w:pPr>
      <w:r w:rsidRPr="006F142C">
        <w:t>an object that emits</w:t>
      </w:r>
      <w:r>
        <w:t xml:space="preserve"> no electromagnetic radiation.</w:t>
      </w:r>
    </w:p>
    <w:p w14:paraId="256F8222" w14:textId="471E05CB" w:rsidR="006F142C" w:rsidRDefault="006F142C" w:rsidP="006F142C">
      <w:pPr>
        <w:pStyle w:val="ListParagraph"/>
        <w:numPr>
          <w:ilvl w:val="1"/>
          <w:numId w:val="15"/>
        </w:numPr>
      </w:pPr>
      <w:r w:rsidRPr="006F142C">
        <w:t>an object that absorbs all electromagnetic</w:t>
      </w:r>
      <w:r>
        <w:t xml:space="preserve"> radiation that falls on it.</w:t>
      </w:r>
    </w:p>
    <w:p w14:paraId="36ECA8B8" w14:textId="77777777" w:rsidR="006F142C" w:rsidRDefault="006F142C" w:rsidP="006F142C">
      <w:pPr>
        <w:pStyle w:val="ListParagraph"/>
        <w:numPr>
          <w:ilvl w:val="1"/>
          <w:numId w:val="15"/>
        </w:numPr>
      </w:pPr>
      <w:r w:rsidRPr="006F142C">
        <w:t>an object that only emits invisible</w:t>
      </w:r>
      <w:r>
        <w:t xml:space="preserve"> electromagnetic radiation.</w:t>
      </w:r>
    </w:p>
    <w:p w14:paraId="3468D93E" w14:textId="49753BC6" w:rsidR="006F142C" w:rsidRPr="006F142C" w:rsidRDefault="006F142C" w:rsidP="006F142C">
      <w:pPr>
        <w:pStyle w:val="ListParagraph"/>
        <w:numPr>
          <w:ilvl w:val="1"/>
          <w:numId w:val="15"/>
        </w:numPr>
      </w:pPr>
      <w:r w:rsidRPr="006F142C">
        <w:t>an object that absorbs all electromagnetic radiation that falls</w:t>
      </w:r>
      <w:r>
        <w:t xml:space="preserve"> </w:t>
      </w:r>
      <w:r w:rsidRPr="006F142C">
        <w:t>on it and emits no electromagnetic radiation.</w:t>
      </w:r>
    </w:p>
    <w:p w14:paraId="3562E1E9" w14:textId="2D286A81" w:rsidR="006F142C" w:rsidRDefault="006F142C" w:rsidP="006F142C">
      <w:pPr>
        <w:pStyle w:val="ListParagraph"/>
        <w:numPr>
          <w:ilvl w:val="0"/>
          <w:numId w:val="15"/>
        </w:numPr>
      </w:pPr>
      <w:r w:rsidRPr="006F142C">
        <w:lastRenderedPageBreak/>
        <w:t>Explain how black body radiation differs from reflected radiation.</w:t>
      </w:r>
    </w:p>
    <w:p w14:paraId="028A998E" w14:textId="77777777" w:rsidR="006F142C" w:rsidRPr="006F142C" w:rsidRDefault="006F142C" w:rsidP="006F142C">
      <w:pPr>
        <w:pStyle w:val="ListParagraph"/>
        <w:ind w:left="360"/>
      </w:pPr>
    </w:p>
    <w:p w14:paraId="0F45B2F4" w14:textId="32BFA538" w:rsidR="006F142C" w:rsidRDefault="006F142C" w:rsidP="00C0225C">
      <w:pPr>
        <w:pStyle w:val="ListParagraph"/>
        <w:numPr>
          <w:ilvl w:val="0"/>
          <w:numId w:val="15"/>
        </w:numPr>
      </w:pPr>
      <w:r w:rsidRPr="006F142C">
        <w:t>The picture shows a thermal image of a cat.</w:t>
      </w:r>
      <w:r>
        <w:t xml:space="preserve"> </w:t>
      </w:r>
      <w:r w:rsidRPr="006F142C">
        <w:t xml:space="preserve">Why can we not see this thermal emission from the cat without using a specialised camera? </w:t>
      </w:r>
    </w:p>
    <w:p w14:paraId="7D32328D" w14:textId="42E596D1" w:rsidR="006F142C" w:rsidRDefault="006F142C" w:rsidP="006F142C">
      <w:pPr>
        <w:jc w:val="center"/>
      </w:pPr>
      <w:r w:rsidRPr="006F142C">
        <w:drawing>
          <wp:inline distT="0" distB="0" distL="0" distR="0" wp14:anchorId="7CD7B753" wp14:editId="7AA0DE77">
            <wp:extent cx="1760320" cy="1224136"/>
            <wp:effectExtent l="0" t="0" r="5080" b="0"/>
            <wp:docPr id="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C1C54BB-296E-405E-9333-09173328D2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C1C54BB-296E-405E-9333-09173328D2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20" cy="12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DA19" w14:textId="35F15709" w:rsidR="006F142C" w:rsidRDefault="006F142C" w:rsidP="006F142C">
      <w:pPr>
        <w:pStyle w:val="ListParagraph"/>
        <w:numPr>
          <w:ilvl w:val="0"/>
          <w:numId w:val="15"/>
        </w:numPr>
      </w:pPr>
      <w:r w:rsidRPr="006F142C">
        <w:t>The stone is in the sunshine and emitting radiation.  As the stone heats up through the day, how will the nature of the emitted radiation change?</w:t>
      </w:r>
    </w:p>
    <w:p w14:paraId="06A4D3CF" w14:textId="0552FB50" w:rsidR="006F142C" w:rsidRDefault="006F142C" w:rsidP="006F142C">
      <w:pPr>
        <w:jc w:val="center"/>
      </w:pPr>
      <w:r w:rsidRPr="006F142C">
        <w:drawing>
          <wp:inline distT="0" distB="0" distL="0" distR="0" wp14:anchorId="5B7FD785" wp14:editId="527BF0A4">
            <wp:extent cx="1442251" cy="1224136"/>
            <wp:effectExtent l="0" t="0" r="5715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D1CAADE-C417-4D48-81E9-2E8088B969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D1CAADE-C417-4D48-81E9-2E8088B969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251" cy="12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AA56" w14:textId="77777777" w:rsidR="006F142C" w:rsidRPr="006F142C" w:rsidRDefault="006F142C" w:rsidP="006F142C">
      <w:pPr>
        <w:pStyle w:val="ListParagraph"/>
        <w:ind w:left="360"/>
      </w:pPr>
    </w:p>
    <w:p w14:paraId="36285B7F" w14:textId="698716B0" w:rsidR="006F142C" w:rsidRDefault="006F142C" w:rsidP="006F142C">
      <w:pPr>
        <w:pStyle w:val="ListParagraph"/>
        <w:numPr>
          <w:ilvl w:val="0"/>
          <w:numId w:val="15"/>
        </w:numPr>
      </w:pPr>
      <w:r w:rsidRPr="006F142C">
        <w:t>If a body absorbs radiation at a faster rate than it emits radiation,</w:t>
      </w:r>
      <w:r>
        <w:t xml:space="preserve"> </w:t>
      </w:r>
      <w:r w:rsidRPr="006F142C">
        <w:t>what change will happen to the body?</w:t>
      </w:r>
    </w:p>
    <w:p w14:paraId="7E7E591E" w14:textId="77777777" w:rsidR="006F142C" w:rsidRPr="006F142C" w:rsidRDefault="006F142C" w:rsidP="006F142C">
      <w:pPr>
        <w:pStyle w:val="ListParagraph"/>
        <w:ind w:left="360"/>
      </w:pPr>
    </w:p>
    <w:p w14:paraId="2056A38F" w14:textId="43B8FA63" w:rsidR="006F142C" w:rsidRDefault="006F142C" w:rsidP="00281FA0">
      <w:pPr>
        <w:pStyle w:val="ListParagraph"/>
        <w:numPr>
          <w:ilvl w:val="0"/>
          <w:numId w:val="15"/>
        </w:numPr>
      </w:pPr>
      <w:r w:rsidRPr="006F142C">
        <w:t>The diagram shows how global</w:t>
      </w:r>
      <w:r>
        <w:t xml:space="preserve"> warming of the Earth can occur. </w:t>
      </w:r>
      <w:r w:rsidRPr="006F142C">
        <w:t>Explain what is happening in terms of changes to absorbed and emitted radiation.</w:t>
      </w:r>
    </w:p>
    <w:p w14:paraId="7E81225F" w14:textId="2A6A85DA" w:rsidR="006F142C" w:rsidRDefault="006F142C" w:rsidP="006F142C">
      <w:pPr>
        <w:jc w:val="center"/>
      </w:pPr>
      <w:r w:rsidRPr="006F142C">
        <w:drawing>
          <wp:inline distT="0" distB="0" distL="0" distR="0" wp14:anchorId="186110BD" wp14:editId="59D306AE">
            <wp:extent cx="1558456" cy="1280175"/>
            <wp:effectExtent l="0" t="0" r="3810" b="2540"/>
            <wp:docPr id="1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21287E8-ACE2-4D55-BD16-895B2BA06E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921287E8-ACE2-4D55-BD16-895B2BA06E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829" cy="128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AD41" w14:textId="623BC3BE" w:rsidR="006F142C" w:rsidRDefault="006F142C" w:rsidP="006F142C">
      <w:pPr>
        <w:pStyle w:val="ListParagraph"/>
        <w:numPr>
          <w:ilvl w:val="0"/>
          <w:numId w:val="15"/>
        </w:numPr>
      </w:pPr>
      <w:r w:rsidRPr="006F142C">
        <w:t>Which three types of electromagnetic waves can cause damage to cells in the body?</w:t>
      </w:r>
    </w:p>
    <w:p w14:paraId="29D12BAA" w14:textId="77777777" w:rsidR="006F142C" w:rsidRPr="006F142C" w:rsidRDefault="006F142C" w:rsidP="006F142C">
      <w:pPr>
        <w:pStyle w:val="ListParagraph"/>
        <w:ind w:left="360"/>
      </w:pPr>
    </w:p>
    <w:p w14:paraId="0A2D7746" w14:textId="02018678" w:rsidR="006F142C" w:rsidRDefault="006F142C" w:rsidP="006F142C">
      <w:pPr>
        <w:pStyle w:val="ListParagraph"/>
        <w:numPr>
          <w:ilvl w:val="0"/>
          <w:numId w:val="15"/>
        </w:numPr>
      </w:pPr>
      <w:r w:rsidRPr="006F142C">
        <w:t>What is meant by radiation dose?</w:t>
      </w:r>
    </w:p>
    <w:p w14:paraId="0F9058F4" w14:textId="3051BCCB" w:rsidR="006F142C" w:rsidRDefault="006F142C" w:rsidP="006F142C"/>
    <w:p w14:paraId="4AC47364" w14:textId="6D8B8D48" w:rsidR="006F142C" w:rsidRDefault="006F142C" w:rsidP="006F142C"/>
    <w:p w14:paraId="1DB7E7B6" w14:textId="334101F7" w:rsidR="006F142C" w:rsidRDefault="006F142C" w:rsidP="006F142C"/>
    <w:p w14:paraId="5FF53A31" w14:textId="5DC6655B" w:rsidR="006F142C" w:rsidRDefault="006F142C" w:rsidP="006F142C"/>
    <w:p w14:paraId="1F2B420E" w14:textId="77777777" w:rsidR="006F142C" w:rsidRDefault="006F142C" w:rsidP="006F142C"/>
    <w:p w14:paraId="01390A61" w14:textId="77777777" w:rsidR="006F142C" w:rsidRDefault="006F142C" w:rsidP="006F142C">
      <w:pPr>
        <w:pStyle w:val="ListParagraph"/>
        <w:ind w:left="360"/>
      </w:pPr>
    </w:p>
    <w:p w14:paraId="7AB8BCB4" w14:textId="2424D1E7" w:rsidR="006F142C" w:rsidRDefault="006F142C" w:rsidP="006F142C">
      <w:pPr>
        <w:pStyle w:val="ListParagraph"/>
        <w:numPr>
          <w:ilvl w:val="0"/>
          <w:numId w:val="15"/>
        </w:numPr>
      </w:pPr>
      <w:r w:rsidRPr="006F142C">
        <w:t>The chart shows the average radiation dose a UK person is exposed to in a year.</w:t>
      </w:r>
    </w:p>
    <w:p w14:paraId="5F8029B0" w14:textId="542A83DD" w:rsidR="006F142C" w:rsidRDefault="006F142C" w:rsidP="006F142C">
      <w:pPr>
        <w:jc w:val="center"/>
      </w:pPr>
      <w:r w:rsidRPr="006F142C">
        <w:drawing>
          <wp:inline distT="0" distB="0" distL="0" distR="0" wp14:anchorId="7E11A945" wp14:editId="35143A9E">
            <wp:extent cx="2091193" cy="182157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0925" cy="18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C4FF" w14:textId="5EE586D8" w:rsidR="006F142C" w:rsidRDefault="002E2EBE" w:rsidP="006F142C">
      <w:pPr>
        <w:pStyle w:val="ListParagraph"/>
        <w:numPr>
          <w:ilvl w:val="1"/>
          <w:numId w:val="15"/>
        </w:numPr>
      </w:pPr>
      <w:r w:rsidRPr="006F142C">
        <w:t>What percentage of the radiation</w:t>
      </w:r>
      <w:r w:rsidR="006F142C">
        <w:t xml:space="preserve"> dose comes from natural sources</w:t>
      </w:r>
    </w:p>
    <w:p w14:paraId="2672FB70" w14:textId="77777777" w:rsidR="006F142C" w:rsidRPr="006F142C" w:rsidRDefault="006F142C" w:rsidP="006F142C">
      <w:pPr>
        <w:pStyle w:val="ListParagraph"/>
        <w:ind w:left="1080"/>
      </w:pPr>
    </w:p>
    <w:p w14:paraId="6F99E2CF" w14:textId="08CCEC94" w:rsidR="006F142C" w:rsidRDefault="002E2EBE" w:rsidP="006F142C">
      <w:pPr>
        <w:pStyle w:val="ListParagraph"/>
        <w:numPr>
          <w:ilvl w:val="1"/>
          <w:numId w:val="15"/>
        </w:numPr>
      </w:pPr>
      <w:r w:rsidRPr="006F142C">
        <w:t xml:space="preserve">Give </w:t>
      </w:r>
      <w:r w:rsidRPr="006F142C">
        <w:rPr>
          <w:b/>
          <w:bCs/>
        </w:rPr>
        <w:t>two</w:t>
      </w:r>
      <w:r w:rsidRPr="006F142C">
        <w:t xml:space="preserve"> reasons why a person </w:t>
      </w:r>
      <w:r w:rsidR="006F142C" w:rsidRPr="006F142C">
        <w:t xml:space="preserve">could receive a higher dose of background radiation. </w:t>
      </w:r>
    </w:p>
    <w:p w14:paraId="389CA0FD" w14:textId="77777777" w:rsidR="002B4278" w:rsidRPr="006F142C" w:rsidRDefault="002B4278" w:rsidP="002B4278">
      <w:pPr>
        <w:pStyle w:val="ListParagraph"/>
        <w:ind w:left="1080"/>
      </w:pPr>
    </w:p>
    <w:p w14:paraId="63F6B381" w14:textId="520F124D" w:rsidR="006F142C" w:rsidRPr="006F142C" w:rsidRDefault="006F142C" w:rsidP="002B4278">
      <w:pPr>
        <w:pStyle w:val="ListParagraph"/>
        <w:numPr>
          <w:ilvl w:val="0"/>
          <w:numId w:val="15"/>
        </w:numPr>
      </w:pPr>
      <w:r w:rsidRPr="006F142C">
        <w:t>Complete the table for uses of electromagnetic waves.</w:t>
      </w:r>
    </w:p>
    <w:tbl>
      <w:tblPr>
        <w:tblW w:w="948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402"/>
        <w:gridCol w:w="6086"/>
      </w:tblGrid>
      <w:tr w:rsidR="006F142C" w:rsidRPr="006F142C" w14:paraId="20875247" w14:textId="77777777" w:rsidTr="006F142C">
        <w:trPr>
          <w:trHeight w:val="2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9B79C8" w14:textId="77777777" w:rsidR="006F142C" w:rsidRPr="006F142C" w:rsidRDefault="006F142C" w:rsidP="006F142C">
            <w:pPr>
              <w:pStyle w:val="NoSpacing"/>
            </w:pPr>
            <w:r w:rsidRPr="006F142C">
              <w:t>Type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9B9A9D" w14:textId="77777777" w:rsidR="006F142C" w:rsidRPr="006F142C" w:rsidRDefault="006F142C" w:rsidP="006F142C">
            <w:pPr>
              <w:pStyle w:val="NoSpacing"/>
            </w:pPr>
            <w:r w:rsidRPr="006F142C">
              <w:t>Application</w:t>
            </w:r>
          </w:p>
        </w:tc>
      </w:tr>
      <w:tr w:rsidR="006F142C" w:rsidRPr="006F142C" w14:paraId="4DE3A1A0" w14:textId="77777777" w:rsidTr="002B4278">
        <w:trPr>
          <w:trHeight w:val="34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6C398D" w14:textId="77777777" w:rsidR="006F142C" w:rsidRPr="006F142C" w:rsidRDefault="006F142C" w:rsidP="006F142C">
            <w:pPr>
              <w:pStyle w:val="NoSpacing"/>
            </w:pPr>
            <w:r w:rsidRPr="006F142C">
              <w:t>Radio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E87BD7" w14:textId="77777777" w:rsidR="006F142C" w:rsidRPr="006F142C" w:rsidRDefault="006F142C" w:rsidP="006F142C">
            <w:pPr>
              <w:pStyle w:val="NoSpacing"/>
            </w:pPr>
          </w:p>
        </w:tc>
      </w:tr>
      <w:tr w:rsidR="006F142C" w:rsidRPr="006F142C" w14:paraId="77DF36D0" w14:textId="77777777" w:rsidTr="002B4278">
        <w:trPr>
          <w:trHeight w:val="34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BC62A4" w14:textId="77777777" w:rsidR="006F142C" w:rsidRPr="006F142C" w:rsidRDefault="006F142C" w:rsidP="006F142C">
            <w:pPr>
              <w:pStyle w:val="NoSpacing"/>
            </w:pPr>
            <w:r w:rsidRPr="006F142C">
              <w:t>Microwave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20EADF" w14:textId="77777777" w:rsidR="006F142C" w:rsidRPr="006F142C" w:rsidRDefault="006F142C" w:rsidP="006F142C">
            <w:pPr>
              <w:pStyle w:val="NoSpacing"/>
            </w:pPr>
          </w:p>
        </w:tc>
      </w:tr>
      <w:tr w:rsidR="006F142C" w:rsidRPr="006F142C" w14:paraId="78C6E276" w14:textId="77777777" w:rsidTr="002B4278">
        <w:trPr>
          <w:trHeight w:val="34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46C68B" w14:textId="77777777" w:rsidR="006F142C" w:rsidRPr="006F142C" w:rsidRDefault="006F142C" w:rsidP="006F142C">
            <w:pPr>
              <w:pStyle w:val="NoSpacing"/>
            </w:pPr>
            <w:r w:rsidRPr="006F142C">
              <w:t>Infrared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3B9B70" w14:textId="77777777" w:rsidR="006F142C" w:rsidRPr="006F142C" w:rsidRDefault="006F142C" w:rsidP="006F142C">
            <w:pPr>
              <w:pStyle w:val="NoSpacing"/>
            </w:pPr>
          </w:p>
        </w:tc>
      </w:tr>
      <w:tr w:rsidR="006F142C" w:rsidRPr="006F142C" w14:paraId="6E1E525A" w14:textId="77777777" w:rsidTr="002B4278">
        <w:trPr>
          <w:trHeight w:val="34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EAD3B7" w14:textId="77777777" w:rsidR="006F142C" w:rsidRPr="006F142C" w:rsidRDefault="006F142C" w:rsidP="006F142C">
            <w:pPr>
              <w:pStyle w:val="NoSpacing"/>
            </w:pPr>
            <w:r w:rsidRPr="006F142C">
              <w:t>Visible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C8B6EC" w14:textId="77777777" w:rsidR="006F142C" w:rsidRPr="006F142C" w:rsidRDefault="006F142C" w:rsidP="006F142C">
            <w:pPr>
              <w:pStyle w:val="NoSpacing"/>
            </w:pPr>
          </w:p>
        </w:tc>
      </w:tr>
      <w:tr w:rsidR="006F142C" w:rsidRPr="006F142C" w14:paraId="760C9005" w14:textId="77777777" w:rsidTr="002B4278">
        <w:trPr>
          <w:trHeight w:val="34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4A2B1A" w14:textId="77777777" w:rsidR="006F142C" w:rsidRPr="006F142C" w:rsidRDefault="006F142C" w:rsidP="006F142C">
            <w:pPr>
              <w:pStyle w:val="NoSpacing"/>
            </w:pPr>
            <w:r w:rsidRPr="006F142C">
              <w:t>Ultraviolet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644734" w14:textId="77777777" w:rsidR="006F142C" w:rsidRPr="006F142C" w:rsidRDefault="006F142C" w:rsidP="006F142C">
            <w:pPr>
              <w:pStyle w:val="NoSpacing"/>
            </w:pPr>
          </w:p>
        </w:tc>
      </w:tr>
      <w:tr w:rsidR="006F142C" w:rsidRPr="006F142C" w14:paraId="44546984" w14:textId="77777777" w:rsidTr="002B4278">
        <w:trPr>
          <w:trHeight w:val="34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FE12DD" w14:textId="77777777" w:rsidR="006F142C" w:rsidRPr="006F142C" w:rsidRDefault="006F142C" w:rsidP="006F142C">
            <w:pPr>
              <w:pStyle w:val="NoSpacing"/>
            </w:pPr>
            <w:r w:rsidRPr="006F142C">
              <w:t>X-rays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269CA6" w14:textId="77777777" w:rsidR="006F142C" w:rsidRPr="006F142C" w:rsidRDefault="006F142C" w:rsidP="006F142C">
            <w:pPr>
              <w:pStyle w:val="NoSpacing"/>
            </w:pPr>
          </w:p>
        </w:tc>
      </w:tr>
      <w:tr w:rsidR="006F142C" w:rsidRPr="006F142C" w14:paraId="1C893B9A" w14:textId="77777777" w:rsidTr="002B4278">
        <w:trPr>
          <w:trHeight w:val="340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60C54A" w14:textId="77777777" w:rsidR="006F142C" w:rsidRPr="006F142C" w:rsidRDefault="006F142C" w:rsidP="006F142C">
            <w:pPr>
              <w:pStyle w:val="NoSpacing"/>
            </w:pPr>
            <w:r w:rsidRPr="006F142C">
              <w:t>Gamma rays</w:t>
            </w:r>
          </w:p>
        </w:tc>
        <w:tc>
          <w:tcPr>
            <w:tcW w:w="6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7DAE02" w14:textId="77777777" w:rsidR="006F142C" w:rsidRPr="006F142C" w:rsidRDefault="006F142C" w:rsidP="006F142C">
            <w:pPr>
              <w:pStyle w:val="NoSpacing"/>
            </w:pPr>
          </w:p>
        </w:tc>
      </w:tr>
    </w:tbl>
    <w:p w14:paraId="539DC686" w14:textId="77777777" w:rsidR="006F142C" w:rsidRPr="002A7C37" w:rsidRDefault="006F142C" w:rsidP="006F142C">
      <w:pPr>
        <w:pStyle w:val="ListParagraph"/>
      </w:pPr>
    </w:p>
    <w:p w14:paraId="24E5CFB4" w14:textId="4B02196B" w:rsidR="006F142C" w:rsidRDefault="006F142C" w:rsidP="002B4278">
      <w:pPr>
        <w:pStyle w:val="ListParagraph"/>
        <w:numPr>
          <w:ilvl w:val="0"/>
          <w:numId w:val="15"/>
        </w:numPr>
      </w:pPr>
      <w:r w:rsidRPr="006F142C">
        <w:t>(HT) Radio waves are transmitted through the air and received by</w:t>
      </w:r>
      <w:r w:rsidR="002B4278">
        <w:t xml:space="preserve"> </w:t>
      </w:r>
      <w:r w:rsidRPr="006F142C">
        <w:t>aerials.</w:t>
      </w:r>
    </w:p>
    <w:p w14:paraId="2A9603ED" w14:textId="1314D4F4" w:rsidR="002B4278" w:rsidRDefault="002B4278" w:rsidP="002B4278">
      <w:pPr>
        <w:pStyle w:val="ListParagraph"/>
        <w:ind w:left="360"/>
      </w:pPr>
    </w:p>
    <w:p w14:paraId="213A5335" w14:textId="2A1C6194" w:rsidR="002B4278" w:rsidRDefault="002B4278" w:rsidP="002B4278">
      <w:pPr>
        <w:pStyle w:val="ListParagraph"/>
        <w:ind w:left="360"/>
        <w:jc w:val="center"/>
      </w:pPr>
      <w:bookmarkStart w:id="0" w:name="_GoBack"/>
      <w:bookmarkEnd w:id="0"/>
      <w:r w:rsidRPr="002B4278">
        <w:drawing>
          <wp:inline distT="0" distB="0" distL="0" distR="0" wp14:anchorId="1DD836D2" wp14:editId="5DF19510">
            <wp:extent cx="1932167" cy="1096504"/>
            <wp:effectExtent l="0" t="0" r="0" b="0"/>
            <wp:docPr id="1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7E528BD-39CA-401A-A746-C63C07FE3A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7E528BD-39CA-401A-A746-C63C07FE3A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7688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930" cy="11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C3CD" w14:textId="77777777" w:rsidR="002B4278" w:rsidRPr="006F142C" w:rsidRDefault="002B4278" w:rsidP="002B4278">
      <w:pPr>
        <w:pStyle w:val="ListParagraph"/>
        <w:ind w:left="360"/>
      </w:pPr>
    </w:p>
    <w:p w14:paraId="74AEDC47" w14:textId="641C54EA" w:rsidR="006F142C" w:rsidRPr="006F142C" w:rsidRDefault="006F142C" w:rsidP="002B4278">
      <w:pPr>
        <w:pStyle w:val="ListParagraph"/>
        <w:numPr>
          <w:ilvl w:val="1"/>
          <w:numId w:val="15"/>
        </w:numPr>
      </w:pPr>
      <w:r w:rsidRPr="006F142C">
        <w:t>How are radio waves produced in the transmitter aerial?</w:t>
      </w:r>
    </w:p>
    <w:p w14:paraId="4A95EAB7" w14:textId="0187FF7F" w:rsidR="006F142C" w:rsidRDefault="006F142C" w:rsidP="002B4278">
      <w:pPr>
        <w:pStyle w:val="ListParagraph"/>
        <w:numPr>
          <w:ilvl w:val="1"/>
          <w:numId w:val="15"/>
        </w:numPr>
      </w:pPr>
      <w:r w:rsidRPr="006F142C">
        <w:t>What is produced in the receiving antenna when radio waves are absorbed?</w:t>
      </w:r>
    </w:p>
    <w:p w14:paraId="596151CC" w14:textId="77777777" w:rsidR="002B4278" w:rsidRPr="006F142C" w:rsidRDefault="002B4278" w:rsidP="002B4278">
      <w:pPr>
        <w:pStyle w:val="ListParagraph"/>
        <w:ind w:left="1080"/>
      </w:pPr>
    </w:p>
    <w:p w14:paraId="44D08AEF" w14:textId="493B8E47" w:rsidR="002A7C37" w:rsidRPr="002A7C37" w:rsidRDefault="006F142C" w:rsidP="002B4278">
      <w:pPr>
        <w:pStyle w:val="ListParagraph"/>
        <w:numPr>
          <w:ilvl w:val="0"/>
          <w:numId w:val="15"/>
        </w:numPr>
      </w:pPr>
      <w:r w:rsidRPr="006F142C">
        <w:t>Most electromagnetic waves are produced from energy changes in electron levels. How does gamma wave production differ from this?</w:t>
      </w:r>
    </w:p>
    <w:sectPr w:rsidR="002A7C37" w:rsidRPr="002A7C37" w:rsidSect="00397B11">
      <w:headerReference w:type="default" r:id="rId18"/>
      <w:footerReference w:type="even" r:id="rId19"/>
      <w:footerReference w:type="default" r:id="rId20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E68D2" w14:textId="77777777" w:rsidR="002E2EBE" w:rsidRDefault="002E2EBE" w:rsidP="00683DA2">
      <w:pPr>
        <w:spacing w:after="0" w:line="240" w:lineRule="auto"/>
      </w:pPr>
      <w:r>
        <w:separator/>
      </w:r>
    </w:p>
  </w:endnote>
  <w:endnote w:type="continuationSeparator" w:id="0">
    <w:p w14:paraId="741EF558" w14:textId="77777777" w:rsidR="002E2EBE" w:rsidRDefault="002E2EBE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3529A5" w14:textId="77777777" w:rsidR="002E2EBE" w:rsidRDefault="002E2EBE" w:rsidP="00683DA2">
      <w:pPr>
        <w:spacing w:after="0" w:line="240" w:lineRule="auto"/>
      </w:pPr>
      <w:r>
        <w:separator/>
      </w:r>
    </w:p>
  </w:footnote>
  <w:footnote w:type="continuationSeparator" w:id="0">
    <w:p w14:paraId="6ECC6FF2" w14:textId="77777777" w:rsidR="002E2EBE" w:rsidRDefault="002E2EBE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32859" w14:textId="2EC399BF" w:rsidR="002A7C37" w:rsidRDefault="00F75C1A" w:rsidP="0030346A">
    <w:pPr>
      <w:pStyle w:val="Header"/>
      <w:jc w:val="right"/>
      <w:rPr>
        <w:b/>
        <w:bCs/>
        <w:noProof/>
        <w:color w:val="F4B083" w:themeColor="accent2" w:themeTint="99"/>
        <w:sz w:val="28"/>
        <w:szCs w:val="32"/>
      </w:rPr>
    </w:pPr>
    <w:r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7E78BEB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2A7C37" w:rsidRPr="002A7C37">
      <w:rPr>
        <w:b/>
        <w:bCs/>
        <w:noProof/>
        <w:color w:val="F4B083" w:themeColor="accent2" w:themeTint="99"/>
        <w:sz w:val="28"/>
        <w:szCs w:val="32"/>
      </w:rPr>
      <w:t xml:space="preserve">Light and the </w:t>
    </w:r>
  </w:p>
  <w:p w14:paraId="2FE19D0F" w14:textId="16A1CCD6" w:rsidR="00F75C1A" w:rsidRDefault="002A7C37" w:rsidP="0030346A">
    <w:pPr>
      <w:pStyle w:val="Header"/>
      <w:jc w:val="right"/>
      <w:rPr>
        <w:b/>
        <w:bCs/>
        <w:noProof/>
        <w:color w:val="F4B083" w:themeColor="accent2" w:themeTint="99"/>
        <w:sz w:val="28"/>
        <w:szCs w:val="32"/>
      </w:rPr>
    </w:pPr>
    <w:r w:rsidRPr="002A7C37">
      <w:rPr>
        <w:b/>
        <w:bCs/>
        <w:noProof/>
        <w:color w:val="F4B083" w:themeColor="accent2" w:themeTint="99"/>
        <w:sz w:val="28"/>
        <w:szCs w:val="32"/>
      </w:rPr>
      <w:t>electromagnetic spectrum</w:t>
    </w:r>
  </w:p>
  <w:p w14:paraId="0F7A4092" w14:textId="20EDFB7F" w:rsidR="002A7C37" w:rsidRPr="005B5223" w:rsidRDefault="002A7C37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66B21550">
              <wp:simplePos x="0" y="0"/>
              <wp:positionH relativeFrom="column">
                <wp:posOffset>585056</wp:posOffset>
              </wp:positionH>
              <wp:positionV relativeFrom="paragraph">
                <wp:posOffset>33213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196520" id="Rectangle 2" o:spid="_x0000_s1026" style="position:absolute;margin-left:46.05pt;margin-top:2.6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1E0B"/>
    <w:multiLevelType w:val="hybridMultilevel"/>
    <w:tmpl w:val="DA50D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6C2F33"/>
    <w:multiLevelType w:val="hybridMultilevel"/>
    <w:tmpl w:val="C1A2E626"/>
    <w:lvl w:ilvl="0" w:tplc="D764C36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B079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4AD7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E69F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48B4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8E06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CC75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1209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9E3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63212"/>
    <w:multiLevelType w:val="hybridMultilevel"/>
    <w:tmpl w:val="24CE7DBA"/>
    <w:lvl w:ilvl="0" w:tplc="B62E8672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49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45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E46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16A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327D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DA2B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98EF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306C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46D6E"/>
    <w:multiLevelType w:val="hybridMultilevel"/>
    <w:tmpl w:val="DBB66144"/>
    <w:lvl w:ilvl="0" w:tplc="EE2E09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FDA8CF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29243B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AF2F48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6EAB8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C02413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C84BA0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E82FD0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0E012E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D54FF"/>
    <w:multiLevelType w:val="hybridMultilevel"/>
    <w:tmpl w:val="1EAE4EC0"/>
    <w:lvl w:ilvl="0" w:tplc="86D66088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3035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AE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D056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DAD1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84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E2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AF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0A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E0C8D"/>
    <w:multiLevelType w:val="hybridMultilevel"/>
    <w:tmpl w:val="3EA81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4040E"/>
    <w:multiLevelType w:val="hybridMultilevel"/>
    <w:tmpl w:val="6562C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E1280A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0139D8"/>
    <w:multiLevelType w:val="hybridMultilevel"/>
    <w:tmpl w:val="B1FC7FE8"/>
    <w:lvl w:ilvl="0" w:tplc="79A42F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C484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E20D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BA88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060A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62FE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EEF9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CAB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80C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F214D"/>
    <w:multiLevelType w:val="hybridMultilevel"/>
    <w:tmpl w:val="7326D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323ED"/>
    <w:multiLevelType w:val="hybridMultilevel"/>
    <w:tmpl w:val="CA4C72BC"/>
    <w:lvl w:ilvl="0" w:tplc="050AB0E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7CA5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B43F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541D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1613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700E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48FB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B0CD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C63E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50FEE"/>
    <w:multiLevelType w:val="hybridMultilevel"/>
    <w:tmpl w:val="A38E2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21180"/>
    <w:multiLevelType w:val="hybridMultilevel"/>
    <w:tmpl w:val="3E8860AC"/>
    <w:lvl w:ilvl="0" w:tplc="4086CC9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41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649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60A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A28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342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A22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B20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0B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00901"/>
    <w:multiLevelType w:val="hybridMultilevel"/>
    <w:tmpl w:val="1362F69E"/>
    <w:lvl w:ilvl="0" w:tplc="B928E2E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5D8AED2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40EB36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72AFC3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BE253C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2BAE92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33E9C1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608252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C1A8ED6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829E3"/>
    <w:multiLevelType w:val="hybridMultilevel"/>
    <w:tmpl w:val="6832D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E09E8"/>
    <w:multiLevelType w:val="hybridMultilevel"/>
    <w:tmpl w:val="96E4116A"/>
    <w:lvl w:ilvl="0" w:tplc="8F56384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868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9CF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8AF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21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2EB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8A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3AD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0CC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A63B57"/>
    <w:multiLevelType w:val="hybridMultilevel"/>
    <w:tmpl w:val="8E666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C7886"/>
    <w:multiLevelType w:val="hybridMultilevel"/>
    <w:tmpl w:val="04101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4B35F4"/>
    <w:multiLevelType w:val="hybridMultilevel"/>
    <w:tmpl w:val="067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BB7DA2"/>
    <w:multiLevelType w:val="hybridMultilevel"/>
    <w:tmpl w:val="EC343A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E243C14"/>
    <w:multiLevelType w:val="hybridMultilevel"/>
    <w:tmpl w:val="173CC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9A627A"/>
    <w:multiLevelType w:val="hybridMultilevel"/>
    <w:tmpl w:val="5FE428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0A6AC1"/>
    <w:multiLevelType w:val="hybridMultilevel"/>
    <w:tmpl w:val="76483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B1062"/>
    <w:multiLevelType w:val="hybridMultilevel"/>
    <w:tmpl w:val="403A4578"/>
    <w:lvl w:ilvl="0" w:tplc="7B725E5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F8EE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DACF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2002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EED9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90A6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CCCA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A869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764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D10941"/>
    <w:multiLevelType w:val="hybridMultilevel"/>
    <w:tmpl w:val="5242FE2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CFB78B5"/>
    <w:multiLevelType w:val="hybridMultilevel"/>
    <w:tmpl w:val="03368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E30486"/>
    <w:multiLevelType w:val="hybridMultilevel"/>
    <w:tmpl w:val="19AA11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E1280A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4"/>
  </w:num>
  <w:num w:numId="3">
    <w:abstractNumId w:val="4"/>
  </w:num>
  <w:num w:numId="4">
    <w:abstractNumId w:val="2"/>
  </w:num>
  <w:num w:numId="5">
    <w:abstractNumId w:val="11"/>
  </w:num>
  <w:num w:numId="6">
    <w:abstractNumId w:val="16"/>
  </w:num>
  <w:num w:numId="7">
    <w:abstractNumId w:val="6"/>
  </w:num>
  <w:num w:numId="8">
    <w:abstractNumId w:val="7"/>
  </w:num>
  <w:num w:numId="9">
    <w:abstractNumId w:val="1"/>
  </w:num>
  <w:num w:numId="10">
    <w:abstractNumId w:val="22"/>
  </w:num>
  <w:num w:numId="11">
    <w:abstractNumId w:val="24"/>
  </w:num>
  <w:num w:numId="12">
    <w:abstractNumId w:val="21"/>
  </w:num>
  <w:num w:numId="13">
    <w:abstractNumId w:val="20"/>
  </w:num>
  <w:num w:numId="14">
    <w:abstractNumId w:val="10"/>
  </w:num>
  <w:num w:numId="15">
    <w:abstractNumId w:val="25"/>
  </w:num>
  <w:num w:numId="16">
    <w:abstractNumId w:val="18"/>
  </w:num>
  <w:num w:numId="17">
    <w:abstractNumId w:val="9"/>
  </w:num>
  <w:num w:numId="18">
    <w:abstractNumId w:val="23"/>
  </w:num>
  <w:num w:numId="19">
    <w:abstractNumId w:val="5"/>
  </w:num>
  <w:num w:numId="20">
    <w:abstractNumId w:val="15"/>
  </w:num>
  <w:num w:numId="21">
    <w:abstractNumId w:val="3"/>
  </w:num>
  <w:num w:numId="22">
    <w:abstractNumId w:val="12"/>
  </w:num>
  <w:num w:numId="23">
    <w:abstractNumId w:val="17"/>
  </w:num>
  <w:num w:numId="24">
    <w:abstractNumId w:val="19"/>
  </w:num>
  <w:num w:numId="25">
    <w:abstractNumId w:val="8"/>
  </w:num>
  <w:num w:numId="2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54530"/>
    <w:rsid w:val="00177612"/>
    <w:rsid w:val="0018541A"/>
    <w:rsid w:val="0018679B"/>
    <w:rsid w:val="001871FA"/>
    <w:rsid w:val="001A3D1C"/>
    <w:rsid w:val="001C47DF"/>
    <w:rsid w:val="001C6AA9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A7C37"/>
    <w:rsid w:val="002B3ACC"/>
    <w:rsid w:val="002B4278"/>
    <w:rsid w:val="002C2404"/>
    <w:rsid w:val="002C4FE4"/>
    <w:rsid w:val="002E101B"/>
    <w:rsid w:val="002E2EBE"/>
    <w:rsid w:val="002E61D8"/>
    <w:rsid w:val="002E7F31"/>
    <w:rsid w:val="003007F2"/>
    <w:rsid w:val="0030346A"/>
    <w:rsid w:val="00314064"/>
    <w:rsid w:val="00321AB9"/>
    <w:rsid w:val="0035363E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5223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83DA2"/>
    <w:rsid w:val="006B1679"/>
    <w:rsid w:val="006C2D9B"/>
    <w:rsid w:val="006C779C"/>
    <w:rsid w:val="006D38A6"/>
    <w:rsid w:val="006F142C"/>
    <w:rsid w:val="00701471"/>
    <w:rsid w:val="007178F1"/>
    <w:rsid w:val="00720DB3"/>
    <w:rsid w:val="007217F6"/>
    <w:rsid w:val="00725878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B6E2F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C3095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3BD4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7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31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84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59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2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2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0</TotalTime>
  <Pages>4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2</cp:revision>
  <cp:lastPrinted>2017-09-13T10:16:00Z</cp:lastPrinted>
  <dcterms:created xsi:type="dcterms:W3CDTF">2018-08-28T09:33:00Z</dcterms:created>
  <dcterms:modified xsi:type="dcterms:W3CDTF">2018-08-28T09:33:00Z</dcterms:modified>
</cp:coreProperties>
</file>