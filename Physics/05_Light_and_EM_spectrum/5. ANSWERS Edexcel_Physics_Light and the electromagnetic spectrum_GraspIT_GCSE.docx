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154DB5CD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404D29B1" w14:textId="77777777" w:rsidR="00AC5C81" w:rsidRPr="00AF5856" w:rsidRDefault="00AC5C81" w:rsidP="00AC5C81">
      <w:pPr>
        <w:pStyle w:val="ListParagraph"/>
        <w:numPr>
          <w:ilvl w:val="0"/>
          <w:numId w:val="41"/>
        </w:numPr>
        <w:jc w:val="both"/>
        <w:rPr>
          <w:b/>
          <w:sz w:val="24"/>
          <w:szCs w:val="24"/>
        </w:rPr>
      </w:pPr>
      <w:r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68F03CB" wp14:editId="07914FED">
                <wp:simplePos x="0" y="0"/>
                <wp:positionH relativeFrom="column">
                  <wp:posOffset>1895474</wp:posOffset>
                </wp:positionH>
                <wp:positionV relativeFrom="paragraph">
                  <wp:posOffset>261619</wp:posOffset>
                </wp:positionV>
                <wp:extent cx="3495675" cy="962025"/>
                <wp:effectExtent l="0" t="0" r="28575" b="28575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5675" cy="96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DAC6D3" id="Straight Connector 12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5pt,20.6pt" to="424.5pt,9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" strokecolor="#00b050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B3EE05" wp14:editId="4DBF1520">
                <wp:simplePos x="0" y="0"/>
                <wp:positionH relativeFrom="column">
                  <wp:posOffset>3333750</wp:posOffset>
                </wp:positionH>
                <wp:positionV relativeFrom="paragraph">
                  <wp:posOffset>252095</wp:posOffset>
                </wp:positionV>
                <wp:extent cx="1866900" cy="1314450"/>
                <wp:effectExtent l="0" t="0" r="19050" b="1905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13144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68D7C" id="Straight Connector 12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pt,19.85pt" to="409.5pt,12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" strokecolor="#00b050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9A4843" wp14:editId="57D311CC">
                <wp:simplePos x="0" y="0"/>
                <wp:positionH relativeFrom="column">
                  <wp:posOffset>3324225</wp:posOffset>
                </wp:positionH>
                <wp:positionV relativeFrom="paragraph">
                  <wp:posOffset>118110</wp:posOffset>
                </wp:positionV>
                <wp:extent cx="0" cy="1057275"/>
                <wp:effectExtent l="57150" t="38100" r="76200" b="47625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72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F69C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5" o:spid="_x0000_s1026" type="#_x0000_t32" style="position:absolute;margin-left:261.75pt;margin-top:9.3pt;width:0;height:8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" strokecolor="#00b050" strokeweight="2.25pt">
                <v:stroke startarrow="block" endarrow="block" joinstyle="miter"/>
              </v:shape>
            </w:pict>
          </mc:Fallback>
        </mc:AlternateContent>
      </w: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5EA8AF" wp14:editId="657A18CA">
                <wp:simplePos x="0" y="0"/>
                <wp:positionH relativeFrom="column">
                  <wp:posOffset>1895475</wp:posOffset>
                </wp:positionH>
                <wp:positionV relativeFrom="paragraph">
                  <wp:posOffset>252095</wp:posOffset>
                </wp:positionV>
                <wp:extent cx="704850" cy="0"/>
                <wp:effectExtent l="0" t="76200" r="19050" b="952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38193" id="Straight Arrow Connector 75" o:spid="_x0000_s1026" type="#_x0000_t32" style="position:absolute;margin-left:149.25pt;margin-top:19.85pt;width:55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" strokecolor="black [3213]" strokeweight=".5pt">
                <v:stroke endarrow="block" joinstyle="miter"/>
              </v:shape>
            </w:pict>
          </mc:Fallback>
        </mc:AlternateContent>
      </w: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15E7B5" wp14:editId="1B66DAEE">
                <wp:simplePos x="0" y="0"/>
                <wp:positionH relativeFrom="column">
                  <wp:posOffset>1885950</wp:posOffset>
                </wp:positionH>
                <wp:positionV relativeFrom="paragraph">
                  <wp:posOffset>252095</wp:posOffset>
                </wp:positionV>
                <wp:extent cx="1447800" cy="0"/>
                <wp:effectExtent l="0" t="0" r="0" b="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08FB5" id="Straight Connector 7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pt,19.85pt" to="262.5pt,1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" strokecolor="black [3213]" strokeweight=".5pt">
                <v:stroke joinstyle="miter"/>
              </v:line>
            </w:pict>
          </mc:Fallback>
        </mc:AlternateContent>
      </w: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1552" behindDoc="0" locked="0" layoutInCell="1" allowOverlap="1" wp14:anchorId="53E99D93" wp14:editId="444EE452">
            <wp:simplePos x="0" y="0"/>
            <wp:positionH relativeFrom="column">
              <wp:posOffset>1771650</wp:posOffset>
            </wp:positionH>
            <wp:positionV relativeFrom="paragraph">
              <wp:posOffset>213995</wp:posOffset>
            </wp:positionV>
            <wp:extent cx="218345" cy="438150"/>
            <wp:effectExtent l="0" t="0" r="0" b="0"/>
            <wp:wrapNone/>
            <wp:docPr id="73" name="Picture 73" descr="Image result for pine tre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 result for pine tree draw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4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5856">
        <w:rPr>
          <w:b/>
          <w:sz w:val="24"/>
          <w:szCs w:val="24"/>
        </w:rPr>
        <w:t>(physics only)</w:t>
      </w:r>
    </w:p>
    <w:p w14:paraId="6B45522D" w14:textId="77777777" w:rsidR="00AC5C81" w:rsidRPr="007B4C6A" w:rsidRDefault="00AC5C81" w:rsidP="00AC5C81">
      <w:pPr>
        <w:spacing w:after="0" w:line="240" w:lineRule="auto"/>
        <w:ind w:left="720"/>
        <w:rPr>
          <w:sz w:val="24"/>
          <w:szCs w:val="24"/>
        </w:rPr>
      </w:pPr>
      <w:r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9A086A" wp14:editId="2D419031">
                <wp:simplePos x="0" y="0"/>
                <wp:positionH relativeFrom="column">
                  <wp:posOffset>3505034</wp:posOffset>
                </wp:positionH>
                <wp:positionV relativeFrom="paragraph">
                  <wp:posOffset>49424</wp:posOffset>
                </wp:positionV>
                <wp:extent cx="82568" cy="97525"/>
                <wp:effectExtent l="49847" t="45403" r="24448" b="5397"/>
                <wp:wrapNone/>
                <wp:docPr id="127" name="Isosceles Tri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520117">
                          <a:off x="0" y="0"/>
                          <a:ext cx="82568" cy="97525"/>
                        </a:xfrm>
                        <a:prstGeom prst="triangl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46DB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27" o:spid="_x0000_s1026" type="#_x0000_t5" style="position:absolute;margin-left:276pt;margin-top:3.9pt;width:6.5pt;height:7.7pt;rotation:8213973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" fillcolor="#00b050" strokecolor="#1f3763 [1604]" strokeweight="1pt"/>
            </w:pict>
          </mc:Fallback>
        </mc:AlternateContent>
      </w:r>
    </w:p>
    <w:p w14:paraId="5D6E713F" w14:textId="77777777" w:rsidR="00AC5C81" w:rsidRPr="007B4C6A" w:rsidRDefault="00AC5C81" w:rsidP="00AC5C81">
      <w:pPr>
        <w:pStyle w:val="ListParagraph"/>
        <w:ind w:left="7938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457ECB" wp14:editId="501E072A">
                <wp:simplePos x="0" y="0"/>
                <wp:positionH relativeFrom="column">
                  <wp:posOffset>561975</wp:posOffset>
                </wp:positionH>
                <wp:positionV relativeFrom="paragraph">
                  <wp:posOffset>50165</wp:posOffset>
                </wp:positionV>
                <wp:extent cx="285750" cy="3048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52546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457ECB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left:0;text-align:left;margin-left:44.25pt;margin-top:3.95pt;width:22.5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" fillcolor="window" stroked="f" strokeweight=".5pt">
                <v:textbox>
                  <w:txbxContent>
                    <w:p w14:paraId="0E552546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5B2CC" wp14:editId="14A8FC1A">
                <wp:simplePos x="0" y="0"/>
                <wp:positionH relativeFrom="column">
                  <wp:posOffset>3200400</wp:posOffset>
                </wp:positionH>
                <wp:positionV relativeFrom="paragraph">
                  <wp:posOffset>230505</wp:posOffset>
                </wp:positionV>
                <wp:extent cx="285750" cy="3048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83A3ED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8312BD">
                              <w:rPr>
                                <w:b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5B2CC" id="Text Box 67" o:spid="_x0000_s1027" type="#_x0000_t202" style="position:absolute;left:0;text-align:left;margin-left:252pt;margin-top:18.15pt;width:22.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" fillcolor="white [3201]" stroked="f" strokeweight=".5pt">
                <v:textbox>
                  <w:txbxContent>
                    <w:p w14:paraId="7383A3ED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 w:rsidRPr="008312BD">
                        <w:rPr>
                          <w:b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C2991" wp14:editId="66337B63">
                <wp:simplePos x="0" y="0"/>
                <wp:positionH relativeFrom="column">
                  <wp:posOffset>3762375</wp:posOffset>
                </wp:positionH>
                <wp:positionV relativeFrom="paragraph">
                  <wp:posOffset>221615</wp:posOffset>
                </wp:positionV>
                <wp:extent cx="285750" cy="3048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34AF77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C2991" id="Text Box 70" o:spid="_x0000_s1028" type="#_x0000_t202" style="position:absolute;left:0;text-align:left;margin-left:296.25pt;margin-top:17.45pt;width:22.5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" fillcolor="window" stroked="f" strokeweight=".5pt">
                <v:textbox>
                  <w:txbxContent>
                    <w:p w14:paraId="1C34AF77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116B64" wp14:editId="1751C0C9">
                <wp:simplePos x="0" y="0"/>
                <wp:positionH relativeFrom="column">
                  <wp:posOffset>2486025</wp:posOffset>
                </wp:positionH>
                <wp:positionV relativeFrom="paragraph">
                  <wp:posOffset>245110</wp:posOffset>
                </wp:positionV>
                <wp:extent cx="285750" cy="30480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3C1F28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16B64" id="Text Box 69" o:spid="_x0000_s1029" type="#_x0000_t202" style="position:absolute;left:0;text-align:left;margin-left:195.75pt;margin-top:19.3pt;width:22.5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" fillcolor="window" stroked="f" strokeweight=".5pt">
                <v:textbox>
                  <w:txbxContent>
                    <w:p w14:paraId="2C3C1F28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D9040" wp14:editId="3E73A7B0">
                <wp:simplePos x="0" y="0"/>
                <wp:positionH relativeFrom="column">
                  <wp:posOffset>1914524</wp:posOffset>
                </wp:positionH>
                <wp:positionV relativeFrom="paragraph">
                  <wp:posOffset>259080</wp:posOffset>
                </wp:positionV>
                <wp:extent cx="333375" cy="304800"/>
                <wp:effectExtent l="0" t="0" r="9525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3FA7B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D9040" id="Text Box 68" o:spid="_x0000_s1030" type="#_x0000_t202" style="position:absolute;left:0;text-align:left;margin-left:150.75pt;margin-top:20.4pt;width:26.25pt;height:2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" fillcolor="window" stroked="f" strokeweight=".5pt">
                <v:textbox>
                  <w:txbxContent>
                    <w:p w14:paraId="1983FA7B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4ECDE" wp14:editId="502FE9FF">
                <wp:simplePos x="0" y="0"/>
                <wp:positionH relativeFrom="column">
                  <wp:posOffset>4295775</wp:posOffset>
                </wp:positionH>
                <wp:positionV relativeFrom="paragraph">
                  <wp:posOffset>259080</wp:posOffset>
                </wp:positionV>
                <wp:extent cx="342900" cy="304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CF5F4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4ECDE" id="Text Box 71" o:spid="_x0000_s1031" type="#_x0000_t202" style="position:absolute;left:0;text-align:left;margin-left:338.25pt;margin-top:20.4pt;width:27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" fillcolor="window" stroked="f" strokeweight=".5pt">
                <v:textbox>
                  <w:txbxContent>
                    <w:p w14:paraId="772CF5F4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30C476" wp14:editId="3EEDC121">
                <wp:simplePos x="0" y="0"/>
                <wp:positionH relativeFrom="column">
                  <wp:posOffset>4438650</wp:posOffset>
                </wp:positionH>
                <wp:positionV relativeFrom="paragraph">
                  <wp:posOffset>97790</wp:posOffset>
                </wp:positionV>
                <wp:extent cx="0" cy="123825"/>
                <wp:effectExtent l="0" t="0" r="38100" b="2857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39032" id="Straight Connector 6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5pt,7.7pt" to="349.5pt,1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16D5CC" wp14:editId="0114BF8A">
                <wp:simplePos x="0" y="0"/>
                <wp:positionH relativeFrom="column">
                  <wp:posOffset>2076450</wp:posOffset>
                </wp:positionH>
                <wp:positionV relativeFrom="paragraph">
                  <wp:posOffset>78105</wp:posOffset>
                </wp:positionV>
                <wp:extent cx="0" cy="123825"/>
                <wp:effectExtent l="0" t="0" r="38100" b="2857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2AEF3" id="Straight Connector 6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6.15pt" to="163.5pt,1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4CF1A" wp14:editId="1789D43E">
                <wp:simplePos x="0" y="0"/>
                <wp:positionH relativeFrom="column">
                  <wp:posOffset>3895725</wp:posOffset>
                </wp:positionH>
                <wp:positionV relativeFrom="paragraph">
                  <wp:posOffset>92710</wp:posOffset>
                </wp:positionV>
                <wp:extent cx="0" cy="123825"/>
                <wp:effectExtent l="0" t="0" r="38100" b="2857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4F51E" id="Straight Connector 6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7.3pt" to="306.75pt,1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00B8E" wp14:editId="1FE80B2F">
                <wp:simplePos x="0" y="0"/>
                <wp:positionH relativeFrom="column">
                  <wp:posOffset>2628900</wp:posOffset>
                </wp:positionH>
                <wp:positionV relativeFrom="paragraph">
                  <wp:posOffset>97790</wp:posOffset>
                </wp:positionV>
                <wp:extent cx="0" cy="123825"/>
                <wp:effectExtent l="0" t="0" r="38100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F727F" id="Straight Connector 6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7.7pt" to="207pt,1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01DBEF" wp14:editId="765F3773">
                <wp:simplePos x="0" y="0"/>
                <wp:positionH relativeFrom="column">
                  <wp:posOffset>3324225</wp:posOffset>
                </wp:positionH>
                <wp:positionV relativeFrom="paragraph">
                  <wp:posOffset>116205</wp:posOffset>
                </wp:positionV>
                <wp:extent cx="0" cy="123825"/>
                <wp:effectExtent l="0" t="0" r="38100" b="2857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ED7DA" id="Straight Connector 6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75pt,9.15pt" to="261.75pt,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" strokecolor="black [3213]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F343F" wp14:editId="36E421B0">
                <wp:simplePos x="0" y="0"/>
                <wp:positionH relativeFrom="column">
                  <wp:posOffset>800101</wp:posOffset>
                </wp:positionH>
                <wp:positionV relativeFrom="paragraph">
                  <wp:posOffset>144780</wp:posOffset>
                </wp:positionV>
                <wp:extent cx="5067300" cy="28575"/>
                <wp:effectExtent l="0" t="0" r="19050" b="2857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73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8AEB9" id="Straight Connector 6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1.4pt" to="462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" strokecolor="black [3213]" strokeweight=".5pt">
                <v:stroke joinstyle="miter"/>
              </v:line>
            </w:pict>
          </mc:Fallback>
        </mc:AlternateContent>
      </w:r>
    </w:p>
    <w:p w14:paraId="70FB631D" w14:textId="77777777" w:rsidR="00AC5C81" w:rsidRPr="007B4C6A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77163895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A859F72" w14:textId="77777777" w:rsidR="00AC5C81" w:rsidRPr="00FD5822" w:rsidRDefault="00AC5C81" w:rsidP="00AC5C81">
      <w:pPr>
        <w:spacing w:after="0" w:line="240" w:lineRule="auto"/>
        <w:rPr>
          <w:sz w:val="24"/>
          <w:szCs w:val="24"/>
        </w:rPr>
      </w:pPr>
    </w:p>
    <w:p w14:paraId="6342A0DE" w14:textId="77777777" w:rsidR="00AC5C81" w:rsidRPr="00FD5822" w:rsidRDefault="00AC5C81" w:rsidP="00AC5C81">
      <w:pPr>
        <w:pStyle w:val="ListParagraph"/>
        <w:rPr>
          <w:sz w:val="24"/>
          <w:szCs w:val="24"/>
        </w:rPr>
      </w:pPr>
    </w:p>
    <w:p w14:paraId="0E22574B" w14:textId="77777777" w:rsidR="00AC5C81" w:rsidRPr="004A45A4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567B8846" w14:textId="77777777" w:rsidR="00AC5C81" w:rsidRPr="004A45A4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>Draw the symbol for a conve</w:t>
      </w:r>
      <w:r>
        <w:rPr>
          <w:color w:val="000000" w:themeColor="text1"/>
          <w:sz w:val="24"/>
          <w:szCs w:val="24"/>
        </w:rPr>
        <w:t>x</w:t>
      </w:r>
      <w:r w:rsidRPr="004A45A4">
        <w:rPr>
          <w:color w:val="000000" w:themeColor="text1"/>
          <w:sz w:val="24"/>
          <w:szCs w:val="24"/>
        </w:rPr>
        <w:t xml:space="preserve"> lens at the point labelled </w:t>
      </w:r>
      <w:r w:rsidRPr="004A45A4">
        <w:rPr>
          <w:b/>
          <w:color w:val="000000" w:themeColor="text1"/>
          <w:sz w:val="24"/>
          <w:szCs w:val="24"/>
        </w:rPr>
        <w:t>X</w:t>
      </w:r>
      <w:r w:rsidRPr="004A45A4">
        <w:rPr>
          <w:color w:val="000000" w:themeColor="text1"/>
          <w:sz w:val="24"/>
          <w:szCs w:val="24"/>
        </w:rPr>
        <w:t xml:space="preserve">.  </w:t>
      </w:r>
      <w:r>
        <w:rPr>
          <w:color w:val="000000" w:themeColor="text1"/>
          <w:sz w:val="24"/>
          <w:szCs w:val="24"/>
        </w:rPr>
        <w:t>(1)</w:t>
      </w:r>
    </w:p>
    <w:p w14:paraId="5C27CFD4" w14:textId="77777777" w:rsidR="00AC5C81" w:rsidRPr="004A45A4" w:rsidRDefault="00AC5C81" w:rsidP="00AC5C81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7E5CCF27" w14:textId="77777777" w:rsidR="00AC5C81" w:rsidRPr="004A45A4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 xml:space="preserve">What is the correct name for line </w:t>
      </w:r>
      <w:r w:rsidRPr="004A45A4">
        <w:rPr>
          <w:b/>
          <w:color w:val="000000" w:themeColor="text1"/>
          <w:sz w:val="24"/>
          <w:szCs w:val="24"/>
        </w:rPr>
        <w:t>Y</w:t>
      </w:r>
      <w:r w:rsidRPr="004A45A4">
        <w:rPr>
          <w:color w:val="000000" w:themeColor="text1"/>
          <w:sz w:val="24"/>
          <w:szCs w:val="24"/>
        </w:rPr>
        <w:t xml:space="preserve">? </w:t>
      </w:r>
      <w:r>
        <w:rPr>
          <w:color w:val="000000" w:themeColor="text1"/>
          <w:sz w:val="24"/>
          <w:szCs w:val="24"/>
        </w:rPr>
        <w:t xml:space="preserve"> (1)    </w:t>
      </w:r>
      <w:r w:rsidRPr="004A45A4">
        <w:rPr>
          <w:color w:val="000000" w:themeColor="text1"/>
          <w:sz w:val="24"/>
          <w:szCs w:val="24"/>
        </w:rPr>
        <w:t xml:space="preserve"> </w:t>
      </w:r>
      <w:r w:rsidRPr="00A56D54">
        <w:rPr>
          <w:b/>
          <w:color w:val="00B050"/>
          <w:sz w:val="24"/>
          <w:szCs w:val="24"/>
        </w:rPr>
        <w:t>Principal axis</w:t>
      </w:r>
      <w:r>
        <w:rPr>
          <w:b/>
          <w:color w:val="00B050"/>
          <w:sz w:val="24"/>
          <w:szCs w:val="24"/>
        </w:rPr>
        <w:t xml:space="preserve"> (1)</w:t>
      </w:r>
    </w:p>
    <w:p w14:paraId="498414E3" w14:textId="77777777" w:rsidR="00AC5C81" w:rsidRPr="004A45A4" w:rsidRDefault="00AC5C81" w:rsidP="00AC5C81">
      <w:pPr>
        <w:pStyle w:val="ListParagraph"/>
        <w:rPr>
          <w:color w:val="000000" w:themeColor="text1"/>
          <w:sz w:val="24"/>
          <w:szCs w:val="24"/>
        </w:rPr>
      </w:pPr>
    </w:p>
    <w:p w14:paraId="6B221CE8" w14:textId="77777777" w:rsidR="00AC5C81" w:rsidRPr="004A45A4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 xml:space="preserve">What is the correct name for the distance from point </w:t>
      </w:r>
      <w:r w:rsidRPr="004A45A4">
        <w:rPr>
          <w:b/>
          <w:color w:val="000000" w:themeColor="text1"/>
          <w:sz w:val="24"/>
          <w:szCs w:val="24"/>
        </w:rPr>
        <w:t>X</w:t>
      </w:r>
      <w:r w:rsidRPr="004A45A4">
        <w:rPr>
          <w:color w:val="000000" w:themeColor="text1"/>
          <w:sz w:val="24"/>
          <w:szCs w:val="24"/>
        </w:rPr>
        <w:t xml:space="preserve"> to point </w:t>
      </w:r>
      <w:r w:rsidRPr="004A45A4">
        <w:rPr>
          <w:b/>
          <w:color w:val="000000" w:themeColor="text1"/>
          <w:sz w:val="24"/>
          <w:szCs w:val="24"/>
        </w:rPr>
        <w:t>F</w:t>
      </w:r>
      <w:r>
        <w:rPr>
          <w:color w:val="000000" w:themeColor="text1"/>
          <w:sz w:val="24"/>
          <w:szCs w:val="24"/>
        </w:rPr>
        <w:t xml:space="preserve">? (1) </w:t>
      </w:r>
      <w:r w:rsidRPr="00A56D54">
        <w:rPr>
          <w:b/>
          <w:color w:val="00B050"/>
          <w:sz w:val="24"/>
          <w:szCs w:val="24"/>
        </w:rPr>
        <w:t>Focal length (1)</w:t>
      </w:r>
    </w:p>
    <w:p w14:paraId="16BBE552" w14:textId="77777777" w:rsidR="00AC5C81" w:rsidRPr="004A45A4" w:rsidRDefault="00AC5C81" w:rsidP="00AC5C81">
      <w:pPr>
        <w:pStyle w:val="ListParagraph"/>
        <w:rPr>
          <w:color w:val="000000" w:themeColor="text1"/>
          <w:sz w:val="24"/>
          <w:szCs w:val="24"/>
        </w:rPr>
      </w:pPr>
    </w:p>
    <w:p w14:paraId="41594A23" w14:textId="77777777" w:rsidR="00AC5C81" w:rsidRPr="004A45A4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>One ray has been partly drawn. Complete the path of this ray.  Put an arrow on this ray</w:t>
      </w:r>
      <w:r>
        <w:rPr>
          <w:color w:val="000000" w:themeColor="text1"/>
          <w:sz w:val="24"/>
          <w:szCs w:val="24"/>
        </w:rPr>
        <w:t xml:space="preserve"> (1)</w:t>
      </w:r>
      <w:r w:rsidRPr="004A45A4">
        <w:rPr>
          <w:color w:val="000000" w:themeColor="text1"/>
          <w:sz w:val="24"/>
          <w:szCs w:val="24"/>
        </w:rPr>
        <w:t xml:space="preserve"> </w:t>
      </w:r>
      <w:r w:rsidRPr="004A45A4">
        <w:rPr>
          <w:color w:val="000000" w:themeColor="text1"/>
          <w:sz w:val="24"/>
          <w:szCs w:val="24"/>
        </w:rPr>
        <w:tab/>
      </w:r>
    </w:p>
    <w:p w14:paraId="197E0845" w14:textId="77777777" w:rsidR="00AC5C81" w:rsidRPr="004A45A4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>Draw a second ray on the diagram</w:t>
      </w:r>
      <w:r>
        <w:rPr>
          <w:color w:val="000000" w:themeColor="text1"/>
          <w:sz w:val="24"/>
          <w:szCs w:val="24"/>
        </w:rPr>
        <w:t xml:space="preserve"> to show how the image position can be found. (1)</w:t>
      </w:r>
    </w:p>
    <w:p w14:paraId="130FF398" w14:textId="77777777" w:rsidR="00AC5C81" w:rsidRPr="004A45A4" w:rsidRDefault="00AC5C81" w:rsidP="00AC5C81">
      <w:pPr>
        <w:pStyle w:val="ListParagraph"/>
        <w:ind w:left="360"/>
        <w:jc w:val="center"/>
        <w:rPr>
          <w:color w:val="000000" w:themeColor="text1"/>
          <w:sz w:val="24"/>
          <w:szCs w:val="24"/>
        </w:rPr>
      </w:pPr>
    </w:p>
    <w:p w14:paraId="6600CE5B" w14:textId="77777777" w:rsidR="00AC5C81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Describe the image produced by this lens. (2)</w:t>
      </w:r>
    </w:p>
    <w:p w14:paraId="47F9657B" w14:textId="77777777" w:rsidR="00AC5C81" w:rsidRPr="00A56D54" w:rsidRDefault="00AC5C81" w:rsidP="00AC5C81">
      <w:pPr>
        <w:pStyle w:val="ListParagraph"/>
        <w:ind w:left="1080"/>
        <w:rPr>
          <w:b/>
          <w:color w:val="00B050"/>
          <w:sz w:val="24"/>
          <w:szCs w:val="24"/>
        </w:rPr>
      </w:pPr>
      <w:r w:rsidRPr="00A56D54">
        <w:rPr>
          <w:b/>
          <w:color w:val="00B050"/>
          <w:sz w:val="24"/>
          <w:szCs w:val="24"/>
        </w:rPr>
        <w:t>Inverted, laterally inverted, reduced in size, real (1 mark / two correct responses)</w:t>
      </w:r>
    </w:p>
    <w:p w14:paraId="45B6F327" w14:textId="77777777" w:rsidR="00AC5C81" w:rsidRDefault="00AC5C81" w:rsidP="00AC5C81">
      <w:pPr>
        <w:spacing w:after="200" w:line="276" w:lineRule="auto"/>
        <w:ind w:left="720"/>
        <w:rPr>
          <w:color w:val="000000" w:themeColor="text1"/>
          <w:sz w:val="24"/>
          <w:szCs w:val="24"/>
        </w:rPr>
      </w:pPr>
    </w:p>
    <w:p w14:paraId="169B0659" w14:textId="77777777" w:rsidR="00AC5C81" w:rsidRPr="006C55C3" w:rsidRDefault="00AC5C81" w:rsidP="00AC5C81">
      <w:pPr>
        <w:pStyle w:val="ListParagraph"/>
        <w:numPr>
          <w:ilvl w:val="0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ED3DBE" wp14:editId="706695EF">
                <wp:simplePos x="0" y="0"/>
                <wp:positionH relativeFrom="column">
                  <wp:posOffset>5000625</wp:posOffset>
                </wp:positionH>
                <wp:positionV relativeFrom="paragraph">
                  <wp:posOffset>519430</wp:posOffset>
                </wp:positionV>
                <wp:extent cx="990600" cy="295275"/>
                <wp:effectExtent l="0" t="0" r="19050" b="28575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29527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A321B" id="Straight Connector 131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75pt,40.9pt" to="471.75pt,6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" strokecolor="#00b050" strokeweight="1.25pt">
                <v:stroke joinstyle="miter"/>
              </v:line>
            </w:pict>
          </mc:Fallback>
        </mc:AlternateContent>
      </w:r>
      <w:r>
        <w:rPr>
          <w:color w:val="000000" w:themeColor="text1"/>
          <w:sz w:val="24"/>
          <w:szCs w:val="24"/>
        </w:rPr>
        <w:t xml:space="preserve">Below are two types of lens. Name each type of lens and complete the three light rays passing through each lens. </w:t>
      </w:r>
      <w:r w:rsidRPr="00D838F0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A96B0A">
        <w:rPr>
          <w:sz w:val="24"/>
          <w:szCs w:val="24"/>
        </w:rPr>
        <w:t>(4)</w:t>
      </w:r>
    </w:p>
    <w:p w14:paraId="544F3C6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A92F1F4" wp14:editId="6258E87E">
                <wp:simplePos x="0" y="0"/>
                <wp:positionH relativeFrom="column">
                  <wp:posOffset>1592624</wp:posOffset>
                </wp:positionH>
                <wp:positionV relativeFrom="paragraph">
                  <wp:posOffset>128905</wp:posOffset>
                </wp:positionV>
                <wp:extent cx="314325" cy="1116330"/>
                <wp:effectExtent l="0" t="0" r="9525" b="2667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116330"/>
                          <a:chOff x="0" y="0"/>
                          <a:chExt cx="273050" cy="768350"/>
                        </a:xfrm>
                      </wpg:grpSpPr>
                      <wps:wsp>
                        <wps:cNvPr id="77" name="Arc 77"/>
                        <wps:cNvSpPr/>
                        <wps:spPr>
                          <a:xfrm>
                            <a:off x="0" y="0"/>
                            <a:ext cx="266700" cy="768350"/>
                          </a:xfrm>
                          <a:prstGeom prst="arc">
                            <a:avLst>
                              <a:gd name="adj1" fmla="val 16200000"/>
                              <a:gd name="adj2" fmla="val 520634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Arc 78"/>
                        <wps:cNvSpPr/>
                        <wps:spPr>
                          <a:xfrm flipH="1">
                            <a:off x="38100" y="0"/>
                            <a:ext cx="234950" cy="768350"/>
                          </a:xfrm>
                          <a:prstGeom prst="arc">
                            <a:avLst>
                              <a:gd name="adj1" fmla="val 16200000"/>
                              <a:gd name="adj2" fmla="val 538014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AFA02F" id="Group 76" o:spid="_x0000_s1026" style="position:absolute;margin-left:125.4pt;margin-top:10.15pt;width:24.75pt;height:87.9pt;z-index:251674624;mso-width-relative:margin;mso-height-relative:margin" coordsize="2730,76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">
                <v:shape id="Arc 77" o:spid="_x0000_s1027" style="position:absolute;width:2667;height:7683;visibility:visible;mso-wrap-style:square;v-text-anchor:middle" coordsize="266700,768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" path="m133350,nsc206488,,265978,169720,266694,380418v644,189809,-46925,352521,-111960,382960l133350,384175,133350,xem133350,nfc206488,,265978,169720,266694,380418v644,189809,-46925,352521,-111960,382960e" filled="f" strokecolor="black [3213]" strokeweight=".5pt">
                  <v:stroke joinstyle="miter"/>
                  <v:path arrowok="t" o:connecttype="custom" o:connectlocs="133350,0;266694,380418;154734,763378" o:connectangles="0,0,0"/>
                </v:shape>
                <v:shape id="Arc 78" o:spid="_x0000_s1028" style="position:absolute;left:381;width:2349;height:7683;flip:x;visibility:visible;mso-wrap-style:square;v-text-anchor:middle" coordsize="234950,768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" path="m117475,nsc182314,,234893,171794,234950,383836v57,209479,-51213,380491,-115257,384446c118954,640246,118214,512211,117475,384175l117475,xem117475,nfc182314,,234893,171794,234950,383836v57,209479,-51213,380491,-115257,384446e" filled="f" strokecolor="black [3213]" strokeweight=".5pt">
                  <v:stroke joinstyle="miter"/>
                  <v:path arrowok="t" o:connecttype="custom" o:connectlocs="117475,0;234950,383836;119693,768282" o:connectangles="0,0,0"/>
                </v:shape>
              </v:group>
            </w:pict>
          </mc:Fallback>
        </mc:AlternateContent>
      </w:r>
    </w:p>
    <w:p w14:paraId="7ECC29FB" w14:textId="77777777" w:rsidR="00AC5C81" w:rsidRPr="00A96B0A" w:rsidRDefault="00AC5C81" w:rsidP="00AC5C81">
      <w:pPr>
        <w:pStyle w:val="ListParagraph"/>
        <w:numPr>
          <w:ilvl w:val="0"/>
          <w:numId w:val="42"/>
        </w:numPr>
        <w:spacing w:after="0" w:line="240" w:lineRule="auto"/>
        <w:rPr>
          <w:b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DC1539" wp14:editId="2126F151">
                <wp:simplePos x="0" y="0"/>
                <wp:positionH relativeFrom="column">
                  <wp:posOffset>1847850</wp:posOffset>
                </wp:positionH>
                <wp:positionV relativeFrom="paragraph">
                  <wp:posOffset>82550</wp:posOffset>
                </wp:positionV>
                <wp:extent cx="1066800" cy="590550"/>
                <wp:effectExtent l="0" t="0" r="19050" b="19050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59055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1E5A8" id="Straight Connector 13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5pt,6.5pt" to="229.5pt,5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" strokecolor="#00b050" strokeweight="1.2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048072" wp14:editId="3DC09551">
                <wp:simplePos x="0" y="0"/>
                <wp:positionH relativeFrom="column">
                  <wp:posOffset>3762375</wp:posOffset>
                </wp:positionH>
                <wp:positionV relativeFrom="paragraph">
                  <wp:posOffset>86360</wp:posOffset>
                </wp:positionV>
                <wp:extent cx="447675" cy="0"/>
                <wp:effectExtent l="0" t="76200" r="9525" b="9525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547467" id="Straight Arrow Connector 95" o:spid="_x0000_s1026" type="#_x0000_t32" style="position:absolute;margin-left:296.25pt;margin-top:6.8pt;width:35.2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2D20AA" wp14:editId="7E4AE43C">
                <wp:simplePos x="0" y="0"/>
                <wp:positionH relativeFrom="column">
                  <wp:posOffset>723900</wp:posOffset>
                </wp:positionH>
                <wp:positionV relativeFrom="paragraph">
                  <wp:posOffset>83185</wp:posOffset>
                </wp:positionV>
                <wp:extent cx="447675" cy="0"/>
                <wp:effectExtent l="0" t="76200" r="9525" b="952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14FB8" id="Straight Arrow Connector 92" o:spid="_x0000_s1026" type="#_x0000_t32" style="position:absolute;margin-left:57pt;margin-top:6.55pt;width:35.2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22C0C5" wp14:editId="4249F97E">
                <wp:simplePos x="0" y="0"/>
                <wp:positionH relativeFrom="column">
                  <wp:posOffset>3645535</wp:posOffset>
                </wp:positionH>
                <wp:positionV relativeFrom="paragraph">
                  <wp:posOffset>92710</wp:posOffset>
                </wp:positionV>
                <wp:extent cx="1038225" cy="0"/>
                <wp:effectExtent l="0" t="0" r="0" b="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FAD42" id="Straight Connector 89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05pt,7.3pt" to="368.8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AF52BE5" wp14:editId="1AA1B0DB">
                <wp:simplePos x="0" y="0"/>
                <wp:positionH relativeFrom="column">
                  <wp:posOffset>4648200</wp:posOffset>
                </wp:positionH>
                <wp:positionV relativeFrom="paragraph">
                  <wp:posOffset>6985</wp:posOffset>
                </wp:positionV>
                <wp:extent cx="371475" cy="1030605"/>
                <wp:effectExtent l="0" t="0" r="9525" b="17145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030605"/>
                          <a:chOff x="0" y="0"/>
                          <a:chExt cx="500380" cy="1555750"/>
                        </a:xfrm>
                      </wpg:grpSpPr>
                      <wps:wsp>
                        <wps:cNvPr id="80" name="Straight Connector 80"/>
                        <wps:cNvCnPr/>
                        <wps:spPr>
                          <a:xfrm flipH="1">
                            <a:off x="12700" y="0"/>
                            <a:ext cx="487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Freeform 22"/>
                        <wps:cNvSpPr/>
                        <wps:spPr>
                          <a:xfrm>
                            <a:off x="0" y="0"/>
                            <a:ext cx="160655" cy="1549400"/>
                          </a:xfrm>
                          <a:custGeom>
                            <a:avLst/>
                            <a:gdLst>
                              <a:gd name="connsiteX0" fmla="*/ 0 w 129708"/>
                              <a:gd name="connsiteY0" fmla="*/ 0 h 822620"/>
                              <a:gd name="connsiteX1" fmla="*/ 129171 w 129708"/>
                              <a:gd name="connsiteY1" fmla="*/ 394314 h 822620"/>
                              <a:gd name="connsiteX2" fmla="*/ 37391 w 129708"/>
                              <a:gd name="connsiteY2" fmla="*/ 822620 h 822620"/>
                              <a:gd name="connsiteX0" fmla="*/ 0 w 106789"/>
                              <a:gd name="connsiteY0" fmla="*/ 0 h 822620"/>
                              <a:gd name="connsiteX1" fmla="*/ 105869 w 106789"/>
                              <a:gd name="connsiteY1" fmla="*/ 367110 h 822620"/>
                              <a:gd name="connsiteX2" fmla="*/ 37391 w 106789"/>
                              <a:gd name="connsiteY2" fmla="*/ 822620 h 822620"/>
                              <a:gd name="connsiteX0" fmla="*/ 9296 w 115203"/>
                              <a:gd name="connsiteY0" fmla="*/ 0 h 829421"/>
                              <a:gd name="connsiteX1" fmla="*/ 115165 w 115203"/>
                              <a:gd name="connsiteY1" fmla="*/ 367110 h 829421"/>
                              <a:gd name="connsiteX2" fmla="*/ 0 w 115203"/>
                              <a:gd name="connsiteY2" fmla="*/ 829421 h 829421"/>
                              <a:gd name="connsiteX0" fmla="*/ 0 w 122341"/>
                              <a:gd name="connsiteY0" fmla="*/ 0 h 829421"/>
                              <a:gd name="connsiteX1" fmla="*/ 122327 w 122341"/>
                              <a:gd name="connsiteY1" fmla="*/ 367110 h 829421"/>
                              <a:gd name="connsiteX2" fmla="*/ 7162 w 122341"/>
                              <a:gd name="connsiteY2" fmla="*/ 829421 h 829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2341" h="829421">
                                <a:moveTo>
                                  <a:pt x="0" y="0"/>
                                </a:moveTo>
                                <a:cubicBezTo>
                                  <a:pt x="61469" y="128605"/>
                                  <a:pt x="121133" y="228873"/>
                                  <a:pt x="122327" y="367110"/>
                                </a:cubicBezTo>
                                <a:cubicBezTo>
                                  <a:pt x="123521" y="505347"/>
                                  <a:pt x="56168" y="683819"/>
                                  <a:pt x="7162" y="829421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Straight Connector 82"/>
                        <wps:cNvCnPr/>
                        <wps:spPr>
                          <a:xfrm flipH="1">
                            <a:off x="0" y="1555750"/>
                            <a:ext cx="48799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Freeform 24"/>
                        <wps:cNvSpPr/>
                        <wps:spPr>
                          <a:xfrm flipH="1">
                            <a:off x="336550" y="0"/>
                            <a:ext cx="160655" cy="1549400"/>
                          </a:xfrm>
                          <a:custGeom>
                            <a:avLst/>
                            <a:gdLst>
                              <a:gd name="connsiteX0" fmla="*/ 0 w 129708"/>
                              <a:gd name="connsiteY0" fmla="*/ 0 h 822620"/>
                              <a:gd name="connsiteX1" fmla="*/ 129171 w 129708"/>
                              <a:gd name="connsiteY1" fmla="*/ 394314 h 822620"/>
                              <a:gd name="connsiteX2" fmla="*/ 37391 w 129708"/>
                              <a:gd name="connsiteY2" fmla="*/ 822620 h 822620"/>
                              <a:gd name="connsiteX0" fmla="*/ 0 w 106789"/>
                              <a:gd name="connsiteY0" fmla="*/ 0 h 822620"/>
                              <a:gd name="connsiteX1" fmla="*/ 105869 w 106789"/>
                              <a:gd name="connsiteY1" fmla="*/ 367110 h 822620"/>
                              <a:gd name="connsiteX2" fmla="*/ 37391 w 106789"/>
                              <a:gd name="connsiteY2" fmla="*/ 822620 h 822620"/>
                              <a:gd name="connsiteX0" fmla="*/ 9296 w 115203"/>
                              <a:gd name="connsiteY0" fmla="*/ 0 h 829421"/>
                              <a:gd name="connsiteX1" fmla="*/ 115165 w 115203"/>
                              <a:gd name="connsiteY1" fmla="*/ 367110 h 829421"/>
                              <a:gd name="connsiteX2" fmla="*/ 0 w 115203"/>
                              <a:gd name="connsiteY2" fmla="*/ 829421 h 829421"/>
                              <a:gd name="connsiteX0" fmla="*/ 0 w 122341"/>
                              <a:gd name="connsiteY0" fmla="*/ 0 h 829421"/>
                              <a:gd name="connsiteX1" fmla="*/ 122327 w 122341"/>
                              <a:gd name="connsiteY1" fmla="*/ 367110 h 829421"/>
                              <a:gd name="connsiteX2" fmla="*/ 7162 w 122341"/>
                              <a:gd name="connsiteY2" fmla="*/ 829421 h 829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2341" h="829421">
                                <a:moveTo>
                                  <a:pt x="0" y="0"/>
                                </a:moveTo>
                                <a:cubicBezTo>
                                  <a:pt x="61469" y="128605"/>
                                  <a:pt x="121133" y="228873"/>
                                  <a:pt x="122327" y="367110"/>
                                </a:cubicBezTo>
                                <a:cubicBezTo>
                                  <a:pt x="123521" y="505347"/>
                                  <a:pt x="56168" y="683819"/>
                                  <a:pt x="7162" y="829421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45C6D0" id="Group 79" o:spid="_x0000_s1026" style="position:absolute;margin-left:366pt;margin-top:.55pt;width:29.25pt;height:81.15pt;z-index:251675648;mso-width-relative:margin;mso-height-relative:margin" coordsize="5003,155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">
                <v:line id="Straight Connector 80" o:spid="_x0000_s1027" style="position:absolute;flip:x;visibility:visible;mso-wrap-style:square" from="127,0" to="5003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" strokecolor="black [3213]" strokeweight=".5pt">
                  <v:stroke joinstyle="miter"/>
                </v:line>
                <v:shape id="Freeform 22" o:spid="_x0000_s1028" style="position:absolute;width:1606;height:15494;visibility:visible;mso-wrap-style:square;v-text-anchor:middle" coordsize="122341,829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" path="m,c61469,128605,121133,228873,122327,367110,123521,505347,56168,683819,7162,829421e" filled="f" strokecolor="black [3213]" strokeweight="1pt">
                  <v:stroke joinstyle="miter"/>
                  <v:path arrowok="t" o:connecttype="custom" o:connectlocs="0,0;160637,685780;9405,1549400" o:connectangles="0,0,0"/>
                </v:shape>
                <v:line id="Straight Connector 82" o:spid="_x0000_s1029" style="position:absolute;flip:x;visibility:visible;mso-wrap-style:square" from="0,15557" to="4879,15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" strokecolor="black [3213]" strokeweight=".5pt">
                  <v:stroke joinstyle="miter"/>
                </v:line>
                <v:shape id="Freeform 24" o:spid="_x0000_s1030" style="position:absolute;left:3365;width:1607;height:15494;flip:x;visibility:visible;mso-wrap-style:square;v-text-anchor:middle" coordsize="122341,829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" path="m,c61469,128605,121133,228873,122327,367110,123521,505347,56168,683819,7162,829421e" filled="f" strokecolor="black [3213]" strokeweight="1pt">
                  <v:stroke joinstyle="miter"/>
                  <v:path arrowok="t" o:connecttype="custom" o:connectlocs="0,0;160637,685780;9405,1549400" o:connectangles="0,0,0"/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0A9208" wp14:editId="589119E4">
                <wp:simplePos x="0" y="0"/>
                <wp:positionH relativeFrom="column">
                  <wp:posOffset>638175</wp:posOffset>
                </wp:positionH>
                <wp:positionV relativeFrom="paragraph">
                  <wp:posOffset>92710</wp:posOffset>
                </wp:positionV>
                <wp:extent cx="1038225" cy="0"/>
                <wp:effectExtent l="0" t="0" r="0" b="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F0EFBA" id="Straight Connector 84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7.3pt" to="132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" strokecolor="black [3213]" strokeweight="1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                           </w:t>
      </w:r>
      <w:r w:rsidRPr="00A96B0A">
        <w:rPr>
          <w:b/>
          <w:color w:val="00B050"/>
          <w:sz w:val="24"/>
          <w:szCs w:val="24"/>
        </w:rPr>
        <w:t>(1)</w:t>
      </w:r>
    </w:p>
    <w:p w14:paraId="79736CB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9B29A0" wp14:editId="4898CB3F">
                <wp:simplePos x="0" y="0"/>
                <wp:positionH relativeFrom="column">
                  <wp:posOffset>1857375</wp:posOffset>
                </wp:positionH>
                <wp:positionV relativeFrom="paragraph">
                  <wp:posOffset>144780</wp:posOffset>
                </wp:positionV>
                <wp:extent cx="1028700" cy="552450"/>
                <wp:effectExtent l="0" t="0" r="19050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55245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C2A5F" id="Straight Connector 135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25pt,11.4pt" to="227.25pt,5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" strokecolor="#00b050" strokeweight="1.25pt">
                <v:stroke joinstyle="miter"/>
              </v:line>
            </w:pict>
          </mc:Fallback>
        </mc:AlternateContent>
      </w:r>
    </w:p>
    <w:p w14:paraId="5C1F272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BA0DD9" wp14:editId="04B20F22">
                <wp:simplePos x="0" y="0"/>
                <wp:positionH relativeFrom="column">
                  <wp:posOffset>1914525</wp:posOffset>
                </wp:positionH>
                <wp:positionV relativeFrom="paragraph">
                  <wp:posOffset>120015</wp:posOffset>
                </wp:positionV>
                <wp:extent cx="1085850" cy="0"/>
                <wp:effectExtent l="0" t="0" r="0" b="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F7ED6" id="Straight Connector 136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75pt,9.45pt" to="236.25pt,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" strokecolor="#00b050" strokeweight="1.2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FB41E6" wp14:editId="6B1BF762">
                <wp:simplePos x="0" y="0"/>
                <wp:positionH relativeFrom="column">
                  <wp:posOffset>4895849</wp:posOffset>
                </wp:positionH>
                <wp:positionV relativeFrom="paragraph">
                  <wp:posOffset>111124</wp:posOffset>
                </wp:positionV>
                <wp:extent cx="1114425" cy="9525"/>
                <wp:effectExtent l="0" t="0" r="28575" b="28575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95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F7DD3" id="Straight Connector 13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5pt,8.75pt" to="473.2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" strokecolor="#00b050" strokeweight="1.2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EE5AD9" wp14:editId="151FEE35">
                <wp:simplePos x="0" y="0"/>
                <wp:positionH relativeFrom="column">
                  <wp:posOffset>3762375</wp:posOffset>
                </wp:positionH>
                <wp:positionV relativeFrom="paragraph">
                  <wp:posOffset>90805</wp:posOffset>
                </wp:positionV>
                <wp:extent cx="447675" cy="0"/>
                <wp:effectExtent l="0" t="76200" r="9525" b="9525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31059" id="Straight Arrow Connector 96" o:spid="_x0000_s1026" type="#_x0000_t32" style="position:absolute;margin-left:296.25pt;margin-top:7.15pt;width:35.2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0223A6" wp14:editId="3E1E5A37">
                <wp:simplePos x="0" y="0"/>
                <wp:positionH relativeFrom="column">
                  <wp:posOffset>685800</wp:posOffset>
                </wp:positionH>
                <wp:positionV relativeFrom="paragraph">
                  <wp:posOffset>90805</wp:posOffset>
                </wp:positionV>
                <wp:extent cx="447675" cy="0"/>
                <wp:effectExtent l="0" t="76200" r="9525" b="9525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F93BA" id="Straight Arrow Connector 93" o:spid="_x0000_s1026" type="#_x0000_t32" style="position:absolute;margin-left:54pt;margin-top:7.15pt;width:35.2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77D1B0" wp14:editId="68B42161">
                <wp:simplePos x="0" y="0"/>
                <wp:positionH relativeFrom="column">
                  <wp:posOffset>3736761</wp:posOffset>
                </wp:positionH>
                <wp:positionV relativeFrom="paragraph">
                  <wp:posOffset>101600</wp:posOffset>
                </wp:positionV>
                <wp:extent cx="1038225" cy="0"/>
                <wp:effectExtent l="0" t="0" r="0" b="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1D613" id="Straight Connector 8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25pt,8pt" to="376pt,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717B46" wp14:editId="599321FE">
                <wp:simplePos x="0" y="0"/>
                <wp:positionH relativeFrom="column">
                  <wp:posOffset>596309</wp:posOffset>
                </wp:positionH>
                <wp:positionV relativeFrom="paragraph">
                  <wp:posOffset>104140</wp:posOffset>
                </wp:positionV>
                <wp:extent cx="1038225" cy="0"/>
                <wp:effectExtent l="0" t="0" r="0" b="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BC3B8" id="Straight Connector 8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5pt,8.2pt" to="128.7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" strokecolor="windowText" strokeweight="1.5pt">
                <v:stroke joinstyle="miter"/>
              </v:line>
            </w:pict>
          </mc:Fallback>
        </mc:AlternateContent>
      </w:r>
    </w:p>
    <w:p w14:paraId="322E3905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24E489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8BE6E2" wp14:editId="1E257599">
                <wp:simplePos x="0" y="0"/>
                <wp:positionH relativeFrom="column">
                  <wp:posOffset>4972050</wp:posOffset>
                </wp:positionH>
                <wp:positionV relativeFrom="paragraph">
                  <wp:posOffset>72389</wp:posOffset>
                </wp:positionV>
                <wp:extent cx="1028700" cy="180975"/>
                <wp:effectExtent l="0" t="0" r="19050" b="28575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8097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9AC4E" id="Straight Connector 13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5pt,5.7pt" to="472.5pt,1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" strokecolor="#00b050" strokeweight="1.2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1D2E0C" wp14:editId="607C566D">
                <wp:simplePos x="0" y="0"/>
                <wp:positionH relativeFrom="column">
                  <wp:posOffset>3771900</wp:posOffset>
                </wp:positionH>
                <wp:positionV relativeFrom="paragraph">
                  <wp:posOffset>81280</wp:posOffset>
                </wp:positionV>
                <wp:extent cx="447675" cy="0"/>
                <wp:effectExtent l="0" t="76200" r="9525" b="9525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47F8F" id="Straight Arrow Connector 97" o:spid="_x0000_s1026" type="#_x0000_t32" style="position:absolute;margin-left:297pt;margin-top:6.4pt;width:35.2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0C8C29" wp14:editId="0569BE57">
                <wp:simplePos x="0" y="0"/>
                <wp:positionH relativeFrom="column">
                  <wp:posOffset>676275</wp:posOffset>
                </wp:positionH>
                <wp:positionV relativeFrom="paragraph">
                  <wp:posOffset>104775</wp:posOffset>
                </wp:positionV>
                <wp:extent cx="447675" cy="0"/>
                <wp:effectExtent l="0" t="76200" r="9525" b="9525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B3678" id="Straight Arrow Connector 94" o:spid="_x0000_s1026" type="#_x0000_t32" style="position:absolute;margin-left:53.25pt;margin-top:8.25pt;width:35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B7C0FC" wp14:editId="587351EC">
                <wp:simplePos x="0" y="0"/>
                <wp:positionH relativeFrom="column">
                  <wp:posOffset>638175</wp:posOffset>
                </wp:positionH>
                <wp:positionV relativeFrom="paragraph">
                  <wp:posOffset>109220</wp:posOffset>
                </wp:positionV>
                <wp:extent cx="1038225" cy="0"/>
                <wp:effectExtent l="0" t="0" r="0" b="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A6793" id="Straight Connector 8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8.6pt" to="132pt,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1AA46C" wp14:editId="2822AD56">
                <wp:simplePos x="0" y="0"/>
                <wp:positionH relativeFrom="column">
                  <wp:posOffset>3667125</wp:posOffset>
                </wp:positionH>
                <wp:positionV relativeFrom="paragraph">
                  <wp:posOffset>85090</wp:posOffset>
                </wp:positionV>
                <wp:extent cx="1038225" cy="0"/>
                <wp:effectExtent l="0" t="0" r="0" b="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6F3BD" id="Straight Connector 8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75pt,6.7pt" to="370.5pt,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" strokecolor="windowText" strokeweight="1.5pt">
                <v:stroke joinstyle="miter"/>
              </v:line>
            </w:pict>
          </mc:Fallback>
        </mc:AlternateContent>
      </w:r>
    </w:p>
    <w:p w14:paraId="00437F2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872D5A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87AA47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404075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Type of lens           </w:t>
      </w:r>
      <w:r w:rsidRPr="00A56D54">
        <w:rPr>
          <w:b/>
          <w:color w:val="00B050"/>
          <w:sz w:val="24"/>
          <w:szCs w:val="24"/>
        </w:rPr>
        <w:t>Convex</w:t>
      </w:r>
      <w:r>
        <w:rPr>
          <w:sz w:val="24"/>
          <w:szCs w:val="24"/>
        </w:rPr>
        <w:t xml:space="preserve"> </w:t>
      </w:r>
      <w:r w:rsidRPr="00A96B0A">
        <w:rPr>
          <w:b/>
          <w:color w:val="00B050"/>
          <w:sz w:val="24"/>
          <w:szCs w:val="24"/>
        </w:rPr>
        <w:t>(1)</w:t>
      </w:r>
      <w:r w:rsidRPr="00A96B0A">
        <w:rPr>
          <w:b/>
          <w:color w:val="00B050"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Type of lens            </w:t>
      </w:r>
      <w:r w:rsidRPr="00A56D54">
        <w:rPr>
          <w:b/>
          <w:color w:val="00B050"/>
          <w:sz w:val="24"/>
          <w:szCs w:val="24"/>
        </w:rPr>
        <w:t>Concave</w:t>
      </w:r>
      <w:r>
        <w:rPr>
          <w:b/>
          <w:color w:val="00B050"/>
          <w:sz w:val="24"/>
          <w:szCs w:val="24"/>
        </w:rPr>
        <w:t xml:space="preserve"> (1)</w:t>
      </w:r>
      <w:r w:rsidRPr="00A56D54">
        <w:rPr>
          <w:b/>
          <w:color w:val="00B050"/>
          <w:sz w:val="24"/>
          <w:szCs w:val="24"/>
        </w:rPr>
        <w:tab/>
      </w:r>
    </w:p>
    <w:p w14:paraId="299AE24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5E7D526" w14:textId="77777777" w:rsidR="00AC5C81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 convex lens produces an image 35mm tall when a 5mm tall object is viewed. Calculate the magnification produced by this lens. </w:t>
      </w:r>
      <w:r w:rsidRPr="00D838F0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A96B0A">
        <w:rPr>
          <w:sz w:val="24"/>
          <w:szCs w:val="24"/>
        </w:rPr>
        <w:t>(2)</w:t>
      </w:r>
    </w:p>
    <w:p w14:paraId="19E8E95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74CCD4E" w14:textId="77777777" w:rsidR="00AC5C81" w:rsidRPr="00A96B0A" w:rsidRDefault="00AC5C81" w:rsidP="00AC5C81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 w:rsidRPr="00A96B0A">
        <w:rPr>
          <w:b/>
          <w:color w:val="00B050"/>
          <w:sz w:val="24"/>
          <w:szCs w:val="24"/>
        </w:rPr>
        <w:t xml:space="preserve">Magnification = </w:t>
      </w:r>
      <w:r w:rsidRPr="00A96B0A">
        <w:rPr>
          <w:b/>
          <w:color w:val="00B050"/>
          <w:sz w:val="24"/>
          <w:szCs w:val="24"/>
          <w:u w:val="single"/>
        </w:rPr>
        <w:t>image height</w:t>
      </w:r>
      <w:r w:rsidRPr="00A96B0A">
        <w:rPr>
          <w:b/>
          <w:color w:val="00B050"/>
          <w:sz w:val="24"/>
          <w:szCs w:val="24"/>
        </w:rPr>
        <w:t xml:space="preserve">    (1)  = </w:t>
      </w:r>
      <w:r w:rsidRPr="00A96B0A">
        <w:rPr>
          <w:b/>
          <w:color w:val="00B050"/>
          <w:sz w:val="24"/>
          <w:szCs w:val="24"/>
          <w:u w:val="single"/>
        </w:rPr>
        <w:t>35</w:t>
      </w:r>
      <w:r w:rsidRPr="00A96B0A">
        <w:rPr>
          <w:b/>
          <w:color w:val="00B050"/>
          <w:sz w:val="24"/>
          <w:szCs w:val="24"/>
        </w:rPr>
        <w:t xml:space="preserve">     </w:t>
      </w:r>
      <w:r>
        <w:rPr>
          <w:b/>
          <w:color w:val="00B050"/>
          <w:sz w:val="24"/>
          <w:szCs w:val="24"/>
        </w:rPr>
        <w:t xml:space="preserve">=  </w:t>
      </w:r>
      <w:r w:rsidRPr="00A96B0A">
        <w:rPr>
          <w:b/>
          <w:color w:val="00B050"/>
          <w:sz w:val="24"/>
          <w:szCs w:val="24"/>
        </w:rPr>
        <w:t>7</w:t>
      </w:r>
    </w:p>
    <w:p w14:paraId="786CF83B" w14:textId="77777777" w:rsidR="00AC5C81" w:rsidRPr="00A96B0A" w:rsidRDefault="00AC5C81" w:rsidP="00AC5C81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 w:rsidRPr="00A96B0A">
        <w:rPr>
          <w:b/>
          <w:color w:val="00B050"/>
          <w:sz w:val="24"/>
          <w:szCs w:val="24"/>
        </w:rPr>
        <w:t xml:space="preserve">                             object height              </w:t>
      </w:r>
      <w:r>
        <w:rPr>
          <w:b/>
          <w:color w:val="00B050"/>
          <w:sz w:val="24"/>
          <w:szCs w:val="24"/>
        </w:rPr>
        <w:t xml:space="preserve"> </w:t>
      </w:r>
      <w:r w:rsidRPr="00A96B0A">
        <w:rPr>
          <w:b/>
          <w:color w:val="00B050"/>
          <w:sz w:val="24"/>
          <w:szCs w:val="24"/>
        </w:rPr>
        <w:t>5</w:t>
      </w:r>
    </w:p>
    <w:p w14:paraId="077BF9E8" w14:textId="77777777" w:rsidR="00AC5C81" w:rsidRPr="00A96B0A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</w:p>
    <w:p w14:paraId="3A2EE02B" w14:textId="226D9EF4" w:rsidR="00AC5C81" w:rsidRPr="00A96B0A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  <w:r w:rsidRPr="00A96B0A">
        <w:rPr>
          <w:b/>
          <w:color w:val="00B050"/>
          <w:sz w:val="24"/>
          <w:szCs w:val="24"/>
        </w:rPr>
        <w:t>Magnification =     x7 (1)</w:t>
      </w:r>
    </w:p>
    <w:p w14:paraId="335AB5E0" w14:textId="77777777" w:rsidR="00AC5C81" w:rsidRDefault="00AC5C81" w:rsidP="00AC5C81">
      <w:pPr>
        <w:spacing w:after="0" w:line="240" w:lineRule="auto"/>
        <w:ind w:left="6804" w:hanging="6804"/>
        <w:rPr>
          <w:sz w:val="24"/>
          <w:szCs w:val="24"/>
        </w:rPr>
      </w:pPr>
    </w:p>
    <w:p w14:paraId="3A002D90" w14:textId="77777777" w:rsidR="00AC5C81" w:rsidRPr="00080F69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rFonts w:ascii="Georgia" w:hAnsi="Georgia"/>
          <w:noProof/>
          <w:color w:val="363636"/>
          <w:sz w:val="18"/>
          <w:szCs w:val="18"/>
          <w:lang w:eastAsia="en-GB"/>
        </w:rPr>
        <w:drawing>
          <wp:anchor distT="0" distB="0" distL="114300" distR="114300" simplePos="0" relativeHeight="251689984" behindDoc="0" locked="0" layoutInCell="1" allowOverlap="1" wp14:anchorId="55607782" wp14:editId="70D5AA10">
            <wp:simplePos x="0" y="0"/>
            <wp:positionH relativeFrom="column">
              <wp:posOffset>3476624</wp:posOffset>
            </wp:positionH>
            <wp:positionV relativeFrom="paragraph">
              <wp:posOffset>587375</wp:posOffset>
            </wp:positionV>
            <wp:extent cx="2075815" cy="1047750"/>
            <wp:effectExtent l="0" t="0" r="635" b="0"/>
            <wp:wrapNone/>
            <wp:docPr id="99" name="Picture 99" descr="http://media.americanlaboratory.com/m/20/article/190743-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ia.americanlaboratory.com/m/20/article/190743-fig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6" b="51456"/>
                    <a:stretch/>
                  </pic:blipFill>
                  <pic:spPr bwMode="auto">
                    <a:xfrm>
                      <a:off x="0" y="0"/>
                      <a:ext cx="207581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orgia" w:hAnsi="Georgia"/>
          <w:noProof/>
          <w:color w:val="363636"/>
          <w:sz w:val="18"/>
          <w:szCs w:val="18"/>
          <w:lang w:eastAsia="en-GB"/>
        </w:rPr>
        <w:drawing>
          <wp:anchor distT="0" distB="0" distL="114300" distR="114300" simplePos="0" relativeHeight="251688960" behindDoc="0" locked="0" layoutInCell="1" allowOverlap="1" wp14:anchorId="4FEA20F9" wp14:editId="63FFBF5B">
            <wp:simplePos x="0" y="0"/>
            <wp:positionH relativeFrom="column">
              <wp:posOffset>428624</wp:posOffset>
            </wp:positionH>
            <wp:positionV relativeFrom="paragraph">
              <wp:posOffset>539750</wp:posOffset>
            </wp:positionV>
            <wp:extent cx="2105025" cy="1091565"/>
            <wp:effectExtent l="0" t="0" r="9525" b="0"/>
            <wp:wrapNone/>
            <wp:docPr id="98" name="Picture 98" descr="http://media.americanlaboratory.com/m/20/article/190743-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ia.americanlaboratory.com/m/20/article/190743-fig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6" t="49426"/>
                    <a:stretch/>
                  </pic:blipFill>
                  <pic:spPr bwMode="auto">
                    <a:xfrm>
                      <a:off x="0" y="0"/>
                      <a:ext cx="21050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The diagrams show light rays being reflected off two types of surface. </w:t>
      </w:r>
      <w:bookmarkStart w:id="0" w:name="_Hlk490415579"/>
      <w:r w:rsidRPr="00080F69">
        <w:rPr>
          <w:b/>
          <w:sz w:val="24"/>
          <w:szCs w:val="24"/>
        </w:rPr>
        <w:t>(physics only)</w:t>
      </w:r>
      <w:r w:rsidRPr="00080F69">
        <w:rPr>
          <w:rFonts w:ascii="Georgia" w:hAnsi="Georgia"/>
          <w:noProof/>
          <w:color w:val="363636"/>
          <w:sz w:val="18"/>
          <w:szCs w:val="18"/>
          <w:lang w:val="en"/>
        </w:rPr>
        <w:t xml:space="preserve"> </w:t>
      </w:r>
      <w:bookmarkEnd w:id="0"/>
    </w:p>
    <w:p w14:paraId="33E0C95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198511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6BB45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DF1AD3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B8FFC3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5CEA29" wp14:editId="38901A82">
                <wp:simplePos x="0" y="0"/>
                <wp:positionH relativeFrom="column">
                  <wp:posOffset>3400425</wp:posOffset>
                </wp:positionH>
                <wp:positionV relativeFrom="paragraph">
                  <wp:posOffset>10160</wp:posOffset>
                </wp:positionV>
                <wp:extent cx="257175" cy="342900"/>
                <wp:effectExtent l="0" t="0" r="9525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49777" w14:textId="77777777" w:rsidR="00AC5C81" w:rsidRPr="00080F69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080F69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CEA29" id="Text Box 103" o:spid="_x0000_s1032" type="#_x0000_t202" style="position:absolute;margin-left:267.75pt;margin-top:.8pt;width:20.25pt;height:2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" fillcolor="white [3201]" stroked="f" strokeweight=".5pt">
                <v:textbox>
                  <w:txbxContent>
                    <w:p w14:paraId="12E49777" w14:textId="77777777" w:rsidR="00AC5C81" w:rsidRPr="00080F69" w:rsidRDefault="00AC5C81" w:rsidP="00AC5C81">
                      <w:pPr>
                        <w:rPr>
                          <w:b/>
                        </w:rPr>
                      </w:pPr>
                      <w:r w:rsidRPr="00080F69">
                        <w:rPr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55D17C" wp14:editId="765236DE">
                <wp:simplePos x="0" y="0"/>
                <wp:positionH relativeFrom="column">
                  <wp:posOffset>333375</wp:posOffset>
                </wp:positionH>
                <wp:positionV relativeFrom="paragraph">
                  <wp:posOffset>48260</wp:posOffset>
                </wp:positionV>
                <wp:extent cx="238125" cy="266700"/>
                <wp:effectExtent l="0" t="0" r="9525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937397" w14:textId="77777777" w:rsidR="00AC5C81" w:rsidRPr="00080F69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080F69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55D17C" id="Text Box 100" o:spid="_x0000_s1033" type="#_x0000_t202" style="position:absolute;margin-left:26.25pt;margin-top:3.8pt;width:18.75pt;height:21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" fillcolor="white [3201]" stroked="f" strokeweight=".5pt">
                <v:textbox>
                  <w:txbxContent>
                    <w:p w14:paraId="66937397" w14:textId="77777777" w:rsidR="00AC5C81" w:rsidRPr="00080F69" w:rsidRDefault="00AC5C81" w:rsidP="00AC5C81">
                      <w:pPr>
                        <w:rPr>
                          <w:b/>
                        </w:rPr>
                      </w:pPr>
                      <w:r w:rsidRPr="00080F69"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DCC8C65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32EF88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C1C238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E8BB3D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07EB84B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type of reflection is shown at A and at B? (2)</w:t>
      </w:r>
    </w:p>
    <w:p w14:paraId="1870B47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6C915CD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    </w:t>
      </w:r>
      <w:r w:rsidRPr="007F40DF">
        <w:rPr>
          <w:b/>
          <w:color w:val="00B050"/>
          <w:sz w:val="24"/>
          <w:szCs w:val="24"/>
        </w:rPr>
        <w:t>Diffuse reflection (1)</w:t>
      </w:r>
      <w:r>
        <w:rPr>
          <w:sz w:val="24"/>
          <w:szCs w:val="24"/>
        </w:rPr>
        <w:t xml:space="preserve">                                             B     </w:t>
      </w:r>
      <w:r w:rsidRPr="007F40DF">
        <w:rPr>
          <w:b/>
          <w:color w:val="00B050"/>
          <w:sz w:val="24"/>
          <w:szCs w:val="24"/>
        </w:rPr>
        <w:t>Specular reflection (1)</w:t>
      </w:r>
    </w:p>
    <w:p w14:paraId="5B561826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10E954A8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Which surface is likely to be a smooth piece of white paper? (1)    </w:t>
      </w:r>
      <w:r w:rsidRPr="0029653E">
        <w:rPr>
          <w:b/>
          <w:color w:val="00B050"/>
          <w:sz w:val="24"/>
          <w:szCs w:val="24"/>
        </w:rPr>
        <w:t>A (1)</w:t>
      </w:r>
    </w:p>
    <w:p w14:paraId="62616541" w14:textId="77777777" w:rsidR="00AC5C81" w:rsidRPr="00D5677A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D765F9B" w14:textId="77777777" w:rsidR="00AC5C81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White light is shining on a green leaf and on a bottle of red juice.</w:t>
      </w:r>
    </w:p>
    <w:p w14:paraId="513E93D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68BAE42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96128" behindDoc="0" locked="0" layoutInCell="1" allowOverlap="1" wp14:anchorId="4B0FE506" wp14:editId="3BD1F31E">
            <wp:simplePos x="0" y="0"/>
            <wp:positionH relativeFrom="margin">
              <wp:posOffset>3826510</wp:posOffset>
            </wp:positionH>
            <wp:positionV relativeFrom="paragraph">
              <wp:posOffset>123825</wp:posOffset>
            </wp:positionV>
            <wp:extent cx="676275" cy="1289685"/>
            <wp:effectExtent l="0" t="0" r="0" b="5715"/>
            <wp:wrapNone/>
            <wp:docPr id="90" name="Picture 90" descr="Image result for bottle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 result for bottle in black and whi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689ADF" wp14:editId="480A0FBD">
                <wp:simplePos x="0" y="0"/>
                <wp:positionH relativeFrom="column">
                  <wp:posOffset>514350</wp:posOffset>
                </wp:positionH>
                <wp:positionV relativeFrom="paragraph">
                  <wp:posOffset>86995</wp:posOffset>
                </wp:positionV>
                <wp:extent cx="847725" cy="266700"/>
                <wp:effectExtent l="0" t="0" r="9525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64D02" w14:textId="77777777" w:rsidR="00AC5C81" w:rsidRDefault="00AC5C81" w:rsidP="00AC5C81">
                            <w:r>
                              <w:t>White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89ADF" id="Text Box 106" o:spid="_x0000_s1034" type="#_x0000_t202" style="position:absolute;left:0;text-align:left;margin-left:40.5pt;margin-top:6.85pt;width:66.75pt;height:2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" fillcolor="window" stroked="f" strokeweight=".5pt">
                <v:textbox>
                  <w:txbxContent>
                    <w:p w14:paraId="41C64D02" w14:textId="77777777" w:rsidR="00AC5C81" w:rsidRDefault="00AC5C81" w:rsidP="00AC5C81">
                      <w:r>
                        <w:t>White 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64D01485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0A9E60" wp14:editId="436AB380">
                <wp:simplePos x="0" y="0"/>
                <wp:positionH relativeFrom="column">
                  <wp:posOffset>2038350</wp:posOffset>
                </wp:positionH>
                <wp:positionV relativeFrom="paragraph">
                  <wp:posOffset>6350</wp:posOffset>
                </wp:positionV>
                <wp:extent cx="847725" cy="266700"/>
                <wp:effectExtent l="0" t="0" r="9525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527CE" w14:textId="77777777" w:rsidR="00AC5C81" w:rsidRDefault="00AC5C81" w:rsidP="00AC5C81">
                            <w:r>
                              <w:t>Green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9E60" id="Text Box 105" o:spid="_x0000_s1035" type="#_x0000_t202" style="position:absolute;left:0;text-align:left;margin-left:160.5pt;margin-top:.5pt;width:66.75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" fillcolor="window" stroked="f" strokeweight=".5pt">
                <v:textbox>
                  <w:txbxContent>
                    <w:p w14:paraId="6F8527CE" w14:textId="77777777" w:rsidR="00AC5C81" w:rsidRDefault="00AC5C81" w:rsidP="00AC5C81">
                      <w:r>
                        <w:t>Green 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1DB0166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74FB2E" wp14:editId="75D51110">
                <wp:simplePos x="0" y="0"/>
                <wp:positionH relativeFrom="column">
                  <wp:posOffset>3048000</wp:posOffset>
                </wp:positionH>
                <wp:positionV relativeFrom="paragraph">
                  <wp:posOffset>131445</wp:posOffset>
                </wp:positionV>
                <wp:extent cx="847725" cy="266700"/>
                <wp:effectExtent l="0" t="0" r="9525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55011F" w14:textId="77777777" w:rsidR="00AC5C81" w:rsidRDefault="00AC5C81" w:rsidP="00AC5C81">
                            <w:r>
                              <w:t>White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4FB2E" id="Text Box 107" o:spid="_x0000_s1036" type="#_x0000_t202" style="position:absolute;left:0;text-align:left;margin-left:240pt;margin-top:10.35pt;width:66.75pt;height:2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" fillcolor="window" stroked="f" strokeweight=".5pt">
                <v:textbox>
                  <w:txbxContent>
                    <w:p w14:paraId="6255011F" w14:textId="77777777" w:rsidR="00AC5C81" w:rsidRDefault="00AC5C81" w:rsidP="00AC5C81">
                      <w:r>
                        <w:t>White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FC8EAC" wp14:editId="38FA19B4">
                <wp:simplePos x="0" y="0"/>
                <wp:positionH relativeFrom="column">
                  <wp:posOffset>937261</wp:posOffset>
                </wp:positionH>
                <wp:positionV relativeFrom="paragraph">
                  <wp:posOffset>83185</wp:posOffset>
                </wp:positionV>
                <wp:extent cx="504825" cy="381000"/>
                <wp:effectExtent l="19050" t="76200" r="0" b="19050"/>
                <wp:wrapNone/>
                <wp:docPr id="59" name="Arrow: Righ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81636">
                          <a:off x="0" y="0"/>
                          <a:ext cx="504825" cy="38100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A16E7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9" o:spid="_x0000_s1026" type="#_x0000_t13" style="position:absolute;margin-left:73.8pt;margin-top:6.55pt;width:39.75pt;height:30pt;rotation:2819835fd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" adj="13449" filled="f" strokecolor="black [3213]" strokeweight="1pt"/>
            </w:pict>
          </mc:Fallback>
        </mc:AlternateContent>
      </w:r>
    </w:p>
    <w:p w14:paraId="0758FA7D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 w:rsidRPr="00857368"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93056" behindDoc="0" locked="0" layoutInCell="1" allowOverlap="1" wp14:anchorId="6DB8D139" wp14:editId="663F78CE">
            <wp:simplePos x="0" y="0"/>
            <wp:positionH relativeFrom="column">
              <wp:posOffset>1066982</wp:posOffset>
            </wp:positionH>
            <wp:positionV relativeFrom="paragraph">
              <wp:posOffset>124412</wp:posOffset>
            </wp:positionV>
            <wp:extent cx="949937" cy="855697"/>
            <wp:effectExtent l="133350" t="171450" r="79375" b="173355"/>
            <wp:wrapNone/>
            <wp:docPr id="58" name="Picture 58" descr="Image result for 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 result for lea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28055">
                      <a:off x="0" y="0"/>
                      <a:ext cx="954673" cy="85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0A75D7" wp14:editId="28578E60">
                <wp:simplePos x="0" y="0"/>
                <wp:positionH relativeFrom="column">
                  <wp:posOffset>4533265</wp:posOffset>
                </wp:positionH>
                <wp:positionV relativeFrom="paragraph">
                  <wp:posOffset>88265</wp:posOffset>
                </wp:positionV>
                <wp:extent cx="847725" cy="266700"/>
                <wp:effectExtent l="0" t="0" r="9525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BD97BD" w14:textId="77777777" w:rsidR="00AC5C81" w:rsidRDefault="00AC5C81" w:rsidP="00AC5C81">
                            <w:r>
                              <w:t>Red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75D7" id="Text Box 104" o:spid="_x0000_s1037" type="#_x0000_t202" style="position:absolute;left:0;text-align:left;margin-left:356.95pt;margin-top:6.95pt;width:66.75pt;height:2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" fillcolor="white [3201]" stroked="f" strokeweight=".5pt">
                <v:textbox>
                  <w:txbxContent>
                    <w:p w14:paraId="3FBD97BD" w14:textId="77777777" w:rsidR="00AC5C81" w:rsidRDefault="00AC5C81" w:rsidP="00AC5C81">
                      <w:r>
                        <w:t>Red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FDC77A" wp14:editId="3FDA5B8D">
                <wp:simplePos x="0" y="0"/>
                <wp:positionH relativeFrom="column">
                  <wp:posOffset>4009390</wp:posOffset>
                </wp:positionH>
                <wp:positionV relativeFrom="paragraph">
                  <wp:posOffset>107315</wp:posOffset>
                </wp:positionV>
                <wp:extent cx="314325" cy="733425"/>
                <wp:effectExtent l="0" t="0" r="28575" b="28575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73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56AC12" id="Rectangle 108" o:spid="_x0000_s1026" style="position:absolute;margin-left:315.7pt;margin-top:8.45pt;width:24.75pt;height:57.7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" fillcolor="#d8d8d8 [2732]" strokecolor="black [3213]" strokeweight="1pt"/>
            </w:pict>
          </mc:Fallback>
        </mc:AlternateContent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F70DF5" wp14:editId="3EDF52C3">
                <wp:simplePos x="0" y="0"/>
                <wp:positionH relativeFrom="column">
                  <wp:posOffset>1822448</wp:posOffset>
                </wp:positionH>
                <wp:positionV relativeFrom="paragraph">
                  <wp:posOffset>82621</wp:posOffset>
                </wp:positionV>
                <wp:extent cx="590550" cy="77609"/>
                <wp:effectExtent l="0" t="171450" r="0" b="189230"/>
                <wp:wrapNone/>
                <wp:docPr id="60" name="Arrow: Righ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16392">
                          <a:off x="0" y="0"/>
                          <a:ext cx="590550" cy="77609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11049" id="Arrow: Right 60" o:spid="_x0000_s1026" type="#_x0000_t13" style="position:absolute;margin-left:143.5pt;margin-top:6.5pt;width:46.5pt;height:6.1pt;rotation:-2603536fd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" adj="20181" filled="f" strokecolor="black [3213]" strokeweight="1pt"/>
            </w:pict>
          </mc:Fallback>
        </mc:AlternateContent>
      </w:r>
    </w:p>
    <w:p w14:paraId="7B8E4B4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76C5C1" wp14:editId="1F8D3875">
                <wp:simplePos x="0" y="0"/>
                <wp:positionH relativeFrom="margin">
                  <wp:posOffset>3365500</wp:posOffset>
                </wp:positionH>
                <wp:positionV relativeFrom="paragraph">
                  <wp:posOffset>57150</wp:posOffset>
                </wp:positionV>
                <wp:extent cx="504825" cy="381000"/>
                <wp:effectExtent l="0" t="19050" r="47625" b="38100"/>
                <wp:wrapNone/>
                <wp:docPr id="101" name="Arrow: Righ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632B" id="Arrow: Right 101" o:spid="_x0000_s1026" type="#_x0000_t13" style="position:absolute;margin-left:265pt;margin-top:4.5pt;width:39.75pt;height:30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" adj="13449" filled="f" strokecolor="windowText" strokeweight="1pt">
                <w10:wrap anchorx="margin"/>
              </v:shape>
            </w:pict>
          </mc:Fallback>
        </mc:AlternateContent>
      </w:r>
    </w:p>
    <w:p w14:paraId="1CEBA42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BBB4F4" wp14:editId="47199CF4">
                <wp:simplePos x="0" y="0"/>
                <wp:positionH relativeFrom="column">
                  <wp:posOffset>4667250</wp:posOffset>
                </wp:positionH>
                <wp:positionV relativeFrom="paragraph">
                  <wp:posOffset>29845</wp:posOffset>
                </wp:positionV>
                <wp:extent cx="590550" cy="77609"/>
                <wp:effectExtent l="0" t="19050" r="38100" b="36830"/>
                <wp:wrapNone/>
                <wp:docPr id="102" name="Arrow: Righ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77609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5670D" id="Arrow: Right 102" o:spid="_x0000_s1026" type="#_x0000_t13" style="position:absolute;margin-left:367.5pt;margin-top:2.35pt;width:46.5pt;height:6.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" adj="20181" filled="f" strokecolor="windowText" strokeweight="1pt"/>
            </w:pict>
          </mc:Fallback>
        </mc:AlternateContent>
      </w:r>
    </w:p>
    <w:p w14:paraId="170594F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4C314417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190DF735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47D15F5B" w14:textId="77777777" w:rsidR="00AC5C81" w:rsidRDefault="00AC5C81" w:rsidP="00AC5C81">
      <w:pPr>
        <w:spacing w:after="0" w:line="240" w:lineRule="auto"/>
        <w:ind w:left="1080" w:hanging="654"/>
        <w:rPr>
          <w:sz w:val="24"/>
          <w:szCs w:val="24"/>
        </w:rPr>
      </w:pPr>
      <w:r>
        <w:rPr>
          <w:sz w:val="24"/>
          <w:szCs w:val="24"/>
        </w:rPr>
        <w:t>Describe what is happening to the spectrum colours of light in each diagram.</w:t>
      </w:r>
      <w:r w:rsidRPr="003A626E">
        <w:rPr>
          <w:b/>
          <w:sz w:val="24"/>
          <w:szCs w:val="24"/>
        </w:rPr>
        <w:t xml:space="preserve"> </w:t>
      </w:r>
      <w:r w:rsidRPr="00080F69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29653E">
        <w:rPr>
          <w:sz w:val="24"/>
          <w:szCs w:val="24"/>
        </w:rPr>
        <w:t>(4)</w:t>
      </w:r>
    </w:p>
    <w:p w14:paraId="4643FB41" w14:textId="77777777" w:rsidR="00AC5C81" w:rsidRDefault="00AC5C81" w:rsidP="00AC5C81">
      <w:pPr>
        <w:spacing w:after="0" w:line="240" w:lineRule="auto"/>
        <w:ind w:left="1080" w:hanging="654"/>
        <w:rPr>
          <w:sz w:val="24"/>
          <w:szCs w:val="24"/>
        </w:rPr>
      </w:pPr>
    </w:p>
    <w:p w14:paraId="390AB43F" w14:textId="77777777" w:rsidR="00AC5C81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>
        <w:rPr>
          <w:sz w:val="24"/>
          <w:szCs w:val="24"/>
        </w:rPr>
        <w:t xml:space="preserve"> </w:t>
      </w:r>
      <w:r w:rsidRPr="0029653E">
        <w:rPr>
          <w:b/>
          <w:color w:val="00B050"/>
          <w:sz w:val="24"/>
          <w:szCs w:val="24"/>
        </w:rPr>
        <w:t xml:space="preserve">The leaf is reflecting green light (1)    </w:t>
      </w:r>
    </w:p>
    <w:p w14:paraId="6AB1A13D" w14:textId="2134C5E3" w:rsidR="00AC5C81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 </w:t>
      </w:r>
      <w:r w:rsidRPr="0029653E">
        <w:rPr>
          <w:b/>
          <w:color w:val="00B050"/>
          <w:sz w:val="24"/>
          <w:szCs w:val="24"/>
        </w:rPr>
        <w:t>All other colours of light are being absorbed by the leaf (1)</w:t>
      </w:r>
    </w:p>
    <w:p w14:paraId="3B837E85" w14:textId="009848DF" w:rsidR="00AC5C81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 The red juice is transmitting red light (1)</w:t>
      </w:r>
    </w:p>
    <w:p w14:paraId="3E999A98" w14:textId="6D303759" w:rsidR="00AC5C81" w:rsidRPr="0029653E" w:rsidRDefault="00AC5C81" w:rsidP="00AC5C81">
      <w:pPr>
        <w:spacing w:line="360" w:lineRule="auto"/>
        <w:ind w:left="360"/>
        <w:rPr>
          <w:b/>
          <w:color w:val="000000" w:themeColor="text1"/>
          <w:sz w:val="20"/>
          <w:szCs w:val="20"/>
        </w:rPr>
      </w:pPr>
      <w:r>
        <w:rPr>
          <w:b/>
          <w:color w:val="00B050"/>
          <w:sz w:val="24"/>
          <w:szCs w:val="24"/>
        </w:rPr>
        <w:t xml:space="preserve"> All other colours of light are being absorbed by the juice (1)</w:t>
      </w:r>
    </w:p>
    <w:p w14:paraId="25CC90BD" w14:textId="77777777" w:rsidR="00AC5C81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a blue object in a dark room is illuminated with a red light, what colour will the object appear?</w:t>
      </w:r>
    </w:p>
    <w:p w14:paraId="33D95C22" w14:textId="77777777" w:rsidR="00AC5C81" w:rsidRPr="003A626E" w:rsidRDefault="00AC5C81" w:rsidP="00AC5C81">
      <w:pPr>
        <w:spacing w:after="0" w:line="240" w:lineRule="auto"/>
        <w:ind w:left="360"/>
        <w:rPr>
          <w:sz w:val="24"/>
          <w:szCs w:val="24"/>
        </w:rPr>
      </w:pPr>
      <w:r w:rsidRPr="00080F69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E165F2">
        <w:rPr>
          <w:sz w:val="24"/>
          <w:szCs w:val="24"/>
        </w:rPr>
        <w:t>(1)</w:t>
      </w:r>
    </w:p>
    <w:p w14:paraId="34B0440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92F1C9B" w14:textId="77777777" w:rsidR="00AC5C81" w:rsidRPr="00E165F2" w:rsidRDefault="00AC5C81" w:rsidP="00AC5C81">
      <w:pPr>
        <w:spacing w:after="0" w:line="240" w:lineRule="auto"/>
        <w:ind w:left="360"/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E165F2">
        <w:rPr>
          <w:b/>
          <w:color w:val="00B050"/>
          <w:sz w:val="24"/>
          <w:szCs w:val="24"/>
        </w:rPr>
        <w:t>It will appear black (1)</w:t>
      </w:r>
    </w:p>
    <w:p w14:paraId="4F695281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6144253B" w14:textId="3979ABA5" w:rsidR="00AC5C81" w:rsidRDefault="00AC5C81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2AEC83F" w14:textId="1F322F91" w:rsidR="00AC5C81" w:rsidRDefault="00AC5C81" w:rsidP="00AC5C81">
      <w:pPr>
        <w:spacing w:line="360" w:lineRule="auto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Part 2</w:t>
      </w:r>
    </w:p>
    <w:p w14:paraId="614B7050" w14:textId="77777777" w:rsidR="00AC5C81" w:rsidRPr="00FF6322" w:rsidRDefault="00AC5C81" w:rsidP="00AC5C81">
      <w:pPr>
        <w:pStyle w:val="ListParagraph"/>
        <w:numPr>
          <w:ilvl w:val="0"/>
          <w:numId w:val="44"/>
        </w:numPr>
        <w:spacing w:after="200" w:line="276" w:lineRule="auto"/>
        <w:rPr>
          <w:sz w:val="24"/>
          <w:szCs w:val="24"/>
        </w:rPr>
      </w:pPr>
      <w:r w:rsidRPr="00FF6322">
        <w:rPr>
          <w:sz w:val="24"/>
          <w:szCs w:val="24"/>
        </w:rPr>
        <w:t xml:space="preserve">All electromagnetic waves have features in common.  The table below lists features of waves.  Tick the correct </w:t>
      </w:r>
      <w:r w:rsidRPr="00FF6322">
        <w:rPr>
          <w:b/>
          <w:sz w:val="24"/>
          <w:szCs w:val="24"/>
        </w:rPr>
        <w:t>boxes</w:t>
      </w:r>
      <w:r w:rsidRPr="00FF6322">
        <w:rPr>
          <w:sz w:val="24"/>
          <w:szCs w:val="24"/>
        </w:rPr>
        <w:t xml:space="preserve"> that apply to all electromagnetic waves. </w:t>
      </w:r>
      <w:r>
        <w:rPr>
          <w:sz w:val="24"/>
          <w:szCs w:val="24"/>
        </w:rPr>
        <w:t>(3)</w:t>
      </w:r>
    </w:p>
    <w:tbl>
      <w:tblPr>
        <w:tblStyle w:val="TableGrid"/>
        <w:tblW w:w="0" w:type="auto"/>
        <w:tblInd w:w="1185" w:type="dxa"/>
        <w:tblLook w:val="04A0" w:firstRow="1" w:lastRow="0" w:firstColumn="1" w:lastColumn="0" w:noHBand="0" w:noVBand="1"/>
      </w:tblPr>
      <w:tblGrid>
        <w:gridCol w:w="5331"/>
        <w:gridCol w:w="992"/>
        <w:gridCol w:w="1043"/>
      </w:tblGrid>
      <w:tr w:rsidR="00AC5C81" w:rsidRPr="00FF6322" w14:paraId="12C075CD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A45A" w14:textId="77777777" w:rsidR="00AC5C81" w:rsidRPr="00FF6322" w:rsidRDefault="00AC5C81" w:rsidP="00B32CA5">
            <w:pPr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CAC4" w14:textId="77777777" w:rsidR="00AC5C81" w:rsidRPr="00FF6322" w:rsidRDefault="00AC5C81" w:rsidP="00B32CA5">
            <w:pPr>
              <w:jc w:val="center"/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True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9247" w14:textId="77777777" w:rsidR="00AC5C81" w:rsidRPr="00FF6322" w:rsidRDefault="00AC5C81" w:rsidP="00B32CA5">
            <w:pPr>
              <w:jc w:val="center"/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False</w:t>
            </w:r>
          </w:p>
        </w:tc>
      </w:tr>
      <w:tr w:rsidR="00AC5C81" w:rsidRPr="00FF6322" w14:paraId="31CFDE02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024D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are all transverse waves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3318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8"/>
                <w:szCs w:val="28"/>
              </w:rPr>
              <w:t xml:space="preserve">     </w:t>
            </w:r>
            <w:r w:rsidRPr="00BD1F14">
              <w:rPr>
                <w:rFonts w:cstheme="minorHAnsi"/>
                <w:b/>
                <w:color w:val="00B050"/>
                <w:sz w:val="28"/>
                <w:szCs w:val="28"/>
              </w:rPr>
              <w:sym w:font="Wingdings" w:char="F0FC"/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E194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198400BD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B44B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 xml:space="preserve">They have different speeds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5241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3326" w14:textId="77777777" w:rsidR="00AC5C81" w:rsidRPr="00BD1F14" w:rsidRDefault="00AC5C81" w:rsidP="00B32CA5">
            <w:pPr>
              <w:rPr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8"/>
                <w:szCs w:val="28"/>
              </w:rPr>
              <w:t xml:space="preserve">     </w:t>
            </w:r>
            <w:r w:rsidRPr="00BD1F14">
              <w:rPr>
                <w:rFonts w:cstheme="minorHAnsi"/>
                <w:b/>
                <w:color w:val="00B050"/>
                <w:sz w:val="28"/>
                <w:szCs w:val="28"/>
              </w:rPr>
              <w:sym w:font="Wingdings" w:char="F0FC"/>
            </w:r>
          </w:p>
        </w:tc>
      </w:tr>
      <w:tr w:rsidR="00AC5C81" w:rsidRPr="00FF6322" w14:paraId="07A498F6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D1485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have different frequencies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258F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8"/>
                <w:szCs w:val="28"/>
              </w:rPr>
              <w:t xml:space="preserve">     </w:t>
            </w:r>
            <w:r w:rsidRPr="00BD1F14">
              <w:rPr>
                <w:rFonts w:cstheme="minorHAnsi"/>
                <w:b/>
                <w:color w:val="00B050"/>
                <w:sz w:val="28"/>
                <w:szCs w:val="28"/>
              </w:rPr>
              <w:sym w:font="Wingdings" w:char="F0FC"/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A084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3244B254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C0E6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all have the same wavelength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25D9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DE0E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8"/>
                <w:szCs w:val="28"/>
              </w:rPr>
              <w:t xml:space="preserve">     </w:t>
            </w:r>
            <w:r w:rsidRPr="00BD1F14">
              <w:rPr>
                <w:rFonts w:cstheme="minorHAnsi"/>
                <w:b/>
                <w:color w:val="00B050"/>
                <w:sz w:val="28"/>
                <w:szCs w:val="28"/>
              </w:rPr>
              <w:sym w:font="Wingdings" w:char="F0FC"/>
            </w:r>
          </w:p>
        </w:tc>
      </w:tr>
      <w:tr w:rsidR="00AC5C81" w:rsidRPr="00FF6322" w14:paraId="5D9255AE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0215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can all be reflected, refracted and transmitted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90A2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8"/>
                <w:szCs w:val="28"/>
              </w:rPr>
              <w:t xml:space="preserve">     </w:t>
            </w:r>
            <w:r w:rsidRPr="00BD1F14">
              <w:rPr>
                <w:rFonts w:cstheme="minorHAnsi"/>
                <w:b/>
                <w:color w:val="00B050"/>
                <w:sz w:val="28"/>
                <w:szCs w:val="28"/>
              </w:rPr>
              <w:sym w:font="Wingdings" w:char="F0FC"/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68BF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22BF90CA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DC6F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 xml:space="preserve">They can all travel through a vacuum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8191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8"/>
                <w:szCs w:val="28"/>
              </w:rPr>
              <w:t xml:space="preserve">     </w:t>
            </w:r>
            <w:r w:rsidRPr="00BD1F14">
              <w:rPr>
                <w:rFonts w:cstheme="minorHAnsi"/>
                <w:b/>
                <w:color w:val="00B050"/>
                <w:sz w:val="28"/>
                <w:szCs w:val="28"/>
              </w:rPr>
              <w:sym w:font="Wingdings" w:char="F0FC"/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5916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</w:tbl>
    <w:p w14:paraId="2A224929" w14:textId="77777777" w:rsidR="00AC5C81" w:rsidRPr="00BD1F14" w:rsidRDefault="00AC5C81" w:rsidP="00AC5C81">
      <w:pPr>
        <w:rPr>
          <w:b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D1F14">
        <w:rPr>
          <w:b/>
          <w:color w:val="00B050"/>
        </w:rPr>
        <w:t>1 mark / 2 correct responses</w:t>
      </w:r>
    </w:p>
    <w:p w14:paraId="005D7115" w14:textId="77777777" w:rsidR="00AC5C81" w:rsidRPr="009B0D8E" w:rsidRDefault="00AC5C81" w:rsidP="00AC5C81">
      <w:pPr>
        <w:pStyle w:val="ListParagraph"/>
        <w:numPr>
          <w:ilvl w:val="0"/>
          <w:numId w:val="44"/>
        </w:numPr>
        <w:spacing w:after="200" w:line="240" w:lineRule="auto"/>
        <w:rPr>
          <w:sz w:val="24"/>
          <w:szCs w:val="24"/>
        </w:rPr>
      </w:pPr>
      <w:r w:rsidRPr="009B0D8E">
        <w:rPr>
          <w:sz w:val="24"/>
          <w:szCs w:val="24"/>
        </w:rPr>
        <w:t xml:space="preserve">The diagram below shows the electromagnetic spectrum. </w:t>
      </w:r>
      <w:r>
        <w:rPr>
          <w:sz w:val="24"/>
          <w:szCs w:val="24"/>
        </w:rPr>
        <w:t>Three</w:t>
      </w:r>
      <w:r w:rsidRPr="009B0D8E">
        <w:rPr>
          <w:sz w:val="24"/>
          <w:szCs w:val="24"/>
        </w:rPr>
        <w:t xml:space="preserve"> of the waves have not been named. 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8"/>
      </w:tblGrid>
      <w:tr w:rsidR="00AC5C81" w14:paraId="3AB3E809" w14:textId="77777777" w:rsidTr="00B32CA5">
        <w:trPr>
          <w:trHeight w:val="760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7D52C" w14:textId="77777777" w:rsidR="00AC5C81" w:rsidRDefault="00AC5C81" w:rsidP="00B32CA5">
            <w:pPr>
              <w:jc w:val="center"/>
              <w:rPr>
                <w:b/>
              </w:rPr>
            </w:pPr>
            <w:r w:rsidRPr="00464461">
              <w:rPr>
                <w:b/>
                <w:color w:val="00B050"/>
              </w:rPr>
              <w:t>Radio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C8B5" w14:textId="77777777" w:rsidR="00AC5C81" w:rsidRDefault="00AC5C81" w:rsidP="00B32CA5">
            <w:pPr>
              <w:jc w:val="center"/>
            </w:pPr>
            <w:r>
              <w:t>Microwaves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BA2C" w14:textId="77777777" w:rsidR="00AC5C81" w:rsidRPr="000A0DF4" w:rsidRDefault="00AC5C81" w:rsidP="00B32CA5">
            <w:pPr>
              <w:jc w:val="center"/>
              <w:rPr>
                <w:b/>
              </w:rPr>
            </w:pPr>
            <w:r w:rsidRPr="000A0DF4">
              <w:rPr>
                <w:b/>
                <w:color w:val="00B050"/>
              </w:rPr>
              <w:t>Infrared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EB7A" w14:textId="77777777" w:rsidR="00AC5C81" w:rsidRDefault="00AC5C81" w:rsidP="00B32CA5">
            <w:pPr>
              <w:jc w:val="center"/>
            </w:pPr>
            <w:r>
              <w:t>Visible light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515A" w14:textId="77777777" w:rsidR="00AC5C81" w:rsidRDefault="00AC5C81" w:rsidP="00B32CA5">
            <w:pPr>
              <w:jc w:val="center"/>
            </w:pPr>
            <w:r>
              <w:t>Ultra-violet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E614" w14:textId="77777777" w:rsidR="00AC5C81" w:rsidRPr="000A0DF4" w:rsidRDefault="00AC5C81" w:rsidP="00B32CA5">
            <w:pPr>
              <w:jc w:val="center"/>
              <w:rPr>
                <w:b/>
              </w:rPr>
            </w:pPr>
            <w:r w:rsidRPr="000A0DF4">
              <w:rPr>
                <w:b/>
                <w:color w:val="00B050"/>
              </w:rPr>
              <w:t>X rays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54D3" w14:textId="77777777" w:rsidR="00AC5C81" w:rsidRDefault="00AC5C81" w:rsidP="00B32CA5">
            <w:pPr>
              <w:jc w:val="center"/>
            </w:pPr>
            <w:r>
              <w:t>Gamma</w:t>
            </w:r>
          </w:p>
        </w:tc>
      </w:tr>
    </w:tbl>
    <w:p w14:paraId="22D982C1" w14:textId="77777777" w:rsidR="00AC5C81" w:rsidRDefault="00AC5C81" w:rsidP="00AC5C81">
      <w:pPr>
        <w:pStyle w:val="ListParagraph"/>
        <w:spacing w:line="360" w:lineRule="auto"/>
        <w:ind w:left="360"/>
        <w:rPr>
          <w:b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60B22A" wp14:editId="0C9FB660">
                <wp:simplePos x="0" y="0"/>
                <wp:positionH relativeFrom="column">
                  <wp:posOffset>1619250</wp:posOffset>
                </wp:positionH>
                <wp:positionV relativeFrom="paragraph">
                  <wp:posOffset>92710</wp:posOffset>
                </wp:positionV>
                <wp:extent cx="3429000" cy="190500"/>
                <wp:effectExtent l="0" t="19050" r="38100" b="38100"/>
                <wp:wrapNone/>
                <wp:docPr id="30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9000" cy="190500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D6FB5" id="Arrow: Right 30" o:spid="_x0000_s1026" type="#_x0000_t13" style="position:absolute;margin-left:127.5pt;margin-top:7.3pt;width:270pt;height:1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" adj="21000" fillcolor="windowText" strokecolor="windowText" strokeweight="1pt"/>
            </w:pict>
          </mc:Fallback>
        </mc:AlternateContent>
      </w:r>
    </w:p>
    <w:p w14:paraId="0D79E5A8" w14:textId="77777777" w:rsidR="00AC5C81" w:rsidRDefault="00AC5C81" w:rsidP="00AC5C81">
      <w:pPr>
        <w:pStyle w:val="ListParagraph"/>
        <w:spacing w:line="360" w:lineRule="auto"/>
        <w:ind w:left="3240" w:firstLine="360"/>
      </w:pPr>
      <w:r>
        <w:t xml:space="preserve">   Increasing frequency</w:t>
      </w:r>
    </w:p>
    <w:p w14:paraId="186C12B5" w14:textId="77777777" w:rsidR="00AC5C81" w:rsidRPr="009B0D8E" w:rsidRDefault="00AC5C81" w:rsidP="00AC5C81">
      <w:pPr>
        <w:pStyle w:val="ListParagraph"/>
        <w:numPr>
          <w:ilvl w:val="0"/>
          <w:numId w:val="43"/>
        </w:numPr>
        <w:spacing w:line="360" w:lineRule="auto"/>
        <w:rPr>
          <w:sz w:val="24"/>
          <w:szCs w:val="24"/>
        </w:rPr>
      </w:pPr>
      <w:r w:rsidRPr="009B0D8E">
        <w:rPr>
          <w:sz w:val="24"/>
          <w:szCs w:val="24"/>
        </w:rPr>
        <w:t xml:space="preserve">Fill in the </w:t>
      </w:r>
      <w:r>
        <w:rPr>
          <w:sz w:val="24"/>
          <w:szCs w:val="24"/>
        </w:rPr>
        <w:t>three</w:t>
      </w:r>
      <w:r w:rsidRPr="009B0D8E">
        <w:rPr>
          <w:sz w:val="24"/>
          <w:szCs w:val="24"/>
        </w:rPr>
        <w:t xml:space="preserve"> spaces above with the correct names. </w:t>
      </w:r>
      <w:r>
        <w:rPr>
          <w:sz w:val="24"/>
          <w:szCs w:val="24"/>
        </w:rPr>
        <w:t>(3)</w:t>
      </w:r>
    </w:p>
    <w:p w14:paraId="051677D5" w14:textId="77777777" w:rsidR="00AC5C81" w:rsidRPr="009B0D8E" w:rsidRDefault="00AC5C81" w:rsidP="00AC5C81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B0D8E">
        <w:rPr>
          <w:sz w:val="24"/>
          <w:szCs w:val="24"/>
        </w:rPr>
        <w:t>Which of the waves above is used in TV remote controls?</w:t>
      </w:r>
      <w:r>
        <w:rPr>
          <w:sz w:val="24"/>
          <w:szCs w:val="24"/>
        </w:rPr>
        <w:t xml:space="preserve"> (1)</w:t>
      </w:r>
    </w:p>
    <w:p w14:paraId="49FFE432" w14:textId="77777777" w:rsidR="00AC5C81" w:rsidRPr="000A0DF4" w:rsidRDefault="00AC5C81" w:rsidP="00AC5C81">
      <w:pPr>
        <w:ind w:left="720"/>
        <w:rPr>
          <w:b/>
          <w:color w:val="00B050"/>
          <w:sz w:val="24"/>
          <w:szCs w:val="24"/>
        </w:rPr>
      </w:pPr>
      <w:r w:rsidRPr="000A0DF4">
        <w:rPr>
          <w:b/>
          <w:color w:val="00B050"/>
          <w:sz w:val="24"/>
          <w:szCs w:val="24"/>
        </w:rPr>
        <w:t>Infrared</w:t>
      </w:r>
    </w:p>
    <w:p w14:paraId="78E22661" w14:textId="77777777" w:rsidR="00AC5C81" w:rsidRPr="009B0D8E" w:rsidRDefault="00AC5C81" w:rsidP="00AC5C81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B0D8E">
        <w:rPr>
          <w:sz w:val="24"/>
          <w:szCs w:val="24"/>
        </w:rPr>
        <w:t>Which of the waves above is satellite TV?</w:t>
      </w:r>
      <w:r>
        <w:rPr>
          <w:sz w:val="24"/>
          <w:szCs w:val="24"/>
        </w:rPr>
        <w:t xml:space="preserve"> (1)</w:t>
      </w:r>
    </w:p>
    <w:p w14:paraId="16E75DBD" w14:textId="77777777" w:rsidR="00AC5C81" w:rsidRPr="000A0DF4" w:rsidRDefault="00AC5C81" w:rsidP="00AC5C81">
      <w:pPr>
        <w:ind w:left="720"/>
        <w:rPr>
          <w:b/>
          <w:color w:val="00B050"/>
          <w:sz w:val="24"/>
          <w:szCs w:val="24"/>
        </w:rPr>
      </w:pPr>
      <w:r w:rsidRPr="000A0DF4">
        <w:rPr>
          <w:b/>
          <w:color w:val="00B050"/>
          <w:sz w:val="24"/>
          <w:szCs w:val="24"/>
        </w:rPr>
        <w:t>Microwaves</w:t>
      </w:r>
    </w:p>
    <w:p w14:paraId="4503D0EF" w14:textId="77777777" w:rsidR="00AC5C81" w:rsidRDefault="00AC5C81" w:rsidP="00AC5C81">
      <w:pPr>
        <w:ind w:left="720"/>
        <w:rPr>
          <w:sz w:val="20"/>
          <w:szCs w:val="20"/>
        </w:rPr>
      </w:pPr>
    </w:p>
    <w:p w14:paraId="3E734049" w14:textId="77777777" w:rsidR="00AC5C81" w:rsidRPr="00341EC6" w:rsidRDefault="00AC5C81" w:rsidP="00AC5C81">
      <w:pPr>
        <w:pStyle w:val="ListParagraph"/>
        <w:numPr>
          <w:ilvl w:val="0"/>
          <w:numId w:val="44"/>
        </w:numPr>
        <w:spacing w:line="240" w:lineRule="auto"/>
        <w:rPr>
          <w:color w:val="000000" w:themeColor="text1"/>
          <w:sz w:val="24"/>
          <w:szCs w:val="24"/>
        </w:rPr>
      </w:pPr>
      <w:r w:rsidRPr="00341EC6">
        <w:rPr>
          <w:color w:val="000000" w:themeColor="text1"/>
          <w:sz w:val="24"/>
          <w:szCs w:val="24"/>
        </w:rPr>
        <w:t xml:space="preserve">When an infrared heater is switched on, a person a few metres away begins to warm up.    Explain what has moved from the heater to the person and how this </w:t>
      </w:r>
      <w:r>
        <w:rPr>
          <w:color w:val="000000" w:themeColor="text1"/>
          <w:sz w:val="24"/>
          <w:szCs w:val="24"/>
        </w:rPr>
        <w:t>occurred</w:t>
      </w:r>
      <w:r w:rsidRPr="00341EC6">
        <w:rPr>
          <w:color w:val="000000" w:themeColor="text1"/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t xml:space="preserve"> (2)</w:t>
      </w:r>
    </w:p>
    <w:p w14:paraId="6675F3BA" w14:textId="77777777" w:rsidR="00AC5C81" w:rsidRPr="0099305F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99305F">
        <w:rPr>
          <w:b/>
          <w:color w:val="00B050"/>
          <w:sz w:val="24"/>
          <w:szCs w:val="24"/>
        </w:rPr>
        <w:t>Energy has moved from the heater to the person</w:t>
      </w:r>
      <w:r>
        <w:rPr>
          <w:b/>
          <w:color w:val="00B050"/>
          <w:sz w:val="24"/>
          <w:szCs w:val="24"/>
        </w:rPr>
        <w:t xml:space="preserve"> (1)</w:t>
      </w:r>
    </w:p>
    <w:p w14:paraId="56142426" w14:textId="05EBE214" w:rsidR="00AC5C81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99305F">
        <w:rPr>
          <w:b/>
          <w:color w:val="00B050"/>
          <w:sz w:val="24"/>
          <w:szCs w:val="24"/>
        </w:rPr>
        <w:t>This energy is carried by an electromagnetic infrared wave</w:t>
      </w:r>
      <w:r>
        <w:rPr>
          <w:b/>
          <w:color w:val="00B050"/>
          <w:sz w:val="24"/>
          <w:szCs w:val="24"/>
        </w:rPr>
        <w:t xml:space="preserve"> (1)</w:t>
      </w:r>
    </w:p>
    <w:p w14:paraId="454CC15A" w14:textId="77777777" w:rsidR="00AC5C81" w:rsidRDefault="00AC5C81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br w:type="page"/>
      </w:r>
    </w:p>
    <w:p w14:paraId="2CA27A5B" w14:textId="77777777" w:rsidR="00AC5C81" w:rsidRPr="00F044A0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Arial"/>
          <w:sz w:val="24"/>
          <w:szCs w:val="24"/>
          <w:lang w:eastAsia="en-GB"/>
        </w:rPr>
      </w:pPr>
      <w:r w:rsidRPr="00F044A0">
        <w:rPr>
          <w:rFonts w:eastAsia="Times New Roman" w:cs="Arial"/>
          <w:sz w:val="24"/>
          <w:szCs w:val="24"/>
          <w:lang w:eastAsia="en-GB"/>
        </w:rPr>
        <w:lastRenderedPageBreak/>
        <w:t>The diagram shows a wave front being refracted as it enters a block of glass from the air</w:t>
      </w:r>
      <w:r>
        <w:rPr>
          <w:rFonts w:eastAsia="Times New Roman" w:cs="Arial"/>
          <w:sz w:val="24"/>
          <w:szCs w:val="24"/>
          <w:lang w:eastAsia="en-GB"/>
        </w:rPr>
        <w:t xml:space="preserve"> </w:t>
      </w:r>
      <w:r w:rsidRPr="00EB5DA6">
        <w:rPr>
          <w:rFonts w:eastAsia="Times New Roman" w:cs="Arial"/>
          <w:b/>
          <w:sz w:val="24"/>
          <w:szCs w:val="24"/>
          <w:lang w:eastAsia="en-GB"/>
        </w:rPr>
        <w:t>(HT)</w:t>
      </w:r>
      <w:r w:rsidRPr="00EB5DA6">
        <w:rPr>
          <w:rFonts w:eastAsia="Times New Roman" w:cs="Arial"/>
          <w:sz w:val="24"/>
          <w:szCs w:val="24"/>
          <w:lang w:eastAsia="en-GB"/>
        </w:rPr>
        <w:t>.</w:t>
      </w:r>
    </w:p>
    <w:p w14:paraId="703CB4AC" w14:textId="77777777" w:rsidR="00AC5C81" w:rsidRDefault="00AC5C81" w:rsidP="00AC5C81">
      <w:pPr>
        <w:spacing w:after="0" w:line="240" w:lineRule="auto"/>
      </w:pPr>
    </w:p>
    <w:p w14:paraId="63EC0C7D" w14:textId="77777777" w:rsidR="00AC5C81" w:rsidRDefault="00AC5C81" w:rsidP="00AC5C81">
      <w:pPr>
        <w:spacing w:after="0" w:line="240" w:lineRule="auto"/>
      </w:pPr>
      <w:r>
        <w:rPr>
          <w:rFonts w:eastAsia="Times New Roman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717632" behindDoc="0" locked="0" layoutInCell="1" allowOverlap="1" wp14:anchorId="4FB5953B" wp14:editId="042AE04A">
            <wp:simplePos x="0" y="0"/>
            <wp:positionH relativeFrom="margin">
              <wp:posOffset>1304925</wp:posOffset>
            </wp:positionH>
            <wp:positionV relativeFrom="paragraph">
              <wp:posOffset>9525</wp:posOffset>
            </wp:positionV>
            <wp:extent cx="3961765" cy="2773607"/>
            <wp:effectExtent l="0" t="0" r="635" b="8255"/>
            <wp:wrapNone/>
            <wp:docPr id="52" name="Picture 1" descr="http://www.lasalle.edu/~blum/p106wks/Snell_Derivati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asalle.edu/~blum/p106wks/Snell_Derivation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57" cy="2778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807BA" w14:textId="77777777" w:rsidR="00AC5C81" w:rsidRDefault="00AC5C81" w:rsidP="00AC5C81">
      <w:pPr>
        <w:spacing w:after="0" w:line="240" w:lineRule="auto"/>
      </w:pPr>
    </w:p>
    <w:p w14:paraId="563D4F20" w14:textId="77777777" w:rsidR="00AC5C81" w:rsidRDefault="00AC5C81" w:rsidP="00AC5C81">
      <w:pPr>
        <w:spacing w:after="0" w:line="240" w:lineRule="auto"/>
      </w:pPr>
    </w:p>
    <w:p w14:paraId="09114F7A" w14:textId="77777777" w:rsidR="00AC5C81" w:rsidRDefault="00AC5C81" w:rsidP="00AC5C81">
      <w:pPr>
        <w:spacing w:after="0" w:line="240" w:lineRule="auto"/>
      </w:pPr>
    </w:p>
    <w:p w14:paraId="7822AE6B" w14:textId="77777777" w:rsidR="00AC5C81" w:rsidRDefault="00AC5C81" w:rsidP="00AC5C81">
      <w:pPr>
        <w:spacing w:after="0" w:line="240" w:lineRule="auto"/>
      </w:pPr>
    </w:p>
    <w:p w14:paraId="658A3A6D" w14:textId="77777777" w:rsidR="00AC5C81" w:rsidRDefault="00AC5C81" w:rsidP="00AC5C81">
      <w:pPr>
        <w:spacing w:after="0" w:line="240" w:lineRule="auto"/>
      </w:pPr>
    </w:p>
    <w:p w14:paraId="02F055AC" w14:textId="77777777" w:rsidR="00AC5C81" w:rsidRDefault="00AC5C81" w:rsidP="00AC5C81">
      <w:pPr>
        <w:spacing w:after="0" w:line="240" w:lineRule="auto"/>
      </w:pPr>
    </w:p>
    <w:p w14:paraId="59135471" w14:textId="77777777" w:rsidR="00AC5C81" w:rsidRDefault="00AC5C81" w:rsidP="00AC5C81">
      <w:pPr>
        <w:spacing w:after="0" w:line="240" w:lineRule="auto"/>
      </w:pPr>
    </w:p>
    <w:p w14:paraId="559B4C4B" w14:textId="77777777" w:rsidR="00AC5C81" w:rsidRDefault="00AC5C81" w:rsidP="00AC5C81">
      <w:pPr>
        <w:spacing w:after="0" w:line="240" w:lineRule="auto"/>
      </w:pPr>
    </w:p>
    <w:p w14:paraId="41CAB08A" w14:textId="77777777" w:rsidR="00AC5C81" w:rsidRDefault="00AC5C81" w:rsidP="00AC5C81">
      <w:pPr>
        <w:spacing w:after="0" w:line="240" w:lineRule="auto"/>
      </w:pPr>
    </w:p>
    <w:p w14:paraId="17E36910" w14:textId="77777777" w:rsidR="00AC5C81" w:rsidRDefault="00AC5C81" w:rsidP="00AC5C81">
      <w:pPr>
        <w:spacing w:after="0" w:line="240" w:lineRule="auto"/>
      </w:pPr>
    </w:p>
    <w:p w14:paraId="0A4256DE" w14:textId="77777777" w:rsidR="00AC5C81" w:rsidRDefault="00AC5C81" w:rsidP="00AC5C81">
      <w:pPr>
        <w:spacing w:after="0" w:line="240" w:lineRule="auto"/>
      </w:pPr>
    </w:p>
    <w:p w14:paraId="2E0B4423" w14:textId="77777777" w:rsidR="00AC5C81" w:rsidRDefault="00AC5C81" w:rsidP="00AC5C81">
      <w:pPr>
        <w:spacing w:after="0" w:line="240" w:lineRule="auto"/>
      </w:pPr>
    </w:p>
    <w:p w14:paraId="0141C31E" w14:textId="77777777" w:rsidR="00AC5C81" w:rsidRDefault="00AC5C81" w:rsidP="00AC5C81">
      <w:pPr>
        <w:spacing w:after="0" w:line="240" w:lineRule="auto"/>
      </w:pPr>
    </w:p>
    <w:p w14:paraId="52E7058D" w14:textId="77777777" w:rsidR="00AC5C81" w:rsidRDefault="00AC5C81" w:rsidP="00AC5C81">
      <w:pPr>
        <w:spacing w:after="0" w:line="240" w:lineRule="auto"/>
      </w:pPr>
    </w:p>
    <w:p w14:paraId="03CCE026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14:paraId="65BFBC49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07A73C5A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35C2F787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F044A0">
        <w:rPr>
          <w:color w:val="000000" w:themeColor="text1"/>
          <w:sz w:val="24"/>
          <w:szCs w:val="24"/>
        </w:rPr>
        <w:t>Explain in detail why the ray bends as it enters the glass.</w:t>
      </w:r>
      <w:r>
        <w:rPr>
          <w:color w:val="000000" w:themeColor="text1"/>
          <w:sz w:val="24"/>
          <w:szCs w:val="24"/>
        </w:rPr>
        <w:t xml:space="preserve"> (3)</w:t>
      </w:r>
    </w:p>
    <w:p w14:paraId="139EBDAD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4BDF6233" w14:textId="77777777" w:rsidR="00AC5C81" w:rsidRDefault="00AC5C81" w:rsidP="00AC5C81">
      <w:pPr>
        <w:spacing w:after="0" w:line="240" w:lineRule="auto"/>
        <w:ind w:left="357"/>
        <w:rPr>
          <w:b/>
          <w:color w:val="00B050"/>
          <w:sz w:val="24"/>
          <w:szCs w:val="24"/>
        </w:rPr>
      </w:pPr>
      <w:r>
        <w:rPr>
          <w:color w:val="000000" w:themeColor="text1"/>
          <w:sz w:val="20"/>
          <w:szCs w:val="20"/>
        </w:rPr>
        <w:t xml:space="preserve">    </w:t>
      </w:r>
      <w:bookmarkStart w:id="1" w:name="_Hlk490314958"/>
      <w:bookmarkStart w:id="2" w:name="_Hlk490420545"/>
      <w:r w:rsidRPr="000A3AA4">
        <w:rPr>
          <w:b/>
          <w:color w:val="00B050"/>
          <w:sz w:val="24"/>
          <w:szCs w:val="24"/>
        </w:rPr>
        <w:t>As the wave travels through the air, the top of the incident ray reaches the glass before the</w:t>
      </w:r>
    </w:p>
    <w:p w14:paraId="53C71BE3" w14:textId="77777777" w:rsidR="00AC5C81" w:rsidRDefault="00AC5C81" w:rsidP="00AC5C81">
      <w:pPr>
        <w:spacing w:after="0" w:line="240" w:lineRule="auto"/>
        <w:ind w:left="357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    </w:t>
      </w:r>
      <w:r w:rsidRPr="000A3AA4">
        <w:rPr>
          <w:b/>
          <w:color w:val="00B050"/>
          <w:sz w:val="24"/>
          <w:szCs w:val="24"/>
        </w:rPr>
        <w:t>bottom of the incident ray (1)</w:t>
      </w:r>
    </w:p>
    <w:p w14:paraId="1885B9BF" w14:textId="77777777" w:rsidR="00AC5C81" w:rsidRPr="000A3AA4" w:rsidRDefault="00AC5C81" w:rsidP="00AC5C81">
      <w:pPr>
        <w:spacing w:after="0" w:line="240" w:lineRule="auto"/>
        <w:ind w:left="357"/>
        <w:rPr>
          <w:b/>
          <w:color w:val="00B050"/>
          <w:sz w:val="24"/>
          <w:szCs w:val="24"/>
        </w:rPr>
      </w:pPr>
    </w:p>
    <w:p w14:paraId="5D33858A" w14:textId="77777777" w:rsidR="00AC5C81" w:rsidRDefault="00AC5C81" w:rsidP="00AC5C81">
      <w:pPr>
        <w:spacing w:after="0" w:line="240" w:lineRule="auto"/>
        <w:ind w:left="357"/>
        <w:rPr>
          <w:b/>
          <w:color w:val="00B050"/>
          <w:sz w:val="24"/>
          <w:szCs w:val="24"/>
        </w:rPr>
      </w:pPr>
      <w:r w:rsidRPr="000A3AA4">
        <w:rPr>
          <w:b/>
          <w:color w:val="00B050"/>
          <w:sz w:val="24"/>
          <w:szCs w:val="24"/>
        </w:rPr>
        <w:t xml:space="preserve">   Glass is denser than air so the top of the wave slows down before the bottom of the wave </w:t>
      </w:r>
      <w:r>
        <w:rPr>
          <w:b/>
          <w:color w:val="00B050"/>
          <w:sz w:val="24"/>
          <w:szCs w:val="24"/>
        </w:rPr>
        <w:t xml:space="preserve">    </w:t>
      </w:r>
    </w:p>
    <w:p w14:paraId="1C96DEF8" w14:textId="77777777" w:rsidR="00AC5C81" w:rsidRDefault="00AC5C81" w:rsidP="00AC5C81">
      <w:pPr>
        <w:spacing w:after="0" w:line="240" w:lineRule="auto"/>
        <w:ind w:left="357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    </w:t>
      </w:r>
      <w:r w:rsidRPr="000A3AA4">
        <w:rPr>
          <w:b/>
          <w:color w:val="00B050"/>
          <w:sz w:val="24"/>
          <w:szCs w:val="24"/>
        </w:rPr>
        <w:t>(1)</w:t>
      </w:r>
    </w:p>
    <w:p w14:paraId="62F48FC8" w14:textId="77777777" w:rsidR="00AC5C81" w:rsidRPr="000A3AA4" w:rsidRDefault="00AC5C81" w:rsidP="00AC5C81">
      <w:pPr>
        <w:spacing w:after="0" w:line="240" w:lineRule="auto"/>
        <w:ind w:left="357"/>
        <w:rPr>
          <w:b/>
          <w:color w:val="00B050"/>
          <w:sz w:val="24"/>
          <w:szCs w:val="24"/>
        </w:rPr>
      </w:pPr>
    </w:p>
    <w:p w14:paraId="5B3CD4A1" w14:textId="77777777" w:rsidR="00AC5C81" w:rsidRPr="000A3AA4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0A3AA4">
        <w:rPr>
          <w:b/>
          <w:color w:val="00B050"/>
          <w:sz w:val="24"/>
          <w:szCs w:val="24"/>
        </w:rPr>
        <w:t xml:space="preserve">   If one side of the wave slows before the other side, the wave will bend (1)</w:t>
      </w:r>
    </w:p>
    <w:bookmarkEnd w:id="1"/>
    <w:bookmarkEnd w:id="2"/>
    <w:p w14:paraId="47B610AF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Explain why a green object heats up more in sunlight than a white object </w:t>
      </w:r>
      <w:r w:rsidRPr="004D430A">
        <w:rPr>
          <w:b/>
          <w:sz w:val="24"/>
          <w:szCs w:val="24"/>
        </w:rPr>
        <w:t>(HT)</w:t>
      </w:r>
      <w:r>
        <w:rPr>
          <w:sz w:val="24"/>
          <w:szCs w:val="24"/>
        </w:rPr>
        <w:t>. (4)</w:t>
      </w:r>
    </w:p>
    <w:p w14:paraId="2EAAEE8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E8C9809" w14:textId="77777777" w:rsidR="00AC5C81" w:rsidRPr="00621A10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621A10">
        <w:rPr>
          <w:b/>
          <w:color w:val="00B050"/>
          <w:sz w:val="24"/>
          <w:szCs w:val="24"/>
        </w:rPr>
        <w:t>A green object only reflects green light (1)</w:t>
      </w:r>
    </w:p>
    <w:p w14:paraId="22B194EC" w14:textId="77777777" w:rsidR="00AC5C81" w:rsidRPr="00621A10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621A10">
        <w:rPr>
          <w:b/>
          <w:color w:val="00B050"/>
          <w:sz w:val="24"/>
          <w:szCs w:val="24"/>
        </w:rPr>
        <w:t>Other colours of light are absorbed by the green object causing its temperature to increase (1)</w:t>
      </w:r>
    </w:p>
    <w:p w14:paraId="11AADAC2" w14:textId="77777777" w:rsidR="00AC5C81" w:rsidRPr="00621A10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621A10">
        <w:rPr>
          <w:b/>
          <w:color w:val="00B050"/>
          <w:sz w:val="24"/>
          <w:szCs w:val="24"/>
        </w:rPr>
        <w:t>A white object reflects all the colours of light (1)</w:t>
      </w:r>
    </w:p>
    <w:p w14:paraId="629700B8" w14:textId="77777777" w:rsidR="00AC5C81" w:rsidRPr="00621A10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621A10">
        <w:rPr>
          <w:b/>
          <w:color w:val="00B050"/>
          <w:sz w:val="24"/>
          <w:szCs w:val="24"/>
        </w:rPr>
        <w:t>More energy is absorbed by the green object therefore its temperature will be higher than the white object (1)</w:t>
      </w:r>
    </w:p>
    <w:p w14:paraId="56036E2E" w14:textId="77777777" w:rsidR="00AC5C81" w:rsidRPr="00341EC6" w:rsidRDefault="00AC5C81" w:rsidP="00AC5C81">
      <w:pPr>
        <w:spacing w:line="36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0"/>
          <w:szCs w:val="20"/>
        </w:rPr>
        <w:t xml:space="preserve">  </w:t>
      </w:r>
    </w:p>
    <w:p w14:paraId="5CA6C4A8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04D35B18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3B5A5713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13CB45F4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78475124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6300D86C" w14:textId="77777777" w:rsidR="00AC5C81" w:rsidRPr="004D430A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Television and radio broadcasts are sent through the air as radio signals.</w:t>
      </w:r>
    </w:p>
    <w:p w14:paraId="327B9B4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19680" behindDoc="0" locked="0" layoutInCell="1" allowOverlap="1" wp14:anchorId="7BEB20EA" wp14:editId="065AAD65">
            <wp:simplePos x="0" y="0"/>
            <wp:positionH relativeFrom="column">
              <wp:posOffset>762000</wp:posOffset>
            </wp:positionH>
            <wp:positionV relativeFrom="paragraph">
              <wp:posOffset>10795</wp:posOffset>
            </wp:positionV>
            <wp:extent cx="828675" cy="2247265"/>
            <wp:effectExtent l="0" t="0" r="9525" b="635"/>
            <wp:wrapNone/>
            <wp:docPr id="53" name="Picture 53" descr="Image result for radio transmission m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 result for radio transmission mas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90" r="38940"/>
                    <a:stretch/>
                  </pic:blipFill>
                  <pic:spPr bwMode="auto">
                    <a:xfrm>
                      <a:off x="0" y="0"/>
                      <a:ext cx="82867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19A4F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0704" behindDoc="0" locked="0" layoutInCell="1" allowOverlap="1" wp14:anchorId="5FBA9CE2" wp14:editId="152175DA">
            <wp:simplePos x="0" y="0"/>
            <wp:positionH relativeFrom="column">
              <wp:posOffset>1371600</wp:posOffset>
            </wp:positionH>
            <wp:positionV relativeFrom="paragraph">
              <wp:posOffset>39370</wp:posOffset>
            </wp:positionV>
            <wp:extent cx="3676650" cy="479353"/>
            <wp:effectExtent l="0" t="0" r="0" b="0"/>
            <wp:wrapNone/>
            <wp:docPr id="55" name="Picture 55" descr="Image result for long sine 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 result for long sine wav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09" cy="4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9B187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1728" behindDoc="0" locked="0" layoutInCell="1" allowOverlap="1" wp14:anchorId="3FB2E750" wp14:editId="4D60CDF7">
            <wp:simplePos x="0" y="0"/>
            <wp:positionH relativeFrom="column">
              <wp:posOffset>4733290</wp:posOffset>
            </wp:positionH>
            <wp:positionV relativeFrom="paragraph">
              <wp:posOffset>5715</wp:posOffset>
            </wp:positionV>
            <wp:extent cx="685800" cy="1066800"/>
            <wp:effectExtent l="0" t="0" r="0" b="0"/>
            <wp:wrapNone/>
            <wp:docPr id="56" name="Picture 56" descr="Image result for transistor radio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 result for transistor radio dra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41"/>
                    <a:stretch/>
                  </pic:blipFill>
                  <pic:spPr bwMode="auto">
                    <a:xfrm flipH="1">
                      <a:off x="0" y="0"/>
                      <a:ext cx="685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C3FF1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0BDDC75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5635E0D9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6BFFC929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4ED50C0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5E3C26C3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44A7F117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79D8C88F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0C93018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7EAF2B67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Why are radio waves suitable to send signals in this way? (1)</w:t>
      </w:r>
    </w:p>
    <w:p w14:paraId="2120FC91" w14:textId="77777777" w:rsidR="00AC5C81" w:rsidRPr="00621A10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</w:p>
    <w:p w14:paraId="0985FAC1" w14:textId="77777777" w:rsidR="00AC5C81" w:rsidRPr="00621A10" w:rsidRDefault="00AC5C81" w:rsidP="00AC5C81">
      <w:pPr>
        <w:spacing w:after="0" w:line="240" w:lineRule="auto"/>
        <w:ind w:left="1080"/>
        <w:rPr>
          <w:b/>
          <w:color w:val="00B050"/>
          <w:sz w:val="24"/>
          <w:szCs w:val="24"/>
        </w:rPr>
      </w:pPr>
      <w:r w:rsidRPr="00621A10">
        <w:rPr>
          <w:b/>
          <w:color w:val="00B050"/>
          <w:sz w:val="24"/>
          <w:szCs w:val="24"/>
        </w:rPr>
        <w:t>They transmit easily through the atmosphere (1)</w:t>
      </w:r>
    </w:p>
    <w:p w14:paraId="73F17ACD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12010FA0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is the radio signal produced in the transmitting antenna? (2)</w:t>
      </w:r>
    </w:p>
    <w:p w14:paraId="4DC1180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3C4D45D" w14:textId="77777777" w:rsidR="00AC5C81" w:rsidRPr="00957439" w:rsidRDefault="00AC5C81" w:rsidP="00AC5C81">
      <w:pPr>
        <w:spacing w:after="0" w:line="240" w:lineRule="auto"/>
        <w:ind w:left="1080"/>
        <w:rPr>
          <w:b/>
          <w:color w:val="00B050"/>
          <w:sz w:val="24"/>
          <w:szCs w:val="24"/>
        </w:rPr>
      </w:pPr>
      <w:r w:rsidRPr="00957439">
        <w:rPr>
          <w:b/>
          <w:color w:val="00B050"/>
          <w:sz w:val="24"/>
          <w:szCs w:val="24"/>
        </w:rPr>
        <w:t>An alternating current is applied to the antenna (1)</w:t>
      </w:r>
    </w:p>
    <w:p w14:paraId="3113B041" w14:textId="77777777" w:rsidR="00AC5C81" w:rsidRPr="00957439" w:rsidRDefault="00AC5C81" w:rsidP="00AC5C81">
      <w:pPr>
        <w:spacing w:after="0" w:line="240" w:lineRule="auto"/>
        <w:ind w:left="1080"/>
        <w:rPr>
          <w:b/>
          <w:color w:val="00B050"/>
          <w:sz w:val="24"/>
          <w:szCs w:val="24"/>
        </w:rPr>
      </w:pPr>
      <w:r w:rsidRPr="00957439">
        <w:rPr>
          <w:b/>
          <w:color w:val="00B050"/>
          <w:sz w:val="24"/>
          <w:szCs w:val="24"/>
        </w:rPr>
        <w:t>These oscillations in the wire produce radio waves (1)</w:t>
      </w:r>
    </w:p>
    <w:p w14:paraId="5B5D777E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2BBDFA5C" w14:textId="77777777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is produced in the aerial of the radio when it receives radio waves? (2)</w:t>
      </w:r>
    </w:p>
    <w:p w14:paraId="323A703E" w14:textId="77777777" w:rsidR="00AC5C81" w:rsidRPr="00957439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</w:p>
    <w:p w14:paraId="06F0C5AE" w14:textId="77777777" w:rsidR="00AC5C81" w:rsidRPr="00957439" w:rsidRDefault="00AC5C81" w:rsidP="00AC5C81">
      <w:pPr>
        <w:spacing w:after="0" w:line="240" w:lineRule="auto"/>
        <w:ind w:left="1080"/>
        <w:rPr>
          <w:b/>
          <w:color w:val="00B050"/>
          <w:sz w:val="24"/>
          <w:szCs w:val="24"/>
        </w:rPr>
      </w:pPr>
      <w:r w:rsidRPr="00957439">
        <w:rPr>
          <w:b/>
          <w:color w:val="00B050"/>
          <w:sz w:val="24"/>
          <w:szCs w:val="24"/>
        </w:rPr>
        <w:t>An alternating current (1)</w:t>
      </w:r>
    </w:p>
    <w:p w14:paraId="5DDC5ECE" w14:textId="77777777" w:rsidR="00AC5C81" w:rsidRPr="00957439" w:rsidRDefault="00AC5C81" w:rsidP="00AC5C81">
      <w:pPr>
        <w:spacing w:after="0" w:line="240" w:lineRule="auto"/>
        <w:ind w:left="1080"/>
        <w:rPr>
          <w:b/>
          <w:color w:val="00B050"/>
          <w:sz w:val="24"/>
          <w:szCs w:val="24"/>
        </w:rPr>
      </w:pPr>
      <w:r w:rsidRPr="00957439">
        <w:rPr>
          <w:b/>
          <w:color w:val="00B050"/>
          <w:sz w:val="24"/>
          <w:szCs w:val="24"/>
        </w:rPr>
        <w:t>Of the same frequency as the radio waves it receives (1)</w:t>
      </w:r>
    </w:p>
    <w:p w14:paraId="6A2DE052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D03A1AC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which part of an atom are gamma waves produced? (1)</w:t>
      </w:r>
    </w:p>
    <w:p w14:paraId="0F5E354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C2FA184" w14:textId="77777777" w:rsidR="00AC5C81" w:rsidRPr="00957439" w:rsidRDefault="00AC5C81" w:rsidP="00AC5C81">
      <w:pPr>
        <w:spacing w:after="0" w:line="240" w:lineRule="auto"/>
        <w:ind w:left="1134"/>
        <w:rPr>
          <w:b/>
          <w:color w:val="00B050"/>
          <w:sz w:val="24"/>
          <w:szCs w:val="24"/>
        </w:rPr>
      </w:pPr>
      <w:r w:rsidRPr="00957439">
        <w:rPr>
          <w:b/>
          <w:color w:val="00B050"/>
          <w:sz w:val="24"/>
          <w:szCs w:val="24"/>
        </w:rPr>
        <w:t>In the nucleus of the atom (1)</w:t>
      </w:r>
    </w:p>
    <w:p w14:paraId="3A5416ED" w14:textId="77777777" w:rsidR="00AC5C81" w:rsidRDefault="00AC5C81" w:rsidP="00AC5C81">
      <w:pPr>
        <w:spacing w:after="0" w:line="240" w:lineRule="auto"/>
        <w:ind w:left="1134"/>
        <w:rPr>
          <w:sz w:val="24"/>
          <w:szCs w:val="24"/>
        </w:rPr>
      </w:pPr>
    </w:p>
    <w:p w14:paraId="470050FF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diagram shows the waves that make up the electromagnetic spectrum.</w:t>
      </w:r>
    </w:p>
    <w:p w14:paraId="72302AB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CE4884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CA57C5" wp14:editId="0E95EEA5">
                <wp:simplePos x="0" y="0"/>
                <wp:positionH relativeFrom="column">
                  <wp:posOffset>3397729</wp:posOffset>
                </wp:positionH>
                <wp:positionV relativeFrom="paragraph">
                  <wp:posOffset>184032</wp:posOffset>
                </wp:positionV>
                <wp:extent cx="504918" cy="1136015"/>
                <wp:effectExtent l="76200" t="0" r="66675" b="0"/>
                <wp:wrapNone/>
                <wp:docPr id="114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7379">
                          <a:off x="0" y="0"/>
                          <a:ext cx="504918" cy="113601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9BF2E5" id="Oval 114" o:spid="_x0000_s1026" style="position:absolute;margin-left:267.55pt;margin-top:14.5pt;width:39.75pt;height:89.45pt;rotation:-1280815fd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" filled="f" strokecolor="#00b050" strokeweight="2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F0EDC2" wp14:editId="3DDDFFB2">
                <wp:simplePos x="0" y="0"/>
                <wp:positionH relativeFrom="column">
                  <wp:posOffset>4686300</wp:posOffset>
                </wp:positionH>
                <wp:positionV relativeFrom="paragraph">
                  <wp:posOffset>171450</wp:posOffset>
                </wp:positionV>
                <wp:extent cx="551330" cy="1266825"/>
                <wp:effectExtent l="76200" t="0" r="77470" b="0"/>
                <wp:wrapNone/>
                <wp:docPr id="113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7379">
                          <a:off x="0" y="0"/>
                          <a:ext cx="551330" cy="126682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F33970" id="Oval 113" o:spid="_x0000_s1026" style="position:absolute;margin-left:369pt;margin-top:13.5pt;width:43.4pt;height:99.75pt;rotation:-1280815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" filled="f" strokecolor="#00b050" strokeweight="2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2752" behindDoc="0" locked="0" layoutInCell="1" allowOverlap="1" wp14:anchorId="08A72FCD" wp14:editId="10E180A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47797" cy="1409700"/>
            <wp:effectExtent l="0" t="0" r="635" b="0"/>
            <wp:wrapNone/>
            <wp:docPr id="57" name="Picture 57" descr="Image result for electromagnetic spectrum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electromagnetic spectrum order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27"/>
                    <a:stretch/>
                  </pic:blipFill>
                  <pic:spPr bwMode="auto">
                    <a:xfrm>
                      <a:off x="0" y="0"/>
                      <a:ext cx="4247797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CC9C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121EFA" wp14:editId="703B2426">
                <wp:simplePos x="0" y="0"/>
                <wp:positionH relativeFrom="column">
                  <wp:posOffset>4087926</wp:posOffset>
                </wp:positionH>
                <wp:positionV relativeFrom="paragraph">
                  <wp:posOffset>6702</wp:posOffset>
                </wp:positionV>
                <wp:extent cx="362587" cy="868045"/>
                <wp:effectExtent l="57150" t="0" r="56515" b="8255"/>
                <wp:wrapNone/>
                <wp:docPr id="116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7379">
                          <a:off x="0" y="0"/>
                          <a:ext cx="362587" cy="86804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D416A" id="Oval 116" o:spid="_x0000_s1026" style="position:absolute;margin-left:321.9pt;margin-top:.55pt;width:28.55pt;height:68.35pt;rotation:-1280815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" filled="f" strokecolor="#00b050" strokeweight="2pt">
                <v:stroke joinstyle="miter"/>
              </v:oval>
            </w:pict>
          </mc:Fallback>
        </mc:AlternateContent>
      </w:r>
    </w:p>
    <w:p w14:paraId="6AE4F9A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D4993B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AB5BC6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909E0A2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AFB948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07E95B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41E1D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1830CCA" w14:textId="77777777" w:rsidR="00AC5C81" w:rsidRPr="00FD5822" w:rsidRDefault="00AC5C81" w:rsidP="00B950A2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bookmarkStart w:id="3" w:name="_GoBack"/>
      <w:bookmarkEnd w:id="3"/>
      <w:r w:rsidRPr="00FD5822">
        <w:rPr>
          <w:sz w:val="24"/>
          <w:szCs w:val="24"/>
        </w:rPr>
        <w:t>Circle the waves that are ionising radiations.</w:t>
      </w:r>
      <w:r>
        <w:rPr>
          <w:sz w:val="24"/>
          <w:szCs w:val="24"/>
        </w:rPr>
        <w:t xml:space="preserve"> (3)</w:t>
      </w:r>
    </w:p>
    <w:p w14:paraId="5B8E870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5E036F3" w14:textId="77777777" w:rsidR="00AC5C81" w:rsidRDefault="00AC5C81" w:rsidP="00B950A2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property of the spectrum of waves is shown to be increasing by the arrow? (1)</w:t>
      </w:r>
    </w:p>
    <w:p w14:paraId="05A8BC5B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354EABC0" w14:textId="77777777" w:rsidR="00AC5C81" w:rsidRPr="00B622D9" w:rsidRDefault="00AC5C81" w:rsidP="00AC5C81">
      <w:pPr>
        <w:spacing w:after="0" w:line="240" w:lineRule="auto"/>
        <w:ind w:left="1080"/>
        <w:rPr>
          <w:b/>
          <w:color w:val="00B050"/>
          <w:sz w:val="24"/>
          <w:szCs w:val="24"/>
        </w:rPr>
      </w:pPr>
      <w:r w:rsidRPr="00B622D9">
        <w:rPr>
          <w:b/>
          <w:color w:val="00B050"/>
          <w:sz w:val="24"/>
          <w:szCs w:val="24"/>
        </w:rPr>
        <w:t>Frequency (energy) (1)</w:t>
      </w:r>
    </w:p>
    <w:p w14:paraId="4846F937" w14:textId="77777777" w:rsidR="00AC5C81" w:rsidRDefault="00AC5C81" w:rsidP="00AC5C81">
      <w:pPr>
        <w:pStyle w:val="ListParagraph"/>
        <w:numPr>
          <w:ilvl w:val="0"/>
          <w:numId w:val="44"/>
        </w:numPr>
        <w:rPr>
          <w:sz w:val="24"/>
          <w:szCs w:val="24"/>
        </w:rPr>
      </w:pPr>
      <w:bookmarkStart w:id="4" w:name="_Hlk490475448"/>
      <w:r>
        <w:rPr>
          <w:sz w:val="24"/>
          <w:szCs w:val="24"/>
        </w:rPr>
        <w:lastRenderedPageBreak/>
        <w:t>What is the meaning of the term ‘radiation dose’? (1)</w:t>
      </w:r>
      <w:bookmarkStart w:id="5" w:name="_Hlk490475428"/>
    </w:p>
    <w:bookmarkEnd w:id="4"/>
    <w:bookmarkEnd w:id="5"/>
    <w:p w14:paraId="65D399EE" w14:textId="77777777" w:rsidR="00AC5C81" w:rsidRDefault="00AC5C81" w:rsidP="00AC5C81">
      <w:pPr>
        <w:pStyle w:val="ListParagraph"/>
        <w:rPr>
          <w:sz w:val="24"/>
          <w:szCs w:val="24"/>
        </w:rPr>
      </w:pPr>
    </w:p>
    <w:p w14:paraId="01C52F55" w14:textId="77777777" w:rsidR="00AC5C81" w:rsidRPr="00F50907" w:rsidRDefault="00AC5C81" w:rsidP="00AC5C81">
      <w:pPr>
        <w:pStyle w:val="ListParagraph"/>
        <w:ind w:left="426"/>
        <w:rPr>
          <w:b/>
          <w:color w:val="00B050"/>
          <w:sz w:val="24"/>
          <w:szCs w:val="24"/>
        </w:rPr>
      </w:pPr>
      <w:r w:rsidRPr="00F50907">
        <w:rPr>
          <w:b/>
          <w:color w:val="00B050"/>
          <w:sz w:val="24"/>
          <w:szCs w:val="24"/>
        </w:rPr>
        <w:t>A measure of the amount of exposure to radiation (1)</w:t>
      </w:r>
    </w:p>
    <w:p w14:paraId="04B58AA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393DF30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ionising radiations can be dangerous if the dose becomes high. (2)</w:t>
      </w:r>
    </w:p>
    <w:p w14:paraId="1AE614B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7B56456" w14:textId="77777777" w:rsidR="00AC5C81" w:rsidRPr="00F50907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F50907">
        <w:rPr>
          <w:b/>
          <w:color w:val="00B050"/>
          <w:sz w:val="24"/>
          <w:szCs w:val="24"/>
        </w:rPr>
        <w:t>A high dose can lead to mutations in cells of the body</w:t>
      </w:r>
      <w:r>
        <w:rPr>
          <w:b/>
          <w:color w:val="00B050"/>
          <w:sz w:val="24"/>
          <w:szCs w:val="24"/>
        </w:rPr>
        <w:t>/ damage to DNA</w:t>
      </w:r>
      <w:r w:rsidRPr="00F50907">
        <w:rPr>
          <w:b/>
          <w:color w:val="00B050"/>
          <w:sz w:val="24"/>
          <w:szCs w:val="24"/>
        </w:rPr>
        <w:t xml:space="preserve"> (1)</w:t>
      </w:r>
    </w:p>
    <w:p w14:paraId="54D6DF07" w14:textId="77777777" w:rsidR="00AC5C81" w:rsidRPr="00341EC6" w:rsidRDefault="00AC5C81" w:rsidP="00AC5C81">
      <w:pPr>
        <w:spacing w:line="360" w:lineRule="auto"/>
        <w:ind w:left="360"/>
        <w:rPr>
          <w:color w:val="000000" w:themeColor="text1"/>
          <w:sz w:val="24"/>
          <w:szCs w:val="24"/>
        </w:rPr>
      </w:pPr>
      <w:r w:rsidRPr="00F50907">
        <w:rPr>
          <w:b/>
          <w:color w:val="00B050"/>
          <w:sz w:val="24"/>
          <w:szCs w:val="24"/>
        </w:rPr>
        <w:t>This can result in cancer caused by damaged genes (1)</w:t>
      </w:r>
      <w:r>
        <w:rPr>
          <w:color w:val="000000" w:themeColor="text1"/>
          <w:sz w:val="20"/>
          <w:szCs w:val="20"/>
        </w:rPr>
        <w:t xml:space="preserve">   </w:t>
      </w:r>
    </w:p>
    <w:p w14:paraId="5236FAB1" w14:textId="77777777" w:rsidR="00AC5C81" w:rsidRPr="00A11D86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waves shown below represent part of the electromagnetic spectrum.</w:t>
      </w:r>
    </w:p>
    <w:p w14:paraId="223C286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718656" behindDoc="0" locked="0" layoutInCell="1" allowOverlap="1" wp14:anchorId="27E6C303" wp14:editId="5AD411A5">
            <wp:simplePos x="0" y="0"/>
            <wp:positionH relativeFrom="margin">
              <wp:posOffset>570230</wp:posOffset>
            </wp:positionH>
            <wp:positionV relativeFrom="paragraph">
              <wp:posOffset>125730</wp:posOffset>
            </wp:positionV>
            <wp:extent cx="5124450" cy="1314450"/>
            <wp:effectExtent l="0" t="0" r="0" b="0"/>
            <wp:wrapNone/>
            <wp:docPr id="54" name="Picture 54" descr="Image result for sine 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 result for sine wav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6B18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536B95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F719C0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47B3BF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6B9406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BE7E9E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B046DB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F23E4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F4B1AC2" w14:textId="77777777" w:rsidR="00AC5C81" w:rsidRDefault="00AC5C81" w:rsidP="00B950A2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Which wave is likely to be a radio wave? </w:t>
      </w:r>
      <w:r>
        <w:rPr>
          <w:sz w:val="24"/>
          <w:szCs w:val="24"/>
        </w:rPr>
        <w:tab/>
        <w:t>(1)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F50907">
        <w:rPr>
          <w:b/>
          <w:color w:val="00B050"/>
          <w:sz w:val="24"/>
          <w:szCs w:val="24"/>
        </w:rPr>
        <w:t>Wave A (1)</w:t>
      </w:r>
    </w:p>
    <w:p w14:paraId="6F4E418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8354CC3" w14:textId="77777777" w:rsidR="00AC5C81" w:rsidRDefault="00AC5C81" w:rsidP="00B950A2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Which wave would be carrying the greatest amount of energy? (1)  </w:t>
      </w:r>
      <w:r w:rsidRPr="00F50907">
        <w:rPr>
          <w:b/>
          <w:color w:val="00B050"/>
          <w:sz w:val="24"/>
          <w:szCs w:val="24"/>
        </w:rPr>
        <w:t>Wave E (1)</w:t>
      </w:r>
      <w:r w:rsidRPr="00F50907">
        <w:rPr>
          <w:color w:val="00B050"/>
          <w:sz w:val="24"/>
          <w:szCs w:val="24"/>
        </w:rPr>
        <w:t xml:space="preserve">  </w:t>
      </w:r>
    </w:p>
    <w:p w14:paraId="1FCE919C" w14:textId="77777777" w:rsidR="00AC5C81" w:rsidRPr="00A11D86" w:rsidRDefault="00AC5C81" w:rsidP="00AC5C81">
      <w:pPr>
        <w:pStyle w:val="ListParagraph"/>
        <w:rPr>
          <w:sz w:val="24"/>
          <w:szCs w:val="24"/>
        </w:rPr>
      </w:pPr>
    </w:p>
    <w:p w14:paraId="52B4CD0F" w14:textId="77777777" w:rsidR="00AC5C81" w:rsidRDefault="00AC5C81" w:rsidP="00B950A2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Which wave could be used for medical imaging? (1)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 w:rsidRPr="00F50907">
        <w:rPr>
          <w:b/>
          <w:color w:val="00B050"/>
          <w:sz w:val="24"/>
          <w:szCs w:val="24"/>
        </w:rPr>
        <w:t>Wave E (1)</w:t>
      </w:r>
    </w:p>
    <w:p w14:paraId="7D2BABE9" w14:textId="77777777" w:rsidR="00AC5C81" w:rsidRPr="00A11D86" w:rsidRDefault="00AC5C81" w:rsidP="00AC5C81">
      <w:pPr>
        <w:pStyle w:val="ListParagraph"/>
        <w:rPr>
          <w:sz w:val="24"/>
          <w:szCs w:val="24"/>
        </w:rPr>
      </w:pPr>
    </w:p>
    <w:p w14:paraId="0F6F0654" w14:textId="77777777" w:rsidR="00AC5C81" w:rsidRPr="0006492B" w:rsidRDefault="00AC5C81" w:rsidP="00B950A2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06492B">
        <w:rPr>
          <w:sz w:val="24"/>
          <w:szCs w:val="24"/>
        </w:rPr>
        <w:t xml:space="preserve">If the waves represent the colours of visible light, what colour </w:t>
      </w:r>
      <w:r>
        <w:rPr>
          <w:sz w:val="24"/>
          <w:szCs w:val="24"/>
        </w:rPr>
        <w:t>c</w:t>
      </w:r>
      <w:r w:rsidRPr="0006492B">
        <w:rPr>
          <w:sz w:val="24"/>
          <w:szCs w:val="24"/>
        </w:rPr>
        <w:t>ould wave C represent? (1)</w:t>
      </w:r>
    </w:p>
    <w:p w14:paraId="31528195" w14:textId="77777777" w:rsidR="00AC5C81" w:rsidRPr="00F50907" w:rsidRDefault="00AC5C81" w:rsidP="00AC5C81">
      <w:pPr>
        <w:pStyle w:val="ListParagraph"/>
        <w:ind w:left="6804" w:hanging="567"/>
        <w:rPr>
          <w:b/>
          <w:sz w:val="24"/>
          <w:szCs w:val="24"/>
        </w:rPr>
      </w:pPr>
      <w:r>
        <w:rPr>
          <w:b/>
          <w:color w:val="00B050"/>
          <w:sz w:val="24"/>
          <w:szCs w:val="24"/>
        </w:rPr>
        <w:t>Yellow / Green / B</w:t>
      </w:r>
      <w:r w:rsidRPr="00F50907">
        <w:rPr>
          <w:b/>
          <w:color w:val="00B050"/>
          <w:sz w:val="24"/>
          <w:szCs w:val="24"/>
        </w:rPr>
        <w:t>lue  (1)</w:t>
      </w:r>
    </w:p>
    <w:p w14:paraId="45420C64" w14:textId="77777777" w:rsidR="00AC5C81" w:rsidRDefault="00AC5C81" w:rsidP="00AC5C81">
      <w:pPr>
        <w:pStyle w:val="ListParagraph"/>
        <w:ind w:left="6804"/>
        <w:rPr>
          <w:sz w:val="24"/>
          <w:szCs w:val="24"/>
        </w:rPr>
      </w:pPr>
    </w:p>
    <w:p w14:paraId="11E23B50" w14:textId="77777777" w:rsidR="00AC5C81" w:rsidRDefault="00AC5C81" w:rsidP="00AC5C81">
      <w:pPr>
        <w:pStyle w:val="ListParagraph"/>
        <w:numPr>
          <w:ilvl w:val="0"/>
          <w:numId w:val="44"/>
        </w:numPr>
        <w:jc w:val="both"/>
        <w:rPr>
          <w:sz w:val="24"/>
          <w:szCs w:val="24"/>
        </w:rPr>
      </w:pPr>
      <w:r>
        <w:rPr>
          <w:sz w:val="24"/>
          <w:szCs w:val="24"/>
        </w:rPr>
        <w:t>Give the most suitable type of electromagnetic radiation for the applications stated: (5)</w:t>
      </w:r>
    </w:p>
    <w:p w14:paraId="2F0A1D84" w14:textId="77777777" w:rsidR="00AC5C81" w:rsidRPr="00614B86" w:rsidRDefault="00AC5C81" w:rsidP="00AC5C81">
      <w:pPr>
        <w:jc w:val="both"/>
        <w:rPr>
          <w:sz w:val="24"/>
          <w:szCs w:val="24"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5872"/>
        <w:gridCol w:w="3686"/>
      </w:tblGrid>
      <w:tr w:rsidR="00AC5C81" w14:paraId="47B533D2" w14:textId="77777777" w:rsidTr="00B32CA5">
        <w:trPr>
          <w:trHeight w:val="255"/>
        </w:trPr>
        <w:tc>
          <w:tcPr>
            <w:tcW w:w="5872" w:type="dxa"/>
            <w:vAlign w:val="center"/>
          </w:tcPr>
          <w:p w14:paraId="321B264C" w14:textId="77777777" w:rsidR="00AC5C81" w:rsidRPr="00614B86" w:rsidRDefault="00AC5C81" w:rsidP="00B32CA5">
            <w:pPr>
              <w:rPr>
                <w:b/>
                <w:sz w:val="24"/>
                <w:szCs w:val="24"/>
              </w:rPr>
            </w:pPr>
            <w:r w:rsidRPr="00614B86">
              <w:rPr>
                <w:b/>
                <w:sz w:val="24"/>
                <w:szCs w:val="24"/>
              </w:rPr>
              <w:t>Application</w:t>
            </w:r>
          </w:p>
        </w:tc>
        <w:tc>
          <w:tcPr>
            <w:tcW w:w="3686" w:type="dxa"/>
            <w:vAlign w:val="center"/>
          </w:tcPr>
          <w:p w14:paraId="5699072D" w14:textId="77777777" w:rsidR="00AC5C81" w:rsidRPr="00614B86" w:rsidRDefault="00AC5C81" w:rsidP="00B32CA5">
            <w:pPr>
              <w:rPr>
                <w:b/>
                <w:sz w:val="24"/>
                <w:szCs w:val="24"/>
              </w:rPr>
            </w:pPr>
            <w:r w:rsidRPr="00614B86">
              <w:rPr>
                <w:b/>
                <w:sz w:val="24"/>
                <w:szCs w:val="24"/>
              </w:rPr>
              <w:t>Type of electromagnetic radiation</w:t>
            </w:r>
          </w:p>
        </w:tc>
      </w:tr>
      <w:tr w:rsidR="00AC5C81" w14:paraId="5CF1F88D" w14:textId="77777777" w:rsidTr="00B32CA5">
        <w:tc>
          <w:tcPr>
            <w:tcW w:w="5872" w:type="dxa"/>
          </w:tcPr>
          <w:p w14:paraId="0D91DD67" w14:textId="77777777" w:rsidR="00AC5C81" w:rsidRPr="00614B86" w:rsidRDefault="00AC5C81" w:rsidP="00B32C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Satellite communications, cooking food</w:t>
            </w:r>
          </w:p>
        </w:tc>
        <w:tc>
          <w:tcPr>
            <w:tcW w:w="3686" w:type="dxa"/>
          </w:tcPr>
          <w:p w14:paraId="2FE7714A" w14:textId="77777777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  <w:r w:rsidRPr="00F50907">
              <w:rPr>
                <w:b/>
                <w:color w:val="00B050"/>
                <w:sz w:val="24"/>
                <w:szCs w:val="24"/>
              </w:rPr>
              <w:t>Microwave</w:t>
            </w:r>
          </w:p>
        </w:tc>
      </w:tr>
      <w:tr w:rsidR="00AC5C81" w14:paraId="1D091A3A" w14:textId="77777777" w:rsidTr="00B32CA5">
        <w:tc>
          <w:tcPr>
            <w:tcW w:w="5872" w:type="dxa"/>
          </w:tcPr>
          <w:p w14:paraId="49D91CCD" w14:textId="77777777" w:rsidR="00AC5C81" w:rsidRPr="00614B86" w:rsidRDefault="00AC5C81" w:rsidP="00B32CA5">
            <w:pPr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F</w:t>
            </w:r>
            <w:r w:rsidRPr="00614B86">
              <w:rPr>
                <w:rFonts w:eastAsia="Times New Roman" w:cstheme="minorHAnsi"/>
                <w:sz w:val="24"/>
                <w:szCs w:val="24"/>
                <w:lang w:eastAsia="en-GB"/>
              </w:rPr>
              <w:t>luorescent lamps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, disinfecting water, security marking</w:t>
            </w:r>
          </w:p>
        </w:tc>
        <w:tc>
          <w:tcPr>
            <w:tcW w:w="3686" w:type="dxa"/>
          </w:tcPr>
          <w:p w14:paraId="2932CDAC" w14:textId="77777777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  <w:r w:rsidRPr="00F50907">
              <w:rPr>
                <w:b/>
                <w:color w:val="00B050"/>
                <w:sz w:val="24"/>
                <w:szCs w:val="24"/>
              </w:rPr>
              <w:t>Ultra violet</w:t>
            </w:r>
          </w:p>
        </w:tc>
      </w:tr>
      <w:tr w:rsidR="00AC5C81" w14:paraId="6E2054A7" w14:textId="77777777" w:rsidTr="00B32CA5">
        <w:tc>
          <w:tcPr>
            <w:tcW w:w="5872" w:type="dxa"/>
          </w:tcPr>
          <w:p w14:paraId="013FD547" w14:textId="77777777" w:rsidR="00AC5C81" w:rsidRPr="00614B86" w:rsidRDefault="00AC5C81" w:rsidP="00B32C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Cooking, thermal imaging, short range communications</w:t>
            </w:r>
          </w:p>
        </w:tc>
        <w:tc>
          <w:tcPr>
            <w:tcW w:w="3686" w:type="dxa"/>
          </w:tcPr>
          <w:p w14:paraId="08E5ACBC" w14:textId="77777777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  <w:r w:rsidRPr="00F50907">
              <w:rPr>
                <w:b/>
                <w:color w:val="00B050"/>
                <w:sz w:val="24"/>
                <w:szCs w:val="24"/>
              </w:rPr>
              <w:t>Infrared</w:t>
            </w:r>
          </w:p>
        </w:tc>
      </w:tr>
      <w:tr w:rsidR="00AC5C81" w14:paraId="169EC13B" w14:textId="77777777" w:rsidTr="00B32CA5">
        <w:tc>
          <w:tcPr>
            <w:tcW w:w="5872" w:type="dxa"/>
          </w:tcPr>
          <w:p w14:paraId="695C8463" w14:textId="77777777" w:rsidR="00AC5C81" w:rsidRPr="00614B86" w:rsidRDefault="00AC5C81" w:rsidP="00B32CA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</w:t>
            </w:r>
            <w:r w:rsidRPr="00614B86">
              <w:rPr>
                <w:rFonts w:cstheme="minorHAnsi"/>
                <w:sz w:val="24"/>
                <w:szCs w:val="24"/>
              </w:rPr>
              <w:t>terilising food and medical equipment</w:t>
            </w:r>
            <w:r>
              <w:rPr>
                <w:rFonts w:cstheme="minorHAnsi"/>
                <w:sz w:val="24"/>
                <w:szCs w:val="24"/>
              </w:rPr>
              <w:t>, cancer treatment</w:t>
            </w:r>
          </w:p>
        </w:tc>
        <w:tc>
          <w:tcPr>
            <w:tcW w:w="3686" w:type="dxa"/>
          </w:tcPr>
          <w:p w14:paraId="1D4FB9FC" w14:textId="77777777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  <w:r w:rsidRPr="00F50907">
              <w:rPr>
                <w:b/>
                <w:color w:val="00B050"/>
                <w:sz w:val="24"/>
                <w:szCs w:val="24"/>
              </w:rPr>
              <w:t>Gamma</w:t>
            </w:r>
          </w:p>
        </w:tc>
      </w:tr>
      <w:tr w:rsidR="00AC5C81" w14:paraId="73F9F119" w14:textId="77777777" w:rsidTr="00B32CA5">
        <w:tc>
          <w:tcPr>
            <w:tcW w:w="5872" w:type="dxa"/>
          </w:tcPr>
          <w:p w14:paraId="6367AF40" w14:textId="77777777" w:rsidR="00AC5C81" w:rsidRPr="00614B86" w:rsidRDefault="00AC5C81" w:rsidP="00B32CA5">
            <w:pPr>
              <w:spacing w:after="150"/>
              <w:rPr>
                <w:sz w:val="24"/>
                <w:szCs w:val="24"/>
              </w:rPr>
            </w:pPr>
            <w:r w:rsidRPr="00614B86">
              <w:rPr>
                <w:rFonts w:eastAsia="Times New Roman" w:cstheme="minorHAnsi"/>
                <w:sz w:val="24"/>
                <w:szCs w:val="24"/>
                <w:lang w:eastAsia="en-GB"/>
              </w:rPr>
              <w:t>Vision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, photography, illumination</w:t>
            </w:r>
          </w:p>
        </w:tc>
        <w:tc>
          <w:tcPr>
            <w:tcW w:w="3686" w:type="dxa"/>
          </w:tcPr>
          <w:p w14:paraId="1BBB1AA5" w14:textId="77777777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  <w:r w:rsidRPr="00F50907">
              <w:rPr>
                <w:b/>
                <w:color w:val="00B050"/>
                <w:sz w:val="24"/>
                <w:szCs w:val="24"/>
              </w:rPr>
              <w:t>Light</w:t>
            </w:r>
          </w:p>
        </w:tc>
      </w:tr>
    </w:tbl>
    <w:p w14:paraId="56A33F05" w14:textId="77777777" w:rsidR="00AC5C81" w:rsidRDefault="00AC5C81" w:rsidP="00AC5C81">
      <w:pPr>
        <w:jc w:val="both"/>
        <w:rPr>
          <w:sz w:val="24"/>
          <w:szCs w:val="24"/>
        </w:rPr>
      </w:pPr>
    </w:p>
    <w:p w14:paraId="77154458" w14:textId="77777777" w:rsidR="00AC5C81" w:rsidRPr="0099305F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</w:p>
    <w:p w14:paraId="5DBBB020" w14:textId="77777777" w:rsidR="00AC5C81" w:rsidRPr="00341EC6" w:rsidRDefault="00AC5C81" w:rsidP="00AC5C81">
      <w:pPr>
        <w:spacing w:line="36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0"/>
          <w:szCs w:val="20"/>
        </w:rPr>
        <w:t xml:space="preserve">  </w:t>
      </w:r>
      <w:r w:rsidRPr="00341EC6">
        <w:rPr>
          <w:color w:val="000000" w:themeColor="text1"/>
          <w:sz w:val="20"/>
          <w:szCs w:val="20"/>
        </w:rPr>
        <w:t xml:space="preserve"> </w:t>
      </w:r>
    </w:p>
    <w:p w14:paraId="63579109" w14:textId="77777777" w:rsidR="00AC5C81" w:rsidRDefault="00AC5C81" w:rsidP="00AC5C81">
      <w:pPr>
        <w:spacing w:line="360" w:lineRule="auto"/>
        <w:contextualSpacing/>
        <w:rPr>
          <w:b/>
          <w:color w:val="000000" w:themeColor="text1"/>
        </w:rPr>
      </w:pPr>
    </w:p>
    <w:p w14:paraId="4339AA82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257"/>
        <w:tblW w:w="0" w:type="auto"/>
        <w:tblLook w:val="04A0" w:firstRow="1" w:lastRow="0" w:firstColumn="1" w:lastColumn="0" w:noHBand="0" w:noVBand="1"/>
      </w:tblPr>
      <w:tblGrid>
        <w:gridCol w:w="5812"/>
        <w:gridCol w:w="1276"/>
        <w:gridCol w:w="1224"/>
      </w:tblGrid>
      <w:tr w:rsidR="00AC5C81" w14:paraId="2F54245B" w14:textId="77777777" w:rsidTr="00B32CA5">
        <w:tc>
          <w:tcPr>
            <w:tcW w:w="5812" w:type="dxa"/>
          </w:tcPr>
          <w:p w14:paraId="164F102D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1276" w:type="dxa"/>
          </w:tcPr>
          <w:p w14:paraId="722C44BE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True</w:t>
            </w:r>
          </w:p>
        </w:tc>
        <w:tc>
          <w:tcPr>
            <w:tcW w:w="1224" w:type="dxa"/>
          </w:tcPr>
          <w:p w14:paraId="27562848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False</w:t>
            </w:r>
          </w:p>
        </w:tc>
      </w:tr>
      <w:tr w:rsidR="00AC5C81" w14:paraId="650A033E" w14:textId="77777777" w:rsidTr="00B32CA5">
        <w:trPr>
          <w:trHeight w:val="444"/>
        </w:trPr>
        <w:tc>
          <w:tcPr>
            <w:tcW w:w="5812" w:type="dxa"/>
          </w:tcPr>
          <w:p w14:paraId="4A037480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absorbs all radiation that falls on it</w:t>
            </w:r>
          </w:p>
        </w:tc>
        <w:tc>
          <w:tcPr>
            <w:tcW w:w="1276" w:type="dxa"/>
          </w:tcPr>
          <w:p w14:paraId="01992A3F" w14:textId="77777777" w:rsidR="00AC5C81" w:rsidRPr="00601808" w:rsidRDefault="00AC5C81" w:rsidP="00B32CA5">
            <w:pPr>
              <w:rPr>
                <w:sz w:val="36"/>
                <w:szCs w:val="36"/>
              </w:rPr>
            </w:pPr>
            <w:r>
              <w:rPr>
                <w:noProof/>
                <w:color w:val="00B050"/>
                <w:sz w:val="36"/>
                <w:szCs w:val="36"/>
              </w:rPr>
              <w:t xml:space="preserve">    </w:t>
            </w:r>
            <w:r w:rsidRPr="00601808">
              <w:rPr>
                <w:noProof/>
                <w:color w:val="00B050"/>
                <w:sz w:val="36"/>
                <w:szCs w:val="36"/>
              </w:rPr>
              <w:sym w:font="Wingdings" w:char="F0FC"/>
            </w:r>
          </w:p>
        </w:tc>
        <w:tc>
          <w:tcPr>
            <w:tcW w:w="1224" w:type="dxa"/>
          </w:tcPr>
          <w:p w14:paraId="6BF65AE5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2DF197D9" w14:textId="77777777" w:rsidTr="00B32CA5">
        <w:trPr>
          <w:trHeight w:val="444"/>
        </w:trPr>
        <w:tc>
          <w:tcPr>
            <w:tcW w:w="5812" w:type="dxa"/>
          </w:tcPr>
          <w:p w14:paraId="4C2B573C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always reflects radiation at a longer wavelength than that which it receives</w:t>
            </w:r>
          </w:p>
        </w:tc>
        <w:tc>
          <w:tcPr>
            <w:tcW w:w="1276" w:type="dxa"/>
          </w:tcPr>
          <w:p w14:paraId="35BE8059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684EB138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noProof/>
                <w:color w:val="00B050"/>
                <w:sz w:val="36"/>
                <w:szCs w:val="36"/>
              </w:rPr>
              <w:t xml:space="preserve">    </w:t>
            </w:r>
            <w:r w:rsidRPr="00601808">
              <w:rPr>
                <w:noProof/>
                <w:color w:val="00B050"/>
                <w:sz w:val="36"/>
                <w:szCs w:val="36"/>
              </w:rPr>
              <w:sym w:font="Wingdings" w:char="F0FC"/>
            </w:r>
          </w:p>
        </w:tc>
      </w:tr>
      <w:tr w:rsidR="00AC5C81" w14:paraId="1715066F" w14:textId="77777777" w:rsidTr="00B32CA5">
        <w:trPr>
          <w:trHeight w:val="444"/>
        </w:trPr>
        <w:tc>
          <w:tcPr>
            <w:tcW w:w="5812" w:type="dxa"/>
          </w:tcPr>
          <w:p w14:paraId="285B25E4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is an excellent emitter of radiation</w:t>
            </w:r>
          </w:p>
        </w:tc>
        <w:tc>
          <w:tcPr>
            <w:tcW w:w="1276" w:type="dxa"/>
          </w:tcPr>
          <w:p w14:paraId="4BC96F4C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noProof/>
                <w:color w:val="00B050"/>
                <w:sz w:val="36"/>
                <w:szCs w:val="36"/>
              </w:rPr>
              <w:t xml:space="preserve">    </w:t>
            </w:r>
            <w:r w:rsidRPr="00601808">
              <w:rPr>
                <w:noProof/>
                <w:color w:val="00B050"/>
                <w:sz w:val="36"/>
                <w:szCs w:val="36"/>
              </w:rPr>
              <w:sym w:font="Wingdings" w:char="F0FC"/>
            </w:r>
          </w:p>
        </w:tc>
        <w:tc>
          <w:tcPr>
            <w:tcW w:w="1224" w:type="dxa"/>
          </w:tcPr>
          <w:p w14:paraId="09BF9DCA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4A0DA8E4" w14:textId="77777777" w:rsidTr="00B32CA5">
        <w:trPr>
          <w:trHeight w:val="444"/>
        </w:trPr>
        <w:tc>
          <w:tcPr>
            <w:tcW w:w="5812" w:type="dxa"/>
          </w:tcPr>
          <w:p w14:paraId="1CA47EB5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transmits all the radiation that falls on it</w:t>
            </w:r>
          </w:p>
        </w:tc>
        <w:tc>
          <w:tcPr>
            <w:tcW w:w="1276" w:type="dxa"/>
          </w:tcPr>
          <w:p w14:paraId="6D9DA9F0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548D4144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noProof/>
                <w:color w:val="00B050"/>
                <w:sz w:val="36"/>
                <w:szCs w:val="36"/>
              </w:rPr>
              <w:t xml:space="preserve">    </w:t>
            </w:r>
            <w:r w:rsidRPr="00601808">
              <w:rPr>
                <w:noProof/>
                <w:color w:val="00B050"/>
                <w:sz w:val="36"/>
                <w:szCs w:val="36"/>
              </w:rPr>
              <w:sym w:font="Wingdings" w:char="F0FC"/>
            </w:r>
          </w:p>
        </w:tc>
      </w:tr>
    </w:tbl>
    <w:p w14:paraId="09150ED8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table describes some properties of a perfect black body. Put a tick in the correct box to show whether the statement is true or false. (4)</w:t>
      </w:r>
    </w:p>
    <w:p w14:paraId="07E72A0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A44BCF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A1228D2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5B4D90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5F5D79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5CF96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0D9935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5F6CBE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7F9E99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983ED7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5391E3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B48B16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ECA36E0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piece of iron is heated in a furnace until it is white hot.</w:t>
      </w:r>
    </w:p>
    <w:p w14:paraId="6EA7F847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How will the radiation emitted from the hot metal, differ from the radiation emitted when the metal was cold? (2)</w:t>
      </w:r>
    </w:p>
    <w:p w14:paraId="3CECB1E1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5F70E8C4" w14:textId="77777777" w:rsidR="00AC5C81" w:rsidRPr="00EB3E60" w:rsidRDefault="00AC5C81" w:rsidP="00AC5C81">
      <w:pPr>
        <w:spacing w:line="360" w:lineRule="auto"/>
        <w:ind w:left="360" w:firstLine="207"/>
        <w:rPr>
          <w:b/>
          <w:color w:val="00B050"/>
          <w:sz w:val="24"/>
          <w:szCs w:val="24"/>
        </w:rPr>
      </w:pPr>
      <w:bookmarkStart w:id="6" w:name="_Hlk490419631"/>
      <w:r>
        <w:rPr>
          <w:color w:val="000000" w:themeColor="text1"/>
          <w:sz w:val="20"/>
          <w:szCs w:val="20"/>
        </w:rPr>
        <w:t xml:space="preserve">   </w:t>
      </w:r>
      <w:r w:rsidRPr="00EB3E60">
        <w:rPr>
          <w:b/>
          <w:color w:val="00B050"/>
          <w:sz w:val="24"/>
          <w:szCs w:val="24"/>
        </w:rPr>
        <w:t>Emitted waves will be at a higher frequency / shorter wavelength (1)</w:t>
      </w:r>
    </w:p>
    <w:p w14:paraId="099E93DA" w14:textId="77777777" w:rsidR="00AC5C81" w:rsidRPr="00EB3E60" w:rsidRDefault="00AC5C81" w:rsidP="00AC5C81">
      <w:pPr>
        <w:spacing w:line="360" w:lineRule="auto"/>
        <w:ind w:left="360" w:firstLine="207"/>
        <w:rPr>
          <w:b/>
          <w:color w:val="00B050"/>
          <w:sz w:val="24"/>
          <w:szCs w:val="24"/>
        </w:rPr>
      </w:pPr>
      <w:r w:rsidRPr="00EB3E60">
        <w:rPr>
          <w:b/>
          <w:color w:val="00B050"/>
          <w:sz w:val="24"/>
          <w:szCs w:val="24"/>
        </w:rPr>
        <w:t xml:space="preserve">   Emitted waves will be more intense / higher energy (1)  </w:t>
      </w:r>
    </w:p>
    <w:bookmarkEnd w:id="6"/>
    <w:p w14:paraId="239AD436" w14:textId="77777777" w:rsidR="00AC5C81" w:rsidRPr="00E84D58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color w:val="000000" w:themeColor="text1"/>
          <w:sz w:val="24"/>
          <w:szCs w:val="24"/>
        </w:rPr>
      </w:pPr>
      <w:r w:rsidRPr="00E84D58">
        <w:rPr>
          <w:color w:val="000000" w:themeColor="text1"/>
          <w:sz w:val="24"/>
          <w:szCs w:val="24"/>
        </w:rPr>
        <w:t>The black cube below is in a warm room. Its temperature is constant.</w:t>
      </w:r>
    </w:p>
    <w:p w14:paraId="05CBD012" w14:textId="77777777" w:rsidR="00AC5C81" w:rsidRPr="00E84D58" w:rsidRDefault="00AC5C81" w:rsidP="00AC5C81">
      <w:p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E84D58">
        <w:rPr>
          <w:color w:val="000000" w:themeColor="text1"/>
          <w:sz w:val="24"/>
          <w:szCs w:val="24"/>
        </w:rPr>
        <w:t>What is the relationship between radiated and absorbed radiation for this object?</w:t>
      </w:r>
      <w:r>
        <w:rPr>
          <w:color w:val="000000" w:themeColor="text1"/>
          <w:sz w:val="24"/>
          <w:szCs w:val="24"/>
        </w:rPr>
        <w:t xml:space="preserve"> (2)</w:t>
      </w:r>
    </w:p>
    <w:p w14:paraId="76F9FBB5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727872" behindDoc="0" locked="0" layoutInCell="1" allowOverlap="1" wp14:anchorId="30277092" wp14:editId="74166FD2">
            <wp:simplePos x="0" y="0"/>
            <wp:positionH relativeFrom="column">
              <wp:posOffset>1866900</wp:posOffset>
            </wp:positionH>
            <wp:positionV relativeFrom="paragraph">
              <wp:posOffset>167766</wp:posOffset>
            </wp:positionV>
            <wp:extent cx="1087755" cy="1100056"/>
            <wp:effectExtent l="0" t="0" r="0" b="5080"/>
            <wp:wrapNone/>
            <wp:docPr id="109" name="Picture 109" descr="Image result for bla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black box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98" cy="110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A3F4B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289B19DB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613BB8E7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B3167A9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1628DE5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7CEA5950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5714B12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2659D8DE" w14:textId="77777777" w:rsidR="00AC5C81" w:rsidRPr="00EB3E60" w:rsidRDefault="00AC5C81" w:rsidP="00AC5C81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EB3E60">
        <w:rPr>
          <w:b/>
          <w:color w:val="00B050"/>
          <w:sz w:val="24"/>
          <w:szCs w:val="24"/>
        </w:rPr>
        <w:t>Black cube will be emitting radiation (1)</w:t>
      </w:r>
    </w:p>
    <w:p w14:paraId="5FE182A1" w14:textId="77777777" w:rsidR="00AC5C81" w:rsidRPr="00EB3E60" w:rsidRDefault="00AC5C81" w:rsidP="00AC5C81">
      <w:pPr>
        <w:spacing w:after="0" w:line="240" w:lineRule="auto"/>
        <w:ind w:left="720"/>
        <w:rPr>
          <w:b/>
          <w:color w:val="00B050"/>
          <w:sz w:val="24"/>
          <w:szCs w:val="24"/>
        </w:rPr>
      </w:pPr>
    </w:p>
    <w:p w14:paraId="695D4D5A" w14:textId="77777777" w:rsidR="00AC5C81" w:rsidRPr="00EB3E60" w:rsidRDefault="00AC5C81" w:rsidP="00AC5C81">
      <w:pPr>
        <w:spacing w:after="0" w:line="240" w:lineRule="auto"/>
        <w:ind w:left="720"/>
        <w:rPr>
          <w:b/>
          <w:color w:val="00B050"/>
          <w:sz w:val="24"/>
          <w:szCs w:val="24"/>
        </w:rPr>
      </w:pPr>
      <w:r w:rsidRPr="00EB3E60">
        <w:rPr>
          <w:b/>
          <w:color w:val="00B050"/>
          <w:sz w:val="24"/>
          <w:szCs w:val="24"/>
        </w:rPr>
        <w:t>At the same rate that it is absorbing radiation (1)</w:t>
      </w:r>
    </w:p>
    <w:p w14:paraId="3B6D60FE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6E2ECE4E" w14:textId="291DA687" w:rsidR="00AC5C81" w:rsidRDefault="00AC5C8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2B514E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lastRenderedPageBreak/>
        <w:drawing>
          <wp:anchor distT="0" distB="0" distL="114300" distR="114300" simplePos="0" relativeHeight="251728896" behindDoc="0" locked="0" layoutInCell="1" allowOverlap="1" wp14:anchorId="1BCCC2E1" wp14:editId="195CE152">
            <wp:simplePos x="0" y="0"/>
            <wp:positionH relativeFrom="margin">
              <wp:posOffset>1333499</wp:posOffset>
            </wp:positionH>
            <wp:positionV relativeFrom="paragraph">
              <wp:posOffset>358775</wp:posOffset>
            </wp:positionV>
            <wp:extent cx="3400425" cy="2037715"/>
            <wp:effectExtent l="0" t="0" r="9525" b="635"/>
            <wp:wrapNone/>
            <wp:docPr id="110" name="Picture 110" descr="Image result for global warm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 result for global warming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40042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The diagram shows how the Earth absorbs and emits radiation.</w:t>
      </w:r>
    </w:p>
    <w:p w14:paraId="77DAFBA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6F5C35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D53899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8D24D68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6F069A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012ABA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74EDF2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7D4E18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CDD78A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76B3CE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80BF1F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D4D485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8DE499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2BA00F7" w14:textId="77777777" w:rsidR="00AC5C81" w:rsidRDefault="00AC5C81" w:rsidP="00AC5C81">
      <w:pPr>
        <w:spacing w:after="0" w:line="240" w:lineRule="auto"/>
        <w:ind w:left="709" w:hanging="709"/>
        <w:rPr>
          <w:sz w:val="24"/>
          <w:szCs w:val="24"/>
        </w:rPr>
      </w:pPr>
      <w:r>
        <w:rPr>
          <w:sz w:val="24"/>
          <w:szCs w:val="24"/>
        </w:rPr>
        <w:tab/>
        <w:t>Use the diagram to help explain how changes between absorbed and emitted radiation could affect the temperature of the Earth. (4)</w:t>
      </w:r>
    </w:p>
    <w:p w14:paraId="14C3FF24" w14:textId="77777777" w:rsidR="00AC5C81" w:rsidRDefault="00AC5C81" w:rsidP="00AC5C81">
      <w:pPr>
        <w:spacing w:after="0" w:line="240" w:lineRule="auto"/>
        <w:ind w:left="709" w:hanging="709"/>
        <w:rPr>
          <w:sz w:val="24"/>
          <w:szCs w:val="24"/>
        </w:rPr>
      </w:pPr>
    </w:p>
    <w:p w14:paraId="3E1FC1C6" w14:textId="77777777" w:rsidR="00AC5C81" w:rsidRPr="006B18FC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>
        <w:rPr>
          <w:sz w:val="24"/>
          <w:szCs w:val="24"/>
        </w:rPr>
        <w:tab/>
      </w:r>
      <w:r w:rsidRPr="006B18FC">
        <w:rPr>
          <w:b/>
          <w:color w:val="00B050"/>
          <w:sz w:val="24"/>
          <w:szCs w:val="24"/>
        </w:rPr>
        <w:t xml:space="preserve">  If more radiation is absorbed than emitted (1)</w:t>
      </w:r>
    </w:p>
    <w:p w14:paraId="63599D86" w14:textId="2DD414E1" w:rsidR="00AC5C81" w:rsidRPr="006B18FC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6B18FC">
        <w:rPr>
          <w:b/>
          <w:color w:val="00B050"/>
          <w:sz w:val="24"/>
          <w:szCs w:val="24"/>
        </w:rPr>
        <w:t xml:space="preserve">      </w:t>
      </w:r>
      <w:r>
        <w:rPr>
          <w:b/>
          <w:color w:val="00B050"/>
          <w:sz w:val="24"/>
          <w:szCs w:val="24"/>
        </w:rPr>
        <w:t xml:space="preserve">  </w:t>
      </w:r>
      <w:r w:rsidRPr="006B18FC">
        <w:rPr>
          <w:b/>
          <w:color w:val="00B050"/>
          <w:sz w:val="24"/>
          <w:szCs w:val="24"/>
        </w:rPr>
        <w:t>The average temperature of the Earth will increase (1)</w:t>
      </w:r>
    </w:p>
    <w:p w14:paraId="7FFCFA4A" w14:textId="5BDBE2F7" w:rsidR="00AC5C81" w:rsidRPr="006B18FC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6B18FC">
        <w:rPr>
          <w:b/>
          <w:color w:val="00B050"/>
          <w:sz w:val="24"/>
          <w:szCs w:val="24"/>
        </w:rPr>
        <w:t xml:space="preserve">     </w:t>
      </w:r>
      <w:r>
        <w:rPr>
          <w:b/>
          <w:color w:val="00B050"/>
          <w:sz w:val="24"/>
          <w:szCs w:val="24"/>
        </w:rPr>
        <w:t xml:space="preserve">  </w:t>
      </w:r>
      <w:r w:rsidRPr="006B18FC">
        <w:rPr>
          <w:b/>
          <w:color w:val="00B050"/>
          <w:sz w:val="24"/>
          <w:szCs w:val="24"/>
        </w:rPr>
        <w:t xml:space="preserve"> Anything which prevents emitted radiation from escaping (1)</w:t>
      </w:r>
    </w:p>
    <w:p w14:paraId="271AD634" w14:textId="44B19901" w:rsidR="00AC5C81" w:rsidRPr="006B18FC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  <w:r w:rsidRPr="006B18FC">
        <w:rPr>
          <w:b/>
          <w:color w:val="00B050"/>
          <w:sz w:val="24"/>
          <w:szCs w:val="24"/>
        </w:rPr>
        <w:t xml:space="preserve">    </w:t>
      </w:r>
      <w:r>
        <w:rPr>
          <w:b/>
          <w:color w:val="00B050"/>
          <w:sz w:val="24"/>
          <w:szCs w:val="24"/>
        </w:rPr>
        <w:t xml:space="preserve">   </w:t>
      </w:r>
      <w:r w:rsidRPr="006B18FC">
        <w:rPr>
          <w:b/>
          <w:color w:val="00B050"/>
          <w:sz w:val="24"/>
          <w:szCs w:val="24"/>
        </w:rPr>
        <w:t xml:space="preserve"> Will contribute to increasing the Earth’s temperature (1)</w:t>
      </w:r>
    </w:p>
    <w:p w14:paraId="4B986354" w14:textId="77777777" w:rsidR="00AC5C81" w:rsidRPr="005A6E77" w:rsidRDefault="00AC5C81" w:rsidP="00AC5C81">
      <w:pPr>
        <w:spacing w:after="0" w:line="240" w:lineRule="auto"/>
        <w:ind w:left="709" w:hanging="709"/>
        <w:rPr>
          <w:sz w:val="24"/>
          <w:szCs w:val="24"/>
        </w:rPr>
      </w:pPr>
    </w:p>
    <w:p w14:paraId="0BBAA73F" w14:textId="77777777" w:rsidR="00AC5C81" w:rsidRDefault="00AC5C81" w:rsidP="00DA1BDB">
      <w:pPr>
        <w:spacing w:line="360" w:lineRule="auto"/>
        <w:contextualSpacing/>
        <w:rPr>
          <w:b/>
          <w:color w:val="000000" w:themeColor="text1"/>
        </w:rPr>
      </w:pPr>
    </w:p>
    <w:sectPr w:rsidR="00AC5C81" w:rsidSect="00E076E3">
      <w:headerReference w:type="default" r:id="rId27"/>
      <w:footerReference w:type="default" r:id="rId28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E989F" w14:textId="77777777" w:rsidR="00D853F5" w:rsidRDefault="00D853F5" w:rsidP="00683DA2">
      <w:pPr>
        <w:spacing w:after="0" w:line="240" w:lineRule="auto"/>
      </w:pPr>
      <w:r>
        <w:separator/>
      </w:r>
    </w:p>
  </w:endnote>
  <w:endnote w:type="continuationSeparator" w:id="0">
    <w:p w14:paraId="31490B2E" w14:textId="77777777" w:rsidR="00D853F5" w:rsidRDefault="00D853F5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1CFD4C" w14:textId="77777777" w:rsidR="00D853F5" w:rsidRDefault="00D853F5" w:rsidP="00683DA2">
      <w:pPr>
        <w:spacing w:after="0" w:line="240" w:lineRule="auto"/>
      </w:pPr>
      <w:r>
        <w:separator/>
      </w:r>
    </w:p>
  </w:footnote>
  <w:footnote w:type="continuationSeparator" w:id="0">
    <w:p w14:paraId="1D5B6B6E" w14:textId="77777777" w:rsidR="00D853F5" w:rsidRDefault="00D853F5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68BFDDE0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A259DE">
      <w:rPr>
        <w:b/>
        <w:noProof/>
        <w:color w:val="ED7D31" w:themeColor="accent2"/>
        <w:sz w:val="36"/>
        <w:szCs w:val="32"/>
        <w:lang w:val="en-US"/>
      </w:rPr>
      <w:t>5</w:t>
    </w:r>
  </w:p>
  <w:p w14:paraId="64B56625" w14:textId="3E4D9776" w:rsidR="001B4431" w:rsidRPr="00683DA2" w:rsidRDefault="00A259DE" w:rsidP="00A259D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Pr="00A259DE">
      <w:rPr>
        <w:b/>
        <w:color w:val="ED7D31" w:themeColor="accent2"/>
        <w:sz w:val="32"/>
        <w:szCs w:val="32"/>
      </w:rPr>
      <w:t>Light and the electromagnetic spectrum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552A09"/>
    <w:multiLevelType w:val="hybridMultilevel"/>
    <w:tmpl w:val="0DC24F40"/>
    <w:lvl w:ilvl="0" w:tplc="860038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7987505"/>
    <w:multiLevelType w:val="hybridMultilevel"/>
    <w:tmpl w:val="76562FE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6145B"/>
    <w:multiLevelType w:val="hybridMultilevel"/>
    <w:tmpl w:val="600C401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5F37DC"/>
    <w:multiLevelType w:val="hybridMultilevel"/>
    <w:tmpl w:val="ADAE9196"/>
    <w:lvl w:ilvl="0" w:tplc="B3684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50C53"/>
    <w:multiLevelType w:val="hybridMultilevel"/>
    <w:tmpl w:val="12FA893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2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3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21F58"/>
    <w:multiLevelType w:val="hybridMultilevel"/>
    <w:tmpl w:val="C1CE7726"/>
    <w:lvl w:ilvl="0" w:tplc="D984245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FE6030"/>
    <w:multiLevelType w:val="hybridMultilevel"/>
    <w:tmpl w:val="C4EC4C74"/>
    <w:lvl w:ilvl="0" w:tplc="C7B873FE">
      <w:start w:val="1"/>
      <w:numFmt w:val="lowerLetter"/>
      <w:lvlText w:val="%1."/>
      <w:lvlJc w:val="left"/>
      <w:pPr>
        <w:ind w:left="786" w:hanging="360"/>
      </w:pPr>
      <w:rPr>
        <w:rFonts w:ascii="Calibri" w:eastAsia="Calibri" w:hAnsi="Calibri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D1675A"/>
    <w:multiLevelType w:val="hybridMultilevel"/>
    <w:tmpl w:val="E946C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661E29"/>
    <w:multiLevelType w:val="hybridMultilevel"/>
    <w:tmpl w:val="FF0048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371A19"/>
    <w:multiLevelType w:val="hybridMultilevel"/>
    <w:tmpl w:val="D81681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4B1D70"/>
    <w:multiLevelType w:val="hybridMultilevel"/>
    <w:tmpl w:val="FE7ED96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7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D45742"/>
    <w:multiLevelType w:val="hybridMultilevel"/>
    <w:tmpl w:val="8E8C1A9A"/>
    <w:lvl w:ilvl="0" w:tplc="0BFAC39E">
      <w:start w:val="1"/>
      <w:numFmt w:val="decimal"/>
      <w:lvlText w:val="(%1)"/>
      <w:lvlJc w:val="left"/>
      <w:pPr>
        <w:ind w:left="4330" w:hanging="360"/>
      </w:pPr>
      <w:rPr>
        <w:rFonts w:hint="default"/>
        <w:color w:val="00B050"/>
      </w:rPr>
    </w:lvl>
    <w:lvl w:ilvl="1" w:tplc="08090019" w:tentative="1">
      <w:start w:val="1"/>
      <w:numFmt w:val="lowerLetter"/>
      <w:lvlText w:val="%2."/>
      <w:lvlJc w:val="left"/>
      <w:pPr>
        <w:ind w:left="5050" w:hanging="360"/>
      </w:pPr>
    </w:lvl>
    <w:lvl w:ilvl="2" w:tplc="0809001B" w:tentative="1">
      <w:start w:val="1"/>
      <w:numFmt w:val="lowerRoman"/>
      <w:lvlText w:val="%3."/>
      <w:lvlJc w:val="right"/>
      <w:pPr>
        <w:ind w:left="5770" w:hanging="180"/>
      </w:pPr>
    </w:lvl>
    <w:lvl w:ilvl="3" w:tplc="0809000F" w:tentative="1">
      <w:start w:val="1"/>
      <w:numFmt w:val="decimal"/>
      <w:lvlText w:val="%4."/>
      <w:lvlJc w:val="left"/>
      <w:pPr>
        <w:ind w:left="6490" w:hanging="360"/>
      </w:pPr>
    </w:lvl>
    <w:lvl w:ilvl="4" w:tplc="08090019" w:tentative="1">
      <w:start w:val="1"/>
      <w:numFmt w:val="lowerLetter"/>
      <w:lvlText w:val="%5."/>
      <w:lvlJc w:val="left"/>
      <w:pPr>
        <w:ind w:left="7210" w:hanging="360"/>
      </w:pPr>
    </w:lvl>
    <w:lvl w:ilvl="5" w:tplc="0809001B" w:tentative="1">
      <w:start w:val="1"/>
      <w:numFmt w:val="lowerRoman"/>
      <w:lvlText w:val="%6."/>
      <w:lvlJc w:val="right"/>
      <w:pPr>
        <w:ind w:left="7930" w:hanging="180"/>
      </w:pPr>
    </w:lvl>
    <w:lvl w:ilvl="6" w:tplc="0809000F" w:tentative="1">
      <w:start w:val="1"/>
      <w:numFmt w:val="decimal"/>
      <w:lvlText w:val="%7."/>
      <w:lvlJc w:val="left"/>
      <w:pPr>
        <w:ind w:left="8650" w:hanging="360"/>
      </w:pPr>
    </w:lvl>
    <w:lvl w:ilvl="7" w:tplc="08090019" w:tentative="1">
      <w:start w:val="1"/>
      <w:numFmt w:val="lowerLetter"/>
      <w:lvlText w:val="%8."/>
      <w:lvlJc w:val="left"/>
      <w:pPr>
        <w:ind w:left="9370" w:hanging="360"/>
      </w:pPr>
    </w:lvl>
    <w:lvl w:ilvl="8" w:tplc="08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40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0C40EA"/>
    <w:multiLevelType w:val="hybridMultilevel"/>
    <w:tmpl w:val="5BD2EF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4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0"/>
  </w:num>
  <w:num w:numId="3">
    <w:abstractNumId w:val="19"/>
  </w:num>
  <w:num w:numId="4">
    <w:abstractNumId w:val="14"/>
  </w:num>
  <w:num w:numId="5">
    <w:abstractNumId w:val="9"/>
  </w:num>
  <w:num w:numId="6">
    <w:abstractNumId w:val="21"/>
  </w:num>
  <w:num w:numId="7">
    <w:abstractNumId w:val="5"/>
  </w:num>
  <w:num w:numId="8">
    <w:abstractNumId w:val="26"/>
  </w:num>
  <w:num w:numId="9">
    <w:abstractNumId w:val="44"/>
  </w:num>
  <w:num w:numId="10">
    <w:abstractNumId w:val="25"/>
  </w:num>
  <w:num w:numId="11">
    <w:abstractNumId w:val="37"/>
  </w:num>
  <w:num w:numId="12">
    <w:abstractNumId w:val="23"/>
  </w:num>
  <w:num w:numId="13">
    <w:abstractNumId w:val="17"/>
  </w:num>
  <w:num w:numId="14">
    <w:abstractNumId w:val="1"/>
  </w:num>
  <w:num w:numId="15">
    <w:abstractNumId w:val="16"/>
  </w:num>
  <w:num w:numId="16">
    <w:abstractNumId w:val="40"/>
  </w:num>
  <w:num w:numId="17">
    <w:abstractNumId w:val="20"/>
  </w:num>
  <w:num w:numId="18">
    <w:abstractNumId w:val="31"/>
  </w:num>
  <w:num w:numId="19">
    <w:abstractNumId w:val="41"/>
  </w:num>
  <w:num w:numId="20">
    <w:abstractNumId w:val="35"/>
  </w:num>
  <w:num w:numId="21">
    <w:abstractNumId w:val="0"/>
  </w:num>
  <w:num w:numId="22">
    <w:abstractNumId w:val="15"/>
  </w:num>
  <w:num w:numId="23">
    <w:abstractNumId w:val="12"/>
  </w:num>
  <w:num w:numId="24">
    <w:abstractNumId w:val="36"/>
  </w:num>
  <w:num w:numId="25">
    <w:abstractNumId w:val="43"/>
  </w:num>
  <w:num w:numId="26">
    <w:abstractNumId w:val="38"/>
  </w:num>
  <w:num w:numId="27">
    <w:abstractNumId w:val="22"/>
  </w:num>
  <w:num w:numId="28">
    <w:abstractNumId w:val="27"/>
  </w:num>
  <w:num w:numId="29">
    <w:abstractNumId w:val="32"/>
  </w:num>
  <w:num w:numId="30">
    <w:abstractNumId w:val="45"/>
  </w:num>
  <w:num w:numId="31">
    <w:abstractNumId w:val="2"/>
  </w:num>
  <w:num w:numId="32">
    <w:abstractNumId w:val="7"/>
  </w:num>
  <w:num w:numId="33">
    <w:abstractNumId w:val="11"/>
  </w:num>
  <w:num w:numId="34">
    <w:abstractNumId w:val="28"/>
  </w:num>
  <w:num w:numId="35">
    <w:abstractNumId w:val="18"/>
  </w:num>
  <w:num w:numId="36">
    <w:abstractNumId w:val="8"/>
  </w:num>
  <w:num w:numId="37">
    <w:abstractNumId w:val="4"/>
  </w:num>
  <w:num w:numId="38">
    <w:abstractNumId w:val="33"/>
  </w:num>
  <w:num w:numId="39">
    <w:abstractNumId w:val="24"/>
  </w:num>
  <w:num w:numId="40">
    <w:abstractNumId w:val="3"/>
  </w:num>
  <w:num w:numId="41">
    <w:abstractNumId w:val="6"/>
  </w:num>
  <w:num w:numId="42">
    <w:abstractNumId w:val="39"/>
  </w:num>
  <w:num w:numId="43">
    <w:abstractNumId w:val="29"/>
  </w:num>
  <w:num w:numId="44">
    <w:abstractNumId w:val="10"/>
  </w:num>
  <w:num w:numId="45">
    <w:abstractNumId w:val="42"/>
  </w:num>
  <w:num w:numId="46">
    <w:abstractNumId w:val="3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6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5.wdp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356E7-357D-544C-8C36-F07ECB6B4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37</TotalTime>
  <Pages>8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9</cp:revision>
  <cp:lastPrinted>2017-07-01T09:03:00Z</cp:lastPrinted>
  <dcterms:created xsi:type="dcterms:W3CDTF">2018-05-17T17:27:00Z</dcterms:created>
  <dcterms:modified xsi:type="dcterms:W3CDTF">2018-05-17T18:47:00Z</dcterms:modified>
</cp:coreProperties>
</file>