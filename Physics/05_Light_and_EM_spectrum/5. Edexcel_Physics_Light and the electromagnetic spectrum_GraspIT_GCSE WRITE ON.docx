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154DB5CD" w:rsidR="00F9275F" w:rsidRPr="009E0097" w:rsidRDefault="00F9275F" w:rsidP="00DA1BDB">
      <w:pPr>
        <w:spacing w:line="360" w:lineRule="auto"/>
        <w:contextualSpacing/>
        <w:rPr>
          <w:b/>
          <w:color w:val="000000" w:themeColor="text1"/>
          <w:sz w:val="24"/>
        </w:rPr>
      </w:pPr>
      <w:r w:rsidRPr="009E0097">
        <w:rPr>
          <w:b/>
          <w:color w:val="000000" w:themeColor="text1"/>
          <w:sz w:val="24"/>
        </w:rPr>
        <w:t>Part 1</w:t>
      </w:r>
    </w:p>
    <w:p w14:paraId="404D29B1" w14:textId="05B0BF3F" w:rsidR="00AC5C81" w:rsidRPr="00AF5856" w:rsidRDefault="00AC5C81" w:rsidP="00AC5C81">
      <w:pPr>
        <w:pStyle w:val="ListParagraph"/>
        <w:numPr>
          <w:ilvl w:val="0"/>
          <w:numId w:val="41"/>
        </w:numPr>
        <w:jc w:val="both"/>
        <w:rPr>
          <w:b/>
          <w:sz w:val="24"/>
          <w:szCs w:val="24"/>
        </w:rPr>
      </w:pP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5EA8AF" wp14:editId="68A58590">
                <wp:simplePos x="0" y="0"/>
                <wp:positionH relativeFrom="column">
                  <wp:posOffset>1895475</wp:posOffset>
                </wp:positionH>
                <wp:positionV relativeFrom="paragraph">
                  <wp:posOffset>252095</wp:posOffset>
                </wp:positionV>
                <wp:extent cx="704850" cy="0"/>
                <wp:effectExtent l="0" t="76200" r="19050" b="952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F439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149.25pt;margin-top:19.85pt;width:55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" strokecolor="black [3213]" strokeweight=".5pt">
                <v:stroke endarrow="block" joinstyle="miter"/>
              </v:shap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5E7B5" wp14:editId="1B66DAEE">
                <wp:simplePos x="0" y="0"/>
                <wp:positionH relativeFrom="column">
                  <wp:posOffset>1885950</wp:posOffset>
                </wp:positionH>
                <wp:positionV relativeFrom="paragraph">
                  <wp:posOffset>252095</wp:posOffset>
                </wp:positionV>
                <wp:extent cx="1447800" cy="0"/>
                <wp:effectExtent l="0" t="0" r="0" b="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D6164" id="Straight Connector 7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19.85pt" to="262.5pt,1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" strokecolor="black [3213]" strokeweight=".5pt">
                <v:stroke joinstyle="miter"/>
              </v:line>
            </w:pict>
          </mc:Fallback>
        </mc:AlternateContent>
      </w:r>
      <w:r w:rsidRPr="00AF5856">
        <w:rPr>
          <w:rFonts w:ascii="Arial" w:hAnsi="Arial" w:cs="Arial"/>
          <w:b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1552" behindDoc="0" locked="0" layoutInCell="1" allowOverlap="1" wp14:anchorId="53E99D93" wp14:editId="444EE452">
            <wp:simplePos x="0" y="0"/>
            <wp:positionH relativeFrom="column">
              <wp:posOffset>1771650</wp:posOffset>
            </wp:positionH>
            <wp:positionV relativeFrom="paragraph">
              <wp:posOffset>213995</wp:posOffset>
            </wp:positionV>
            <wp:extent cx="218345" cy="438150"/>
            <wp:effectExtent l="0" t="0" r="0" b="0"/>
            <wp:wrapNone/>
            <wp:docPr id="73" name="Picture 73" descr="Image result for pine tre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 result for pine tree draw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4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5856">
        <w:rPr>
          <w:b/>
          <w:sz w:val="24"/>
          <w:szCs w:val="24"/>
        </w:rPr>
        <w:t>(physics only)</w:t>
      </w:r>
    </w:p>
    <w:p w14:paraId="6B45522D" w14:textId="3101CF90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5D6E713F" w14:textId="77777777" w:rsidR="00AC5C81" w:rsidRPr="007B4C6A" w:rsidRDefault="00AC5C81" w:rsidP="00AC5C81">
      <w:pPr>
        <w:pStyle w:val="ListParagraph"/>
        <w:ind w:left="7938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57ECB" wp14:editId="501E072A">
                <wp:simplePos x="0" y="0"/>
                <wp:positionH relativeFrom="column">
                  <wp:posOffset>561975</wp:posOffset>
                </wp:positionH>
                <wp:positionV relativeFrom="paragraph">
                  <wp:posOffset>50165</wp:posOffset>
                </wp:positionV>
                <wp:extent cx="285750" cy="3048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52546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57ECB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left:0;text-align:left;margin-left:44.25pt;margin-top:3.95pt;width:22.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" fillcolor="window" stroked="f" strokeweight=".5pt">
                <v:textbox>
                  <w:txbxContent>
                    <w:p w14:paraId="0E552546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5B2CC" wp14:editId="14A8FC1A">
                <wp:simplePos x="0" y="0"/>
                <wp:positionH relativeFrom="column">
                  <wp:posOffset>3200400</wp:posOffset>
                </wp:positionH>
                <wp:positionV relativeFrom="paragraph">
                  <wp:posOffset>230505</wp:posOffset>
                </wp:positionV>
                <wp:extent cx="285750" cy="3048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3A3ED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8312BD">
                              <w:rPr>
                                <w:b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5B2CC" id="Text Box 67" o:spid="_x0000_s1027" type="#_x0000_t202" style="position:absolute;left:0;text-align:left;margin-left:252pt;margin-top:18.15pt;width:22.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" fillcolor="white [3201]" stroked="f" strokeweight=".5pt">
                <v:textbox>
                  <w:txbxContent>
                    <w:p w14:paraId="7383A3ED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 w:rsidRPr="008312BD">
                        <w:rPr>
                          <w:b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C2991" wp14:editId="66337B63">
                <wp:simplePos x="0" y="0"/>
                <wp:positionH relativeFrom="column">
                  <wp:posOffset>3762375</wp:posOffset>
                </wp:positionH>
                <wp:positionV relativeFrom="paragraph">
                  <wp:posOffset>221615</wp:posOffset>
                </wp:positionV>
                <wp:extent cx="285750" cy="3048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4AF77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2991" id="Text Box 70" o:spid="_x0000_s1028" type="#_x0000_t202" style="position:absolute;left:0;text-align:left;margin-left:296.25pt;margin-top:17.45pt;width:22.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" fillcolor="window" stroked="f" strokeweight=".5pt">
                <v:textbox>
                  <w:txbxContent>
                    <w:p w14:paraId="1C34AF77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116B64" wp14:editId="1751C0C9">
                <wp:simplePos x="0" y="0"/>
                <wp:positionH relativeFrom="column">
                  <wp:posOffset>2486025</wp:posOffset>
                </wp:positionH>
                <wp:positionV relativeFrom="paragraph">
                  <wp:posOffset>245110</wp:posOffset>
                </wp:positionV>
                <wp:extent cx="285750" cy="3048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C1F28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16B64" id="Text Box 69" o:spid="_x0000_s1029" type="#_x0000_t202" style="position:absolute;left:0;text-align:left;margin-left:195.75pt;margin-top:19.3pt;width:22.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" fillcolor="window" stroked="f" strokeweight=".5pt">
                <v:textbox>
                  <w:txbxContent>
                    <w:p w14:paraId="2C3C1F28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D9040" wp14:editId="3E73A7B0">
                <wp:simplePos x="0" y="0"/>
                <wp:positionH relativeFrom="column">
                  <wp:posOffset>1914524</wp:posOffset>
                </wp:positionH>
                <wp:positionV relativeFrom="paragraph">
                  <wp:posOffset>259080</wp:posOffset>
                </wp:positionV>
                <wp:extent cx="333375" cy="304800"/>
                <wp:effectExtent l="0" t="0" r="952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3FA7B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D9040" id="Text Box 68" o:spid="_x0000_s1030" type="#_x0000_t202" style="position:absolute;left:0;text-align:left;margin-left:150.75pt;margin-top:20.4pt;width:26.25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" fillcolor="window" stroked="f" strokeweight=".5pt">
                <v:textbox>
                  <w:txbxContent>
                    <w:p w14:paraId="1983FA7B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4ECDE" wp14:editId="502FE9FF">
                <wp:simplePos x="0" y="0"/>
                <wp:positionH relativeFrom="column">
                  <wp:posOffset>4295775</wp:posOffset>
                </wp:positionH>
                <wp:positionV relativeFrom="paragraph">
                  <wp:posOffset>259080</wp:posOffset>
                </wp:positionV>
                <wp:extent cx="34290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CF5F4" w14:textId="77777777" w:rsidR="00AC5C81" w:rsidRPr="008312BD" w:rsidRDefault="00AC5C81" w:rsidP="00AC5C8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4ECDE" id="Text Box 71" o:spid="_x0000_s1031" type="#_x0000_t202" style="position:absolute;left:0;text-align:left;margin-left:338.25pt;margin-top:20.4pt;width:27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" fillcolor="window" stroked="f" strokeweight=".5pt">
                <v:textbox>
                  <w:txbxContent>
                    <w:p w14:paraId="772CF5F4" w14:textId="77777777" w:rsidR="00AC5C81" w:rsidRPr="008312BD" w:rsidRDefault="00AC5C81" w:rsidP="00AC5C8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30C476" wp14:editId="3EEDC121">
                <wp:simplePos x="0" y="0"/>
                <wp:positionH relativeFrom="column">
                  <wp:posOffset>4438650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4FD55" id="Straight Connector 6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7.7pt" to="349.5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6D5CC" wp14:editId="0114BF8A">
                <wp:simplePos x="0" y="0"/>
                <wp:positionH relativeFrom="column">
                  <wp:posOffset>2076450</wp:posOffset>
                </wp:positionH>
                <wp:positionV relativeFrom="paragraph">
                  <wp:posOffset>78105</wp:posOffset>
                </wp:positionV>
                <wp:extent cx="0" cy="123825"/>
                <wp:effectExtent l="0" t="0" r="38100" b="2857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6E0DB" id="Straight Connector 6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6.15pt" to="163.5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4CF1A" wp14:editId="1789D43E">
                <wp:simplePos x="0" y="0"/>
                <wp:positionH relativeFrom="column">
                  <wp:posOffset>3895725</wp:posOffset>
                </wp:positionH>
                <wp:positionV relativeFrom="paragraph">
                  <wp:posOffset>92710</wp:posOffset>
                </wp:positionV>
                <wp:extent cx="0" cy="123825"/>
                <wp:effectExtent l="0" t="0" r="38100" b="2857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DF997" id="Straight Connector 6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7.3pt" to="306.75pt,1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00B8E" wp14:editId="1FE80B2F">
                <wp:simplePos x="0" y="0"/>
                <wp:positionH relativeFrom="column">
                  <wp:posOffset>2628900</wp:posOffset>
                </wp:positionH>
                <wp:positionV relativeFrom="paragraph">
                  <wp:posOffset>97790</wp:posOffset>
                </wp:positionV>
                <wp:extent cx="0" cy="123825"/>
                <wp:effectExtent l="0" t="0" r="3810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046B6" id="Straight Connector 6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7.7pt" to="207pt,1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" strokecolor="windowText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1DBEF" wp14:editId="765F3773">
                <wp:simplePos x="0" y="0"/>
                <wp:positionH relativeFrom="column">
                  <wp:posOffset>3324225</wp:posOffset>
                </wp:positionH>
                <wp:positionV relativeFrom="paragraph">
                  <wp:posOffset>116205</wp:posOffset>
                </wp:positionV>
                <wp:extent cx="0" cy="123825"/>
                <wp:effectExtent l="0" t="0" r="38100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5CED3" id="Straight Connector 6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75pt,9.15pt" to="261.75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" strokecolor="black [3213]" strokeweight="1.2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F343F" wp14:editId="36E421B0">
                <wp:simplePos x="0" y="0"/>
                <wp:positionH relativeFrom="column">
                  <wp:posOffset>800101</wp:posOffset>
                </wp:positionH>
                <wp:positionV relativeFrom="paragraph">
                  <wp:posOffset>144780</wp:posOffset>
                </wp:positionV>
                <wp:extent cx="5067300" cy="28575"/>
                <wp:effectExtent l="0" t="0" r="19050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3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9E5B6" id="Straight Connector 6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1.4pt" to="462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" strokecolor="black [3213]" strokeweight=".5pt">
                <v:stroke joinstyle="miter"/>
              </v:line>
            </w:pict>
          </mc:Fallback>
        </mc:AlternateContent>
      </w:r>
    </w:p>
    <w:p w14:paraId="70FB631D" w14:textId="77777777" w:rsidR="00AC5C81" w:rsidRPr="007B4C6A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716389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67B8846" w14:textId="3358320A" w:rsidR="00AC5C81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Draw the symbol for a conve</w:t>
      </w:r>
      <w:r>
        <w:rPr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 lens at the point labelled </w:t>
      </w:r>
      <w:r w:rsidRPr="004A45A4">
        <w:rPr>
          <w:b/>
          <w:color w:val="000000" w:themeColor="text1"/>
          <w:sz w:val="24"/>
          <w:szCs w:val="24"/>
        </w:rPr>
        <w:t>X</w:t>
      </w:r>
      <w:r w:rsidRPr="004A45A4">
        <w:rPr>
          <w:color w:val="000000" w:themeColor="text1"/>
          <w:sz w:val="24"/>
          <w:szCs w:val="24"/>
        </w:rPr>
        <w:t xml:space="preserve">.  </w:t>
      </w:r>
      <w:r>
        <w:rPr>
          <w:color w:val="000000" w:themeColor="text1"/>
          <w:sz w:val="24"/>
          <w:szCs w:val="24"/>
        </w:rPr>
        <w:t>(1)</w:t>
      </w:r>
    </w:p>
    <w:p w14:paraId="5C27CFD4" w14:textId="77777777" w:rsidR="00AC5C81" w:rsidRPr="004A45A4" w:rsidRDefault="00AC5C81" w:rsidP="00AC5C81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498414E3" w14:textId="771A1A39" w:rsidR="00AC5C81" w:rsidRDefault="00AC5C81" w:rsidP="00F922A2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 xml:space="preserve">What is the correct name for line </w:t>
      </w:r>
      <w:r w:rsidRPr="00332E69">
        <w:rPr>
          <w:b/>
          <w:color w:val="000000" w:themeColor="text1"/>
          <w:sz w:val="24"/>
          <w:szCs w:val="24"/>
        </w:rPr>
        <w:t>Y</w:t>
      </w:r>
      <w:r w:rsidRPr="00332E69">
        <w:rPr>
          <w:color w:val="000000" w:themeColor="text1"/>
          <w:sz w:val="24"/>
          <w:szCs w:val="24"/>
        </w:rPr>
        <w:t xml:space="preserve">?  (1)     </w:t>
      </w:r>
    </w:p>
    <w:p w14:paraId="4F04D84C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3F6CE11C" w14:textId="52B9D611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6BBE552" w14:textId="3E563420" w:rsidR="00AC5C81" w:rsidRDefault="00AC5C81" w:rsidP="0041400D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 xml:space="preserve">What is the correct name for the distance from point </w:t>
      </w:r>
      <w:r w:rsidRPr="00332E69">
        <w:rPr>
          <w:b/>
          <w:color w:val="000000" w:themeColor="text1"/>
          <w:sz w:val="24"/>
          <w:szCs w:val="24"/>
        </w:rPr>
        <w:t>X</w:t>
      </w:r>
      <w:r w:rsidRPr="00332E69">
        <w:rPr>
          <w:color w:val="000000" w:themeColor="text1"/>
          <w:sz w:val="24"/>
          <w:szCs w:val="24"/>
        </w:rPr>
        <w:t xml:space="preserve"> to point </w:t>
      </w:r>
      <w:r w:rsidRPr="00332E69">
        <w:rPr>
          <w:b/>
          <w:color w:val="000000" w:themeColor="text1"/>
          <w:sz w:val="24"/>
          <w:szCs w:val="24"/>
        </w:rPr>
        <w:t>F</w:t>
      </w:r>
      <w:r w:rsidRPr="00332E69">
        <w:rPr>
          <w:color w:val="000000" w:themeColor="text1"/>
          <w:sz w:val="24"/>
          <w:szCs w:val="24"/>
        </w:rPr>
        <w:t xml:space="preserve">? (1) </w:t>
      </w:r>
    </w:p>
    <w:p w14:paraId="31444479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303A801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F1B7041" w14:textId="5E51043B" w:rsidR="00332E69" w:rsidRDefault="00AC5C81" w:rsidP="00332E69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4A45A4">
        <w:rPr>
          <w:color w:val="000000" w:themeColor="text1"/>
          <w:sz w:val="24"/>
          <w:szCs w:val="24"/>
        </w:rPr>
        <w:t>One ray has been partly drawn. Complete the path of this ray.  Put an arrow on this ray</w:t>
      </w:r>
      <w:r>
        <w:rPr>
          <w:color w:val="000000" w:themeColor="text1"/>
          <w:sz w:val="24"/>
          <w:szCs w:val="24"/>
        </w:rPr>
        <w:t xml:space="preserve"> (1)</w:t>
      </w:r>
    </w:p>
    <w:p w14:paraId="651C2B6A" w14:textId="77777777" w:rsidR="007820EF" w:rsidRDefault="007820EF" w:rsidP="007820EF">
      <w:pPr>
        <w:pStyle w:val="ListParagraph"/>
        <w:spacing w:after="200" w:line="276" w:lineRule="auto"/>
        <w:ind w:left="1080"/>
        <w:rPr>
          <w:color w:val="000000" w:themeColor="text1"/>
          <w:sz w:val="24"/>
          <w:szCs w:val="24"/>
        </w:rPr>
      </w:pPr>
    </w:p>
    <w:p w14:paraId="130FF398" w14:textId="04BA7580" w:rsidR="00AC5C81" w:rsidRDefault="00AC5C81" w:rsidP="00332E69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 w:rsidRPr="00332E69">
        <w:rPr>
          <w:color w:val="000000" w:themeColor="text1"/>
          <w:sz w:val="24"/>
          <w:szCs w:val="24"/>
        </w:rPr>
        <w:t>Draw a second ray on the diagram to show how the image position can be found. (1)</w:t>
      </w:r>
    </w:p>
    <w:p w14:paraId="003A69E0" w14:textId="77777777" w:rsidR="007820EF" w:rsidRPr="00332E69" w:rsidRDefault="007820EF" w:rsidP="007820EF">
      <w:pPr>
        <w:pStyle w:val="ListParagraph"/>
        <w:spacing w:after="200" w:line="276" w:lineRule="auto"/>
        <w:ind w:left="1080"/>
        <w:rPr>
          <w:color w:val="000000" w:themeColor="text1"/>
          <w:sz w:val="24"/>
          <w:szCs w:val="24"/>
        </w:rPr>
      </w:pPr>
    </w:p>
    <w:p w14:paraId="6600CE5B" w14:textId="77777777" w:rsidR="00AC5C81" w:rsidRDefault="00AC5C81" w:rsidP="00AC5C81">
      <w:pPr>
        <w:pStyle w:val="ListParagraph"/>
        <w:numPr>
          <w:ilvl w:val="1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Describe the image produced by this lens. (2)</w:t>
      </w:r>
    </w:p>
    <w:p w14:paraId="5A23A8AB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50A937F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1C92DC7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69B0659" w14:textId="2D1990D9" w:rsidR="00AC5C81" w:rsidRPr="006C55C3" w:rsidRDefault="00AC5C81" w:rsidP="00AC5C81">
      <w:pPr>
        <w:pStyle w:val="ListParagraph"/>
        <w:numPr>
          <w:ilvl w:val="0"/>
          <w:numId w:val="41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Below are two types of lens. Name each type of lens and complete the three light rays passing through each lens. </w:t>
      </w:r>
      <w:r w:rsidRPr="00D838F0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A96B0A">
        <w:rPr>
          <w:sz w:val="24"/>
          <w:szCs w:val="24"/>
        </w:rPr>
        <w:t>(4)</w:t>
      </w:r>
    </w:p>
    <w:p w14:paraId="544F3C6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A92F1F4" wp14:editId="6258E87E">
                <wp:simplePos x="0" y="0"/>
                <wp:positionH relativeFrom="column">
                  <wp:posOffset>1592624</wp:posOffset>
                </wp:positionH>
                <wp:positionV relativeFrom="paragraph">
                  <wp:posOffset>128905</wp:posOffset>
                </wp:positionV>
                <wp:extent cx="314325" cy="1116330"/>
                <wp:effectExtent l="0" t="0" r="9525" b="2667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1116330"/>
                          <a:chOff x="0" y="0"/>
                          <a:chExt cx="273050" cy="768350"/>
                        </a:xfrm>
                      </wpg:grpSpPr>
                      <wps:wsp>
                        <wps:cNvPr id="77" name="Arc 77"/>
                        <wps:cNvSpPr/>
                        <wps:spPr>
                          <a:xfrm>
                            <a:off x="0" y="0"/>
                            <a:ext cx="266700" cy="768350"/>
                          </a:xfrm>
                          <a:prstGeom prst="arc">
                            <a:avLst>
                              <a:gd name="adj1" fmla="val 16200000"/>
                              <a:gd name="adj2" fmla="val 520634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Arc 78"/>
                        <wps:cNvSpPr/>
                        <wps:spPr>
                          <a:xfrm flipH="1">
                            <a:off x="38100" y="0"/>
                            <a:ext cx="234950" cy="768350"/>
                          </a:xfrm>
                          <a:prstGeom prst="arc">
                            <a:avLst>
                              <a:gd name="adj1" fmla="val 16200000"/>
                              <a:gd name="adj2" fmla="val 538014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98C90A" id="Group 76" o:spid="_x0000_s1026" style="position:absolute;margin-left:125.4pt;margin-top:10.15pt;width:24.75pt;height:87.9pt;z-index:251674624;mso-width-relative:margin;mso-height-relative:margin" coordsize="2730,7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">
                <v:shape id="Arc 77" o:spid="_x0000_s1027" style="position:absolute;width:2667;height:7683;visibility:visible;mso-wrap-style:square;v-text-anchor:middle" coordsize="26670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" path="m133350,nsc206488,,265978,169720,266694,380418v644,189809,-46925,352521,-111960,382960l133350,384175,133350,xem133350,nfc206488,,265978,169720,266694,380418v644,189809,-46925,352521,-111960,382960e" filled="f" strokecolor="black [3213]" strokeweight=".5pt">
                  <v:stroke joinstyle="miter"/>
                  <v:path arrowok="t" o:connecttype="custom" o:connectlocs="133350,0;266694,380418;154734,763378" o:connectangles="0,0,0"/>
                </v:shape>
                <v:shape id="Arc 78" o:spid="_x0000_s1028" style="position:absolute;left:381;width:2349;height:7683;flip:x;visibility:visible;mso-wrap-style:square;v-text-anchor:middle" coordsize="234950,768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" path="m117475,nsc182314,,234893,171794,234950,383836v57,209479,-51213,380491,-115257,384446c118954,640246,118214,512211,117475,384175l117475,xem117475,nfc182314,,234893,171794,234950,383836v57,209479,-51213,380491,-115257,384446e" filled="f" strokecolor="black [3213]" strokeweight=".5pt">
                  <v:stroke joinstyle="miter"/>
                  <v:path arrowok="t" o:connecttype="custom" o:connectlocs="117475,0;234950,383836;119693,768282" o:connectangles="0,0,0"/>
                </v:shape>
              </v:group>
            </w:pict>
          </mc:Fallback>
        </mc:AlternateContent>
      </w:r>
    </w:p>
    <w:p w14:paraId="7ECC29FB" w14:textId="48D6B112" w:rsidR="00AC5C81" w:rsidRPr="00332E69" w:rsidRDefault="00AC5C81" w:rsidP="00332E69">
      <w:pPr>
        <w:spacing w:after="0" w:line="240" w:lineRule="auto"/>
        <w:ind w:left="3970"/>
        <w:rPr>
          <w:b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048072" wp14:editId="09C5DAB0">
                <wp:simplePos x="0" y="0"/>
                <wp:positionH relativeFrom="column">
                  <wp:posOffset>3762375</wp:posOffset>
                </wp:positionH>
                <wp:positionV relativeFrom="paragraph">
                  <wp:posOffset>86360</wp:posOffset>
                </wp:positionV>
                <wp:extent cx="447675" cy="0"/>
                <wp:effectExtent l="0" t="76200" r="9525" b="9525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8E755" id="Straight Arrow Connector 95" o:spid="_x0000_s1026" type="#_x0000_t32" style="position:absolute;margin-left:296.25pt;margin-top:6.8pt;width:35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Wgk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2D20AA" wp14:editId="7E4AE43C">
                <wp:simplePos x="0" y="0"/>
                <wp:positionH relativeFrom="column">
                  <wp:posOffset>723900</wp:posOffset>
                </wp:positionH>
                <wp:positionV relativeFrom="paragraph">
                  <wp:posOffset>83185</wp:posOffset>
                </wp:positionV>
                <wp:extent cx="447675" cy="0"/>
                <wp:effectExtent l="0" t="76200" r="9525" b="9525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1B36D" id="Straight Arrow Connector 92" o:spid="_x0000_s1026" type="#_x0000_t32" style="position:absolute;margin-left:57pt;margin-top:6.55pt;width:35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2C0C5" wp14:editId="4249F97E">
                <wp:simplePos x="0" y="0"/>
                <wp:positionH relativeFrom="column">
                  <wp:posOffset>3645535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FFE89" id="Straight Connector 8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05pt,7.3pt" to="368.8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AF52BE5" wp14:editId="1AA1B0DB">
                <wp:simplePos x="0" y="0"/>
                <wp:positionH relativeFrom="column">
                  <wp:posOffset>4648200</wp:posOffset>
                </wp:positionH>
                <wp:positionV relativeFrom="paragraph">
                  <wp:posOffset>6985</wp:posOffset>
                </wp:positionV>
                <wp:extent cx="371475" cy="1030605"/>
                <wp:effectExtent l="0" t="0" r="9525" b="17145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030605"/>
                          <a:chOff x="0" y="0"/>
                          <a:chExt cx="500380" cy="1555750"/>
                        </a:xfrm>
                      </wpg:grpSpPr>
                      <wps:wsp>
                        <wps:cNvPr id="80" name="Straight Connector 80"/>
                        <wps:cNvCnPr/>
                        <wps:spPr>
                          <a:xfrm flipH="1">
                            <a:off x="12700" y="0"/>
                            <a:ext cx="487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Freeform 22"/>
                        <wps:cNvSpPr/>
                        <wps:spPr>
                          <a:xfrm>
                            <a:off x="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Straight Connector 82"/>
                        <wps:cNvCnPr/>
                        <wps:spPr>
                          <a:xfrm flipH="1">
                            <a:off x="0" y="1555750"/>
                            <a:ext cx="4879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Freeform 24"/>
                        <wps:cNvSpPr/>
                        <wps:spPr>
                          <a:xfrm flipH="1">
                            <a:off x="336550" y="0"/>
                            <a:ext cx="160655" cy="1549400"/>
                          </a:xfrm>
                          <a:custGeom>
                            <a:avLst/>
                            <a:gdLst>
                              <a:gd name="connsiteX0" fmla="*/ 0 w 129708"/>
                              <a:gd name="connsiteY0" fmla="*/ 0 h 822620"/>
                              <a:gd name="connsiteX1" fmla="*/ 129171 w 129708"/>
                              <a:gd name="connsiteY1" fmla="*/ 394314 h 822620"/>
                              <a:gd name="connsiteX2" fmla="*/ 37391 w 129708"/>
                              <a:gd name="connsiteY2" fmla="*/ 822620 h 822620"/>
                              <a:gd name="connsiteX0" fmla="*/ 0 w 106789"/>
                              <a:gd name="connsiteY0" fmla="*/ 0 h 822620"/>
                              <a:gd name="connsiteX1" fmla="*/ 105869 w 106789"/>
                              <a:gd name="connsiteY1" fmla="*/ 367110 h 822620"/>
                              <a:gd name="connsiteX2" fmla="*/ 37391 w 106789"/>
                              <a:gd name="connsiteY2" fmla="*/ 822620 h 822620"/>
                              <a:gd name="connsiteX0" fmla="*/ 9296 w 115203"/>
                              <a:gd name="connsiteY0" fmla="*/ 0 h 829421"/>
                              <a:gd name="connsiteX1" fmla="*/ 115165 w 115203"/>
                              <a:gd name="connsiteY1" fmla="*/ 367110 h 829421"/>
                              <a:gd name="connsiteX2" fmla="*/ 0 w 115203"/>
                              <a:gd name="connsiteY2" fmla="*/ 829421 h 829421"/>
                              <a:gd name="connsiteX0" fmla="*/ 0 w 122341"/>
                              <a:gd name="connsiteY0" fmla="*/ 0 h 829421"/>
                              <a:gd name="connsiteX1" fmla="*/ 122327 w 122341"/>
                              <a:gd name="connsiteY1" fmla="*/ 367110 h 829421"/>
                              <a:gd name="connsiteX2" fmla="*/ 7162 w 122341"/>
                              <a:gd name="connsiteY2" fmla="*/ 829421 h 829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22341" h="829421">
                                <a:moveTo>
                                  <a:pt x="0" y="0"/>
                                </a:moveTo>
                                <a:cubicBezTo>
                                  <a:pt x="61469" y="128605"/>
                                  <a:pt x="121133" y="228873"/>
                                  <a:pt x="122327" y="367110"/>
                                </a:cubicBezTo>
                                <a:cubicBezTo>
                                  <a:pt x="123521" y="505347"/>
                                  <a:pt x="56168" y="683819"/>
                                  <a:pt x="7162" y="829421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881D8D" id="Group 79" o:spid="_x0000_s1026" style="position:absolute;margin-left:366pt;margin-top:.55pt;width:29.25pt;height:81.15pt;z-index:251675648;mso-width-relative:margin;mso-height-relative:margin" coordsize="5003,155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">
                <v:line id="Straight Connector 80" o:spid="_x0000_s1027" style="position:absolute;flip:x;visibility:visible;mso-wrap-style:square" from="127,0" to="5003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" strokecolor="black [3213]" strokeweight=".5pt">
                  <v:stroke joinstyle="miter"/>
                </v:line>
                <v:shape id="Freeform 22" o:spid="_x0000_s1028" style="position:absolute;width:1606;height:15494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  <v:line id="Straight Connector 82" o:spid="_x0000_s1029" style="position:absolute;flip:x;visibility:visible;mso-wrap-style:square" from="0,15557" to="4879,15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" strokecolor="black [3213]" strokeweight=".5pt">
                  <v:stroke joinstyle="miter"/>
                </v:line>
                <v:shape id="Freeform 24" o:spid="_x0000_s1030" style="position:absolute;left:3365;width:1607;height:15494;flip:x;visibility:visible;mso-wrap-style:square;v-text-anchor:middle" coordsize="122341,829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" path="m,c61469,128605,121133,228873,122327,367110,123521,505347,56168,683819,7162,829421e" filled="f" strokecolor="black [3213]" strokeweight="1pt">
                  <v:stroke joinstyle="miter"/>
                  <v:path arrowok="t" o:connecttype="custom" o:connectlocs="0,0;160637,685780;9405,1549400" o:connectangles="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0A9208" wp14:editId="589119E4">
                <wp:simplePos x="0" y="0"/>
                <wp:positionH relativeFrom="column">
                  <wp:posOffset>638175</wp:posOffset>
                </wp:positionH>
                <wp:positionV relativeFrom="paragraph">
                  <wp:posOffset>92710</wp:posOffset>
                </wp:positionV>
                <wp:extent cx="1038225" cy="0"/>
                <wp:effectExtent l="0" t="0" r="0" b="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807AD" id="Straight Connector 8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7.3pt" to="132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" strokecolor="black [3213]" strokeweight="1.5pt">
                <v:stroke joinstyle="miter"/>
              </v:line>
            </w:pict>
          </mc:Fallback>
        </mc:AlternateContent>
      </w:r>
      <w:r w:rsidRPr="00332E69">
        <w:rPr>
          <w:sz w:val="24"/>
          <w:szCs w:val="24"/>
        </w:rPr>
        <w:t xml:space="preserve">                                                                                           </w:t>
      </w:r>
    </w:p>
    <w:p w14:paraId="79736CBA" w14:textId="06635740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C1F2729" w14:textId="6F53CA04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EE5AD9" wp14:editId="7C79EA6B">
                <wp:simplePos x="0" y="0"/>
                <wp:positionH relativeFrom="column">
                  <wp:posOffset>3762375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64767" id="Straight Arrow Connector 96" o:spid="_x0000_s1026" type="#_x0000_t32" style="position:absolute;margin-left:296.25pt;margin-top:7.15pt;width:35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0223A6" wp14:editId="3E1E5A37">
                <wp:simplePos x="0" y="0"/>
                <wp:positionH relativeFrom="column">
                  <wp:posOffset>685800</wp:posOffset>
                </wp:positionH>
                <wp:positionV relativeFrom="paragraph">
                  <wp:posOffset>90805</wp:posOffset>
                </wp:positionV>
                <wp:extent cx="447675" cy="0"/>
                <wp:effectExtent l="0" t="76200" r="9525" b="9525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58ABA" id="Straight Arrow Connector 93" o:spid="_x0000_s1026" type="#_x0000_t32" style="position:absolute;margin-left:54pt;margin-top:7.15pt;width:35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7D1B0" wp14:editId="68B42161">
                <wp:simplePos x="0" y="0"/>
                <wp:positionH relativeFrom="column">
                  <wp:posOffset>3736761</wp:posOffset>
                </wp:positionH>
                <wp:positionV relativeFrom="paragraph">
                  <wp:posOffset>101600</wp:posOffset>
                </wp:positionV>
                <wp:extent cx="1038225" cy="0"/>
                <wp:effectExtent l="0" t="0" r="0" b="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6B33A" id="Straight Connector 8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25pt,8pt" to="376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717B46" wp14:editId="599321FE">
                <wp:simplePos x="0" y="0"/>
                <wp:positionH relativeFrom="column">
                  <wp:posOffset>596309</wp:posOffset>
                </wp:positionH>
                <wp:positionV relativeFrom="paragraph">
                  <wp:posOffset>104140</wp:posOffset>
                </wp:positionV>
                <wp:extent cx="1038225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C6EAB" id="Straight Connector 8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5pt,8.2pt" to="128.7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" strokecolor="windowText" strokeweight="1.5pt">
                <v:stroke joinstyle="miter"/>
              </v:line>
            </w:pict>
          </mc:Fallback>
        </mc:AlternateContent>
      </w:r>
    </w:p>
    <w:p w14:paraId="322E3905" w14:textId="1D03928B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24E4896" w14:textId="6C230B85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1D2E0C" wp14:editId="177DE8E0">
                <wp:simplePos x="0" y="0"/>
                <wp:positionH relativeFrom="column">
                  <wp:posOffset>3771900</wp:posOffset>
                </wp:positionH>
                <wp:positionV relativeFrom="paragraph">
                  <wp:posOffset>81280</wp:posOffset>
                </wp:positionV>
                <wp:extent cx="447675" cy="0"/>
                <wp:effectExtent l="0" t="76200" r="9525" b="9525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B3E85" id="Straight Arrow Connector 97" o:spid="_x0000_s1026" type="#_x0000_t32" style="position:absolute;margin-left:297pt;margin-top:6.4pt;width:35.2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&#13;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0C8C29" wp14:editId="0569BE57">
                <wp:simplePos x="0" y="0"/>
                <wp:positionH relativeFrom="column">
                  <wp:posOffset>676275</wp:posOffset>
                </wp:positionH>
                <wp:positionV relativeFrom="paragraph">
                  <wp:posOffset>104775</wp:posOffset>
                </wp:positionV>
                <wp:extent cx="447675" cy="0"/>
                <wp:effectExtent l="0" t="76200" r="9525" b="952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6A456" id="Straight Arrow Connector 94" o:spid="_x0000_s1026" type="#_x0000_t32" style="position:absolute;margin-left:53.25pt;margin-top:8.25pt;width:35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B7C0FC" wp14:editId="587351EC">
                <wp:simplePos x="0" y="0"/>
                <wp:positionH relativeFrom="column">
                  <wp:posOffset>638175</wp:posOffset>
                </wp:positionH>
                <wp:positionV relativeFrom="paragraph">
                  <wp:posOffset>109220</wp:posOffset>
                </wp:positionV>
                <wp:extent cx="1038225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AB99B" id="Straight Connector 8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8.6pt" to="132pt,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" strokecolor="windowText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1AA46C" wp14:editId="2822AD56">
                <wp:simplePos x="0" y="0"/>
                <wp:positionH relativeFrom="column">
                  <wp:posOffset>3667125</wp:posOffset>
                </wp:positionH>
                <wp:positionV relativeFrom="paragraph">
                  <wp:posOffset>85090</wp:posOffset>
                </wp:positionV>
                <wp:extent cx="1038225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B8FF9" id="Straight Connector 8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75pt,6.7pt" to="370.5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" strokecolor="windowText" strokeweight="1.5pt">
                <v:stroke joinstyle="miter"/>
              </v:line>
            </w:pict>
          </mc:Fallback>
        </mc:AlternateContent>
      </w:r>
    </w:p>
    <w:p w14:paraId="00437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72D5A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87AA47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404075B" w14:textId="3CD69561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Type of lens</w:t>
      </w:r>
      <w:r w:rsidR="007820EF">
        <w:rPr>
          <w:sz w:val="24"/>
          <w:szCs w:val="24"/>
        </w:rPr>
        <w:t xml:space="preserve"> ……………………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332E69">
        <w:rPr>
          <w:sz w:val="24"/>
          <w:szCs w:val="24"/>
        </w:rPr>
        <w:t xml:space="preserve">                         </w:t>
      </w:r>
      <w:r>
        <w:rPr>
          <w:sz w:val="24"/>
          <w:szCs w:val="24"/>
        </w:rPr>
        <w:t xml:space="preserve"> Type of lens</w:t>
      </w:r>
      <w:r w:rsidR="007820EF">
        <w:rPr>
          <w:sz w:val="24"/>
          <w:szCs w:val="24"/>
        </w:rPr>
        <w:t xml:space="preserve"> </w:t>
      </w:r>
      <w:r w:rsidR="007820EF">
        <w:rPr>
          <w:sz w:val="24"/>
          <w:szCs w:val="24"/>
        </w:rPr>
        <w:t xml:space="preserve">……………………   </w:t>
      </w:r>
      <w:r w:rsidR="007820EF">
        <w:rPr>
          <w:sz w:val="24"/>
          <w:szCs w:val="24"/>
        </w:rPr>
        <w:tab/>
      </w:r>
      <w:r>
        <w:rPr>
          <w:sz w:val="24"/>
          <w:szCs w:val="24"/>
        </w:rPr>
        <w:t xml:space="preserve">            </w:t>
      </w:r>
    </w:p>
    <w:p w14:paraId="299AE24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9E8E959" w14:textId="065DC3A7" w:rsidR="00AC5C81" w:rsidRDefault="00AC5C81" w:rsidP="00F77DA8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332E69">
        <w:rPr>
          <w:sz w:val="24"/>
          <w:szCs w:val="24"/>
        </w:rPr>
        <w:lastRenderedPageBreak/>
        <w:t xml:space="preserve">A convex lens produces an image 35mm tall when a 5mm tall object is viewed. Calculate the magnification produced by this lens. </w:t>
      </w:r>
      <w:r w:rsidRPr="00332E69">
        <w:rPr>
          <w:b/>
          <w:sz w:val="24"/>
          <w:szCs w:val="24"/>
        </w:rPr>
        <w:t xml:space="preserve">(physics only) </w:t>
      </w:r>
      <w:r w:rsidRPr="00332E69">
        <w:rPr>
          <w:sz w:val="24"/>
          <w:szCs w:val="24"/>
        </w:rPr>
        <w:t>(2)</w:t>
      </w:r>
    </w:p>
    <w:p w14:paraId="56279E1B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17A052DD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7C979FA7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FD4D2C9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335AB5E0" w14:textId="4CDD1F94" w:rsidR="00AC5C81" w:rsidRDefault="00AC5C81" w:rsidP="007820EF">
      <w:pPr>
        <w:spacing w:after="0" w:line="240" w:lineRule="auto"/>
        <w:rPr>
          <w:sz w:val="24"/>
          <w:szCs w:val="24"/>
        </w:rPr>
      </w:pPr>
    </w:p>
    <w:p w14:paraId="3A002D90" w14:textId="77777777" w:rsidR="00AC5C81" w:rsidRPr="00080F69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9984" behindDoc="0" locked="0" layoutInCell="1" allowOverlap="1" wp14:anchorId="55607782" wp14:editId="70D5AA10">
            <wp:simplePos x="0" y="0"/>
            <wp:positionH relativeFrom="column">
              <wp:posOffset>3476624</wp:posOffset>
            </wp:positionH>
            <wp:positionV relativeFrom="paragraph">
              <wp:posOffset>587375</wp:posOffset>
            </wp:positionV>
            <wp:extent cx="2075815" cy="1047750"/>
            <wp:effectExtent l="0" t="0" r="635" b="0"/>
            <wp:wrapNone/>
            <wp:docPr id="99" name="Picture 99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6" b="51456"/>
                    <a:stretch/>
                  </pic:blipFill>
                  <pic:spPr bwMode="auto">
                    <a:xfrm>
                      <a:off x="0" y="0"/>
                      <a:ext cx="207581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hAnsi="Georgia"/>
          <w:noProof/>
          <w:color w:val="363636"/>
          <w:sz w:val="18"/>
          <w:szCs w:val="18"/>
          <w:lang w:eastAsia="en-GB"/>
        </w:rPr>
        <w:drawing>
          <wp:anchor distT="0" distB="0" distL="114300" distR="114300" simplePos="0" relativeHeight="251688960" behindDoc="0" locked="0" layoutInCell="1" allowOverlap="1" wp14:anchorId="4FEA20F9" wp14:editId="63FFBF5B">
            <wp:simplePos x="0" y="0"/>
            <wp:positionH relativeFrom="column">
              <wp:posOffset>428624</wp:posOffset>
            </wp:positionH>
            <wp:positionV relativeFrom="paragraph">
              <wp:posOffset>539750</wp:posOffset>
            </wp:positionV>
            <wp:extent cx="2105025" cy="1091565"/>
            <wp:effectExtent l="0" t="0" r="9525" b="0"/>
            <wp:wrapNone/>
            <wp:docPr id="98" name="Picture 98" descr="http://media.americanlaboratory.com/m/20/article/190743-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edia.americanlaboratory.com/m/20/article/190743-fi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6" t="49426"/>
                    <a:stretch/>
                  </pic:blipFill>
                  <pic:spPr bwMode="auto">
                    <a:xfrm>
                      <a:off x="0" y="0"/>
                      <a:ext cx="21050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The diagrams show light rays being reflected off two types of surface. </w:t>
      </w:r>
      <w:bookmarkStart w:id="0" w:name="_Hlk490415579"/>
      <w:r w:rsidRPr="00080F69">
        <w:rPr>
          <w:b/>
          <w:sz w:val="24"/>
          <w:szCs w:val="24"/>
        </w:rPr>
        <w:t>(physics only)</w:t>
      </w:r>
      <w:r w:rsidRPr="00080F69">
        <w:rPr>
          <w:rFonts w:ascii="Georgia" w:hAnsi="Georgia"/>
          <w:noProof/>
          <w:color w:val="363636"/>
          <w:sz w:val="18"/>
          <w:szCs w:val="18"/>
          <w:lang w:val="en"/>
        </w:rPr>
        <w:t xml:space="preserve"> </w:t>
      </w:r>
      <w:bookmarkEnd w:id="0"/>
    </w:p>
    <w:p w14:paraId="33E0C9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198511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6BB45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DF1AD3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8FFC3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CEA29" wp14:editId="38901A82">
                <wp:simplePos x="0" y="0"/>
                <wp:positionH relativeFrom="column">
                  <wp:posOffset>3400425</wp:posOffset>
                </wp:positionH>
                <wp:positionV relativeFrom="paragraph">
                  <wp:posOffset>10160</wp:posOffset>
                </wp:positionV>
                <wp:extent cx="257175" cy="342900"/>
                <wp:effectExtent l="0" t="0" r="9525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4977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CEA29" id="Text Box 103" o:spid="_x0000_s1032" type="#_x0000_t202" style="position:absolute;margin-left:267.75pt;margin-top:.8pt;width:20.25pt;height:2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" fillcolor="white [3201]" stroked="f" strokeweight=".5pt">
                <v:textbox>
                  <w:txbxContent>
                    <w:p w14:paraId="12E4977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55D17C" wp14:editId="765236DE">
                <wp:simplePos x="0" y="0"/>
                <wp:positionH relativeFrom="column">
                  <wp:posOffset>333375</wp:posOffset>
                </wp:positionH>
                <wp:positionV relativeFrom="paragraph">
                  <wp:posOffset>48260</wp:posOffset>
                </wp:positionV>
                <wp:extent cx="238125" cy="266700"/>
                <wp:effectExtent l="0" t="0" r="9525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937397" w14:textId="77777777" w:rsidR="00AC5C81" w:rsidRPr="00080F69" w:rsidRDefault="00AC5C81" w:rsidP="00AC5C81">
                            <w:pPr>
                              <w:rPr>
                                <w:b/>
                              </w:rPr>
                            </w:pPr>
                            <w:r w:rsidRPr="00080F69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5D17C" id="Text Box 100" o:spid="_x0000_s1033" type="#_x0000_t202" style="position:absolute;margin-left:26.25pt;margin-top:3.8pt;width:18.75pt;height:2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" fillcolor="white [3201]" stroked="f" strokeweight=".5pt">
                <v:textbox>
                  <w:txbxContent>
                    <w:p w14:paraId="66937397" w14:textId="77777777" w:rsidR="00AC5C81" w:rsidRPr="00080F69" w:rsidRDefault="00AC5C81" w:rsidP="00AC5C81">
                      <w:pPr>
                        <w:rPr>
                          <w:b/>
                        </w:rPr>
                      </w:pPr>
                      <w:r w:rsidRPr="00080F69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6DCC8C65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32EF8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C1C238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E8BB3D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07EB84B" w14:textId="2FFB029C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type of reflection is shown at A and at B? (2)</w:t>
      </w:r>
    </w:p>
    <w:p w14:paraId="4B9FE586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4E7E59FD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04F1813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870B47E" w14:textId="23AA8499" w:rsidR="00AC5C81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B561826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0E954A8" w14:textId="72F3D1CD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surface is likely to be a smooth piece of white paper? (1)   </w:t>
      </w:r>
    </w:p>
    <w:p w14:paraId="0EC4A24E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01DBD152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8F9D6B5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3AEC621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58360DA" w14:textId="77777777" w:rsidR="007820EF" w:rsidRDefault="007820EF" w:rsidP="007820E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62616541" w14:textId="2893557E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37437D5E" w14:textId="332D5AA3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6DFAF0BC" w14:textId="4EF24E1D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0AB8514" w14:textId="0F1D223E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6BB74D0F" w14:textId="72141C8D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089840D7" w14:textId="53FC3612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0DB332B3" w14:textId="2EACAE8E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31B159E6" w14:textId="7BD29E00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5A0450D9" w14:textId="729E6F91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32B0C9B" w14:textId="658F64C2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9194722" w14:textId="77777777" w:rsidR="007820EF" w:rsidRPr="00D5677A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D765F9B" w14:textId="77777777" w:rsidR="00AC5C81" w:rsidRDefault="00AC5C81" w:rsidP="00AC5C81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White light is shining on a green leaf and on a bottle of red juice.</w:t>
      </w:r>
    </w:p>
    <w:p w14:paraId="513E93D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68BAE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6128" behindDoc="0" locked="0" layoutInCell="1" allowOverlap="1" wp14:anchorId="4B0FE506" wp14:editId="3BD1F31E">
            <wp:simplePos x="0" y="0"/>
            <wp:positionH relativeFrom="margin">
              <wp:posOffset>3826510</wp:posOffset>
            </wp:positionH>
            <wp:positionV relativeFrom="paragraph">
              <wp:posOffset>123825</wp:posOffset>
            </wp:positionV>
            <wp:extent cx="676275" cy="1289685"/>
            <wp:effectExtent l="0" t="0" r="0" b="5715"/>
            <wp:wrapNone/>
            <wp:docPr id="90" name="Picture 90" descr="Image result for bottle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 result for bottle in black and whi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689ADF" wp14:editId="480A0FBD">
                <wp:simplePos x="0" y="0"/>
                <wp:positionH relativeFrom="column">
                  <wp:posOffset>514350</wp:posOffset>
                </wp:positionH>
                <wp:positionV relativeFrom="paragraph">
                  <wp:posOffset>86995</wp:posOffset>
                </wp:positionV>
                <wp:extent cx="847725" cy="266700"/>
                <wp:effectExtent l="0" t="0" r="9525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64D02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89ADF" id="Text Box 106" o:spid="_x0000_s1034" type="#_x0000_t202" style="position:absolute;left:0;text-align:left;margin-left:40.5pt;margin-top:6.85pt;width:66.7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" fillcolor="window" stroked="f" strokeweight=".5pt">
                <v:textbox>
                  <w:txbxContent>
                    <w:p w14:paraId="41C64D02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64D0148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0A9E60" wp14:editId="436AB380">
                <wp:simplePos x="0" y="0"/>
                <wp:positionH relativeFrom="column">
                  <wp:posOffset>2038350</wp:posOffset>
                </wp:positionH>
                <wp:positionV relativeFrom="paragraph">
                  <wp:posOffset>6350</wp:posOffset>
                </wp:positionV>
                <wp:extent cx="847725" cy="266700"/>
                <wp:effectExtent l="0" t="0" r="952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527CE" w14:textId="77777777" w:rsidR="00AC5C81" w:rsidRDefault="00AC5C81" w:rsidP="00AC5C81">
                            <w:r>
                              <w:t>Green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9E60" id="Text Box 105" o:spid="_x0000_s1035" type="#_x0000_t202" style="position:absolute;left:0;text-align:left;margin-left:160.5pt;margin-top:.5pt;width:66.7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" fillcolor="window" stroked="f" strokeweight=".5pt">
                <v:textbox>
                  <w:txbxContent>
                    <w:p w14:paraId="6F8527CE" w14:textId="77777777" w:rsidR="00AC5C81" w:rsidRDefault="00AC5C81" w:rsidP="00AC5C81">
                      <w:r>
                        <w:t>Green 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1DB0166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74FB2E" wp14:editId="75D51110">
                <wp:simplePos x="0" y="0"/>
                <wp:positionH relativeFrom="column">
                  <wp:posOffset>3048000</wp:posOffset>
                </wp:positionH>
                <wp:positionV relativeFrom="paragraph">
                  <wp:posOffset>131445</wp:posOffset>
                </wp:positionV>
                <wp:extent cx="847725" cy="266700"/>
                <wp:effectExtent l="0" t="0" r="9525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55011F" w14:textId="77777777" w:rsidR="00AC5C81" w:rsidRDefault="00AC5C81" w:rsidP="00AC5C81">
                            <w:r>
                              <w:t>White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4FB2E" id="Text Box 107" o:spid="_x0000_s1036" type="#_x0000_t202" style="position:absolute;left:0;text-align:left;margin-left:240pt;margin-top:10.35pt;width:66.75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" fillcolor="window" stroked="f" strokeweight=".5pt">
                <v:textbox>
                  <w:txbxContent>
                    <w:p w14:paraId="6255011F" w14:textId="77777777" w:rsidR="00AC5C81" w:rsidRDefault="00AC5C81" w:rsidP="00AC5C81">
                      <w:r>
                        <w:t>White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FC8EAC" wp14:editId="38FA19B4">
                <wp:simplePos x="0" y="0"/>
                <wp:positionH relativeFrom="column">
                  <wp:posOffset>937261</wp:posOffset>
                </wp:positionH>
                <wp:positionV relativeFrom="paragraph">
                  <wp:posOffset>83185</wp:posOffset>
                </wp:positionV>
                <wp:extent cx="504825" cy="381000"/>
                <wp:effectExtent l="19050" t="76200" r="0" b="19050"/>
                <wp:wrapNone/>
                <wp:docPr id="59" name="Arrow: Righ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1636"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6CA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9" o:spid="_x0000_s1026" type="#_x0000_t13" style="position:absolute;margin-left:73.8pt;margin-top:6.55pt;width:39.75pt;height:30pt;rotation:2819835fd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" adj="13449" filled="f" strokecolor="black [3213]" strokeweight="1pt"/>
            </w:pict>
          </mc:Fallback>
        </mc:AlternateContent>
      </w:r>
    </w:p>
    <w:p w14:paraId="0758FA7D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 w:rsidRPr="00857368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93056" behindDoc="0" locked="0" layoutInCell="1" allowOverlap="1" wp14:anchorId="6DB8D139" wp14:editId="663F78CE">
            <wp:simplePos x="0" y="0"/>
            <wp:positionH relativeFrom="column">
              <wp:posOffset>1066982</wp:posOffset>
            </wp:positionH>
            <wp:positionV relativeFrom="paragraph">
              <wp:posOffset>124412</wp:posOffset>
            </wp:positionV>
            <wp:extent cx="949937" cy="855697"/>
            <wp:effectExtent l="133350" t="171450" r="79375" b="173355"/>
            <wp:wrapNone/>
            <wp:docPr id="58" name="Picture 58" descr="Image result for 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 result for lea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28055">
                      <a:off x="0" y="0"/>
                      <a:ext cx="954673" cy="85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0A75D7" wp14:editId="28578E60">
                <wp:simplePos x="0" y="0"/>
                <wp:positionH relativeFrom="column">
                  <wp:posOffset>4533265</wp:posOffset>
                </wp:positionH>
                <wp:positionV relativeFrom="paragraph">
                  <wp:posOffset>88265</wp:posOffset>
                </wp:positionV>
                <wp:extent cx="847725" cy="266700"/>
                <wp:effectExtent l="0" t="0" r="9525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D97BD" w14:textId="77777777" w:rsidR="00AC5C81" w:rsidRDefault="00AC5C81" w:rsidP="00AC5C81">
                            <w:r>
                              <w:t>Red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75D7" id="Text Box 104" o:spid="_x0000_s1037" type="#_x0000_t202" style="position:absolute;left:0;text-align:left;margin-left:356.95pt;margin-top:6.95pt;width:66.75pt;height:2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" fillcolor="white [3201]" stroked="f" strokeweight=".5pt">
                <v:textbox>
                  <w:txbxContent>
                    <w:p w14:paraId="3FBD97BD" w14:textId="77777777" w:rsidR="00AC5C81" w:rsidRDefault="00AC5C81" w:rsidP="00AC5C81">
                      <w:r>
                        <w:t>Red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FDC77A" wp14:editId="3FDA5B8D">
                <wp:simplePos x="0" y="0"/>
                <wp:positionH relativeFrom="column">
                  <wp:posOffset>4009390</wp:posOffset>
                </wp:positionH>
                <wp:positionV relativeFrom="paragraph">
                  <wp:posOffset>107315</wp:posOffset>
                </wp:positionV>
                <wp:extent cx="314325" cy="733425"/>
                <wp:effectExtent l="0" t="0" r="28575" b="2857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DAEB80" id="Rectangle 108" o:spid="_x0000_s1026" style="position:absolute;margin-left:315.7pt;margin-top:8.45pt;width:24.75pt;height:57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" fillcolor="#d8d8d8 [2732]" strokecolor="black [3213]" strokeweight="1pt"/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F70DF5" wp14:editId="3EDF52C3">
                <wp:simplePos x="0" y="0"/>
                <wp:positionH relativeFrom="column">
                  <wp:posOffset>1822448</wp:posOffset>
                </wp:positionH>
                <wp:positionV relativeFrom="paragraph">
                  <wp:posOffset>82621</wp:posOffset>
                </wp:positionV>
                <wp:extent cx="590550" cy="77609"/>
                <wp:effectExtent l="0" t="171450" r="0" b="189230"/>
                <wp:wrapNone/>
                <wp:docPr id="60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16392"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1C9F" id="Arrow: Right 60" o:spid="_x0000_s1026" type="#_x0000_t13" style="position:absolute;margin-left:143.5pt;margin-top:6.5pt;width:46.5pt;height:6.1pt;rotation:-2603536fd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" adj="20181" filled="f" strokecolor="black [3213]" strokeweight="1pt"/>
            </w:pict>
          </mc:Fallback>
        </mc:AlternateContent>
      </w:r>
    </w:p>
    <w:p w14:paraId="7B8E4B4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76C5C1" wp14:editId="1F8D3875">
                <wp:simplePos x="0" y="0"/>
                <wp:positionH relativeFrom="margin">
                  <wp:posOffset>3365500</wp:posOffset>
                </wp:positionH>
                <wp:positionV relativeFrom="paragraph">
                  <wp:posOffset>57150</wp:posOffset>
                </wp:positionV>
                <wp:extent cx="504825" cy="381000"/>
                <wp:effectExtent l="0" t="19050" r="47625" b="38100"/>
                <wp:wrapNone/>
                <wp:docPr id="101" name="Arrow: Righ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BD843" id="Arrow: Right 101" o:spid="_x0000_s1026" type="#_x0000_t13" style="position:absolute;margin-left:265pt;margin-top:4.5pt;width:39.75pt;height:30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" adj="13449" filled="f" strokecolor="windowText" strokeweight="1pt">
                <w10:wrap anchorx="margin"/>
              </v:shape>
            </w:pict>
          </mc:Fallback>
        </mc:AlternateContent>
      </w:r>
    </w:p>
    <w:p w14:paraId="1CEBA42A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  <w:r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BBB4F4" wp14:editId="47199CF4">
                <wp:simplePos x="0" y="0"/>
                <wp:positionH relativeFrom="column">
                  <wp:posOffset>4667250</wp:posOffset>
                </wp:positionH>
                <wp:positionV relativeFrom="paragraph">
                  <wp:posOffset>29845</wp:posOffset>
                </wp:positionV>
                <wp:extent cx="590550" cy="77609"/>
                <wp:effectExtent l="0" t="19050" r="38100" b="36830"/>
                <wp:wrapNone/>
                <wp:docPr id="102" name="Arrow: Righ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77609"/>
                        </a:xfrm>
                        <a:prstGeom prst="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779F6" id="Arrow: Right 102" o:spid="_x0000_s1026" type="#_x0000_t13" style="position:absolute;margin-left:367.5pt;margin-top:2.35pt;width:46.5pt;height:6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" adj="20181" filled="f" strokecolor="windowText" strokeweight="1pt"/>
            </w:pict>
          </mc:Fallback>
        </mc:AlternateContent>
      </w:r>
    </w:p>
    <w:p w14:paraId="170594FC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C314417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190DF735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47D15F5B" w14:textId="69CAC954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  <w:r>
        <w:rPr>
          <w:sz w:val="24"/>
          <w:szCs w:val="24"/>
        </w:rPr>
        <w:t>Describe what is happening to the spectrum colours of light in each diagram.</w:t>
      </w:r>
      <w:r w:rsidRPr="003A626E">
        <w:rPr>
          <w:b/>
          <w:sz w:val="24"/>
          <w:szCs w:val="24"/>
        </w:rPr>
        <w:t xml:space="preserve"> </w:t>
      </w: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29653E">
        <w:rPr>
          <w:sz w:val="24"/>
          <w:szCs w:val="24"/>
        </w:rPr>
        <w:t>(4)</w:t>
      </w:r>
    </w:p>
    <w:p w14:paraId="239A7D86" w14:textId="78CE47A1" w:rsidR="007820EF" w:rsidRDefault="007820EF" w:rsidP="00AC5C81">
      <w:pPr>
        <w:spacing w:after="0" w:line="240" w:lineRule="auto"/>
        <w:ind w:left="1080" w:hanging="654"/>
        <w:rPr>
          <w:sz w:val="24"/>
          <w:szCs w:val="24"/>
        </w:rPr>
      </w:pPr>
    </w:p>
    <w:p w14:paraId="195FC4A2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A072DF5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07ABED5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FF7DF60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3341323A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730B86E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C9EF668" w14:textId="77777777" w:rsidR="007820EF" w:rsidRDefault="007820EF" w:rsidP="00AC5C81">
      <w:pPr>
        <w:spacing w:after="0" w:line="240" w:lineRule="auto"/>
        <w:ind w:left="1080" w:hanging="654"/>
        <w:rPr>
          <w:sz w:val="24"/>
          <w:szCs w:val="24"/>
        </w:rPr>
      </w:pPr>
    </w:p>
    <w:p w14:paraId="4643FB41" w14:textId="77777777" w:rsidR="00AC5C81" w:rsidRDefault="00AC5C81" w:rsidP="00AC5C81">
      <w:pPr>
        <w:spacing w:after="0" w:line="240" w:lineRule="auto"/>
        <w:ind w:left="1080" w:hanging="654"/>
        <w:rPr>
          <w:sz w:val="24"/>
          <w:szCs w:val="24"/>
        </w:rPr>
      </w:pPr>
    </w:p>
    <w:p w14:paraId="25CC90BD" w14:textId="41954BCA" w:rsidR="00AC5C81" w:rsidRDefault="00AC5C81" w:rsidP="00332E69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If a blue object in a dark room is illuminated with a red light, what colour will the object appear?</w:t>
      </w:r>
    </w:p>
    <w:p w14:paraId="6144253B" w14:textId="171C00B2" w:rsidR="00AC5C81" w:rsidRDefault="00AC5C81" w:rsidP="00332E69">
      <w:pPr>
        <w:spacing w:after="0" w:line="240" w:lineRule="auto"/>
        <w:ind w:left="360"/>
        <w:rPr>
          <w:sz w:val="24"/>
          <w:szCs w:val="24"/>
        </w:rPr>
      </w:pPr>
      <w:r w:rsidRPr="00080F69">
        <w:rPr>
          <w:b/>
          <w:sz w:val="24"/>
          <w:szCs w:val="24"/>
        </w:rPr>
        <w:t>(physics only)</w:t>
      </w:r>
      <w:r>
        <w:rPr>
          <w:b/>
          <w:sz w:val="24"/>
          <w:szCs w:val="24"/>
        </w:rPr>
        <w:t xml:space="preserve"> </w:t>
      </w:r>
      <w:r w:rsidRPr="00E165F2">
        <w:rPr>
          <w:sz w:val="24"/>
          <w:szCs w:val="24"/>
        </w:rPr>
        <w:t>(1)</w:t>
      </w:r>
    </w:p>
    <w:p w14:paraId="28536D67" w14:textId="77777777" w:rsidR="007820EF" w:rsidRDefault="007820EF" w:rsidP="00332E69">
      <w:pPr>
        <w:spacing w:after="0" w:line="240" w:lineRule="auto"/>
        <w:ind w:left="360"/>
        <w:rPr>
          <w:sz w:val="24"/>
          <w:szCs w:val="24"/>
        </w:rPr>
      </w:pPr>
    </w:p>
    <w:p w14:paraId="01605376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76E8CCA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47BE917" w14:textId="77777777" w:rsidR="009E0097" w:rsidRDefault="009E0097" w:rsidP="00332E69">
      <w:pPr>
        <w:spacing w:after="0" w:line="240" w:lineRule="auto"/>
        <w:ind w:left="360"/>
        <w:rPr>
          <w:b/>
          <w:color w:val="000000" w:themeColor="text1"/>
        </w:rPr>
      </w:pPr>
    </w:p>
    <w:p w14:paraId="12AEC83F" w14:textId="1F322F91" w:rsidR="00AC5C81" w:rsidRPr="009E0097" w:rsidRDefault="00AC5C81" w:rsidP="00AC5C81">
      <w:pPr>
        <w:spacing w:line="360" w:lineRule="auto"/>
        <w:contextualSpacing/>
        <w:rPr>
          <w:b/>
          <w:color w:val="000000" w:themeColor="text1"/>
          <w:sz w:val="24"/>
        </w:rPr>
      </w:pPr>
      <w:r w:rsidRPr="009E0097">
        <w:rPr>
          <w:b/>
          <w:color w:val="000000" w:themeColor="text1"/>
          <w:sz w:val="24"/>
        </w:rPr>
        <w:t>Part 2</w:t>
      </w:r>
    </w:p>
    <w:p w14:paraId="614B7050" w14:textId="77777777" w:rsidR="00AC5C81" w:rsidRPr="00FF6322" w:rsidRDefault="00AC5C81" w:rsidP="00AC5C81">
      <w:pPr>
        <w:pStyle w:val="ListParagraph"/>
        <w:numPr>
          <w:ilvl w:val="0"/>
          <w:numId w:val="44"/>
        </w:numPr>
        <w:spacing w:after="200" w:line="276" w:lineRule="auto"/>
        <w:rPr>
          <w:sz w:val="24"/>
          <w:szCs w:val="24"/>
        </w:rPr>
      </w:pPr>
      <w:r w:rsidRPr="00FF6322">
        <w:rPr>
          <w:sz w:val="24"/>
          <w:szCs w:val="24"/>
        </w:rPr>
        <w:t xml:space="preserve">All electromagnetic waves have features in common.  The table below lists features of waves.  Tick the correct </w:t>
      </w:r>
      <w:r w:rsidRPr="00FF6322">
        <w:rPr>
          <w:b/>
          <w:sz w:val="24"/>
          <w:szCs w:val="24"/>
        </w:rPr>
        <w:t>boxes</w:t>
      </w:r>
      <w:r w:rsidRPr="00FF6322">
        <w:rPr>
          <w:sz w:val="24"/>
          <w:szCs w:val="24"/>
        </w:rPr>
        <w:t xml:space="preserve"> that apply to all electromagnetic waves. </w:t>
      </w:r>
      <w:r>
        <w:rPr>
          <w:sz w:val="24"/>
          <w:szCs w:val="24"/>
        </w:rPr>
        <w:t>(3)</w:t>
      </w:r>
    </w:p>
    <w:tbl>
      <w:tblPr>
        <w:tblStyle w:val="TableGrid"/>
        <w:tblW w:w="0" w:type="auto"/>
        <w:tblInd w:w="1185" w:type="dxa"/>
        <w:tblLook w:val="04A0" w:firstRow="1" w:lastRow="0" w:firstColumn="1" w:lastColumn="0" w:noHBand="0" w:noVBand="1"/>
      </w:tblPr>
      <w:tblGrid>
        <w:gridCol w:w="5331"/>
        <w:gridCol w:w="992"/>
        <w:gridCol w:w="1043"/>
      </w:tblGrid>
      <w:tr w:rsidR="00AC5C81" w:rsidRPr="00FF6322" w14:paraId="12C075C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A45A" w14:textId="77777777" w:rsidR="00AC5C81" w:rsidRPr="00FF6322" w:rsidRDefault="00AC5C81" w:rsidP="00B32CA5">
            <w:pPr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DCAC4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9247" w14:textId="77777777" w:rsidR="00AC5C81" w:rsidRPr="00FF6322" w:rsidRDefault="00AC5C81" w:rsidP="00B32CA5">
            <w:pPr>
              <w:jc w:val="center"/>
              <w:rPr>
                <w:b/>
                <w:sz w:val="24"/>
                <w:szCs w:val="24"/>
              </w:rPr>
            </w:pPr>
            <w:r w:rsidRPr="00FF6322">
              <w:rPr>
                <w:b/>
                <w:sz w:val="24"/>
                <w:szCs w:val="24"/>
              </w:rPr>
              <w:t>False</w:t>
            </w:r>
          </w:p>
        </w:tc>
      </w:tr>
      <w:tr w:rsidR="00AC5C81" w:rsidRPr="00FF6322" w14:paraId="31CFDE02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024D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are all transverse waves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3318" w14:textId="30A9E701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E19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198400BD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B44B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have different speeds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5241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13326" w14:textId="010FEE6E" w:rsidR="00AC5C81" w:rsidRPr="00BD1F14" w:rsidRDefault="00AC5C81" w:rsidP="00B32CA5">
            <w:pPr>
              <w:rPr>
                <w:color w:val="00B050"/>
                <w:sz w:val="24"/>
                <w:szCs w:val="24"/>
              </w:rPr>
            </w:pPr>
          </w:p>
        </w:tc>
      </w:tr>
      <w:tr w:rsidR="00AC5C81" w:rsidRPr="00FF6322" w14:paraId="07A498F6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D148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have different frequencies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258F" w14:textId="5B3A9600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A084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3244B254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C0E6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all have the same wavelength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25D9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DE0E" w14:textId="71996600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5D9255AE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0215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>They can all be reflected, refracted and transmitted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90A2" w14:textId="24EAF7CD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8BF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:rsidRPr="00FF6322" w14:paraId="22BF90CA" w14:textId="77777777" w:rsidTr="00B32CA5">
        <w:trPr>
          <w:trHeight w:val="340"/>
        </w:trPr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DC6F" w14:textId="77777777" w:rsidR="00AC5C81" w:rsidRPr="00FF6322" w:rsidRDefault="00AC5C81" w:rsidP="00B32CA5">
            <w:pPr>
              <w:rPr>
                <w:sz w:val="24"/>
                <w:szCs w:val="24"/>
              </w:rPr>
            </w:pPr>
            <w:r w:rsidRPr="00FF6322">
              <w:rPr>
                <w:sz w:val="24"/>
                <w:szCs w:val="24"/>
              </w:rPr>
              <w:t xml:space="preserve">They can all travel through a vacuum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8191" w14:textId="6531393B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5916" w14:textId="77777777" w:rsidR="00AC5C81" w:rsidRPr="00FF6322" w:rsidRDefault="00AC5C81" w:rsidP="00B32CA5">
            <w:pPr>
              <w:rPr>
                <w:sz w:val="24"/>
                <w:szCs w:val="24"/>
              </w:rPr>
            </w:pPr>
          </w:p>
        </w:tc>
      </w:tr>
    </w:tbl>
    <w:p w14:paraId="2A224929" w14:textId="2C6D6A65" w:rsidR="00AC5C81" w:rsidRPr="00BD1F14" w:rsidRDefault="00AC5C81" w:rsidP="00AC5C81">
      <w:pPr>
        <w:rPr>
          <w:b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5D7115" w14:textId="77777777" w:rsidR="00AC5C81" w:rsidRPr="009B0D8E" w:rsidRDefault="00AC5C81" w:rsidP="00AC5C81">
      <w:pPr>
        <w:pStyle w:val="ListParagraph"/>
        <w:numPr>
          <w:ilvl w:val="0"/>
          <w:numId w:val="44"/>
        </w:numPr>
        <w:spacing w:after="200" w:line="240" w:lineRule="auto"/>
        <w:rPr>
          <w:sz w:val="24"/>
          <w:szCs w:val="24"/>
        </w:rPr>
      </w:pPr>
      <w:r w:rsidRPr="009B0D8E">
        <w:rPr>
          <w:sz w:val="24"/>
          <w:szCs w:val="24"/>
        </w:rPr>
        <w:t xml:space="preserve">The diagram below shows the electromagnetic spectrum. </w:t>
      </w:r>
      <w:r>
        <w:rPr>
          <w:sz w:val="24"/>
          <w:szCs w:val="24"/>
        </w:rPr>
        <w:t>Three</w:t>
      </w:r>
      <w:r w:rsidRPr="009B0D8E">
        <w:rPr>
          <w:sz w:val="24"/>
          <w:szCs w:val="24"/>
        </w:rPr>
        <w:t xml:space="preserve"> of the waves have not been named. 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8"/>
      </w:tblGrid>
      <w:tr w:rsidR="00AC5C81" w14:paraId="3AB3E809" w14:textId="77777777" w:rsidTr="00B32CA5">
        <w:trPr>
          <w:trHeight w:val="760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D52C" w14:textId="7C9775FC" w:rsidR="00AC5C81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C8B5" w14:textId="77777777" w:rsidR="00AC5C81" w:rsidRDefault="00AC5C81" w:rsidP="00B32CA5">
            <w:pPr>
              <w:jc w:val="center"/>
            </w:pPr>
            <w:r>
              <w:t>Microwaves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BA2C" w14:textId="599647D2" w:rsidR="00AC5C81" w:rsidRPr="000A0DF4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EB7A" w14:textId="77777777" w:rsidR="00AC5C81" w:rsidRDefault="00AC5C81" w:rsidP="00B32CA5">
            <w:pPr>
              <w:jc w:val="center"/>
            </w:pPr>
            <w:r>
              <w:t>Visible light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515A" w14:textId="77777777" w:rsidR="00AC5C81" w:rsidRDefault="00AC5C81" w:rsidP="00B32CA5">
            <w:pPr>
              <w:jc w:val="center"/>
            </w:pPr>
            <w:r>
              <w:t>Ultra-violet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E614" w14:textId="52193D24" w:rsidR="00AC5C81" w:rsidRPr="000A0DF4" w:rsidRDefault="00AC5C81" w:rsidP="00B32CA5">
            <w:pPr>
              <w:jc w:val="center"/>
              <w:rPr>
                <w:b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54D3" w14:textId="77777777" w:rsidR="00AC5C81" w:rsidRDefault="00AC5C81" w:rsidP="00B32CA5">
            <w:pPr>
              <w:jc w:val="center"/>
            </w:pPr>
            <w:r>
              <w:t>Gamma</w:t>
            </w:r>
          </w:p>
        </w:tc>
      </w:tr>
    </w:tbl>
    <w:p w14:paraId="22D982C1" w14:textId="77777777" w:rsidR="00AC5C81" w:rsidRDefault="00AC5C81" w:rsidP="00AC5C81">
      <w:pPr>
        <w:pStyle w:val="ListParagraph"/>
        <w:spacing w:line="360" w:lineRule="auto"/>
        <w:ind w:left="360"/>
        <w:rPr>
          <w:b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60B22A" wp14:editId="0C9FB660">
                <wp:simplePos x="0" y="0"/>
                <wp:positionH relativeFrom="column">
                  <wp:posOffset>1619250</wp:posOffset>
                </wp:positionH>
                <wp:positionV relativeFrom="paragraph">
                  <wp:posOffset>92710</wp:posOffset>
                </wp:positionV>
                <wp:extent cx="3429000" cy="190500"/>
                <wp:effectExtent l="0" t="19050" r="38100" b="38100"/>
                <wp:wrapNone/>
                <wp:docPr id="30" name="Arrow: Righ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0" cy="190500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52A63" id="Arrow: Right 30" o:spid="_x0000_s1026" type="#_x0000_t13" style="position:absolute;margin-left:127.5pt;margin-top:7.3pt;width:270pt;height:1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" adj="21000" fillcolor="windowText" strokecolor="windowText" strokeweight="1pt"/>
            </w:pict>
          </mc:Fallback>
        </mc:AlternateContent>
      </w:r>
    </w:p>
    <w:p w14:paraId="0D79E5A8" w14:textId="77777777" w:rsidR="00AC5C81" w:rsidRDefault="00AC5C81" w:rsidP="00AC5C81">
      <w:pPr>
        <w:pStyle w:val="ListParagraph"/>
        <w:spacing w:line="360" w:lineRule="auto"/>
        <w:ind w:left="3240" w:firstLine="360"/>
      </w:pPr>
      <w:r>
        <w:t xml:space="preserve">   Increasing frequency</w:t>
      </w:r>
    </w:p>
    <w:p w14:paraId="2914DDF8" w14:textId="2398DFDD" w:rsidR="009E0097" w:rsidRDefault="00AC5C81" w:rsidP="00637806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E0097">
        <w:rPr>
          <w:sz w:val="24"/>
          <w:szCs w:val="24"/>
        </w:rPr>
        <w:t>Fill in the three spaces above with the correct names. (3)</w:t>
      </w:r>
    </w:p>
    <w:p w14:paraId="3AD0D3CA" w14:textId="77777777" w:rsidR="007820EF" w:rsidRDefault="007820EF" w:rsidP="007820EF">
      <w:pPr>
        <w:pStyle w:val="ListParagraph"/>
        <w:spacing w:after="200" w:line="276" w:lineRule="auto"/>
        <w:rPr>
          <w:sz w:val="24"/>
          <w:szCs w:val="24"/>
        </w:rPr>
      </w:pPr>
    </w:p>
    <w:p w14:paraId="051677D5" w14:textId="7859B031" w:rsidR="00AC5C81" w:rsidRDefault="00AC5C81" w:rsidP="00637806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E0097">
        <w:rPr>
          <w:sz w:val="24"/>
          <w:szCs w:val="24"/>
        </w:rPr>
        <w:t>Which of the waves above is used in TV remote controls? (1)</w:t>
      </w:r>
    </w:p>
    <w:p w14:paraId="1CF627F5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A67AA76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78E22661" w14:textId="77777777" w:rsidR="00AC5C81" w:rsidRPr="009B0D8E" w:rsidRDefault="00AC5C81" w:rsidP="00AC5C81">
      <w:pPr>
        <w:pStyle w:val="ListParagraph"/>
        <w:numPr>
          <w:ilvl w:val="0"/>
          <w:numId w:val="43"/>
        </w:numPr>
        <w:spacing w:after="200" w:line="276" w:lineRule="auto"/>
        <w:rPr>
          <w:sz w:val="24"/>
          <w:szCs w:val="24"/>
        </w:rPr>
      </w:pPr>
      <w:r w:rsidRPr="009B0D8E">
        <w:rPr>
          <w:sz w:val="24"/>
          <w:szCs w:val="24"/>
        </w:rPr>
        <w:t>Which of the waves above is satellite TV?</w:t>
      </w:r>
      <w:r>
        <w:rPr>
          <w:sz w:val="24"/>
          <w:szCs w:val="24"/>
        </w:rPr>
        <w:t xml:space="preserve"> (1)</w:t>
      </w:r>
    </w:p>
    <w:p w14:paraId="304B97FB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F123792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503D0EF" w14:textId="77777777" w:rsidR="00AC5C81" w:rsidRDefault="00AC5C81" w:rsidP="00AC5C81">
      <w:pPr>
        <w:ind w:left="720"/>
        <w:rPr>
          <w:sz w:val="20"/>
          <w:szCs w:val="20"/>
        </w:rPr>
      </w:pPr>
    </w:p>
    <w:p w14:paraId="3E734049" w14:textId="7F1C105B" w:rsidR="00AC5C81" w:rsidRDefault="00AC5C81" w:rsidP="00AC5C81">
      <w:pPr>
        <w:pStyle w:val="ListParagraph"/>
        <w:numPr>
          <w:ilvl w:val="0"/>
          <w:numId w:val="44"/>
        </w:numPr>
        <w:spacing w:line="240" w:lineRule="auto"/>
        <w:rPr>
          <w:color w:val="000000" w:themeColor="text1"/>
          <w:sz w:val="24"/>
          <w:szCs w:val="24"/>
        </w:rPr>
      </w:pPr>
      <w:r w:rsidRPr="00341EC6">
        <w:rPr>
          <w:color w:val="000000" w:themeColor="text1"/>
          <w:sz w:val="24"/>
          <w:szCs w:val="24"/>
        </w:rPr>
        <w:t xml:space="preserve">When an infrared heater is switched on, a person a few metres away begins to warm up.    Explain what has moved from the heater to the person and how this </w:t>
      </w:r>
      <w:r>
        <w:rPr>
          <w:color w:val="000000" w:themeColor="text1"/>
          <w:sz w:val="24"/>
          <w:szCs w:val="24"/>
        </w:rPr>
        <w:t>occurred</w:t>
      </w:r>
      <w:r w:rsidRPr="00341EC6">
        <w:rPr>
          <w:color w:val="000000" w:themeColor="text1"/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t xml:space="preserve"> (2)</w:t>
      </w:r>
    </w:p>
    <w:p w14:paraId="72AC5E21" w14:textId="77777777" w:rsidR="009E0097" w:rsidRPr="009E0097" w:rsidRDefault="009E0097" w:rsidP="009E0097">
      <w:pPr>
        <w:spacing w:line="240" w:lineRule="auto"/>
        <w:rPr>
          <w:color w:val="000000" w:themeColor="text1"/>
          <w:sz w:val="24"/>
          <w:szCs w:val="24"/>
        </w:rPr>
      </w:pPr>
    </w:p>
    <w:p w14:paraId="2CA27A5B" w14:textId="77777777" w:rsidR="00AC5C81" w:rsidRPr="00F044A0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Arial"/>
          <w:sz w:val="24"/>
          <w:szCs w:val="24"/>
          <w:lang w:eastAsia="en-GB"/>
        </w:rPr>
      </w:pPr>
      <w:r w:rsidRPr="00F044A0">
        <w:rPr>
          <w:rFonts w:eastAsia="Times New Roman" w:cs="Arial"/>
          <w:sz w:val="24"/>
          <w:szCs w:val="24"/>
          <w:lang w:eastAsia="en-GB"/>
        </w:rPr>
        <w:t>The diagram shows a wave front being refracted as it enters a block of glass from the air</w:t>
      </w:r>
      <w:r>
        <w:rPr>
          <w:rFonts w:eastAsia="Times New Roman" w:cs="Arial"/>
          <w:sz w:val="24"/>
          <w:szCs w:val="24"/>
          <w:lang w:eastAsia="en-GB"/>
        </w:rPr>
        <w:t xml:space="preserve"> </w:t>
      </w:r>
      <w:r w:rsidRPr="00EB5DA6">
        <w:rPr>
          <w:rFonts w:eastAsia="Times New Roman" w:cs="Arial"/>
          <w:b/>
          <w:sz w:val="24"/>
          <w:szCs w:val="24"/>
          <w:lang w:eastAsia="en-GB"/>
        </w:rPr>
        <w:t>(HT)</w:t>
      </w:r>
      <w:r w:rsidRPr="00EB5DA6">
        <w:rPr>
          <w:rFonts w:eastAsia="Times New Roman" w:cs="Arial"/>
          <w:sz w:val="24"/>
          <w:szCs w:val="24"/>
          <w:lang w:eastAsia="en-GB"/>
        </w:rPr>
        <w:t>.</w:t>
      </w:r>
    </w:p>
    <w:p w14:paraId="703CB4AC" w14:textId="77777777" w:rsidR="00AC5C81" w:rsidRDefault="00AC5C81" w:rsidP="00AC5C81">
      <w:pPr>
        <w:spacing w:after="0" w:line="240" w:lineRule="auto"/>
      </w:pPr>
    </w:p>
    <w:p w14:paraId="63EC0C7D" w14:textId="77777777" w:rsidR="00AC5C81" w:rsidRDefault="00AC5C81" w:rsidP="00AC5C81">
      <w:pPr>
        <w:spacing w:after="0" w:line="240" w:lineRule="auto"/>
      </w:pPr>
      <w:r>
        <w:rPr>
          <w:rFonts w:eastAsia="Times New Roman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17632" behindDoc="0" locked="0" layoutInCell="1" allowOverlap="1" wp14:anchorId="4FB5953B" wp14:editId="042AE04A">
            <wp:simplePos x="0" y="0"/>
            <wp:positionH relativeFrom="margin">
              <wp:posOffset>1304925</wp:posOffset>
            </wp:positionH>
            <wp:positionV relativeFrom="paragraph">
              <wp:posOffset>9525</wp:posOffset>
            </wp:positionV>
            <wp:extent cx="3961765" cy="2773607"/>
            <wp:effectExtent l="0" t="0" r="635" b="8255"/>
            <wp:wrapNone/>
            <wp:docPr id="52" name="Picture 1" descr="http://www.lasalle.edu/~blum/p106wks/Snell_Derivati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lasalle.edu/~blum/p106wks/Snell_Derivation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57" cy="2778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807BA" w14:textId="77777777" w:rsidR="00AC5C81" w:rsidRDefault="00AC5C81" w:rsidP="00AC5C81">
      <w:pPr>
        <w:spacing w:after="0" w:line="240" w:lineRule="auto"/>
      </w:pPr>
    </w:p>
    <w:p w14:paraId="563D4F20" w14:textId="77777777" w:rsidR="00AC5C81" w:rsidRDefault="00AC5C81" w:rsidP="00AC5C81">
      <w:pPr>
        <w:spacing w:after="0" w:line="240" w:lineRule="auto"/>
      </w:pPr>
    </w:p>
    <w:p w14:paraId="09114F7A" w14:textId="77777777" w:rsidR="00AC5C81" w:rsidRDefault="00AC5C81" w:rsidP="00AC5C81">
      <w:pPr>
        <w:spacing w:after="0" w:line="240" w:lineRule="auto"/>
      </w:pPr>
    </w:p>
    <w:p w14:paraId="7822AE6B" w14:textId="77777777" w:rsidR="00AC5C81" w:rsidRDefault="00AC5C81" w:rsidP="00AC5C81">
      <w:pPr>
        <w:spacing w:after="0" w:line="240" w:lineRule="auto"/>
      </w:pPr>
    </w:p>
    <w:p w14:paraId="658A3A6D" w14:textId="77777777" w:rsidR="00AC5C81" w:rsidRDefault="00AC5C81" w:rsidP="00AC5C81">
      <w:pPr>
        <w:spacing w:after="0" w:line="240" w:lineRule="auto"/>
      </w:pPr>
    </w:p>
    <w:p w14:paraId="02F055AC" w14:textId="77777777" w:rsidR="00AC5C81" w:rsidRDefault="00AC5C81" w:rsidP="00AC5C81">
      <w:pPr>
        <w:spacing w:after="0" w:line="240" w:lineRule="auto"/>
      </w:pPr>
    </w:p>
    <w:p w14:paraId="59135471" w14:textId="77777777" w:rsidR="00AC5C81" w:rsidRDefault="00AC5C81" w:rsidP="00AC5C81">
      <w:pPr>
        <w:spacing w:after="0" w:line="240" w:lineRule="auto"/>
      </w:pPr>
    </w:p>
    <w:p w14:paraId="559B4C4B" w14:textId="77777777" w:rsidR="00AC5C81" w:rsidRDefault="00AC5C81" w:rsidP="00AC5C81">
      <w:pPr>
        <w:spacing w:after="0" w:line="240" w:lineRule="auto"/>
      </w:pPr>
    </w:p>
    <w:p w14:paraId="41CAB08A" w14:textId="77777777" w:rsidR="00AC5C81" w:rsidRDefault="00AC5C81" w:rsidP="00AC5C81">
      <w:pPr>
        <w:spacing w:after="0" w:line="240" w:lineRule="auto"/>
      </w:pPr>
    </w:p>
    <w:p w14:paraId="17E36910" w14:textId="77777777" w:rsidR="00AC5C81" w:rsidRDefault="00AC5C81" w:rsidP="00AC5C81">
      <w:pPr>
        <w:spacing w:after="0" w:line="240" w:lineRule="auto"/>
      </w:pPr>
    </w:p>
    <w:p w14:paraId="0A4256DE" w14:textId="77777777" w:rsidR="00AC5C81" w:rsidRDefault="00AC5C81" w:rsidP="00AC5C81">
      <w:pPr>
        <w:spacing w:after="0" w:line="240" w:lineRule="auto"/>
      </w:pPr>
    </w:p>
    <w:p w14:paraId="2E0B4423" w14:textId="77777777" w:rsidR="00AC5C81" w:rsidRDefault="00AC5C81" w:rsidP="00AC5C81">
      <w:pPr>
        <w:spacing w:after="0" w:line="240" w:lineRule="auto"/>
      </w:pPr>
    </w:p>
    <w:p w14:paraId="0141C31E" w14:textId="77777777" w:rsidR="00AC5C81" w:rsidRDefault="00AC5C81" w:rsidP="00AC5C81">
      <w:pPr>
        <w:spacing w:after="0" w:line="240" w:lineRule="auto"/>
      </w:pPr>
    </w:p>
    <w:p w14:paraId="52E7058D" w14:textId="77777777" w:rsidR="00AC5C81" w:rsidRDefault="00AC5C81" w:rsidP="00AC5C81">
      <w:pPr>
        <w:spacing w:after="0" w:line="240" w:lineRule="auto"/>
      </w:pPr>
    </w:p>
    <w:p w14:paraId="03CCE026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</w:p>
    <w:p w14:paraId="65BFBC49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07A73C5A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43275E2E" w14:textId="77777777" w:rsidR="007820EF" w:rsidRDefault="009E0097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</w:p>
    <w:p w14:paraId="35C2F787" w14:textId="44CB6074" w:rsidR="00AC5C81" w:rsidRDefault="009E0097" w:rsidP="00AC5C81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 E</w:t>
      </w:r>
      <w:r w:rsidR="00AC5C81" w:rsidRPr="00F044A0">
        <w:rPr>
          <w:color w:val="000000" w:themeColor="text1"/>
          <w:sz w:val="24"/>
          <w:szCs w:val="24"/>
        </w:rPr>
        <w:t>xplain in detail why the ray bends as it enters the glass.</w:t>
      </w:r>
      <w:r w:rsidR="00AC5C81">
        <w:rPr>
          <w:color w:val="000000" w:themeColor="text1"/>
          <w:sz w:val="24"/>
          <w:szCs w:val="24"/>
        </w:rPr>
        <w:t xml:space="preserve"> (3)</w:t>
      </w:r>
    </w:p>
    <w:p w14:paraId="49402B57" w14:textId="77777777" w:rsidR="007820EF" w:rsidRDefault="007820EF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6970FDC9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EC4E621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2BD5F39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5FAE260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39EBDAD" w14:textId="77777777" w:rsidR="00AC5C81" w:rsidRDefault="00AC5C81" w:rsidP="00AC5C81">
      <w:pPr>
        <w:spacing w:after="0" w:line="240" w:lineRule="auto"/>
        <w:rPr>
          <w:color w:val="000000" w:themeColor="text1"/>
          <w:sz w:val="24"/>
          <w:szCs w:val="24"/>
        </w:rPr>
      </w:pPr>
    </w:p>
    <w:p w14:paraId="47B610AF" w14:textId="1A8341A9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Explain why a green object heats up more in sunlight than a white object </w:t>
      </w:r>
      <w:r w:rsidRPr="004D430A">
        <w:rPr>
          <w:b/>
          <w:sz w:val="24"/>
          <w:szCs w:val="24"/>
        </w:rPr>
        <w:t>(HT)</w:t>
      </w:r>
      <w:r>
        <w:rPr>
          <w:sz w:val="24"/>
          <w:szCs w:val="24"/>
        </w:rPr>
        <w:t>. (4)</w:t>
      </w:r>
    </w:p>
    <w:p w14:paraId="387AA30C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4B13267C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38B84DBF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18B650B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37A9F89" w14:textId="4165018B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EAAEE8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300D86C" w14:textId="77777777" w:rsidR="00AC5C81" w:rsidRPr="004D430A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Television and radio broadcasts are sent through the air as radio signals.</w:t>
      </w:r>
    </w:p>
    <w:p w14:paraId="327B9B4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9680" behindDoc="0" locked="0" layoutInCell="1" allowOverlap="1" wp14:anchorId="7BEB20EA" wp14:editId="065AAD65">
            <wp:simplePos x="0" y="0"/>
            <wp:positionH relativeFrom="column">
              <wp:posOffset>762000</wp:posOffset>
            </wp:positionH>
            <wp:positionV relativeFrom="paragraph">
              <wp:posOffset>10795</wp:posOffset>
            </wp:positionV>
            <wp:extent cx="828675" cy="2247265"/>
            <wp:effectExtent l="0" t="0" r="9525" b="635"/>
            <wp:wrapNone/>
            <wp:docPr id="53" name="Picture 53" descr="Image result for radio transmission m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 result for radio transmission mas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90" r="38940"/>
                    <a:stretch/>
                  </pic:blipFill>
                  <pic:spPr bwMode="auto">
                    <a:xfrm>
                      <a:off x="0" y="0"/>
                      <a:ext cx="82867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19A4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0704" behindDoc="0" locked="0" layoutInCell="1" allowOverlap="1" wp14:anchorId="5FBA9CE2" wp14:editId="152175DA">
            <wp:simplePos x="0" y="0"/>
            <wp:positionH relativeFrom="column">
              <wp:posOffset>1371600</wp:posOffset>
            </wp:positionH>
            <wp:positionV relativeFrom="paragraph">
              <wp:posOffset>39370</wp:posOffset>
            </wp:positionV>
            <wp:extent cx="3676650" cy="479353"/>
            <wp:effectExtent l="0" t="0" r="0" b="0"/>
            <wp:wrapNone/>
            <wp:docPr id="55" name="Picture 55" descr="Image result for long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 result for long sine wav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09" cy="4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9B18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1728" behindDoc="0" locked="0" layoutInCell="1" allowOverlap="1" wp14:anchorId="3FB2E750" wp14:editId="4D60CDF7">
            <wp:simplePos x="0" y="0"/>
            <wp:positionH relativeFrom="column">
              <wp:posOffset>4733290</wp:posOffset>
            </wp:positionH>
            <wp:positionV relativeFrom="paragraph">
              <wp:posOffset>5715</wp:posOffset>
            </wp:positionV>
            <wp:extent cx="685800" cy="1066800"/>
            <wp:effectExtent l="0" t="0" r="0" b="0"/>
            <wp:wrapNone/>
            <wp:docPr id="56" name="Picture 56" descr="Image result for transistor radio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 result for transistor radio dra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41"/>
                    <a:stretch/>
                  </pic:blipFill>
                  <pic:spPr bwMode="auto">
                    <a:xfrm flipH="1">
                      <a:off x="0" y="0"/>
                      <a:ext cx="685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C3FF1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BDDC75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635E0D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6BFFC929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ED50C0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5E3C26C3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44A7F117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9D8C88F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0C93018D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p w14:paraId="7EAF2B67" w14:textId="79195611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Why are radio waves suitable to send signals in this way? (1)</w:t>
      </w:r>
    </w:p>
    <w:p w14:paraId="5C07BC37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1877D46A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120FC91" w14:textId="1CF188C9" w:rsidR="00AC5C81" w:rsidRPr="00621A10" w:rsidRDefault="007820EF" w:rsidP="007820EF">
      <w:pPr>
        <w:spacing w:line="360" w:lineRule="auto"/>
        <w:ind w:left="720"/>
        <w:rPr>
          <w:b/>
          <w:color w:val="00B050"/>
          <w:sz w:val="24"/>
          <w:szCs w:val="24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</w:t>
      </w:r>
    </w:p>
    <w:p w14:paraId="12010FA0" w14:textId="1659DA64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How is the radio signal produced in the transmitting antenna? (2)</w:t>
      </w:r>
    </w:p>
    <w:p w14:paraId="101BE5EE" w14:textId="77777777" w:rsidR="007820EF" w:rsidRDefault="007820EF" w:rsidP="007820E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186E71E9" w14:textId="77777777" w:rsidR="007820EF" w:rsidRPr="00B07D11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014BB14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B07D11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1C4A270" w14:textId="19508666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4140AD9A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4DC1180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BBDFA5C" w14:textId="3A23C986" w:rsidR="00AC5C81" w:rsidRDefault="00AC5C81" w:rsidP="00AC5C81">
      <w:pPr>
        <w:pStyle w:val="ListParagraph"/>
        <w:numPr>
          <w:ilvl w:val="1"/>
          <w:numId w:val="4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What is produced in the aerial of the radio when it receives radio waves? (2)</w:t>
      </w:r>
    </w:p>
    <w:p w14:paraId="09F6FB8A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6950CFC6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C3FCF2C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19D90B1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A2DE052" w14:textId="49C46AE5" w:rsidR="009E0097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F5E354E" w14:textId="4CAC5629" w:rsidR="00AC5C81" w:rsidRDefault="00AC5C81" w:rsidP="007424FC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In which part of an atom are gamma waves produced? (1)</w:t>
      </w:r>
    </w:p>
    <w:p w14:paraId="0A7239D1" w14:textId="77777777" w:rsidR="007820EF" w:rsidRDefault="007820EF" w:rsidP="007820E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02E32F71" w14:textId="77777777" w:rsidR="007820EF" w:rsidRPr="007820EF" w:rsidRDefault="007820EF" w:rsidP="007820EF">
      <w:pPr>
        <w:spacing w:line="360" w:lineRule="auto"/>
        <w:ind w:left="36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09FAB7C" w14:textId="77777777" w:rsidR="007820EF" w:rsidRPr="007820EF" w:rsidRDefault="007820EF" w:rsidP="007820EF">
      <w:pPr>
        <w:spacing w:line="360" w:lineRule="auto"/>
        <w:ind w:left="36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F657916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470050FF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diagram shows the waves that make up the electromagnetic spectrum.</w:t>
      </w:r>
    </w:p>
    <w:p w14:paraId="72302A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CE48846" w14:textId="13FC9B1E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2752" behindDoc="0" locked="0" layoutInCell="1" allowOverlap="1" wp14:anchorId="08A72FCD" wp14:editId="5CD7859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47797" cy="1409700"/>
            <wp:effectExtent l="0" t="0" r="635" b="0"/>
            <wp:wrapNone/>
            <wp:docPr id="57" name="Picture 57" descr="Image result for electromagnetic spectrum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electromagnetic spectrum orde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27"/>
                    <a:stretch/>
                  </pic:blipFill>
                  <pic:spPr bwMode="auto">
                    <a:xfrm>
                      <a:off x="0" y="0"/>
                      <a:ext cx="4247797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CC9C3" w14:textId="71DBB005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AE4F9A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D4993B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B5BC6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909E0A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AFB948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07E95B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41E1D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B8E870F" w14:textId="1FD67095" w:rsidR="00AC5C81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Circle the waves that are ionising radiations. (3)</w:t>
      </w:r>
    </w:p>
    <w:p w14:paraId="00A9D4D5" w14:textId="77777777" w:rsidR="007820EF" w:rsidRPr="009E0097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05E036F3" w14:textId="77777777" w:rsidR="00AC5C81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What property of the spectrum of waves is shown to be increasing by the arrow? (1)</w:t>
      </w:r>
    </w:p>
    <w:p w14:paraId="05A8BC5B" w14:textId="77777777" w:rsidR="00AC5C81" w:rsidRDefault="00AC5C81" w:rsidP="00AC5C81">
      <w:pPr>
        <w:spacing w:after="0" w:line="240" w:lineRule="auto"/>
        <w:ind w:left="1080"/>
        <w:rPr>
          <w:sz w:val="24"/>
          <w:szCs w:val="24"/>
        </w:rPr>
      </w:pPr>
    </w:p>
    <w:p w14:paraId="04B58AA0" w14:textId="2A807104" w:rsidR="00AC5C81" w:rsidRDefault="00AC5C81" w:rsidP="008C18AC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bookmarkStart w:id="1" w:name="_Hlk490475448"/>
      <w:r w:rsidRPr="009E0097">
        <w:rPr>
          <w:sz w:val="24"/>
          <w:szCs w:val="24"/>
        </w:rPr>
        <w:t>What is the meaning of the term ‘radiation dose’? (1)</w:t>
      </w:r>
      <w:bookmarkEnd w:id="1"/>
    </w:p>
    <w:p w14:paraId="1C7C817E" w14:textId="77777777" w:rsidR="007820EF" w:rsidRDefault="007820EF" w:rsidP="007820EF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3CF06812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A8D75EF" w14:textId="31A84503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AE614B7" w14:textId="1F6C5863" w:rsidR="00AC5C81" w:rsidRDefault="00AC5C81" w:rsidP="00170C0D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Explain why ionising radiations can be dangerous if the dose becomes high. (2)</w:t>
      </w:r>
    </w:p>
    <w:p w14:paraId="1A878EB5" w14:textId="4148579F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79FE66B4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FB70100" w14:textId="77777777" w:rsid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F563A11" w14:textId="1AAE2F59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275B34B6" w14:textId="7101F99D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73D1F185" w14:textId="582B7453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161A7B7B" w14:textId="10FFE3AB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43CDE39F" w14:textId="4CA2360F" w:rsidR="007820EF" w:rsidRDefault="007820EF" w:rsidP="007820EF">
      <w:pPr>
        <w:spacing w:after="0" w:line="240" w:lineRule="auto"/>
        <w:rPr>
          <w:sz w:val="24"/>
          <w:szCs w:val="24"/>
        </w:rPr>
      </w:pPr>
    </w:p>
    <w:p w14:paraId="0600BB7D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5236FAB1" w14:textId="77777777" w:rsidR="00AC5C81" w:rsidRPr="00A11D86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waves shown below represent part of the electromagnetic spectrum.</w:t>
      </w:r>
    </w:p>
    <w:p w14:paraId="223C286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718656" behindDoc="0" locked="0" layoutInCell="1" allowOverlap="1" wp14:anchorId="27E6C303" wp14:editId="5AD411A5">
            <wp:simplePos x="0" y="0"/>
            <wp:positionH relativeFrom="margin">
              <wp:posOffset>570230</wp:posOffset>
            </wp:positionH>
            <wp:positionV relativeFrom="paragraph">
              <wp:posOffset>125730</wp:posOffset>
            </wp:positionV>
            <wp:extent cx="5124450" cy="1314450"/>
            <wp:effectExtent l="0" t="0" r="0" b="0"/>
            <wp:wrapNone/>
            <wp:docPr id="54" name="Picture 54" descr="Image result for sine 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 result for sine wav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6B18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36B9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F719C0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47B3BFE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B9406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BE7E9E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B046DB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F23E4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F4E418A" w14:textId="60A55B0D" w:rsidR="00AC5C81" w:rsidRDefault="00AC5C81" w:rsidP="006F067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Which wave is likely to be a radio</w:t>
      </w:r>
      <w:r w:rsidR="009E0097">
        <w:rPr>
          <w:sz w:val="24"/>
          <w:szCs w:val="24"/>
        </w:rPr>
        <w:t xml:space="preserve"> wave? (1)</w:t>
      </w:r>
    </w:p>
    <w:p w14:paraId="42A2DE42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89B7A7C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55341DA" w14:textId="06232501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FCE919C" w14:textId="1B2E8B43" w:rsidR="00AC5C81" w:rsidRDefault="00AC5C81" w:rsidP="004E47D5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 xml:space="preserve">Which wave would be carrying the greatest amount of energy? (1)  </w:t>
      </w:r>
    </w:p>
    <w:p w14:paraId="63A13A0B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7FE2C8D1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426CF13" w14:textId="502D8B5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7D2BABE9" w14:textId="22FCBF9C" w:rsidR="00AC5C81" w:rsidRDefault="00AC5C81" w:rsidP="008A3C83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9E0097">
        <w:rPr>
          <w:sz w:val="24"/>
          <w:szCs w:val="24"/>
        </w:rPr>
        <w:t>Which wave could be used for medical imaging? (1)</w:t>
      </w:r>
    </w:p>
    <w:p w14:paraId="554F896E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0DEBD9AC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C0A521C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57E4B3C" w14:textId="77777777" w:rsidR="007820EF" w:rsidRPr="007820EF" w:rsidRDefault="007820EF" w:rsidP="007820EF">
      <w:pPr>
        <w:spacing w:after="0" w:line="240" w:lineRule="auto"/>
        <w:rPr>
          <w:sz w:val="24"/>
          <w:szCs w:val="24"/>
        </w:rPr>
      </w:pPr>
    </w:p>
    <w:p w14:paraId="0F6F0654" w14:textId="5C5B2B00" w:rsidR="00AC5C81" w:rsidRDefault="00AC5C81" w:rsidP="009E0097">
      <w:pPr>
        <w:pStyle w:val="ListParagraph"/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06492B">
        <w:rPr>
          <w:sz w:val="24"/>
          <w:szCs w:val="24"/>
        </w:rPr>
        <w:t xml:space="preserve">If the waves represent the colours of visible light, what colour </w:t>
      </w:r>
      <w:r>
        <w:rPr>
          <w:sz w:val="24"/>
          <w:szCs w:val="24"/>
        </w:rPr>
        <w:t>c</w:t>
      </w:r>
      <w:r w:rsidRPr="0006492B">
        <w:rPr>
          <w:sz w:val="24"/>
          <w:szCs w:val="24"/>
        </w:rPr>
        <w:t>ould wave C represent? (1)</w:t>
      </w:r>
    </w:p>
    <w:p w14:paraId="308D8EA5" w14:textId="77777777" w:rsidR="007820EF" w:rsidRDefault="007820EF" w:rsidP="007820EF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78ECC02D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5420C64" w14:textId="125162CF" w:rsidR="00AC5C81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1E23B50" w14:textId="77777777" w:rsidR="00AC5C81" w:rsidRDefault="00AC5C81" w:rsidP="00AC5C81">
      <w:pPr>
        <w:pStyle w:val="ListParagraph"/>
        <w:numPr>
          <w:ilvl w:val="0"/>
          <w:numId w:val="44"/>
        </w:numPr>
        <w:jc w:val="both"/>
        <w:rPr>
          <w:sz w:val="24"/>
          <w:szCs w:val="24"/>
        </w:rPr>
      </w:pPr>
      <w:r>
        <w:rPr>
          <w:sz w:val="24"/>
          <w:szCs w:val="24"/>
        </w:rPr>
        <w:t>Give the most suitable type of electromagnetic radiation for the applications stated: (5)</w:t>
      </w:r>
    </w:p>
    <w:p w14:paraId="2F0A1D84" w14:textId="77777777" w:rsidR="00AC5C81" w:rsidRPr="00614B86" w:rsidRDefault="00AC5C81" w:rsidP="00AC5C81">
      <w:pPr>
        <w:jc w:val="both"/>
        <w:rPr>
          <w:sz w:val="24"/>
          <w:szCs w:val="24"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5872"/>
        <w:gridCol w:w="3686"/>
      </w:tblGrid>
      <w:tr w:rsidR="00AC5C81" w14:paraId="47B533D2" w14:textId="77777777" w:rsidTr="00B32CA5">
        <w:trPr>
          <w:trHeight w:val="255"/>
        </w:trPr>
        <w:tc>
          <w:tcPr>
            <w:tcW w:w="5872" w:type="dxa"/>
            <w:vAlign w:val="center"/>
          </w:tcPr>
          <w:p w14:paraId="321B264C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Application</w:t>
            </w:r>
          </w:p>
        </w:tc>
        <w:tc>
          <w:tcPr>
            <w:tcW w:w="3686" w:type="dxa"/>
            <w:vAlign w:val="center"/>
          </w:tcPr>
          <w:p w14:paraId="5699072D" w14:textId="77777777" w:rsidR="00AC5C81" w:rsidRPr="00614B86" w:rsidRDefault="00AC5C81" w:rsidP="00B32CA5">
            <w:pPr>
              <w:rPr>
                <w:b/>
                <w:sz w:val="24"/>
                <w:szCs w:val="24"/>
              </w:rPr>
            </w:pPr>
            <w:r w:rsidRPr="00614B86">
              <w:rPr>
                <w:b/>
                <w:sz w:val="24"/>
                <w:szCs w:val="24"/>
              </w:rPr>
              <w:t>Type of electromagnetic radiation</w:t>
            </w:r>
          </w:p>
        </w:tc>
      </w:tr>
      <w:tr w:rsidR="00AC5C81" w14:paraId="5CF1F88D" w14:textId="77777777" w:rsidTr="00B32CA5">
        <w:tc>
          <w:tcPr>
            <w:tcW w:w="5872" w:type="dxa"/>
          </w:tcPr>
          <w:p w14:paraId="0D91DD6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Satellite communications, cooking food</w:t>
            </w:r>
          </w:p>
        </w:tc>
        <w:tc>
          <w:tcPr>
            <w:tcW w:w="3686" w:type="dxa"/>
          </w:tcPr>
          <w:p w14:paraId="2FE7714A" w14:textId="3AD80D4D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1D091A3A" w14:textId="77777777" w:rsidTr="00B32CA5">
        <w:tc>
          <w:tcPr>
            <w:tcW w:w="5872" w:type="dxa"/>
          </w:tcPr>
          <w:p w14:paraId="49D91CCD" w14:textId="77777777" w:rsidR="00AC5C81" w:rsidRPr="00614B86" w:rsidRDefault="00AC5C81" w:rsidP="00B32CA5">
            <w:pPr>
              <w:spacing w:after="120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F</w:t>
            </w: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luorescent lamps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disinfecting water, security marking</w:t>
            </w:r>
          </w:p>
        </w:tc>
        <w:tc>
          <w:tcPr>
            <w:tcW w:w="3686" w:type="dxa"/>
          </w:tcPr>
          <w:p w14:paraId="2932CDAC" w14:textId="0D830D3B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6E2054A7" w14:textId="77777777" w:rsidTr="00B32CA5">
        <w:tc>
          <w:tcPr>
            <w:tcW w:w="5872" w:type="dxa"/>
          </w:tcPr>
          <w:p w14:paraId="013FD547" w14:textId="77777777" w:rsidR="00AC5C81" w:rsidRPr="00614B86" w:rsidRDefault="00AC5C81" w:rsidP="00B32CA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Cooking, thermal imaging, short range communications</w:t>
            </w:r>
          </w:p>
        </w:tc>
        <w:tc>
          <w:tcPr>
            <w:tcW w:w="3686" w:type="dxa"/>
          </w:tcPr>
          <w:p w14:paraId="08E5ACBC" w14:textId="779F4422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169EC13B" w14:textId="77777777" w:rsidTr="00B32CA5">
        <w:tc>
          <w:tcPr>
            <w:tcW w:w="5872" w:type="dxa"/>
          </w:tcPr>
          <w:p w14:paraId="695C8463" w14:textId="77777777" w:rsidR="00AC5C81" w:rsidRPr="00614B86" w:rsidRDefault="00AC5C81" w:rsidP="00B32CA5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</w:t>
            </w:r>
            <w:r w:rsidRPr="00614B86">
              <w:rPr>
                <w:rFonts w:cstheme="minorHAnsi"/>
                <w:sz w:val="24"/>
                <w:szCs w:val="24"/>
              </w:rPr>
              <w:t>terilising food and medical equipment</w:t>
            </w:r>
            <w:r>
              <w:rPr>
                <w:rFonts w:cstheme="minorHAnsi"/>
                <w:sz w:val="24"/>
                <w:szCs w:val="24"/>
              </w:rPr>
              <w:t>, cancer treatment</w:t>
            </w:r>
          </w:p>
        </w:tc>
        <w:tc>
          <w:tcPr>
            <w:tcW w:w="3686" w:type="dxa"/>
          </w:tcPr>
          <w:p w14:paraId="1D4FB9FC" w14:textId="3405B2EE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AC5C81" w14:paraId="73F9F119" w14:textId="77777777" w:rsidTr="00B32CA5">
        <w:tc>
          <w:tcPr>
            <w:tcW w:w="5872" w:type="dxa"/>
          </w:tcPr>
          <w:p w14:paraId="6367AF40" w14:textId="77777777" w:rsidR="00AC5C81" w:rsidRPr="00614B86" w:rsidRDefault="00AC5C81" w:rsidP="00B32CA5">
            <w:pPr>
              <w:spacing w:after="150"/>
              <w:rPr>
                <w:sz w:val="24"/>
                <w:szCs w:val="24"/>
              </w:rPr>
            </w:pPr>
            <w:r w:rsidRPr="00614B86">
              <w:rPr>
                <w:rFonts w:eastAsia="Times New Roman" w:cstheme="minorHAnsi"/>
                <w:sz w:val="24"/>
                <w:szCs w:val="24"/>
                <w:lang w:eastAsia="en-GB"/>
              </w:rPr>
              <w:t>Vision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, photography, illumination</w:t>
            </w:r>
          </w:p>
        </w:tc>
        <w:tc>
          <w:tcPr>
            <w:tcW w:w="3686" w:type="dxa"/>
          </w:tcPr>
          <w:p w14:paraId="1BBB1AA5" w14:textId="59AE2190" w:rsidR="00AC5C81" w:rsidRPr="00F50907" w:rsidRDefault="00AC5C81" w:rsidP="00B32CA5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6A33F05" w14:textId="77777777" w:rsidR="00AC5C81" w:rsidRDefault="00AC5C81" w:rsidP="00AC5C81">
      <w:pPr>
        <w:jc w:val="both"/>
        <w:rPr>
          <w:sz w:val="24"/>
          <w:szCs w:val="24"/>
        </w:rPr>
      </w:pPr>
    </w:p>
    <w:p w14:paraId="77154458" w14:textId="77777777" w:rsidR="00AC5C81" w:rsidRPr="0099305F" w:rsidRDefault="00AC5C81" w:rsidP="00AC5C81">
      <w:pPr>
        <w:spacing w:line="360" w:lineRule="auto"/>
        <w:ind w:left="360"/>
        <w:rPr>
          <w:b/>
          <w:color w:val="00B050"/>
          <w:sz w:val="24"/>
          <w:szCs w:val="24"/>
        </w:rPr>
      </w:pPr>
    </w:p>
    <w:p w14:paraId="4339AA82" w14:textId="77777777" w:rsidR="00AC5C81" w:rsidRDefault="00AC5C81" w:rsidP="00AC5C81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257"/>
        <w:tblW w:w="0" w:type="auto"/>
        <w:tblLook w:val="04A0" w:firstRow="1" w:lastRow="0" w:firstColumn="1" w:lastColumn="0" w:noHBand="0" w:noVBand="1"/>
      </w:tblPr>
      <w:tblGrid>
        <w:gridCol w:w="5812"/>
        <w:gridCol w:w="1276"/>
        <w:gridCol w:w="1224"/>
      </w:tblGrid>
      <w:tr w:rsidR="00AC5C81" w14:paraId="2F54245B" w14:textId="77777777" w:rsidTr="00B32CA5">
        <w:tc>
          <w:tcPr>
            <w:tcW w:w="5812" w:type="dxa"/>
          </w:tcPr>
          <w:p w14:paraId="164F102D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Property</w:t>
            </w:r>
          </w:p>
        </w:tc>
        <w:tc>
          <w:tcPr>
            <w:tcW w:w="1276" w:type="dxa"/>
          </w:tcPr>
          <w:p w14:paraId="722C44BE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True</w:t>
            </w:r>
          </w:p>
        </w:tc>
        <w:tc>
          <w:tcPr>
            <w:tcW w:w="1224" w:type="dxa"/>
          </w:tcPr>
          <w:p w14:paraId="27562848" w14:textId="77777777" w:rsidR="00AC5C81" w:rsidRPr="00BC0EB4" w:rsidRDefault="00AC5C81" w:rsidP="00B32CA5">
            <w:pPr>
              <w:rPr>
                <w:b/>
                <w:sz w:val="24"/>
                <w:szCs w:val="24"/>
              </w:rPr>
            </w:pPr>
            <w:r w:rsidRPr="00BC0EB4">
              <w:rPr>
                <w:b/>
                <w:sz w:val="24"/>
                <w:szCs w:val="24"/>
              </w:rPr>
              <w:t>False</w:t>
            </w:r>
          </w:p>
        </w:tc>
      </w:tr>
      <w:tr w:rsidR="00AC5C81" w14:paraId="650A033E" w14:textId="77777777" w:rsidTr="00B32CA5">
        <w:trPr>
          <w:trHeight w:val="444"/>
        </w:trPr>
        <w:tc>
          <w:tcPr>
            <w:tcW w:w="5812" w:type="dxa"/>
          </w:tcPr>
          <w:p w14:paraId="4A037480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absorbs all radiation that falls on it</w:t>
            </w:r>
          </w:p>
        </w:tc>
        <w:tc>
          <w:tcPr>
            <w:tcW w:w="1276" w:type="dxa"/>
          </w:tcPr>
          <w:p w14:paraId="01992A3F" w14:textId="084A67A2" w:rsidR="00AC5C81" w:rsidRPr="00601808" w:rsidRDefault="00AC5C81" w:rsidP="00B32CA5">
            <w:pPr>
              <w:rPr>
                <w:sz w:val="36"/>
                <w:szCs w:val="36"/>
              </w:rPr>
            </w:pPr>
          </w:p>
        </w:tc>
        <w:tc>
          <w:tcPr>
            <w:tcW w:w="1224" w:type="dxa"/>
          </w:tcPr>
          <w:p w14:paraId="6BF65AE5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2DF197D9" w14:textId="77777777" w:rsidTr="00B32CA5">
        <w:trPr>
          <w:trHeight w:val="444"/>
        </w:trPr>
        <w:tc>
          <w:tcPr>
            <w:tcW w:w="5812" w:type="dxa"/>
          </w:tcPr>
          <w:p w14:paraId="4C2B573C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always reflects radiation at a longer wavelength than that which it receives</w:t>
            </w:r>
          </w:p>
        </w:tc>
        <w:tc>
          <w:tcPr>
            <w:tcW w:w="1276" w:type="dxa"/>
          </w:tcPr>
          <w:p w14:paraId="35BE8059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684EB138" w14:textId="29766EEB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1715066F" w14:textId="77777777" w:rsidTr="00B32CA5">
        <w:trPr>
          <w:trHeight w:val="444"/>
        </w:trPr>
        <w:tc>
          <w:tcPr>
            <w:tcW w:w="5812" w:type="dxa"/>
          </w:tcPr>
          <w:p w14:paraId="285B25E4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is an excellent emitter of radiation</w:t>
            </w:r>
          </w:p>
        </w:tc>
        <w:tc>
          <w:tcPr>
            <w:tcW w:w="1276" w:type="dxa"/>
          </w:tcPr>
          <w:p w14:paraId="4BC96F4C" w14:textId="3F8A08A2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09BF9DCA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  <w:tr w:rsidR="00AC5C81" w14:paraId="4A0DA8E4" w14:textId="77777777" w:rsidTr="00B32CA5">
        <w:trPr>
          <w:trHeight w:val="444"/>
        </w:trPr>
        <w:tc>
          <w:tcPr>
            <w:tcW w:w="5812" w:type="dxa"/>
          </w:tcPr>
          <w:p w14:paraId="1CA47EB5" w14:textId="77777777" w:rsidR="00AC5C81" w:rsidRPr="00EA6E86" w:rsidRDefault="00AC5C81" w:rsidP="00B32C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black body transmits all the radiation that falls on it</w:t>
            </w:r>
          </w:p>
        </w:tc>
        <w:tc>
          <w:tcPr>
            <w:tcW w:w="1276" w:type="dxa"/>
          </w:tcPr>
          <w:p w14:paraId="6D9DA9F0" w14:textId="77777777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  <w:tc>
          <w:tcPr>
            <w:tcW w:w="1224" w:type="dxa"/>
          </w:tcPr>
          <w:p w14:paraId="548D4144" w14:textId="2D7A11D5" w:rsidR="00AC5C81" w:rsidRPr="00EA6E86" w:rsidRDefault="00AC5C81" w:rsidP="00B32CA5">
            <w:pPr>
              <w:rPr>
                <w:sz w:val="24"/>
                <w:szCs w:val="24"/>
              </w:rPr>
            </w:pPr>
          </w:p>
        </w:tc>
      </w:tr>
    </w:tbl>
    <w:p w14:paraId="09150ED8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table describes some properties of a perfect black body. Put a tick in the correct box to show whether the statement is true or false. (4)</w:t>
      </w:r>
    </w:p>
    <w:p w14:paraId="07E72A0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44BCF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A1228D2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5B4D901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5F5D799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735CF96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0D9935A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5F6CBE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7F9E99D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983ED73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5391E3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B48B164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ECA36E0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piece of iron is heated in a furnace until it is white hot.</w:t>
      </w:r>
    </w:p>
    <w:p w14:paraId="6EA7F847" w14:textId="22E33321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How will the radiation emitted from the hot metal, differ from the radiation emitted when the metal was cold? (2)</w:t>
      </w:r>
    </w:p>
    <w:p w14:paraId="012D4917" w14:textId="4159B180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CC0CAD8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1B32A806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164A2B5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28FB538B" w14:textId="77777777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239AD436" w14:textId="77777777" w:rsidR="00AC5C81" w:rsidRPr="00E84D58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The black cube below is in a warm room. Its temperature is constant.</w:t>
      </w:r>
    </w:p>
    <w:p w14:paraId="05CBD012" w14:textId="77777777" w:rsidR="00AC5C81" w:rsidRPr="00E84D58" w:rsidRDefault="00AC5C81" w:rsidP="00AC5C81">
      <w:pPr>
        <w:spacing w:after="0" w:line="240" w:lineRule="auto"/>
        <w:ind w:left="720"/>
        <w:rPr>
          <w:color w:val="000000" w:themeColor="text1"/>
          <w:sz w:val="24"/>
          <w:szCs w:val="24"/>
        </w:rPr>
      </w:pPr>
      <w:r w:rsidRPr="00E84D58">
        <w:rPr>
          <w:color w:val="000000" w:themeColor="text1"/>
          <w:sz w:val="24"/>
          <w:szCs w:val="24"/>
        </w:rPr>
        <w:t>What is the relationship between radiated and absorbed radiation for this object?</w:t>
      </w:r>
      <w:r>
        <w:rPr>
          <w:color w:val="000000" w:themeColor="text1"/>
          <w:sz w:val="24"/>
          <w:szCs w:val="24"/>
        </w:rPr>
        <w:t xml:space="preserve"> (2)</w:t>
      </w:r>
    </w:p>
    <w:p w14:paraId="76F9FBB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727872" behindDoc="0" locked="0" layoutInCell="1" allowOverlap="1" wp14:anchorId="30277092" wp14:editId="74166FD2">
            <wp:simplePos x="0" y="0"/>
            <wp:positionH relativeFrom="column">
              <wp:posOffset>1866900</wp:posOffset>
            </wp:positionH>
            <wp:positionV relativeFrom="paragraph">
              <wp:posOffset>167766</wp:posOffset>
            </wp:positionV>
            <wp:extent cx="1087755" cy="1100056"/>
            <wp:effectExtent l="0" t="0" r="0" b="5080"/>
            <wp:wrapNone/>
            <wp:docPr id="109" name="Picture 109" descr="Image result for bla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lack box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98" cy="110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A3F4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289B19DB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13BB8E7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B3167A9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1628DE5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7CEA5950" w14:textId="77777777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45714B12" w14:textId="25624C41" w:rsidR="00AC5C81" w:rsidRDefault="00AC5C81" w:rsidP="00AC5C81">
      <w:pPr>
        <w:spacing w:after="0" w:line="240" w:lineRule="auto"/>
        <w:ind w:left="720"/>
        <w:rPr>
          <w:sz w:val="24"/>
          <w:szCs w:val="24"/>
        </w:rPr>
      </w:pPr>
    </w:p>
    <w:p w14:paraId="680BE42B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3AD5ADF" w14:textId="13043FFB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C841533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47141239" w14:textId="25174532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08C64DCF" w14:textId="3AA3ABFB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34099559" w14:textId="6EB35703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711E0C91" w14:textId="28D507E5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0F9CA15A" w14:textId="06E6C647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5E513755" w14:textId="6CC491CA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C19F163" w14:textId="1A4E3850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45D30444" w14:textId="77777777" w:rsidR="007820EF" w:rsidRDefault="007820EF" w:rsidP="00AC5C81">
      <w:pPr>
        <w:spacing w:after="0" w:line="240" w:lineRule="auto"/>
        <w:ind w:left="720"/>
        <w:rPr>
          <w:sz w:val="24"/>
          <w:szCs w:val="24"/>
        </w:rPr>
      </w:pPr>
    </w:p>
    <w:p w14:paraId="6B2B514E" w14:textId="77777777" w:rsidR="00AC5C81" w:rsidRDefault="00AC5C81" w:rsidP="00AC5C81">
      <w:pPr>
        <w:pStyle w:val="ListParagraph"/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28896" behindDoc="0" locked="0" layoutInCell="1" allowOverlap="1" wp14:anchorId="1BCCC2E1" wp14:editId="195CE152">
            <wp:simplePos x="0" y="0"/>
            <wp:positionH relativeFrom="margin">
              <wp:posOffset>1333499</wp:posOffset>
            </wp:positionH>
            <wp:positionV relativeFrom="paragraph">
              <wp:posOffset>358775</wp:posOffset>
            </wp:positionV>
            <wp:extent cx="3400425" cy="2037715"/>
            <wp:effectExtent l="0" t="0" r="9525" b="635"/>
            <wp:wrapNone/>
            <wp:docPr id="110" name="Picture 110" descr="Image result for global warm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 result for global warming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40042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The diagram shows how the Earth absorbs and emits radiation.</w:t>
      </w:r>
    </w:p>
    <w:p w14:paraId="77DAFB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26F5C35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538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8D24D68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46F069A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1012ABA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74EDF2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7D4E18B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CDD78AC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076B3CE6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80BF1F0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3D4D485F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58DE4997" w14:textId="77777777" w:rsidR="00AC5C81" w:rsidRDefault="00AC5C81" w:rsidP="00AC5C81">
      <w:pPr>
        <w:spacing w:after="0" w:line="240" w:lineRule="auto"/>
        <w:rPr>
          <w:sz w:val="24"/>
          <w:szCs w:val="24"/>
        </w:rPr>
      </w:pPr>
    </w:p>
    <w:p w14:paraId="62BA00F7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  <w:r>
        <w:rPr>
          <w:sz w:val="24"/>
          <w:szCs w:val="24"/>
        </w:rPr>
        <w:tab/>
        <w:t>Use the diagram to help explain how changes between absorbed and emitted radiation could affect the temperature of the Earth. (4)</w:t>
      </w:r>
    </w:p>
    <w:p w14:paraId="14C3FF24" w14:textId="77777777" w:rsidR="00AC5C81" w:rsidRDefault="00AC5C81" w:rsidP="00AC5C81">
      <w:pPr>
        <w:spacing w:after="0" w:line="240" w:lineRule="auto"/>
        <w:ind w:left="709" w:hanging="709"/>
        <w:rPr>
          <w:sz w:val="24"/>
          <w:szCs w:val="24"/>
        </w:rPr>
      </w:pPr>
    </w:p>
    <w:p w14:paraId="121C9E3A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bookmarkStart w:id="2" w:name="_GoBack"/>
      <w:bookmarkEnd w:id="2"/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EEED256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5B082114" w14:textId="77777777" w:rsidR="007820EF" w:rsidRPr="007820EF" w:rsidRDefault="007820EF" w:rsidP="007820EF">
      <w:pPr>
        <w:spacing w:line="360" w:lineRule="auto"/>
        <w:ind w:left="720"/>
        <w:rPr>
          <w:sz w:val="20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1E9F593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677EE529" w14:textId="77777777" w:rsidR="007820EF" w:rsidRPr="007820EF" w:rsidRDefault="007820EF" w:rsidP="007820EF">
      <w:pPr>
        <w:spacing w:line="360" w:lineRule="auto"/>
        <w:ind w:left="720"/>
        <w:rPr>
          <w:sz w:val="24"/>
          <w:szCs w:val="24"/>
        </w:rPr>
      </w:pPr>
      <w:r w:rsidRPr="007820EF">
        <w:rPr>
          <w:sz w:val="20"/>
        </w:rPr>
        <w:t>…………………………………………………………………………………………………………………………………………………………………….</w:t>
      </w:r>
    </w:p>
    <w:p w14:paraId="0BBAA73F" w14:textId="189AE7CC" w:rsidR="00AC5C81" w:rsidRDefault="00AC5C81" w:rsidP="009E0097">
      <w:pPr>
        <w:spacing w:line="360" w:lineRule="auto"/>
        <w:ind w:left="360"/>
        <w:rPr>
          <w:b/>
          <w:color w:val="000000" w:themeColor="text1"/>
        </w:rPr>
      </w:pPr>
    </w:p>
    <w:sectPr w:rsidR="00AC5C81" w:rsidSect="00E076E3">
      <w:headerReference w:type="default" r:id="rId27"/>
      <w:footerReference w:type="default" r:id="rId28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97C9FA" w14:textId="77777777" w:rsidR="00F3238F" w:rsidRDefault="00F3238F" w:rsidP="00683DA2">
      <w:pPr>
        <w:spacing w:after="0" w:line="240" w:lineRule="auto"/>
      </w:pPr>
      <w:r>
        <w:separator/>
      </w:r>
    </w:p>
  </w:endnote>
  <w:endnote w:type="continuationSeparator" w:id="0">
    <w:p w14:paraId="56A356D2" w14:textId="77777777" w:rsidR="00F3238F" w:rsidRDefault="00F3238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E22CB" w14:textId="77777777" w:rsidR="00F3238F" w:rsidRDefault="00F3238F" w:rsidP="00683DA2">
      <w:pPr>
        <w:spacing w:after="0" w:line="240" w:lineRule="auto"/>
      </w:pPr>
      <w:r>
        <w:separator/>
      </w:r>
    </w:p>
  </w:footnote>
  <w:footnote w:type="continuationSeparator" w:id="0">
    <w:p w14:paraId="6CC13BD2" w14:textId="77777777" w:rsidR="00F3238F" w:rsidRDefault="00F3238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8BFDDE0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A259DE">
      <w:rPr>
        <w:b/>
        <w:noProof/>
        <w:color w:val="ED7D31" w:themeColor="accent2"/>
        <w:sz w:val="36"/>
        <w:szCs w:val="32"/>
        <w:lang w:val="en-US"/>
      </w:rPr>
      <w:t>5</w:t>
    </w:r>
  </w:p>
  <w:p w14:paraId="64B56625" w14:textId="3E4D9776" w:rsidR="001B4431" w:rsidRPr="00683DA2" w:rsidRDefault="00A259DE" w:rsidP="00A259D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CF35D3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Pr="00A259DE">
      <w:rPr>
        <w:b/>
        <w:color w:val="ED7D31" w:themeColor="accent2"/>
        <w:sz w:val="32"/>
        <w:szCs w:val="32"/>
      </w:rPr>
      <w:t>Light and the electromagnetic spectrum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6145B"/>
    <w:multiLevelType w:val="hybridMultilevel"/>
    <w:tmpl w:val="5492FD6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50C53"/>
    <w:multiLevelType w:val="hybridMultilevel"/>
    <w:tmpl w:val="12FA893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3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E21F58"/>
    <w:multiLevelType w:val="hybridMultilevel"/>
    <w:tmpl w:val="C1CE7726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661E29"/>
    <w:multiLevelType w:val="hybridMultilevel"/>
    <w:tmpl w:val="FF0048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E2D4F"/>
    <w:multiLevelType w:val="hybridMultilevel"/>
    <w:tmpl w:val="E954F1B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D45742"/>
    <w:multiLevelType w:val="hybridMultilevel"/>
    <w:tmpl w:val="8E8C1A9A"/>
    <w:lvl w:ilvl="0" w:tplc="0BFAC39E">
      <w:start w:val="1"/>
      <w:numFmt w:val="decimal"/>
      <w:lvlText w:val="(%1)"/>
      <w:lvlJc w:val="left"/>
      <w:pPr>
        <w:ind w:left="4330" w:hanging="360"/>
      </w:pPr>
      <w:rPr>
        <w:rFonts w:hint="default"/>
        <w:color w:val="00B050"/>
      </w:rPr>
    </w:lvl>
    <w:lvl w:ilvl="1" w:tplc="08090019" w:tentative="1">
      <w:start w:val="1"/>
      <w:numFmt w:val="lowerLetter"/>
      <w:lvlText w:val="%2."/>
      <w:lvlJc w:val="left"/>
      <w:pPr>
        <w:ind w:left="5050" w:hanging="360"/>
      </w:pPr>
    </w:lvl>
    <w:lvl w:ilvl="2" w:tplc="0809001B" w:tentative="1">
      <w:start w:val="1"/>
      <w:numFmt w:val="lowerRoman"/>
      <w:lvlText w:val="%3."/>
      <w:lvlJc w:val="right"/>
      <w:pPr>
        <w:ind w:left="5770" w:hanging="180"/>
      </w:pPr>
    </w:lvl>
    <w:lvl w:ilvl="3" w:tplc="0809000F" w:tentative="1">
      <w:start w:val="1"/>
      <w:numFmt w:val="decimal"/>
      <w:lvlText w:val="%4."/>
      <w:lvlJc w:val="left"/>
      <w:pPr>
        <w:ind w:left="6490" w:hanging="360"/>
      </w:pPr>
    </w:lvl>
    <w:lvl w:ilvl="4" w:tplc="08090019" w:tentative="1">
      <w:start w:val="1"/>
      <w:numFmt w:val="lowerLetter"/>
      <w:lvlText w:val="%5."/>
      <w:lvlJc w:val="left"/>
      <w:pPr>
        <w:ind w:left="7210" w:hanging="360"/>
      </w:pPr>
    </w:lvl>
    <w:lvl w:ilvl="5" w:tplc="0809001B" w:tentative="1">
      <w:start w:val="1"/>
      <w:numFmt w:val="lowerRoman"/>
      <w:lvlText w:val="%6."/>
      <w:lvlJc w:val="right"/>
      <w:pPr>
        <w:ind w:left="7930" w:hanging="180"/>
      </w:pPr>
    </w:lvl>
    <w:lvl w:ilvl="6" w:tplc="0809000F" w:tentative="1">
      <w:start w:val="1"/>
      <w:numFmt w:val="decimal"/>
      <w:lvlText w:val="%7."/>
      <w:lvlJc w:val="left"/>
      <w:pPr>
        <w:ind w:left="8650" w:hanging="360"/>
      </w:pPr>
    </w:lvl>
    <w:lvl w:ilvl="7" w:tplc="08090019" w:tentative="1">
      <w:start w:val="1"/>
      <w:numFmt w:val="lowerLetter"/>
      <w:lvlText w:val="%8."/>
      <w:lvlJc w:val="left"/>
      <w:pPr>
        <w:ind w:left="9370" w:hanging="360"/>
      </w:pPr>
    </w:lvl>
    <w:lvl w:ilvl="8" w:tplc="08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C40EA"/>
    <w:multiLevelType w:val="hybridMultilevel"/>
    <w:tmpl w:val="5BD2EF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4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19"/>
  </w:num>
  <w:num w:numId="4">
    <w:abstractNumId w:val="14"/>
  </w:num>
  <w:num w:numId="5">
    <w:abstractNumId w:val="9"/>
  </w:num>
  <w:num w:numId="6">
    <w:abstractNumId w:val="21"/>
  </w:num>
  <w:num w:numId="7">
    <w:abstractNumId w:val="5"/>
  </w:num>
  <w:num w:numId="8">
    <w:abstractNumId w:val="26"/>
  </w:num>
  <w:num w:numId="9">
    <w:abstractNumId w:val="44"/>
  </w:num>
  <w:num w:numId="10">
    <w:abstractNumId w:val="25"/>
  </w:num>
  <w:num w:numId="11">
    <w:abstractNumId w:val="36"/>
  </w:num>
  <w:num w:numId="12">
    <w:abstractNumId w:val="23"/>
  </w:num>
  <w:num w:numId="13">
    <w:abstractNumId w:val="17"/>
  </w:num>
  <w:num w:numId="14">
    <w:abstractNumId w:val="1"/>
  </w:num>
  <w:num w:numId="15">
    <w:abstractNumId w:val="16"/>
  </w:num>
  <w:num w:numId="16">
    <w:abstractNumId w:val="40"/>
  </w:num>
  <w:num w:numId="17">
    <w:abstractNumId w:val="20"/>
  </w:num>
  <w:num w:numId="18">
    <w:abstractNumId w:val="31"/>
  </w:num>
  <w:num w:numId="19">
    <w:abstractNumId w:val="41"/>
  </w:num>
  <w:num w:numId="20">
    <w:abstractNumId w:val="34"/>
  </w:num>
  <w:num w:numId="21">
    <w:abstractNumId w:val="0"/>
  </w:num>
  <w:num w:numId="22">
    <w:abstractNumId w:val="15"/>
  </w:num>
  <w:num w:numId="23">
    <w:abstractNumId w:val="12"/>
  </w:num>
  <w:num w:numId="24">
    <w:abstractNumId w:val="35"/>
  </w:num>
  <w:num w:numId="25">
    <w:abstractNumId w:val="43"/>
  </w:num>
  <w:num w:numId="26">
    <w:abstractNumId w:val="37"/>
  </w:num>
  <w:num w:numId="27">
    <w:abstractNumId w:val="22"/>
  </w:num>
  <w:num w:numId="28">
    <w:abstractNumId w:val="27"/>
  </w:num>
  <w:num w:numId="29">
    <w:abstractNumId w:val="32"/>
  </w:num>
  <w:num w:numId="30">
    <w:abstractNumId w:val="45"/>
  </w:num>
  <w:num w:numId="31">
    <w:abstractNumId w:val="2"/>
  </w:num>
  <w:num w:numId="32">
    <w:abstractNumId w:val="7"/>
  </w:num>
  <w:num w:numId="33">
    <w:abstractNumId w:val="11"/>
  </w:num>
  <w:num w:numId="34">
    <w:abstractNumId w:val="28"/>
  </w:num>
  <w:num w:numId="35">
    <w:abstractNumId w:val="18"/>
  </w:num>
  <w:num w:numId="36">
    <w:abstractNumId w:val="8"/>
  </w:num>
  <w:num w:numId="37">
    <w:abstractNumId w:val="4"/>
  </w:num>
  <w:num w:numId="38">
    <w:abstractNumId w:val="33"/>
  </w:num>
  <w:num w:numId="39">
    <w:abstractNumId w:val="24"/>
  </w:num>
  <w:num w:numId="40">
    <w:abstractNumId w:val="3"/>
  </w:num>
  <w:num w:numId="41">
    <w:abstractNumId w:val="6"/>
  </w:num>
  <w:num w:numId="42">
    <w:abstractNumId w:val="39"/>
  </w:num>
  <w:num w:numId="43">
    <w:abstractNumId w:val="29"/>
  </w:num>
  <w:num w:numId="44">
    <w:abstractNumId w:val="10"/>
  </w:num>
  <w:num w:numId="45">
    <w:abstractNumId w:val="42"/>
  </w:num>
  <w:num w:numId="46">
    <w:abstractNumId w:val="3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2E69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2ECB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0EF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0097"/>
    <w:rsid w:val="009E2961"/>
    <w:rsid w:val="009E5304"/>
    <w:rsid w:val="009E5ED9"/>
    <w:rsid w:val="009F08C5"/>
    <w:rsid w:val="009F3956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2A41"/>
    <w:rsid w:val="00F05986"/>
    <w:rsid w:val="00F13952"/>
    <w:rsid w:val="00F1512E"/>
    <w:rsid w:val="00F3222D"/>
    <w:rsid w:val="00F3238F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170F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5.wdp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B2474-DB46-0548-BF8F-0925FAB8D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11</TotalTime>
  <Pages>9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2018-08-28T12:26:00Z</dcterms:created>
  <dcterms:modified xsi:type="dcterms:W3CDTF">2018-08-28T12:36:00Z</dcterms:modified>
</cp:coreProperties>
</file>