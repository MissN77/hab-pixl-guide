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6C649587" w:rsidR="0015632D" w:rsidRPr="005B3A54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55D3181E" w14:textId="77777777" w:rsidR="00000000" w:rsidRPr="00AA74F8" w:rsidRDefault="00BB6847" w:rsidP="00AA74F8">
      <w:pPr>
        <w:numPr>
          <w:ilvl w:val="0"/>
          <w:numId w:val="28"/>
        </w:numPr>
        <w:tabs>
          <w:tab w:val="clear" w:pos="720"/>
          <w:tab w:val="num" w:pos="360"/>
        </w:tabs>
        <w:ind w:left="360"/>
      </w:pPr>
      <w:r w:rsidRPr="00AA74F8">
        <w:rPr>
          <w:lang w:val="en-US"/>
        </w:rPr>
        <w:t>A piano is pushed across a wooden floor with a force of 2500 N. The piano moves a distance of 3.5 m. Calculate the work done moving the piano.</w:t>
      </w:r>
    </w:p>
    <w:p w14:paraId="1E51232C" w14:textId="77777777" w:rsidR="00000000" w:rsidRPr="00AA74F8" w:rsidRDefault="00BB6847" w:rsidP="00AA74F8">
      <w:pPr>
        <w:numPr>
          <w:ilvl w:val="0"/>
          <w:numId w:val="29"/>
        </w:numPr>
        <w:tabs>
          <w:tab w:val="clear" w:pos="720"/>
          <w:tab w:val="num" w:pos="360"/>
        </w:tabs>
        <w:ind w:left="360"/>
      </w:pPr>
      <w:r w:rsidRPr="00AA74F8">
        <w:rPr>
          <w:lang w:val="en-US"/>
        </w:rPr>
        <w:t>Work done is usually measured in joules.  An alternative unit for work done is (circle the correct answer).</w:t>
      </w:r>
    </w:p>
    <w:p w14:paraId="29BF1485" w14:textId="031F958F" w:rsidR="00AA74F8" w:rsidRPr="00AA74F8" w:rsidRDefault="00AA74F8" w:rsidP="00AA74F8">
      <w:pPr>
        <w:jc w:val="center"/>
        <w:rPr>
          <w:b/>
        </w:rPr>
      </w:pPr>
      <w:r w:rsidRPr="00AA74F8">
        <w:rPr>
          <w:b/>
          <w:lang w:val="en-US"/>
        </w:rPr>
        <w:t>kg/m</w:t>
      </w:r>
      <w:r w:rsidRPr="00AA74F8">
        <w:rPr>
          <w:b/>
          <w:vertAlign w:val="superscript"/>
          <w:lang w:val="en-US"/>
        </w:rPr>
        <w:t>3</w:t>
      </w:r>
      <w:r w:rsidRPr="00AA74F8">
        <w:rPr>
          <w:b/>
          <w:vertAlign w:val="superscript"/>
          <w:lang w:val="en-US"/>
        </w:rPr>
        <w:tab/>
        <w:t xml:space="preserve">  </w:t>
      </w:r>
      <w:r w:rsidRPr="00AA74F8">
        <w:rPr>
          <w:b/>
          <w:lang w:val="en-US"/>
        </w:rPr>
        <w:t xml:space="preserve"> Nm                W</w:t>
      </w:r>
      <w:r w:rsidRPr="00AA74F8">
        <w:rPr>
          <w:b/>
          <w:lang w:val="en-US"/>
        </w:rPr>
        <w:tab/>
        <w:t xml:space="preserve">         N/m2</w:t>
      </w:r>
      <w:r w:rsidRPr="00AA74F8">
        <w:rPr>
          <w:b/>
          <w:lang w:val="en-US"/>
        </w:rPr>
        <w:tab/>
        <w:t xml:space="preserve"> N/kg</w:t>
      </w:r>
    </w:p>
    <w:p w14:paraId="2282FB60" w14:textId="10CCA151" w:rsidR="00000000" w:rsidRPr="00F72A01" w:rsidRDefault="00BB6847" w:rsidP="00AA74F8">
      <w:pPr>
        <w:numPr>
          <w:ilvl w:val="0"/>
          <w:numId w:val="30"/>
        </w:numPr>
      </w:pPr>
      <w:r w:rsidRPr="00AA74F8">
        <w:rPr>
          <w:lang w:val="en-US"/>
        </w:rPr>
        <w:t xml:space="preserve">Why does a bicycle pump get hotter when used to pump up a </w:t>
      </w:r>
      <w:r w:rsidRPr="00AA74F8">
        <w:t>tyre</w:t>
      </w:r>
      <w:r w:rsidRPr="00AA74F8">
        <w:rPr>
          <w:lang w:val="en-US"/>
        </w:rPr>
        <w:t>?</w:t>
      </w:r>
    </w:p>
    <w:p w14:paraId="240BCA2C" w14:textId="77777777" w:rsidR="00000000" w:rsidRPr="00F72A01" w:rsidRDefault="00BB6847" w:rsidP="00F72A01">
      <w:pPr>
        <w:numPr>
          <w:ilvl w:val="0"/>
          <w:numId w:val="30"/>
        </w:numPr>
      </w:pPr>
      <w:r w:rsidRPr="00F72A01">
        <w:rPr>
          <w:lang w:val="en-US"/>
        </w:rPr>
        <w:t>A box with a weight of 120 N is lifted up 1.8 m onto a shelf. Calculate the work done in lifting the box.</w:t>
      </w:r>
    </w:p>
    <w:p w14:paraId="29235460" w14:textId="529D96DE" w:rsidR="00F72A01" w:rsidRDefault="00F72A01" w:rsidP="00F72A01">
      <w:pPr>
        <w:numPr>
          <w:ilvl w:val="0"/>
          <w:numId w:val="30"/>
        </w:numPr>
      </w:pPr>
      <w:r w:rsidRPr="00F72A01">
        <w:drawing>
          <wp:anchor distT="0" distB="0" distL="114300" distR="114300" simplePos="0" relativeHeight="251658240" behindDoc="0" locked="0" layoutInCell="1" allowOverlap="1" wp14:anchorId="3678EB40" wp14:editId="625EA69A">
            <wp:simplePos x="0" y="0"/>
            <wp:positionH relativeFrom="column">
              <wp:posOffset>4110824</wp:posOffset>
            </wp:positionH>
            <wp:positionV relativeFrom="paragraph">
              <wp:posOffset>270896</wp:posOffset>
            </wp:positionV>
            <wp:extent cx="1630017" cy="1025241"/>
            <wp:effectExtent l="0" t="0" r="0" b="3810"/>
            <wp:wrapThrough wrapText="bothSides">
              <wp:wrapPolygon edited="0">
                <wp:start x="0" y="0"/>
                <wp:lineTo x="0" y="21413"/>
                <wp:lineTo x="21381" y="21413"/>
                <wp:lineTo x="21381" y="0"/>
                <wp:lineTo x="0" y="0"/>
              </wp:wrapPolygon>
            </wp:wrapThrough>
            <wp:docPr id="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741EED6-467B-7740-9325-1278B11410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741EED6-467B-7740-9325-1278B11410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17" cy="1025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847" w:rsidRPr="00F72A01">
        <w:rPr>
          <w:lang w:val="en-US"/>
        </w:rPr>
        <w:t>When a book is lifted 3 m the work done on the book is 1.2 J. Calculate the weight of the book.</w:t>
      </w:r>
    </w:p>
    <w:p w14:paraId="1C6F7E18" w14:textId="61B9EC29" w:rsidR="00F72A01" w:rsidRPr="00F72A01" w:rsidRDefault="00F72A01" w:rsidP="000E7AF1">
      <w:pPr>
        <w:numPr>
          <w:ilvl w:val="0"/>
          <w:numId w:val="30"/>
        </w:numPr>
      </w:pPr>
      <w:r w:rsidRPr="00F72A01">
        <w:t xml:space="preserve">Javier Sotomayor is the current men's record holder with a jump of  2.45 m His mass is 82 kg.          </w:t>
      </w:r>
    </w:p>
    <w:p w14:paraId="23FCCF08" w14:textId="6D73C579" w:rsidR="00F72A01" w:rsidRPr="00F72A01" w:rsidRDefault="00F72A01" w:rsidP="00F72A01">
      <w:pPr>
        <w:rPr>
          <w:b/>
          <w:bCs/>
        </w:rPr>
      </w:pPr>
      <w:r w:rsidRPr="00F72A01">
        <w:t xml:space="preserve">     </w:t>
      </w:r>
      <w:r w:rsidRPr="00F72A01">
        <w:rPr>
          <w:b/>
          <w:bCs/>
        </w:rPr>
        <w:t>(g = 10N/kg)</w:t>
      </w:r>
    </w:p>
    <w:p w14:paraId="0778474D" w14:textId="0C6C2ADD" w:rsidR="00F72A01" w:rsidRDefault="00F72A01" w:rsidP="00F72A01">
      <w:pPr>
        <w:pStyle w:val="ListParagraph"/>
        <w:numPr>
          <w:ilvl w:val="0"/>
          <w:numId w:val="35"/>
        </w:numPr>
      </w:pPr>
      <w:r w:rsidRPr="00F72A01">
        <w:t>What type of stored energy does he have as he clears the bar?</w:t>
      </w:r>
    </w:p>
    <w:p w14:paraId="2CB50DFF" w14:textId="77777777" w:rsidR="00F72A01" w:rsidRDefault="00F72A01" w:rsidP="00F72A01">
      <w:pPr>
        <w:pStyle w:val="ListParagraph"/>
      </w:pPr>
    </w:p>
    <w:p w14:paraId="750DDFA4" w14:textId="507E2002" w:rsidR="00F72A01" w:rsidRDefault="00F72A01" w:rsidP="00F72A01">
      <w:pPr>
        <w:pStyle w:val="ListParagraph"/>
        <w:numPr>
          <w:ilvl w:val="0"/>
          <w:numId w:val="35"/>
        </w:numPr>
      </w:pPr>
      <w:r w:rsidRPr="00F72A01">
        <w:t xml:space="preserve">Work out how much stored energy Javier Sotomayor has due to </w:t>
      </w:r>
      <w:r>
        <w:t>his position above the ground.</w:t>
      </w:r>
    </w:p>
    <w:p w14:paraId="119ED52E" w14:textId="77777777" w:rsidR="00F72A01" w:rsidRDefault="00F72A01" w:rsidP="00F72A01">
      <w:pPr>
        <w:pStyle w:val="ListParagraph"/>
      </w:pPr>
    </w:p>
    <w:p w14:paraId="63926771" w14:textId="0D6B9A23" w:rsidR="00F72A01" w:rsidRDefault="00F72A01" w:rsidP="00F72A01">
      <w:pPr>
        <w:pStyle w:val="ListParagraph"/>
        <w:numPr>
          <w:ilvl w:val="0"/>
          <w:numId w:val="35"/>
        </w:numPr>
      </w:pPr>
      <w:r w:rsidRPr="00F72A01">
        <w:t xml:space="preserve"> As he falls back to the ground, this energy store will be transferred into a new energy store. Name this new energy store.</w:t>
      </w:r>
    </w:p>
    <w:p w14:paraId="0AA67C10" w14:textId="351FA1E7" w:rsidR="00F72A01" w:rsidRPr="00F72A01" w:rsidRDefault="00F72A01" w:rsidP="00D535E3">
      <w:pPr>
        <w:pStyle w:val="ListParagraph"/>
        <w:numPr>
          <w:ilvl w:val="0"/>
          <w:numId w:val="30"/>
        </w:numPr>
      </w:pPr>
      <w:r w:rsidRPr="00F72A01">
        <w:rPr>
          <w:lang w:val="en-US"/>
        </w:rPr>
        <w:t xml:space="preserve">When a tennis ball is hit with a racket it gains </w:t>
      </w:r>
      <w:r w:rsidRPr="00F72A01">
        <w:rPr>
          <w:b/>
          <w:bCs/>
          <w:lang w:val="en-US"/>
        </w:rPr>
        <w:t>kinetic energy</w:t>
      </w:r>
      <w:r>
        <w:rPr>
          <w:lang w:val="en-US"/>
        </w:rPr>
        <w:t>.</w:t>
      </w:r>
    </w:p>
    <w:p w14:paraId="1992DEF5" w14:textId="77777777" w:rsidR="00F72A01" w:rsidRPr="00F72A01" w:rsidRDefault="00F72A01" w:rsidP="00F72A01">
      <w:pPr>
        <w:pStyle w:val="ListParagraph"/>
        <w:ind w:left="360"/>
      </w:pPr>
    </w:p>
    <w:p w14:paraId="467117D3" w14:textId="6D7AC035" w:rsidR="00F72A01" w:rsidRDefault="00F72A01" w:rsidP="00F72A01">
      <w:pPr>
        <w:pStyle w:val="ListParagraph"/>
        <w:ind w:left="360"/>
        <w:rPr>
          <w:lang w:val="en-US"/>
        </w:rPr>
      </w:pPr>
      <w:r w:rsidRPr="00F72A01">
        <w:rPr>
          <w:lang w:val="en-US"/>
        </w:rPr>
        <w:t xml:space="preserve"> a. What is the</w:t>
      </w:r>
      <w:r w:rsidRPr="00F72A01">
        <w:rPr>
          <w:b/>
          <w:bCs/>
          <w:lang w:val="en-US"/>
        </w:rPr>
        <w:t xml:space="preserve"> formula </w:t>
      </w:r>
      <w:r w:rsidRPr="00F72A01">
        <w:rPr>
          <w:lang w:val="en-US"/>
        </w:rPr>
        <w:t>used to calculate kinetic energy?</w:t>
      </w:r>
    </w:p>
    <w:p w14:paraId="192CA492" w14:textId="77777777" w:rsidR="00F72A01" w:rsidRPr="00F72A01" w:rsidRDefault="00F72A01" w:rsidP="00F72A01">
      <w:pPr>
        <w:pStyle w:val="ListParagraph"/>
        <w:ind w:left="360"/>
      </w:pPr>
    </w:p>
    <w:p w14:paraId="6CD0F28D" w14:textId="77777777" w:rsidR="00F72A01" w:rsidRDefault="00F72A01" w:rsidP="00F72A01">
      <w:pPr>
        <w:rPr>
          <w:b/>
          <w:bCs/>
          <w:lang w:val="en-US"/>
        </w:rPr>
      </w:pPr>
      <w:r w:rsidRPr="00F72A01">
        <w:rPr>
          <w:lang w:val="en-US"/>
        </w:rPr>
        <w:t xml:space="preserve">     </w:t>
      </w:r>
      <w:r>
        <w:rPr>
          <w:lang w:val="en-US"/>
        </w:rPr>
        <w:t xml:space="preserve">    </w:t>
      </w:r>
      <w:r w:rsidRPr="00F72A01">
        <w:rPr>
          <w:lang w:val="en-US"/>
        </w:rPr>
        <w:t xml:space="preserve">b. The tennis ball has a mass of 56 g and hit has a velocity of 48 m/s. Work out the </w:t>
      </w:r>
      <w:r w:rsidRPr="00F72A01">
        <w:rPr>
          <w:b/>
          <w:bCs/>
          <w:lang w:val="en-US"/>
        </w:rPr>
        <w:t xml:space="preserve">kinetic energy </w:t>
      </w:r>
      <w:r>
        <w:rPr>
          <w:b/>
          <w:bCs/>
          <w:lang w:val="en-US"/>
        </w:rPr>
        <w:t xml:space="preserve"> </w:t>
      </w:r>
    </w:p>
    <w:p w14:paraId="0C13A0F9" w14:textId="655DF343" w:rsidR="00F72A01" w:rsidRPr="00F72A01" w:rsidRDefault="00F72A01" w:rsidP="00F72A01">
      <w:r>
        <w:rPr>
          <w:b/>
          <w:bCs/>
          <w:lang w:val="en-US"/>
        </w:rPr>
        <w:t xml:space="preserve">              </w:t>
      </w:r>
      <w:r w:rsidRPr="00F72A01">
        <w:rPr>
          <w:lang w:val="en-US"/>
        </w:rPr>
        <w:t>of the moving ball?</w:t>
      </w:r>
    </w:p>
    <w:p w14:paraId="691EC3D9" w14:textId="22A400BA" w:rsidR="00F72A01" w:rsidRPr="00F72A01" w:rsidRDefault="00F72A01" w:rsidP="00F72A01">
      <w:pPr>
        <w:pStyle w:val="ListParagraph"/>
        <w:numPr>
          <w:ilvl w:val="0"/>
          <w:numId w:val="30"/>
        </w:numPr>
      </w:pPr>
      <w:r w:rsidRPr="00F72A01">
        <w:t>Describe how the thermal energy applying the brakes on a bike while riding along a road is dissipated.</w:t>
      </w:r>
    </w:p>
    <w:p w14:paraId="3F76B2B5" w14:textId="77777777" w:rsidR="00F72A01" w:rsidRDefault="00F72A01" w:rsidP="00F72A01">
      <w:r>
        <w:t xml:space="preserve">          </w:t>
      </w:r>
      <w:r w:rsidRPr="00F72A01">
        <w:t xml:space="preserve">a. The diagram shows the main energy transfers for an electric kettle. Complete boxes A to D </w:t>
      </w:r>
      <w:r>
        <w:t xml:space="preserve"> </w:t>
      </w:r>
    </w:p>
    <w:p w14:paraId="5C4C5AD6" w14:textId="034E19B9" w:rsidR="00F72A01" w:rsidRDefault="00F72A01" w:rsidP="00F72A01">
      <w:r>
        <w:t xml:space="preserve">              </w:t>
      </w:r>
      <w:r w:rsidRPr="00F72A01">
        <w:t>showing the energy stores involved. Use the size of the arrows to help you.</w:t>
      </w:r>
    </w:p>
    <w:p w14:paraId="663D777E" w14:textId="7027AACF" w:rsidR="00F72A01" w:rsidRDefault="00F72A01" w:rsidP="00F72A01">
      <w:pPr>
        <w:jc w:val="center"/>
      </w:pPr>
      <w:r w:rsidRPr="00F72A01">
        <w:drawing>
          <wp:inline distT="0" distB="0" distL="0" distR="0" wp14:anchorId="488CDCEE" wp14:editId="468179BA">
            <wp:extent cx="1661823" cy="122626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478" cy="12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CA06" w14:textId="7DF79D1B" w:rsidR="00F72A01" w:rsidRDefault="00F72A01" w:rsidP="00F72A01">
      <w:pPr>
        <w:jc w:val="center"/>
      </w:pPr>
    </w:p>
    <w:p w14:paraId="68A314B3" w14:textId="1C0443CB" w:rsidR="00F72A01" w:rsidRPr="00F72A01" w:rsidRDefault="00F72A01" w:rsidP="00F72A01">
      <w:r>
        <w:t xml:space="preserve">            </w:t>
      </w:r>
      <w:r w:rsidRPr="00F72A01">
        <w:t xml:space="preserve">b. State why the total energy supplied to an electric kettle must always equal the total </w:t>
      </w:r>
      <w:r w:rsidRPr="00F72A01">
        <w:tab/>
      </w:r>
    </w:p>
    <w:p w14:paraId="1F5307D3" w14:textId="76D6005E" w:rsidR="00F72A01" w:rsidRPr="00F72A01" w:rsidRDefault="00F72A01" w:rsidP="00F72A01">
      <w:pPr>
        <w:rPr>
          <w:b/>
          <w:u w:val="single"/>
        </w:rPr>
      </w:pPr>
      <w:r w:rsidRPr="00F72A01">
        <w:rPr>
          <w:b/>
          <w:u w:val="single"/>
        </w:rPr>
        <w:lastRenderedPageBreak/>
        <w:t>Part 2</w:t>
      </w:r>
    </w:p>
    <w:p w14:paraId="173E8FD2" w14:textId="5A9674EF" w:rsidR="00F72A01" w:rsidRDefault="00F72A01" w:rsidP="00F72A01">
      <w:pPr>
        <w:pStyle w:val="ListParagraph"/>
        <w:numPr>
          <w:ilvl w:val="0"/>
          <w:numId w:val="37"/>
        </w:numPr>
      </w:pPr>
      <w:r w:rsidRPr="00F72A01">
        <w:drawing>
          <wp:anchor distT="0" distB="0" distL="114300" distR="114300" simplePos="0" relativeHeight="251659264" behindDoc="0" locked="0" layoutInCell="1" allowOverlap="1" wp14:anchorId="4109B25F" wp14:editId="39FF3B15">
            <wp:simplePos x="0" y="0"/>
            <wp:positionH relativeFrom="column">
              <wp:posOffset>3879850</wp:posOffset>
            </wp:positionH>
            <wp:positionV relativeFrom="paragraph">
              <wp:posOffset>47625</wp:posOffset>
            </wp:positionV>
            <wp:extent cx="1727200" cy="1534160"/>
            <wp:effectExtent l="0" t="0" r="0" b="2540"/>
            <wp:wrapThrough wrapText="bothSides">
              <wp:wrapPolygon edited="0">
                <wp:start x="0" y="0"/>
                <wp:lineTo x="0" y="21457"/>
                <wp:lineTo x="21441" y="21457"/>
                <wp:lineTo x="21441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11"/>
                    <a:stretch/>
                  </pic:blipFill>
                  <pic:spPr bwMode="auto">
                    <a:xfrm>
                      <a:off x="0" y="0"/>
                      <a:ext cx="1727200" cy="153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A01">
        <w:t>Give two alternative units of power?</w:t>
      </w:r>
    </w:p>
    <w:p w14:paraId="5910DF5F" w14:textId="77777777" w:rsidR="00F72A01" w:rsidRPr="00F72A01" w:rsidRDefault="00F72A01" w:rsidP="00F72A01">
      <w:pPr>
        <w:pStyle w:val="ListParagraph"/>
        <w:ind w:left="360"/>
      </w:pPr>
    </w:p>
    <w:p w14:paraId="56203072" w14:textId="68A83E89" w:rsidR="00F72A01" w:rsidRDefault="00F72A01" w:rsidP="00F72A01">
      <w:pPr>
        <w:pStyle w:val="ListParagraph"/>
        <w:numPr>
          <w:ilvl w:val="0"/>
          <w:numId w:val="37"/>
        </w:numPr>
      </w:pPr>
      <w:r w:rsidRPr="00F72A01">
        <w:t>A blowtorch burns butane gas to heat metal pipes.</w:t>
      </w:r>
    </w:p>
    <w:p w14:paraId="2BEF785B" w14:textId="77777777" w:rsidR="00F72A01" w:rsidRPr="00F72A01" w:rsidRDefault="00F72A01" w:rsidP="00F72A01">
      <w:r w:rsidRPr="00F72A01">
        <w:t xml:space="preserve">   a. Describe the energy transfers which occur as it is used. </w:t>
      </w:r>
    </w:p>
    <w:p w14:paraId="1CE906F7" w14:textId="77777777" w:rsidR="00F72A01" w:rsidRPr="00F72A01" w:rsidRDefault="00F72A01" w:rsidP="00F72A01">
      <w:r w:rsidRPr="00F72A01">
        <w:rPr>
          <w:b/>
          <w:bCs/>
        </w:rPr>
        <w:t xml:space="preserve">           …………..    </w:t>
      </w:r>
      <w:r w:rsidRPr="00F72A01">
        <w:t>energy is transferred into</w:t>
      </w:r>
    </w:p>
    <w:p w14:paraId="32BCE548" w14:textId="77777777" w:rsidR="00F72A01" w:rsidRPr="00F72A01" w:rsidRDefault="00F72A01" w:rsidP="00F72A01">
      <w:r w:rsidRPr="00F72A01">
        <w:t xml:space="preserve">           .</w:t>
      </w:r>
      <w:r w:rsidRPr="00F72A01">
        <w:rPr>
          <w:b/>
          <w:bCs/>
        </w:rPr>
        <w:t>………….</w:t>
      </w:r>
      <w:r w:rsidRPr="00F72A01">
        <w:t xml:space="preserve">    energy usefully and     </w:t>
      </w:r>
    </w:p>
    <w:p w14:paraId="13B4D3CD" w14:textId="77777777" w:rsidR="00F72A01" w:rsidRPr="00F72A01" w:rsidRDefault="00F72A01" w:rsidP="00F72A01">
      <w:r w:rsidRPr="00F72A01">
        <w:rPr>
          <w:b/>
          <w:bCs/>
        </w:rPr>
        <w:t xml:space="preserve">           …………..</w:t>
      </w:r>
      <w:r w:rsidRPr="00F72A01">
        <w:t xml:space="preserve">    energy is wasted. </w:t>
      </w:r>
    </w:p>
    <w:p w14:paraId="50EA6DD6" w14:textId="79005FCF" w:rsidR="00F72A01" w:rsidRPr="00F72A01" w:rsidRDefault="00F72A01" w:rsidP="00F72A01">
      <w:r w:rsidRPr="00F72A01">
        <w:t xml:space="preserve">    b. Explain how some of the transferred energy</w:t>
      </w:r>
      <w:r>
        <w:t xml:space="preserve"> </w:t>
      </w:r>
      <w:r w:rsidRPr="00F72A01">
        <w:t>is wasted.</w:t>
      </w:r>
    </w:p>
    <w:p w14:paraId="15FB55FB" w14:textId="11C31559" w:rsidR="00F72A01" w:rsidRDefault="00F72A01" w:rsidP="00F72A01">
      <w:r w:rsidRPr="00F72A01">
        <w:t xml:space="preserve">    c. The blowtorch transfers 2 kJ of energy in 4 mins. Work out </w:t>
      </w:r>
      <w:r>
        <w:t>the</w:t>
      </w:r>
      <w:r w:rsidRPr="00F72A01">
        <w:t xml:space="preserve"> power of the blowtorch?</w:t>
      </w:r>
    </w:p>
    <w:p w14:paraId="0416AD6F" w14:textId="77777777" w:rsidR="00F72A01" w:rsidRDefault="00F72A01" w:rsidP="00F72A01"/>
    <w:p w14:paraId="350AE263" w14:textId="680E2684" w:rsidR="00F72A01" w:rsidRPr="00F72A01" w:rsidRDefault="00F72A01" w:rsidP="00F72A01">
      <w:pPr>
        <w:pStyle w:val="ListParagraph"/>
        <w:numPr>
          <w:ilvl w:val="0"/>
          <w:numId w:val="37"/>
        </w:numPr>
      </w:pPr>
      <w:r w:rsidRPr="00F72A01">
        <w:rPr>
          <w:lang w:val="en-US"/>
        </w:rPr>
        <w:t>Two cranes are lifting the same load of 120 kg to a height of 15 m.</w:t>
      </w:r>
    </w:p>
    <w:p w14:paraId="5BFE7C7D" w14:textId="444739E6" w:rsidR="00F72A01" w:rsidRDefault="00F72A01" w:rsidP="00F72A01">
      <w:pPr>
        <w:rPr>
          <w:lang w:val="en-US"/>
        </w:rPr>
      </w:pPr>
      <w:r w:rsidRPr="00F72A01">
        <w:drawing>
          <wp:anchor distT="0" distB="0" distL="114300" distR="114300" simplePos="0" relativeHeight="251662336" behindDoc="0" locked="0" layoutInCell="1" allowOverlap="1" wp14:anchorId="5AA85E63" wp14:editId="0D42CD76">
            <wp:simplePos x="0" y="0"/>
            <wp:positionH relativeFrom="column">
              <wp:posOffset>3606165</wp:posOffset>
            </wp:positionH>
            <wp:positionV relativeFrom="paragraph">
              <wp:posOffset>258003</wp:posOffset>
            </wp:positionV>
            <wp:extent cx="1314450" cy="1323975"/>
            <wp:effectExtent l="0" t="38100" r="0" b="34925"/>
            <wp:wrapNone/>
            <wp:docPr id="8" name="Picture 7" descr="Image result for Crane Clip Art">
              <a:extLst xmlns:a="http://schemas.openxmlformats.org/drawingml/2006/main">
                <a:ext uri="{FF2B5EF4-FFF2-40B4-BE49-F238E27FC236}">
                  <a16:creationId xmlns:a16="http://schemas.microsoft.com/office/drawing/2014/main" id="{08E3668B-D390-4963-A678-8F4584E0EF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age result for Crane Clip Art">
                      <a:extLst>
                        <a:ext uri="{FF2B5EF4-FFF2-40B4-BE49-F238E27FC236}">
                          <a16:creationId xmlns:a16="http://schemas.microsoft.com/office/drawing/2014/main" id="{08E3668B-D390-4963-A678-8F4584E0EF79}"/>
                        </a:ext>
                      </a:extLst>
                    </pic:cNvPr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scene3d>
                      <a:camera prst="orthographicFront">
                        <a:rot lat="0" lon="8700000" rev="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Pr="00F72A01">
        <w:drawing>
          <wp:anchor distT="0" distB="0" distL="114300" distR="114300" simplePos="0" relativeHeight="251661312" behindDoc="0" locked="0" layoutInCell="1" allowOverlap="1" wp14:anchorId="3A00FA7A" wp14:editId="332E4956">
            <wp:simplePos x="0" y="0"/>
            <wp:positionH relativeFrom="column">
              <wp:posOffset>500932</wp:posOffset>
            </wp:positionH>
            <wp:positionV relativeFrom="paragraph">
              <wp:posOffset>258638</wp:posOffset>
            </wp:positionV>
            <wp:extent cx="1152128" cy="1296144"/>
            <wp:effectExtent l="0" t="0" r="3810" b="0"/>
            <wp:wrapNone/>
            <wp:docPr id="21" name="Picture 6" descr="Image result for Crane Clip Art">
              <a:extLst xmlns:a="http://schemas.openxmlformats.org/drawingml/2006/main">
                <a:ext uri="{FF2B5EF4-FFF2-40B4-BE49-F238E27FC236}">
                  <a16:creationId xmlns:a16="http://schemas.microsoft.com/office/drawing/2014/main" id="{3695C8D9-624A-4BB0-AEC9-2B2FD2CBF1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age result for Crane Clip Art">
                      <a:extLst>
                        <a:ext uri="{FF2B5EF4-FFF2-40B4-BE49-F238E27FC236}">
                          <a16:creationId xmlns:a16="http://schemas.microsoft.com/office/drawing/2014/main" id="{3695C8D9-624A-4BB0-AEC9-2B2FD2CBF182}"/>
                        </a:ext>
                      </a:extLst>
                    </pic:cNvPr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128" cy="129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72A01">
        <w:rPr>
          <w:lang w:val="en-US"/>
        </w:rPr>
        <w:t xml:space="preserve">                   Crane A</w:t>
      </w:r>
      <w:r w:rsidRPr="00F72A01">
        <w:rPr>
          <w:lang w:val="en-US"/>
        </w:rPr>
        <w:tab/>
      </w:r>
      <w:r w:rsidRPr="00F72A01">
        <w:rPr>
          <w:lang w:val="en-US"/>
        </w:rPr>
        <w:tab/>
      </w:r>
      <w:r w:rsidRPr="00F72A01">
        <w:rPr>
          <w:lang w:val="en-US"/>
        </w:rPr>
        <w:tab/>
      </w:r>
      <w:r w:rsidRPr="00F72A01">
        <w:rPr>
          <w:lang w:val="en-US"/>
        </w:rPr>
        <w:tab/>
      </w:r>
      <w:r w:rsidRPr="00F72A01">
        <w:rPr>
          <w:lang w:val="en-US"/>
        </w:rPr>
        <w:tab/>
      </w:r>
      <w:r w:rsidRPr="00F72A01">
        <w:rPr>
          <w:lang w:val="en-US"/>
        </w:rPr>
        <w:tab/>
      </w:r>
      <w:r w:rsidRPr="00F72A01">
        <w:rPr>
          <w:lang w:val="en-US"/>
        </w:rPr>
        <w:tab/>
        <w:t>Crane B</w:t>
      </w:r>
    </w:p>
    <w:p w14:paraId="101C40BE" w14:textId="75B1E265" w:rsidR="00F72A01" w:rsidRDefault="00F72A01" w:rsidP="00F72A01">
      <w:pPr>
        <w:rPr>
          <w:lang w:val="en-US"/>
        </w:rPr>
      </w:pPr>
    </w:p>
    <w:p w14:paraId="5975405E" w14:textId="165A6AB1" w:rsidR="00F72A01" w:rsidRDefault="00F72A01" w:rsidP="00F72A01">
      <w:pPr>
        <w:rPr>
          <w:lang w:val="en-US"/>
        </w:rPr>
      </w:pPr>
    </w:p>
    <w:p w14:paraId="0026B5B3" w14:textId="6BE66C14" w:rsidR="00F72A01" w:rsidRPr="00F72A01" w:rsidRDefault="00F72A01" w:rsidP="00F72A01"/>
    <w:p w14:paraId="3695C1EB" w14:textId="77777777" w:rsidR="00F72A01" w:rsidRDefault="00F72A01" w:rsidP="00F72A01"/>
    <w:p w14:paraId="094D91D8" w14:textId="77777777" w:rsidR="00F72A01" w:rsidRDefault="00F72A01" w:rsidP="00F72A01"/>
    <w:p w14:paraId="4CFABF85" w14:textId="2A3D3601" w:rsidR="00F72A01" w:rsidRPr="00F72A01" w:rsidRDefault="00F72A01" w:rsidP="00F72A01">
      <w:r w:rsidRPr="00F72A01">
        <w:t xml:space="preserve">     </w:t>
      </w:r>
    </w:p>
    <w:p w14:paraId="4A9231AD" w14:textId="38CDD33A" w:rsidR="00F72A01" w:rsidRPr="00F72A01" w:rsidRDefault="00F72A01" w:rsidP="00F72A01">
      <w:r>
        <w:rPr>
          <w:lang w:val="en-US"/>
        </w:rPr>
        <w:t xml:space="preserve">     </w:t>
      </w:r>
      <w:r w:rsidRPr="00F72A01">
        <w:rPr>
          <w:lang w:val="en-US"/>
        </w:rPr>
        <w:t>Crane A takes 30 s</w:t>
      </w:r>
      <w:r w:rsidRPr="00F72A01">
        <w:t> </w:t>
      </w:r>
      <w:r w:rsidRPr="00F72A01">
        <w:rPr>
          <w:lang w:val="en-US"/>
        </w:rPr>
        <w:t xml:space="preserve">to lift the load. Crane B lifts the same load in 9 s. </w:t>
      </w:r>
    </w:p>
    <w:p w14:paraId="658883F3" w14:textId="77777777" w:rsidR="00F72A01" w:rsidRPr="00F72A01" w:rsidRDefault="00F72A01" w:rsidP="00F72A01">
      <w:r w:rsidRPr="00F72A01">
        <w:rPr>
          <w:lang w:val="en-US"/>
        </w:rPr>
        <w:t xml:space="preserve">     </w:t>
      </w:r>
    </w:p>
    <w:p w14:paraId="413AF3C5" w14:textId="12684F9A" w:rsidR="00F72A01" w:rsidRDefault="00F72A01" w:rsidP="00F72A01">
      <w:pPr>
        <w:rPr>
          <w:lang w:val="en-US"/>
        </w:rPr>
      </w:pPr>
      <w:r w:rsidRPr="00F72A01">
        <w:rPr>
          <w:lang w:val="en-US"/>
        </w:rPr>
        <w:t xml:space="preserve">     Calculate the </w:t>
      </w:r>
      <w:r w:rsidRPr="00F72A01">
        <w:rPr>
          <w:b/>
          <w:bCs/>
          <w:lang w:val="en-US"/>
        </w:rPr>
        <w:t xml:space="preserve">difference in power </w:t>
      </w:r>
      <w:r w:rsidRPr="00F72A01">
        <w:rPr>
          <w:lang w:val="en-US"/>
        </w:rPr>
        <w:t>of the two cranes.</w:t>
      </w:r>
    </w:p>
    <w:p w14:paraId="46C294DF" w14:textId="77777777" w:rsidR="00F72A01" w:rsidRDefault="00F72A01" w:rsidP="00F72A01">
      <w:pPr>
        <w:rPr>
          <w:lang w:val="en-US"/>
        </w:rPr>
      </w:pPr>
      <w:bookmarkStart w:id="0" w:name="_GoBack"/>
      <w:bookmarkEnd w:id="0"/>
    </w:p>
    <w:p w14:paraId="69D6C546" w14:textId="05937040" w:rsidR="00F72A01" w:rsidRPr="00F72A01" w:rsidRDefault="00F72A01" w:rsidP="00F72A01">
      <w:pPr>
        <w:pStyle w:val="ListParagraph"/>
        <w:numPr>
          <w:ilvl w:val="0"/>
          <w:numId w:val="37"/>
        </w:numPr>
      </w:pPr>
      <w:r w:rsidRPr="00F72A01">
        <w:rPr>
          <w:lang w:val="en-US"/>
        </w:rPr>
        <w:t>The diagram represents the energy store transfers when a motor is lifting a weight.</w:t>
      </w:r>
    </w:p>
    <w:p w14:paraId="74F70F65" w14:textId="77777777" w:rsidR="00F72A01" w:rsidRDefault="00BB6847" w:rsidP="00F72A01">
      <w:pPr>
        <w:numPr>
          <w:ilvl w:val="0"/>
          <w:numId w:val="39"/>
        </w:numPr>
      </w:pPr>
      <w:r w:rsidRPr="00F72A01">
        <w:rPr>
          <w:lang w:val="en-US"/>
        </w:rPr>
        <w:t>How much electrical energy is transferred to a thermal energy store?</w:t>
      </w:r>
    </w:p>
    <w:p w14:paraId="0A62FBF3" w14:textId="77777777" w:rsidR="00F72A01" w:rsidRPr="00F72A01" w:rsidRDefault="00F72A01" w:rsidP="007C33BD">
      <w:pPr>
        <w:numPr>
          <w:ilvl w:val="0"/>
          <w:numId w:val="39"/>
        </w:numPr>
      </w:pPr>
      <w:r w:rsidRPr="00F72A01">
        <w:rPr>
          <w:lang w:val="en-US"/>
        </w:rPr>
        <w:t>W</w:t>
      </w:r>
      <w:r w:rsidR="00BB6847" w:rsidRPr="00F72A01">
        <w:rPr>
          <w:lang w:val="en-US"/>
        </w:rPr>
        <w:t>hat is the total amount of dissipated energy? </w:t>
      </w:r>
    </w:p>
    <w:p w14:paraId="27EC337A" w14:textId="54B04C11" w:rsidR="00F72A01" w:rsidRPr="00F72A01" w:rsidRDefault="00F72A01" w:rsidP="007C33BD">
      <w:pPr>
        <w:numPr>
          <w:ilvl w:val="0"/>
          <w:numId w:val="39"/>
        </w:numPr>
      </w:pPr>
      <w:r w:rsidRPr="00F72A01">
        <w:rPr>
          <w:lang w:val="en-US"/>
        </w:rPr>
        <w:t xml:space="preserve">Calculate the efficiency the of the useful energy transfer </w:t>
      </w:r>
    </w:p>
    <w:p w14:paraId="3EC68FF8" w14:textId="77777777" w:rsidR="00F72A01" w:rsidRPr="00F72A01" w:rsidRDefault="00F72A01" w:rsidP="00F72A01"/>
    <w:p w14:paraId="306A5658" w14:textId="7A7F42DC" w:rsidR="00F72A01" w:rsidRDefault="00F72A01" w:rsidP="00F72A01"/>
    <w:p w14:paraId="7F34EA67" w14:textId="77777777" w:rsidR="00F72A01" w:rsidRPr="00F72A01" w:rsidRDefault="00F72A01" w:rsidP="00F72A01"/>
    <w:p w14:paraId="7404E8D5" w14:textId="77777777" w:rsidR="00F72A01" w:rsidRPr="00F72A01" w:rsidRDefault="00F72A01" w:rsidP="00F72A01"/>
    <w:p w14:paraId="155563F0" w14:textId="77777777" w:rsidR="00F72A01" w:rsidRPr="00AA74F8" w:rsidRDefault="00F72A01" w:rsidP="00F72A01">
      <w:pPr>
        <w:ind w:left="-360"/>
      </w:pPr>
    </w:p>
    <w:p w14:paraId="703F45E6" w14:textId="466976ED" w:rsidR="005B3A54" w:rsidRDefault="005B3A54" w:rsidP="00F72A01"/>
    <w:p w14:paraId="570441EE" w14:textId="68B2153C" w:rsidR="005B3A54" w:rsidRDefault="005B3A54" w:rsidP="00F72A01"/>
    <w:p w14:paraId="2019EEB9" w14:textId="755616DE" w:rsidR="005B3A54" w:rsidRDefault="005B3A54" w:rsidP="00F72A01"/>
    <w:p w14:paraId="641E232D" w14:textId="219CB8CC" w:rsidR="005B3A54" w:rsidRPr="002E7322" w:rsidRDefault="005B3A54" w:rsidP="005B3A54"/>
    <w:sectPr w:rsidR="005B3A54" w:rsidRPr="002E7322" w:rsidSect="00397B11">
      <w:headerReference w:type="default" r:id="rId12"/>
      <w:footerReference w:type="even" r:id="rId13"/>
      <w:footerReference w:type="default" r:id="rId14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2D6E2" w14:textId="77777777" w:rsidR="00BB6847" w:rsidRDefault="00BB6847" w:rsidP="00683DA2">
      <w:pPr>
        <w:spacing w:after="0" w:line="240" w:lineRule="auto"/>
      </w:pPr>
      <w:r>
        <w:separator/>
      </w:r>
    </w:p>
  </w:endnote>
  <w:endnote w:type="continuationSeparator" w:id="0">
    <w:p w14:paraId="22F5F2B3" w14:textId="77777777" w:rsidR="00BB6847" w:rsidRDefault="00BB6847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54E53" w14:textId="77777777" w:rsidR="00BB6847" w:rsidRDefault="00BB6847" w:rsidP="00683DA2">
      <w:pPr>
        <w:spacing w:after="0" w:line="240" w:lineRule="auto"/>
      </w:pPr>
      <w:r>
        <w:separator/>
      </w:r>
    </w:p>
  </w:footnote>
  <w:footnote w:type="continuationSeparator" w:id="0">
    <w:p w14:paraId="0DE37224" w14:textId="77777777" w:rsidR="00BB6847" w:rsidRDefault="00BB6847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30E467B5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558AF0EE">
              <wp:simplePos x="0" y="0"/>
              <wp:positionH relativeFrom="column">
                <wp:posOffset>499827</wp:posOffset>
              </wp:positionH>
              <wp:positionV relativeFrom="paragraph">
                <wp:posOffset>360956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58B71B" id="Rectangle 2" o:spid="_x0000_s1026" style="position:absolute;margin-left:39.35pt;margin-top:28.4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9C4" w:rsidRPr="003579C4">
      <w:rPr>
        <w:b/>
        <w:bCs/>
        <w:noProof/>
        <w:color w:val="F4B083" w:themeColor="accent2" w:themeTint="99"/>
        <w:sz w:val="28"/>
        <w:szCs w:val="32"/>
      </w:rPr>
      <w:t>Forces doing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7FC9"/>
    <w:multiLevelType w:val="hybridMultilevel"/>
    <w:tmpl w:val="1F7656FC"/>
    <w:lvl w:ilvl="0" w:tplc="613A6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8CE9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841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B84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0C38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00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CE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B8B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14B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166C36"/>
    <w:multiLevelType w:val="hybridMultilevel"/>
    <w:tmpl w:val="4DAE7848"/>
    <w:lvl w:ilvl="0" w:tplc="FEC691F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7C3E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C06A9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D0601F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0940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608A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E5C00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21238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ECC52F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6687"/>
    <w:multiLevelType w:val="hybridMultilevel"/>
    <w:tmpl w:val="4A76ECBA"/>
    <w:lvl w:ilvl="0" w:tplc="47EED8F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1212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BCB7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1A5A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0FA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8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894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4CA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A55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02A97"/>
    <w:multiLevelType w:val="hybridMultilevel"/>
    <w:tmpl w:val="9E387348"/>
    <w:lvl w:ilvl="0" w:tplc="BA643B3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BF4CE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6C49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F726A"/>
    <w:multiLevelType w:val="hybridMultilevel"/>
    <w:tmpl w:val="13CE3C42"/>
    <w:lvl w:ilvl="0" w:tplc="08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1546E2D"/>
    <w:multiLevelType w:val="hybridMultilevel"/>
    <w:tmpl w:val="0B086FBC"/>
    <w:lvl w:ilvl="0" w:tplc="0BBEBA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A42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07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26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0FD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DA83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9210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2A2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088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A4C84"/>
    <w:multiLevelType w:val="hybridMultilevel"/>
    <w:tmpl w:val="0CF219C0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62CCE"/>
    <w:multiLevelType w:val="hybridMultilevel"/>
    <w:tmpl w:val="285465D8"/>
    <w:lvl w:ilvl="0" w:tplc="BA643B3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D6C49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E6097"/>
    <w:multiLevelType w:val="hybridMultilevel"/>
    <w:tmpl w:val="A5A093CC"/>
    <w:lvl w:ilvl="0" w:tplc="48E27A1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6437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5AB8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68F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8C4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604A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ADD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7A8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B415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F664D5"/>
    <w:multiLevelType w:val="hybridMultilevel"/>
    <w:tmpl w:val="4D7AD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FD7DF6"/>
    <w:multiLevelType w:val="hybridMultilevel"/>
    <w:tmpl w:val="1BB2C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22438"/>
    <w:multiLevelType w:val="hybridMultilevel"/>
    <w:tmpl w:val="617C5480"/>
    <w:lvl w:ilvl="0" w:tplc="BA643B3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9520B7"/>
    <w:multiLevelType w:val="hybridMultilevel"/>
    <w:tmpl w:val="71CC21A4"/>
    <w:lvl w:ilvl="0" w:tplc="2B6C4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C07E37"/>
    <w:multiLevelType w:val="hybridMultilevel"/>
    <w:tmpl w:val="D122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30B72"/>
    <w:multiLevelType w:val="hybridMultilevel"/>
    <w:tmpl w:val="698ED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D4536"/>
    <w:multiLevelType w:val="hybridMultilevel"/>
    <w:tmpl w:val="67A46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EB3195"/>
    <w:multiLevelType w:val="hybridMultilevel"/>
    <w:tmpl w:val="0EC4EF8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6718783E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0722A"/>
    <w:multiLevelType w:val="hybridMultilevel"/>
    <w:tmpl w:val="DAC088CA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E0F33"/>
    <w:multiLevelType w:val="multilevel"/>
    <w:tmpl w:val="91CE3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BA51BB"/>
    <w:multiLevelType w:val="hybridMultilevel"/>
    <w:tmpl w:val="77D47386"/>
    <w:lvl w:ilvl="0" w:tplc="66703D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9E2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60F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587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8D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10D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E9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8EF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FAE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C0C5E"/>
    <w:multiLevelType w:val="hybridMultilevel"/>
    <w:tmpl w:val="37644100"/>
    <w:lvl w:ilvl="0" w:tplc="1688BA2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045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040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5431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38A9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244C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226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C06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585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AA76A4"/>
    <w:multiLevelType w:val="hybridMultilevel"/>
    <w:tmpl w:val="9DF6775E"/>
    <w:lvl w:ilvl="0" w:tplc="F57E998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C8B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5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5041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9CD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466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26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2D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4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29691F"/>
    <w:multiLevelType w:val="hybridMultilevel"/>
    <w:tmpl w:val="28C8CDEE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E122F0"/>
    <w:multiLevelType w:val="hybridMultilevel"/>
    <w:tmpl w:val="F0E05288"/>
    <w:lvl w:ilvl="0" w:tplc="80AA6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A243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5C52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24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6C9B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2A9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9AC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0D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066C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B2016C"/>
    <w:multiLevelType w:val="hybridMultilevel"/>
    <w:tmpl w:val="8584A122"/>
    <w:lvl w:ilvl="0" w:tplc="3BF21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2CB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0C95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EA3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EAD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36B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3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C0A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1836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2B259A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F56E2D"/>
    <w:multiLevelType w:val="hybridMultilevel"/>
    <w:tmpl w:val="0212C6BE"/>
    <w:lvl w:ilvl="0" w:tplc="42AE81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0673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82854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EC262F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BA029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76EA6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2F43F9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52E3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F0F6B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64B19"/>
    <w:multiLevelType w:val="hybridMultilevel"/>
    <w:tmpl w:val="AD926B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0C20F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EA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66B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207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4A2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622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9C7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083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A77DF6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443275B"/>
    <w:multiLevelType w:val="hybridMultilevel"/>
    <w:tmpl w:val="30AEC8BA"/>
    <w:lvl w:ilvl="0" w:tplc="27AA2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2C0B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08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8D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641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EC9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40D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DE7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634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9377F"/>
    <w:multiLevelType w:val="hybridMultilevel"/>
    <w:tmpl w:val="5F12B3B0"/>
    <w:lvl w:ilvl="0" w:tplc="DE005A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381E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6D8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5E24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B813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C4A3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D4AE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BEE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1057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630795"/>
    <w:multiLevelType w:val="hybridMultilevel"/>
    <w:tmpl w:val="A13AE0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8E7B04"/>
    <w:multiLevelType w:val="hybridMultilevel"/>
    <w:tmpl w:val="26C01D9A"/>
    <w:lvl w:ilvl="0" w:tplc="DF0C85C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AA0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7C20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A1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449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27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AE8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A20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B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326E5"/>
    <w:multiLevelType w:val="hybridMultilevel"/>
    <w:tmpl w:val="6FF46AB8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B0FBE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46A44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6FC835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7C6AC5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E7A6D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DECFBD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44893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89E61B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7523AF"/>
    <w:multiLevelType w:val="hybridMultilevel"/>
    <w:tmpl w:val="40DCB9D0"/>
    <w:lvl w:ilvl="0" w:tplc="E3E68DB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0622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C5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9E86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E00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FE7F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7C9C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F2E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A4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8"/>
  </w:num>
  <w:num w:numId="3">
    <w:abstractNumId w:val="13"/>
  </w:num>
  <w:num w:numId="4">
    <w:abstractNumId w:val="9"/>
  </w:num>
  <w:num w:numId="5">
    <w:abstractNumId w:val="26"/>
  </w:num>
  <w:num w:numId="6">
    <w:abstractNumId w:val="32"/>
  </w:num>
  <w:num w:numId="7">
    <w:abstractNumId w:val="34"/>
  </w:num>
  <w:num w:numId="8">
    <w:abstractNumId w:val="15"/>
  </w:num>
  <w:num w:numId="9">
    <w:abstractNumId w:val="37"/>
  </w:num>
  <w:num w:numId="10">
    <w:abstractNumId w:val="22"/>
  </w:num>
  <w:num w:numId="11">
    <w:abstractNumId w:val="21"/>
  </w:num>
  <w:num w:numId="12">
    <w:abstractNumId w:val="24"/>
  </w:num>
  <w:num w:numId="13">
    <w:abstractNumId w:val="38"/>
  </w:num>
  <w:num w:numId="14">
    <w:abstractNumId w:val="20"/>
  </w:num>
  <w:num w:numId="15">
    <w:abstractNumId w:val="25"/>
  </w:num>
  <w:num w:numId="16">
    <w:abstractNumId w:val="0"/>
  </w:num>
  <w:num w:numId="17">
    <w:abstractNumId w:val="7"/>
  </w:num>
  <w:num w:numId="18">
    <w:abstractNumId w:val="36"/>
  </w:num>
  <w:num w:numId="19">
    <w:abstractNumId w:val="12"/>
  </w:num>
  <w:num w:numId="20">
    <w:abstractNumId w:val="30"/>
  </w:num>
  <w:num w:numId="21">
    <w:abstractNumId w:val="17"/>
  </w:num>
  <w:num w:numId="22">
    <w:abstractNumId w:val="6"/>
  </w:num>
  <w:num w:numId="23">
    <w:abstractNumId w:val="33"/>
  </w:num>
  <w:num w:numId="24">
    <w:abstractNumId w:val="3"/>
  </w:num>
  <w:num w:numId="25">
    <w:abstractNumId w:val="29"/>
  </w:num>
  <w:num w:numId="26">
    <w:abstractNumId w:val="10"/>
  </w:num>
  <w:num w:numId="27">
    <w:abstractNumId w:val="18"/>
  </w:num>
  <w:num w:numId="28">
    <w:abstractNumId w:val="27"/>
  </w:num>
  <w:num w:numId="29">
    <w:abstractNumId w:val="35"/>
  </w:num>
  <w:num w:numId="30">
    <w:abstractNumId w:val="4"/>
  </w:num>
  <w:num w:numId="31">
    <w:abstractNumId w:val="39"/>
  </w:num>
  <w:num w:numId="32">
    <w:abstractNumId w:val="23"/>
  </w:num>
  <w:num w:numId="33">
    <w:abstractNumId w:val="14"/>
  </w:num>
  <w:num w:numId="34">
    <w:abstractNumId w:val="8"/>
  </w:num>
  <w:num w:numId="35">
    <w:abstractNumId w:val="19"/>
  </w:num>
  <w:num w:numId="36">
    <w:abstractNumId w:val="5"/>
  </w:num>
  <w:num w:numId="37">
    <w:abstractNumId w:val="11"/>
  </w:num>
  <w:num w:numId="38">
    <w:abstractNumId w:val="16"/>
  </w:num>
  <w:num w:numId="39">
    <w:abstractNumId w:val="31"/>
  </w:num>
  <w:num w:numId="4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F2"/>
    <w:rsid w:val="0030346A"/>
    <w:rsid w:val="00314064"/>
    <w:rsid w:val="00321AB9"/>
    <w:rsid w:val="0035363E"/>
    <w:rsid w:val="003579C4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66216"/>
    <w:rsid w:val="00683DA2"/>
    <w:rsid w:val="006B1679"/>
    <w:rsid w:val="006C2D9B"/>
    <w:rsid w:val="006C779C"/>
    <w:rsid w:val="006D38A6"/>
    <w:rsid w:val="006E4A80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A74F8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B684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72A01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7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4</cp:revision>
  <cp:lastPrinted>2017-09-13T10:16:00Z</cp:lastPrinted>
  <dcterms:created xsi:type="dcterms:W3CDTF">2018-08-28T10:11:00Z</dcterms:created>
  <dcterms:modified xsi:type="dcterms:W3CDTF">2018-08-28T10:20:00Z</dcterms:modified>
</cp:coreProperties>
</file>