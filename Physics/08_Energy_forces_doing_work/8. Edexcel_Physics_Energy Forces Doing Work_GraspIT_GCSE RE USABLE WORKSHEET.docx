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9A440" w14:textId="1A3CF287" w:rsidR="00BE2FF3" w:rsidRDefault="00BE2FF3" w:rsidP="00BE2FF3">
      <w:pPr>
        <w:spacing w:after="0" w:line="240" w:lineRule="auto"/>
        <w:outlineLvl w:val="0"/>
        <w:rPr>
          <w:szCs w:val="28"/>
        </w:rPr>
      </w:pPr>
      <w:r w:rsidRPr="005536F3">
        <w:rPr>
          <w:b/>
          <w:szCs w:val="28"/>
          <w:u w:val="single"/>
        </w:rPr>
        <w:t>Part 1</w:t>
      </w:r>
    </w:p>
    <w:p w14:paraId="330EFCEC" w14:textId="60457C4B" w:rsidR="00BE2FF3" w:rsidRDefault="00BE2FF3" w:rsidP="00BE2FF3">
      <w:pPr>
        <w:spacing w:after="0" w:line="240" w:lineRule="auto"/>
        <w:outlineLvl w:val="0"/>
        <w:rPr>
          <w:szCs w:val="28"/>
        </w:rPr>
      </w:pPr>
    </w:p>
    <w:p w14:paraId="6109C31F" w14:textId="4D8BD45C" w:rsidR="00BE2FF3" w:rsidRDefault="00BE2FF3" w:rsidP="00BE2FF3">
      <w:pPr>
        <w:spacing w:after="0" w:line="240" w:lineRule="auto"/>
        <w:outlineLvl w:val="0"/>
      </w:pPr>
      <w:r w:rsidRPr="006A7E8D">
        <w:t xml:space="preserve">1. </w:t>
      </w:r>
      <w:r>
        <w:t>Describe the energy store changes when a rocket firework is lit, goes up in the air and then falls back</w:t>
      </w:r>
    </w:p>
    <w:p w14:paraId="4E8F70D9" w14:textId="085EBD98" w:rsidR="00BE2FF3" w:rsidRDefault="00356F96" w:rsidP="00BE2FF3">
      <w:pPr>
        <w:spacing w:after="0" w:line="240" w:lineRule="auto"/>
      </w:pP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303F664E" wp14:editId="73519D96">
            <wp:simplePos x="0" y="0"/>
            <wp:positionH relativeFrom="column">
              <wp:posOffset>5884545</wp:posOffset>
            </wp:positionH>
            <wp:positionV relativeFrom="paragraph">
              <wp:posOffset>50165</wp:posOffset>
            </wp:positionV>
            <wp:extent cx="787744" cy="762000"/>
            <wp:effectExtent l="0" t="0" r="0" b="0"/>
            <wp:wrapNone/>
            <wp:docPr id="10" name="Picture 10" descr="Image result for Motorcycle On Road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Motorcycle On Road Drawi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44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FF3">
        <w:t xml:space="preserve">     to the ground. (4)</w:t>
      </w:r>
      <w:r w:rsidR="00BE2FF3" w:rsidRPr="0003492D">
        <w:rPr>
          <w:noProof/>
        </w:rPr>
        <w:t xml:space="preserve"> </w:t>
      </w:r>
      <w:bookmarkStart w:id="0" w:name="_GoBack"/>
      <w:bookmarkEnd w:id="0"/>
    </w:p>
    <w:p w14:paraId="6D902665" w14:textId="77777777" w:rsidR="00BE2FF3" w:rsidRPr="00804007" w:rsidRDefault="00BE2FF3" w:rsidP="00BE2FF3">
      <w:pPr>
        <w:spacing w:after="0" w:line="240" w:lineRule="auto"/>
        <w:rPr>
          <w:b/>
          <w:color w:val="70AD47" w:themeColor="accent6"/>
        </w:rPr>
      </w:pPr>
    </w:p>
    <w:p w14:paraId="4E1DE475" w14:textId="49EEC5DE" w:rsidR="00BE2FF3" w:rsidRDefault="00BE2FF3" w:rsidP="00BE2FF3">
      <w:pPr>
        <w:spacing w:after="0" w:line="240" w:lineRule="auto"/>
        <w:outlineLvl w:val="0"/>
      </w:pPr>
      <w:r>
        <w:t xml:space="preserve">2. A cyclist is braking hard to avoid a collision. </w:t>
      </w:r>
    </w:p>
    <w:p w14:paraId="6BD22867" w14:textId="77777777" w:rsidR="00BE2FF3" w:rsidRDefault="00BE2FF3" w:rsidP="00BE2FF3">
      <w:pPr>
        <w:spacing w:after="0" w:line="240" w:lineRule="auto"/>
      </w:pPr>
      <w:r>
        <w:t xml:space="preserve">    Describe the energy store changes as the bicycle and rider decelerate to a stop. (3)</w:t>
      </w:r>
    </w:p>
    <w:p w14:paraId="2AAAB1C5" w14:textId="29E2A905" w:rsidR="00BE2FF3" w:rsidRPr="00356F96" w:rsidRDefault="00BE2FF3" w:rsidP="00BE2FF3">
      <w:pPr>
        <w:spacing w:after="0" w:line="240" w:lineRule="auto"/>
      </w:pPr>
      <w:r>
        <w:t xml:space="preserve"> </w:t>
      </w:r>
    </w:p>
    <w:p w14:paraId="71728A4F" w14:textId="77777777" w:rsidR="00BE2FF3" w:rsidRDefault="00BE2FF3" w:rsidP="00BE2FF3">
      <w:pPr>
        <w:spacing w:after="0" w:line="240" w:lineRule="auto"/>
        <w:outlineLvl w:val="0"/>
      </w:pPr>
      <w:r>
        <w:t xml:space="preserve">3. When a battery stops working people often say the energy has been used up. Explain why this statement is not </w:t>
      </w:r>
    </w:p>
    <w:p w14:paraId="075D5710" w14:textId="777AE015" w:rsidR="00BE2FF3" w:rsidRPr="00356F96" w:rsidRDefault="00BE2FF3" w:rsidP="00356F96">
      <w:pPr>
        <w:spacing w:after="0" w:line="240" w:lineRule="auto"/>
      </w:pPr>
      <w:r>
        <w:t xml:space="preserve">     correct. (2)</w:t>
      </w:r>
    </w:p>
    <w:p w14:paraId="22E1AF7F" w14:textId="77777777" w:rsidR="00BE2FF3" w:rsidRDefault="00BE2FF3" w:rsidP="00BE2FF3">
      <w:pPr>
        <w:spacing w:after="0" w:line="240" w:lineRule="auto"/>
      </w:pPr>
    </w:p>
    <w:p w14:paraId="471654D5" w14:textId="77777777" w:rsidR="00BE2FF3" w:rsidRDefault="00BE2FF3" w:rsidP="00BE2FF3">
      <w:pPr>
        <w:spacing w:after="0" w:line="240" w:lineRule="auto"/>
        <w:outlineLvl w:val="0"/>
      </w:pPr>
      <w:r>
        <w:t>4. The Sankey diagram shows the simple energy store transfers for a car.</w:t>
      </w:r>
    </w:p>
    <w:p w14:paraId="3EC143F9" w14:textId="77777777" w:rsidR="00BE2FF3" w:rsidRDefault="00BE2FF3" w:rsidP="00BE2FF3">
      <w:pPr>
        <w:spacing w:after="0" w:line="240" w:lineRule="auto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84864" behindDoc="0" locked="0" layoutInCell="1" allowOverlap="1" wp14:anchorId="61412B82" wp14:editId="1C2F1629">
            <wp:simplePos x="0" y="0"/>
            <wp:positionH relativeFrom="column">
              <wp:posOffset>3202305</wp:posOffset>
            </wp:positionH>
            <wp:positionV relativeFrom="paragraph">
              <wp:posOffset>132715</wp:posOffset>
            </wp:positionV>
            <wp:extent cx="3283517" cy="2943225"/>
            <wp:effectExtent l="0" t="0" r="0" b="0"/>
            <wp:wrapNone/>
            <wp:docPr id="89" name="Picture 89" descr="Image result for sankey diagram for a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 result for sankey diagram for a ca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17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98412" w14:textId="77777777" w:rsidR="00BE2FF3" w:rsidRDefault="00BE2FF3" w:rsidP="00BE2FF3">
      <w:pPr>
        <w:spacing w:after="0" w:line="240" w:lineRule="auto"/>
      </w:pPr>
    </w:p>
    <w:p w14:paraId="602C6D7F" w14:textId="77777777" w:rsidR="00BE2FF3" w:rsidRDefault="00BE2FF3" w:rsidP="00BE2FF3">
      <w:pPr>
        <w:spacing w:after="0" w:line="240" w:lineRule="auto"/>
      </w:pPr>
    </w:p>
    <w:p w14:paraId="23717B81" w14:textId="77777777" w:rsidR="00BE2FF3" w:rsidRDefault="00BE2FF3" w:rsidP="00BE2FF3">
      <w:pPr>
        <w:spacing w:after="0" w:line="240" w:lineRule="auto"/>
        <w:ind w:firstLine="720"/>
        <w:outlineLvl w:val="0"/>
      </w:pPr>
      <w:r>
        <w:t>Chemical energy from the petrol = 20 000 J</w:t>
      </w:r>
    </w:p>
    <w:p w14:paraId="539BB996" w14:textId="77777777" w:rsidR="00BE2FF3" w:rsidRDefault="00BE2FF3" w:rsidP="00BE2FF3">
      <w:pPr>
        <w:spacing w:after="0" w:line="240" w:lineRule="auto"/>
        <w:ind w:firstLine="720"/>
      </w:pPr>
    </w:p>
    <w:p w14:paraId="182B9266" w14:textId="77777777" w:rsidR="00BE2FF3" w:rsidRDefault="00BE2FF3" w:rsidP="00BE2FF3">
      <w:pPr>
        <w:pStyle w:val="ListParagraph"/>
        <w:numPr>
          <w:ilvl w:val="0"/>
          <w:numId w:val="16"/>
        </w:numPr>
        <w:spacing w:after="0" w:line="240" w:lineRule="auto"/>
        <w:ind w:left="426" w:hanging="142"/>
      </w:pPr>
      <w:r>
        <w:t>Calculate the amount of useful energy</w:t>
      </w:r>
    </w:p>
    <w:p w14:paraId="5A9C23E7" w14:textId="77777777" w:rsidR="00BE2FF3" w:rsidRDefault="00BE2FF3" w:rsidP="00BE2FF3">
      <w:pPr>
        <w:spacing w:after="0" w:line="240" w:lineRule="auto"/>
        <w:ind w:left="284"/>
      </w:pPr>
      <w:r>
        <w:t xml:space="preserve">         transferred by the engine. (1)</w:t>
      </w:r>
    </w:p>
    <w:p w14:paraId="331A2E62" w14:textId="77777777" w:rsidR="00BE2FF3" w:rsidRDefault="00BE2FF3" w:rsidP="00BE2FF3">
      <w:pPr>
        <w:spacing w:after="0" w:line="240" w:lineRule="auto"/>
        <w:ind w:left="284"/>
      </w:pPr>
    </w:p>
    <w:p w14:paraId="0E723ACC" w14:textId="36D1B5CD" w:rsidR="00BE2FF3" w:rsidRPr="00804007" w:rsidRDefault="00BE2FF3" w:rsidP="00BE2FF3">
      <w:pPr>
        <w:spacing w:after="0" w:line="240" w:lineRule="auto"/>
        <w:ind w:left="284"/>
        <w:outlineLvl w:val="0"/>
        <w:rPr>
          <w:b/>
        </w:rPr>
      </w:pPr>
      <w:r>
        <w:tab/>
      </w:r>
    </w:p>
    <w:p w14:paraId="4F466BBD" w14:textId="77777777" w:rsidR="00BE2FF3" w:rsidRDefault="00BE2FF3" w:rsidP="00BE2FF3">
      <w:pPr>
        <w:spacing w:after="0" w:line="240" w:lineRule="auto"/>
        <w:ind w:left="284"/>
      </w:pPr>
    </w:p>
    <w:p w14:paraId="5BA02460" w14:textId="77777777" w:rsidR="00BE2FF3" w:rsidRDefault="00BE2FF3" w:rsidP="00BE2FF3">
      <w:pPr>
        <w:pStyle w:val="ListParagraph"/>
        <w:numPr>
          <w:ilvl w:val="0"/>
          <w:numId w:val="16"/>
        </w:numPr>
        <w:spacing w:after="0" w:line="240" w:lineRule="auto"/>
      </w:pPr>
      <w:r>
        <w:t>What is the total amount of “wasted” energy</w:t>
      </w:r>
    </w:p>
    <w:p w14:paraId="29A0543D" w14:textId="77777777" w:rsidR="00BE2FF3" w:rsidRDefault="00BE2FF3" w:rsidP="00BE2FF3">
      <w:pPr>
        <w:spacing w:after="0" w:line="240" w:lineRule="auto"/>
        <w:ind w:left="644"/>
      </w:pPr>
      <w:r>
        <w:t>in the system? (1)</w:t>
      </w:r>
    </w:p>
    <w:p w14:paraId="06CC6814" w14:textId="77777777" w:rsidR="00BE2FF3" w:rsidRDefault="00BE2FF3" w:rsidP="00BE2FF3">
      <w:pPr>
        <w:spacing w:after="0" w:line="240" w:lineRule="auto"/>
        <w:ind w:left="644"/>
      </w:pPr>
    </w:p>
    <w:p w14:paraId="6AC1786B" w14:textId="606B588A" w:rsidR="00BE2FF3" w:rsidRPr="00804007" w:rsidRDefault="00BE2FF3" w:rsidP="00BE2FF3">
      <w:pPr>
        <w:spacing w:after="0" w:line="240" w:lineRule="auto"/>
        <w:ind w:left="644"/>
        <w:rPr>
          <w:b/>
          <w:color w:val="70AD47" w:themeColor="accent6"/>
        </w:rPr>
      </w:pPr>
    </w:p>
    <w:p w14:paraId="1B3580B5" w14:textId="77777777" w:rsidR="00BE2FF3" w:rsidRDefault="00BE2FF3" w:rsidP="00BE2FF3">
      <w:pPr>
        <w:spacing w:after="0" w:line="240" w:lineRule="auto"/>
        <w:ind w:left="644"/>
      </w:pPr>
    </w:p>
    <w:p w14:paraId="6E975F71" w14:textId="77777777" w:rsidR="00BE2FF3" w:rsidRDefault="00BE2FF3" w:rsidP="00BE2FF3">
      <w:pPr>
        <w:spacing w:after="0" w:line="240" w:lineRule="auto"/>
        <w:ind w:left="644"/>
      </w:pPr>
    </w:p>
    <w:p w14:paraId="40355B07" w14:textId="77777777" w:rsidR="00BE2FF3" w:rsidRDefault="00BE2FF3" w:rsidP="00BE2FF3">
      <w:pPr>
        <w:spacing w:after="0" w:line="240" w:lineRule="auto"/>
        <w:outlineLvl w:val="0"/>
        <w:rPr>
          <w:szCs w:val="28"/>
        </w:rPr>
      </w:pPr>
    </w:p>
    <w:p w14:paraId="59F1E173" w14:textId="77777777" w:rsidR="00BE2FF3" w:rsidRDefault="00BE2FF3" w:rsidP="00BE2FF3">
      <w:pPr>
        <w:spacing w:after="0" w:line="240" w:lineRule="auto"/>
        <w:outlineLvl w:val="0"/>
        <w:rPr>
          <w:szCs w:val="28"/>
        </w:rPr>
      </w:pPr>
    </w:p>
    <w:p w14:paraId="2F62E4AD" w14:textId="77777777" w:rsidR="00BE2FF3" w:rsidRDefault="00BE2FF3" w:rsidP="00BE2FF3">
      <w:pPr>
        <w:spacing w:after="0" w:line="240" w:lineRule="auto"/>
        <w:ind w:left="644" w:hanging="644"/>
        <w:outlineLvl w:val="0"/>
      </w:pPr>
      <w:r>
        <w:t>5. An eagle has a mass of 4 kg and is flying at a velocity of 35 m/s. Calculate the kinetic energy of the bird. (3)</w:t>
      </w:r>
    </w:p>
    <w:p w14:paraId="7FEB89E6" w14:textId="77777777" w:rsidR="00BE2FF3" w:rsidRDefault="00BE2FF3" w:rsidP="00BE2FF3">
      <w:pPr>
        <w:spacing w:after="0" w:line="240" w:lineRule="auto"/>
        <w:ind w:left="644" w:hanging="644"/>
      </w:pPr>
    </w:p>
    <w:p w14:paraId="18BAC984" w14:textId="0B6EA3B2" w:rsidR="00BE2FF3" w:rsidRDefault="00356F96" w:rsidP="00BE2FF3">
      <w:pPr>
        <w:spacing w:after="0" w:line="240" w:lineRule="auto"/>
        <w:ind w:left="284" w:hanging="284"/>
        <w:outlineLvl w:val="0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59264" behindDoc="0" locked="0" layoutInCell="1" allowOverlap="1" wp14:anchorId="5571E701" wp14:editId="121281A9">
            <wp:simplePos x="0" y="0"/>
            <wp:positionH relativeFrom="margin">
              <wp:posOffset>4716780</wp:posOffset>
            </wp:positionH>
            <wp:positionV relativeFrom="paragraph">
              <wp:posOffset>277495</wp:posOffset>
            </wp:positionV>
            <wp:extent cx="970915" cy="1676400"/>
            <wp:effectExtent l="0" t="0" r="635" b="0"/>
            <wp:wrapNone/>
            <wp:docPr id="94" name="Picture 94" descr="Image result for burj khalifa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Image result for burj khalifa black and whi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FF3">
        <w:t>6. A 48 kg person diving off a cliff has 3500 J of stored gravitational potential energy. Calculate the height of the cliff (3)</w:t>
      </w:r>
    </w:p>
    <w:p w14:paraId="5A7F0E9F" w14:textId="77777777" w:rsidR="00356F96" w:rsidRDefault="00356F96" w:rsidP="00BE2FF3">
      <w:pPr>
        <w:spacing w:after="0" w:line="240" w:lineRule="auto"/>
        <w:outlineLvl w:val="0"/>
        <w:rPr>
          <w:b/>
          <w:color w:val="70AD47" w:themeColor="accent6"/>
        </w:rPr>
      </w:pPr>
    </w:p>
    <w:p w14:paraId="67CBFAB4" w14:textId="2638576F" w:rsidR="00BE2FF3" w:rsidRDefault="00BE2FF3" w:rsidP="00BE2FF3">
      <w:pPr>
        <w:spacing w:after="0" w:line="240" w:lineRule="auto"/>
        <w:outlineLvl w:val="0"/>
        <w:rPr>
          <w:szCs w:val="28"/>
        </w:rPr>
      </w:pPr>
      <w:r>
        <w:rPr>
          <w:b/>
          <w:szCs w:val="28"/>
          <w:u w:val="single"/>
        </w:rPr>
        <w:t>Part 2</w:t>
      </w:r>
    </w:p>
    <w:p w14:paraId="175DCC0C" w14:textId="0D7CE5C2" w:rsidR="00BE2FF3" w:rsidRDefault="00BE2FF3" w:rsidP="00BE2FF3">
      <w:pPr>
        <w:spacing w:after="0" w:line="240" w:lineRule="auto"/>
        <w:outlineLvl w:val="0"/>
        <w:rPr>
          <w:szCs w:val="28"/>
        </w:rPr>
      </w:pPr>
    </w:p>
    <w:p w14:paraId="0469971E" w14:textId="490622B7" w:rsidR="00BE2FF3" w:rsidRDefault="00BE2FF3" w:rsidP="00BE2FF3">
      <w:pPr>
        <w:spacing w:before="160"/>
        <w:ind w:left="142" w:hanging="142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1</w:t>
      </w:r>
      <w:r w:rsidRPr="009316BB">
        <w:rPr>
          <w:rFonts w:eastAsiaTheme="minorEastAsia" w:hAnsi="Calibri" w:cs="News Gothic MT"/>
          <w:bCs/>
          <w:kern w:val="24"/>
        </w:rPr>
        <w:t>.</w:t>
      </w:r>
      <w:r>
        <w:rPr>
          <w:rFonts w:eastAsiaTheme="minorEastAsia" w:hAnsi="Calibri" w:cs="News Gothic MT"/>
          <w:b/>
          <w:bCs/>
          <w:kern w:val="24"/>
        </w:rPr>
        <w:t xml:space="preserve"> </w:t>
      </w:r>
      <w:r w:rsidRPr="009316BB">
        <w:rPr>
          <w:rFonts w:eastAsiaTheme="minorEastAsia" w:hAnsi="Calibri" w:cs="News Gothic MT"/>
          <w:bCs/>
          <w:kern w:val="24"/>
        </w:rPr>
        <w:t>The</w:t>
      </w:r>
      <w:r>
        <w:rPr>
          <w:rFonts w:eastAsiaTheme="minorEastAsia" w:hAnsi="Calibri" w:cs="News Gothic MT"/>
          <w:bCs/>
          <w:kern w:val="24"/>
        </w:rPr>
        <w:t xml:space="preserve"> lift in the world’s tallest building takes 64 s to reach a height of 828 m.</w:t>
      </w:r>
    </w:p>
    <w:p w14:paraId="61D71A8F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The maximum mass of the lift and passengers is 900 kg.</w:t>
      </w:r>
    </w:p>
    <w:p w14:paraId="1422D6CA" w14:textId="77777777" w:rsidR="00BE2FF3" w:rsidRPr="00354F0E" w:rsidRDefault="00BE2FF3" w:rsidP="00BE2FF3">
      <w:pPr>
        <w:pStyle w:val="ListParagraph"/>
        <w:numPr>
          <w:ilvl w:val="0"/>
          <w:numId w:val="19"/>
        </w:numPr>
        <w:spacing w:before="160"/>
        <w:rPr>
          <w:rFonts w:eastAsiaTheme="minorEastAsia" w:hAnsi="Calibri" w:cs="News Gothic MT"/>
          <w:bCs/>
          <w:kern w:val="24"/>
        </w:rPr>
      </w:pPr>
      <w:r w:rsidRPr="00354F0E">
        <w:rPr>
          <w:rFonts w:eastAsiaTheme="minorEastAsia" w:hAnsi="Calibri" w:cs="News Gothic MT"/>
          <w:bCs/>
          <w:kern w:val="24"/>
        </w:rPr>
        <w:t>Calculate the power of the lift. (3)</w:t>
      </w:r>
    </w:p>
    <w:p w14:paraId="1CD3D66A" w14:textId="6DFD9472" w:rsidR="00BE2FF3" w:rsidRDefault="00BE2FF3" w:rsidP="00BE2FF3">
      <w:pPr>
        <w:spacing w:after="0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05D571F5" w14:textId="77777777" w:rsidR="00BE2FF3" w:rsidRPr="00E1227F" w:rsidRDefault="00BE2FF3" w:rsidP="00BE2FF3">
      <w:pPr>
        <w:pStyle w:val="ListParagraph"/>
        <w:numPr>
          <w:ilvl w:val="0"/>
          <w:numId w:val="19"/>
        </w:numPr>
        <w:spacing w:before="160" w:after="0"/>
        <w:rPr>
          <w:rFonts w:eastAsiaTheme="minorEastAsia" w:hAnsi="Calibri" w:cs="News Gothic MT"/>
          <w:bCs/>
          <w:kern w:val="24"/>
        </w:rPr>
      </w:pPr>
      <w:r w:rsidRPr="00E1227F">
        <w:rPr>
          <w:rFonts w:eastAsiaTheme="minorEastAsia" w:hAnsi="Calibri" w:cs="News Gothic MT"/>
          <w:bCs/>
          <w:kern w:val="24"/>
        </w:rPr>
        <w:t>A service lift in this building is used to move furniture to apartments in the tower.</w:t>
      </w:r>
    </w:p>
    <w:p w14:paraId="6881887C" w14:textId="77777777" w:rsidR="00BE2FF3" w:rsidRPr="00E1227F" w:rsidRDefault="00BE2FF3" w:rsidP="00BE2FF3">
      <w:pPr>
        <w:spacing w:after="0"/>
        <w:ind w:left="567"/>
        <w:contextualSpacing/>
        <w:rPr>
          <w:rFonts w:eastAsiaTheme="minorEastAsia" w:hAnsi="Calibri" w:cs="News Gothic MT"/>
          <w:bCs/>
          <w:kern w:val="24"/>
        </w:rPr>
      </w:pPr>
      <w:r w:rsidRPr="00E1227F">
        <w:rPr>
          <w:rFonts w:eastAsiaTheme="minorEastAsia" w:hAnsi="Calibri" w:cs="News Gothic MT"/>
          <w:bCs/>
          <w:kern w:val="24"/>
        </w:rPr>
        <w:t>This lift has a 130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E1227F">
        <w:rPr>
          <w:rFonts w:eastAsiaTheme="minorEastAsia" w:hAnsi="Calibri" w:cs="News Gothic MT"/>
          <w:bCs/>
          <w:kern w:val="24"/>
        </w:rPr>
        <w:t>kW motor. If the maximum load for this lift is 2000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E1227F">
        <w:rPr>
          <w:rFonts w:eastAsiaTheme="minorEastAsia" w:hAnsi="Calibri" w:cs="News Gothic MT"/>
          <w:bCs/>
          <w:kern w:val="24"/>
        </w:rPr>
        <w:t>kg, how long will it take to reach the top of the building?</w:t>
      </w:r>
      <w:r>
        <w:rPr>
          <w:rFonts w:eastAsiaTheme="minorEastAsia" w:hAnsi="Calibri" w:cs="News Gothic MT"/>
          <w:bCs/>
          <w:kern w:val="24"/>
        </w:rPr>
        <w:t xml:space="preserve"> (3)</w:t>
      </w:r>
    </w:p>
    <w:p w14:paraId="4C5DFDFF" w14:textId="77777777" w:rsidR="00BE2FF3" w:rsidRDefault="00BE2FF3" w:rsidP="00BE2FF3">
      <w:pPr>
        <w:spacing w:after="0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3118C708" w14:textId="159B9457" w:rsidR="00BE2FF3" w:rsidRDefault="00BE2FF3" w:rsidP="00356F96">
      <w:pPr>
        <w:spacing w:after="0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</w:p>
    <w:p w14:paraId="0C968654" w14:textId="77777777" w:rsidR="00356F96" w:rsidRDefault="00356F96" w:rsidP="00356F96">
      <w:pPr>
        <w:spacing w:after="0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1E984FE1" w14:textId="77777777" w:rsidR="00BE2FF3" w:rsidRDefault="00BE2FF3" w:rsidP="00BE2FF3">
      <w:pPr>
        <w:spacing w:before="160"/>
        <w:ind w:left="142" w:hanging="142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lastRenderedPageBreak/>
        <w:t>2. The diagram represents the energy transfers for an oil-fired power station.</w:t>
      </w:r>
    </w:p>
    <w:p w14:paraId="543D39A3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6AD430" wp14:editId="715B3078">
                <wp:simplePos x="0" y="0"/>
                <wp:positionH relativeFrom="column">
                  <wp:posOffset>4867275</wp:posOffset>
                </wp:positionH>
                <wp:positionV relativeFrom="paragraph">
                  <wp:posOffset>285115</wp:posOffset>
                </wp:positionV>
                <wp:extent cx="971550" cy="5810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F6E6F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6AD430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83.25pt;margin-top:22.45pt;width:76.5pt;height:4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" fillcolor="window" strokeweight="1pt">
                <v:stroke endcap="round"/>
                <v:textbox>
                  <w:txbxContent>
                    <w:p w14:paraId="302F6E6F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Generator</w:t>
                      </w:r>
                    </w:p>
                  </w:txbxContent>
                </v:textbox>
              </v:shape>
            </w:pict>
          </mc:Fallback>
        </mc:AlternateContent>
      </w:r>
    </w:p>
    <w:p w14:paraId="4BD90652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5F4F2C" wp14:editId="2D6D3443">
                <wp:simplePos x="0" y="0"/>
                <wp:positionH relativeFrom="column">
                  <wp:posOffset>3476625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7071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Turbine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F4F2C" id="Text Box 20" o:spid="_x0000_s1027" type="#_x0000_t202" style="position:absolute;left:0;text-align:left;margin-left:273.75pt;margin-top:.7pt;width:76.5pt;height:4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" fillcolor="window" strokeweight="1pt">
                <v:stroke endcap="round"/>
                <v:textbox>
                  <w:txbxContent>
                    <w:p w14:paraId="26AC7071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Turbine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7AA9AF" wp14:editId="69CC7304">
                <wp:simplePos x="0" y="0"/>
                <wp:positionH relativeFrom="column">
                  <wp:posOffset>1971675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269E8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Water and steam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A9AF" id="Text Box 21" o:spid="_x0000_s1028" type="#_x0000_t202" style="position:absolute;left:0;text-align:left;margin-left:155.25pt;margin-top:.7pt;width:76.5pt;height:4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" fillcolor="window" strokeweight="1pt">
                <v:stroke endcap="round"/>
                <v:textbox>
                  <w:txbxContent>
                    <w:p w14:paraId="406269E8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Water and steam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65557D" wp14:editId="418D91F9">
                <wp:simplePos x="0" y="0"/>
                <wp:positionH relativeFrom="column">
                  <wp:posOffset>478155</wp:posOffset>
                </wp:positionH>
                <wp:positionV relativeFrom="paragraph">
                  <wp:posOffset>6985</wp:posOffset>
                </wp:positionV>
                <wp:extent cx="971550" cy="5810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5AE5E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5557D" id="Text Box 3" o:spid="_x0000_s1029" type="#_x0000_t202" style="position:absolute;left:0;text-align:left;margin-left:37.65pt;margin-top:.55pt;width:76.5pt;height:4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" fillcolor="white [3201]" strokeweight="1pt">
                <v:stroke endcap="round"/>
                <v:textbox>
                  <w:txbxContent>
                    <w:p w14:paraId="1A85AE5E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Oil</w:t>
                      </w:r>
                    </w:p>
                  </w:txbxContent>
                </v:textbox>
              </v:shape>
            </w:pict>
          </mc:Fallback>
        </mc:AlternateContent>
      </w:r>
    </w:p>
    <w:p w14:paraId="5FD4450A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6D6974E2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25D712" wp14:editId="19B8B0AC">
                <wp:simplePos x="0" y="0"/>
                <wp:positionH relativeFrom="column">
                  <wp:posOffset>1971675</wp:posOffset>
                </wp:positionH>
                <wp:positionV relativeFrom="paragraph">
                  <wp:posOffset>85725</wp:posOffset>
                </wp:positionV>
                <wp:extent cx="190500" cy="342900"/>
                <wp:effectExtent l="19050" t="19050" r="38100" b="1905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C4964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3" o:spid="_x0000_s1026" type="#_x0000_t67" style="position:absolute;margin-left:155.25pt;margin-top:6.75pt;width:15pt;height:27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" adj="15600" fillcolor="gray [1629]" strokecolor="gray [1629]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5E75F2" wp14:editId="0BDFBF5A">
                <wp:simplePos x="0" y="0"/>
                <wp:positionH relativeFrom="column">
                  <wp:posOffset>3514725</wp:posOffset>
                </wp:positionH>
                <wp:positionV relativeFrom="paragraph">
                  <wp:posOffset>94615</wp:posOffset>
                </wp:positionV>
                <wp:extent cx="190500" cy="342900"/>
                <wp:effectExtent l="19050" t="19050" r="38100" b="1905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4CD30" id="Arrow: Down 34" o:spid="_x0000_s1026" type="#_x0000_t67" style="position:absolute;margin-left:276.75pt;margin-top:7.45pt;width:15pt;height:27pt;rotation:18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BC8B88" wp14:editId="59419DD9">
                <wp:simplePos x="0" y="0"/>
                <wp:positionH relativeFrom="column">
                  <wp:posOffset>4926330</wp:posOffset>
                </wp:positionH>
                <wp:positionV relativeFrom="paragraph">
                  <wp:posOffset>64770</wp:posOffset>
                </wp:positionV>
                <wp:extent cx="190500" cy="342900"/>
                <wp:effectExtent l="19050" t="19050" r="38100" b="1905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B9806" id="Arrow: Down 35" o:spid="_x0000_s1026" type="#_x0000_t67" style="position:absolute;margin-left:387.9pt;margin-top:5.1pt;width:15pt;height:27pt;rotation:18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516593" wp14:editId="5EB286C7">
                <wp:simplePos x="0" y="0"/>
                <wp:positionH relativeFrom="column">
                  <wp:posOffset>5629275</wp:posOffset>
                </wp:positionH>
                <wp:positionV relativeFrom="paragraph">
                  <wp:posOffset>57150</wp:posOffset>
                </wp:positionV>
                <wp:extent cx="190500" cy="342900"/>
                <wp:effectExtent l="19050" t="0" r="19050" b="38100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CE037" id="Arrow: Down 29" o:spid="_x0000_s1026" type="#_x0000_t67" style="position:absolute;margin-left:443.25pt;margin-top:4.5pt;width:1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E959FC" wp14:editId="702DDC48">
                <wp:simplePos x="0" y="0"/>
                <wp:positionH relativeFrom="column">
                  <wp:posOffset>4267200</wp:posOffset>
                </wp:positionH>
                <wp:positionV relativeFrom="paragraph">
                  <wp:posOffset>66040</wp:posOffset>
                </wp:positionV>
                <wp:extent cx="190500" cy="342900"/>
                <wp:effectExtent l="19050" t="0" r="19050" b="3810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00359" id="Arrow: Down 30" o:spid="_x0000_s1026" type="#_x0000_t67" style="position:absolute;margin-left:336pt;margin-top:5.2pt;width:1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6897CB" wp14:editId="099404DE">
                <wp:simplePos x="0" y="0"/>
                <wp:positionH relativeFrom="column">
                  <wp:posOffset>2762250</wp:posOffset>
                </wp:positionH>
                <wp:positionV relativeFrom="paragraph">
                  <wp:posOffset>85090</wp:posOffset>
                </wp:positionV>
                <wp:extent cx="190500" cy="342900"/>
                <wp:effectExtent l="19050" t="0" r="19050" b="38100"/>
                <wp:wrapNone/>
                <wp:docPr id="31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1C580" id="Arrow: Down 31" o:spid="_x0000_s1026" type="#_x0000_t67" style="position:absolute;margin-left:217.5pt;margin-top:6.7pt;width:15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8B5C05" wp14:editId="1355D51B">
                <wp:simplePos x="0" y="0"/>
                <wp:positionH relativeFrom="column">
                  <wp:posOffset>1249680</wp:posOffset>
                </wp:positionH>
                <wp:positionV relativeFrom="paragraph">
                  <wp:posOffset>102870</wp:posOffset>
                </wp:positionV>
                <wp:extent cx="190500" cy="342900"/>
                <wp:effectExtent l="19050" t="0" r="19050" b="3810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FFDC4" id="Arrow: Down 28" o:spid="_x0000_s1026" type="#_x0000_t67" style="position:absolute;margin-left:98.4pt;margin-top:8.1pt;width:1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" adj="15600" fillcolor="black [3213]" strokecolor="black [3213]" strokeweight="1pt"/>
            </w:pict>
          </mc:Fallback>
        </mc:AlternateContent>
      </w:r>
    </w:p>
    <w:p w14:paraId="01B603A8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DD2381" wp14:editId="64A7FCA1">
                <wp:simplePos x="0" y="0"/>
                <wp:positionH relativeFrom="rightMargin">
                  <wp:posOffset>-57150</wp:posOffset>
                </wp:positionH>
                <wp:positionV relativeFrom="paragraph">
                  <wp:posOffset>274320</wp:posOffset>
                </wp:positionV>
                <wp:extent cx="419100" cy="342900"/>
                <wp:effectExtent l="0" t="19050" r="38100" b="38100"/>
                <wp:wrapNone/>
                <wp:docPr id="32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04E663" id="Arrow: Down 32" o:spid="_x0000_s1026" type="#_x0000_t67" style="position:absolute;margin-left:-4.5pt;margin-top:21.6pt;width:33pt;height:27pt;rotation:-90;z-index:251674624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" adj="10800" fillcolor="windowText" strokecolor="windowText" strokeweight="1pt">
                <w10:wrap anchorx="margin"/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93947E" wp14:editId="07B45DC0">
                <wp:simplePos x="0" y="0"/>
                <wp:positionH relativeFrom="column">
                  <wp:posOffset>4126230</wp:posOffset>
                </wp:positionH>
                <wp:positionV relativeFrom="paragraph">
                  <wp:posOffset>179070</wp:posOffset>
                </wp:positionV>
                <wp:extent cx="990600" cy="676275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7F11C2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947E" id="Text Box 23" o:spid="_x0000_s1030" type="#_x0000_t202" style="position:absolute;left:0;text-align:left;margin-left:324.9pt;margin-top:14.1pt;width:78pt;height:5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" fillcolor="window" strokeweight="1pt">
                <v:stroke endcap="round"/>
                <v:textbox>
                  <w:txbxContent>
                    <w:p w14:paraId="157F11C2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movement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7D362A" wp14:editId="3793B191">
                <wp:simplePos x="0" y="0"/>
                <wp:positionH relativeFrom="column">
                  <wp:posOffset>5516880</wp:posOffset>
                </wp:positionH>
                <wp:positionV relativeFrom="paragraph">
                  <wp:posOffset>160020</wp:posOffset>
                </wp:positionV>
                <wp:extent cx="971550" cy="6762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90F80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Useful energy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D362A" id="Text Box 25" o:spid="_x0000_s1031" type="#_x0000_t202" style="position:absolute;left:0;text-align:left;margin-left:434.4pt;margin-top:12.6pt;width:76.5pt;height:53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" fillcolor="window" strokeweight="1pt">
                <v:stroke endcap="round"/>
                <v:textbox>
                  <w:txbxContent>
                    <w:p w14:paraId="46D90F80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Useful energy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FC604" wp14:editId="502C6616">
                <wp:simplePos x="0" y="0"/>
                <wp:positionH relativeFrom="column">
                  <wp:posOffset>2726055</wp:posOffset>
                </wp:positionH>
                <wp:positionV relativeFrom="paragraph">
                  <wp:posOffset>198120</wp:posOffset>
                </wp:positionV>
                <wp:extent cx="971550" cy="6858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47B0B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9641F9">
                              <w:rPr>
                                <w:b/>
                                <w:sz w:val="36"/>
                                <w:szCs w:val="3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FC604" id="Text Box 24" o:spid="_x0000_s1032" type="#_x0000_t202" style="position:absolute;left:0;text-align:left;margin-left:214.65pt;margin-top:15.6pt;width:76.5pt;height:5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" fillcolor="window" strokeweight="1pt">
                <v:stroke endcap="round"/>
                <v:textbox>
                  <w:txbxContent>
                    <w:p w14:paraId="10347B0B" w14:textId="77777777" w:rsidR="00BE2FF3" w:rsidRPr="009641F9" w:rsidRDefault="00BE2FF3" w:rsidP="00BE2FF3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9641F9">
                        <w:rPr>
                          <w:b/>
                          <w:sz w:val="36"/>
                          <w:szCs w:val="3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5543A4" wp14:editId="2C10C8C4">
                <wp:simplePos x="0" y="0"/>
                <wp:positionH relativeFrom="column">
                  <wp:posOffset>1211580</wp:posOffset>
                </wp:positionH>
                <wp:positionV relativeFrom="paragraph">
                  <wp:posOffset>207645</wp:posOffset>
                </wp:positionV>
                <wp:extent cx="971550" cy="69532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95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7F79F" w14:textId="77777777" w:rsidR="00BE2FF3" w:rsidRPr="009641F9" w:rsidRDefault="00BE2FF3" w:rsidP="00BE2F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heat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543A4" id="Text Box 26" o:spid="_x0000_s1033" type="#_x0000_t202" style="position:absolute;left:0;text-align:left;margin-left:95.4pt;margin-top:16.35pt;width:76.5pt;height:54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" fillcolor="window" strokeweight="1pt">
                <v:stroke endcap="round"/>
                <v:textbox>
                  <w:txbxContent>
                    <w:p w14:paraId="4DE7F79F" w14:textId="77777777" w:rsidR="00BE2FF3" w:rsidRPr="009641F9" w:rsidRDefault="00BE2FF3" w:rsidP="00BE2F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heat</w:t>
                      </w:r>
                    </w:p>
                  </w:txbxContent>
                </v:textbox>
              </v:shape>
            </w:pict>
          </mc:Fallback>
        </mc:AlternateContent>
      </w:r>
    </w:p>
    <w:p w14:paraId="3EB6F9C1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0C984406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48765BAB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</w:t>
      </w:r>
    </w:p>
    <w:p w14:paraId="7FA77F84" w14:textId="77777777" w:rsidR="00BE2FF3" w:rsidRDefault="00BE2FF3" w:rsidP="00BE2F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57D3E755" w14:textId="77777777" w:rsidR="00BE2FF3" w:rsidRDefault="00BE2FF3" w:rsidP="00BE2FF3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What is the useful energy out? (1)   </w:t>
      </w:r>
    </w:p>
    <w:p w14:paraId="26CC1931" w14:textId="77777777" w:rsidR="00BE2FF3" w:rsidRPr="00C4260F" w:rsidRDefault="00BE2FF3" w:rsidP="00356F96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7EEF3A47" w14:textId="77777777" w:rsidR="00BE2FF3" w:rsidRDefault="00BE2FF3" w:rsidP="00BE2FF3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In what form will energy be “wasted” in this process? (1)  </w:t>
      </w:r>
    </w:p>
    <w:p w14:paraId="477707C8" w14:textId="77777777" w:rsidR="00BE2FF3" w:rsidRPr="00356F96" w:rsidRDefault="00BE2FF3" w:rsidP="00356F96">
      <w:pPr>
        <w:rPr>
          <w:rFonts w:eastAsiaTheme="minorEastAsia" w:hAnsi="Calibri" w:cs="News Gothic MT"/>
          <w:bCs/>
          <w:kern w:val="24"/>
        </w:rPr>
      </w:pPr>
    </w:p>
    <w:p w14:paraId="3C72551B" w14:textId="77777777" w:rsidR="00BE2FF3" w:rsidRPr="00B73375" w:rsidRDefault="00BE2FF3" w:rsidP="00BE2FF3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hAnsi="Calibri" w:cs="News Gothic MT"/>
          <w:bCs/>
          <w:color w:val="000000" w:themeColor="text1"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 xml:space="preserve">What useful energy store is represented by the box labelled </w:t>
      </w:r>
      <w:r w:rsidRPr="00F26905">
        <w:rPr>
          <w:rFonts w:eastAsiaTheme="minorEastAsia" w:hAnsi="Calibri" w:cs="News Gothic MT"/>
          <w:b/>
          <w:bCs/>
          <w:color w:val="000000" w:themeColor="text1"/>
          <w:kern w:val="24"/>
        </w:rPr>
        <w:t>X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>? (1)</w:t>
      </w:r>
    </w:p>
    <w:p w14:paraId="0937B14C" w14:textId="77777777" w:rsidR="00BE2FF3" w:rsidRDefault="00BE2FF3" w:rsidP="00BE2FF3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4819AC46" w14:textId="77777777" w:rsidR="00BE2FF3" w:rsidRDefault="00BE2FF3" w:rsidP="00BE2FF3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</w:p>
    <w:p w14:paraId="1BF2C9FB" w14:textId="77777777" w:rsidR="00BE2FF3" w:rsidRPr="00021AD9" w:rsidRDefault="00BE2FF3" w:rsidP="00BE2FF3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3. A company sells two types of electric drill.</w:t>
      </w:r>
    </w:p>
    <w:p w14:paraId="4C3B5FC6" w14:textId="77777777" w:rsidR="00BE2FF3" w:rsidRPr="00021AD9" w:rsidRDefault="00BE2FF3" w:rsidP="00BE2FF3">
      <w:pPr>
        <w:pStyle w:val="ListParagraph"/>
        <w:rPr>
          <w:rFonts w:eastAsiaTheme="minorEastAsia" w:hAnsi="Calibri" w:cs="News Gothic MT"/>
          <w:bCs/>
          <w:kern w:val="24"/>
        </w:rPr>
      </w:pPr>
    </w:p>
    <w:p w14:paraId="1CD6149C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0288" behindDoc="0" locked="0" layoutInCell="1" allowOverlap="1" wp14:anchorId="1AF2C70B" wp14:editId="6ECAC18B">
            <wp:simplePos x="0" y="0"/>
            <wp:positionH relativeFrom="column">
              <wp:posOffset>1477645</wp:posOffset>
            </wp:positionH>
            <wp:positionV relativeFrom="paragraph">
              <wp:posOffset>167005</wp:posOffset>
            </wp:positionV>
            <wp:extent cx="1133475" cy="1142990"/>
            <wp:effectExtent l="0" t="0" r="0" b="635"/>
            <wp:wrapNone/>
            <wp:docPr id="4" name="Picture 4" descr="Image result for electric dr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 result for electric dri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8936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4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  <w:t>Drill A</w:t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  <w:t xml:space="preserve"> </w:t>
      </w:r>
      <w:r>
        <w:rPr>
          <w:rFonts w:eastAsiaTheme="minorEastAsia" w:hAnsi="Calibri" w:cs="News Gothic MT"/>
          <w:bCs/>
          <w:kern w:val="24"/>
        </w:rPr>
        <w:tab/>
        <w:t xml:space="preserve">         Drill B</w:t>
      </w:r>
    </w:p>
    <w:p w14:paraId="5BE16ACE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1312" behindDoc="0" locked="0" layoutInCell="1" allowOverlap="1" wp14:anchorId="736FD573" wp14:editId="245C829B">
            <wp:simplePos x="0" y="0"/>
            <wp:positionH relativeFrom="column">
              <wp:posOffset>4202430</wp:posOffset>
            </wp:positionH>
            <wp:positionV relativeFrom="paragraph">
              <wp:posOffset>38100</wp:posOffset>
            </wp:positionV>
            <wp:extent cx="914400" cy="944931"/>
            <wp:effectExtent l="0" t="0" r="0" b="7620"/>
            <wp:wrapNone/>
            <wp:docPr id="6" name="Picture 6" descr="Image result for electric dr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 result for electric drill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4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B3B46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1CADCF7D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52FDA6FB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67FBCA57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418E5FAB" w14:textId="77777777" w:rsidR="00BE2FF3" w:rsidRPr="00021AD9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</w:p>
    <w:p w14:paraId="0DF90AD3" w14:textId="77777777" w:rsidR="00BE2FF3" w:rsidRDefault="00BE2FF3" w:rsidP="00BE2FF3">
      <w:pPr>
        <w:spacing w:before="160"/>
        <w:ind w:left="255"/>
        <w:rPr>
          <w:rFonts w:eastAsiaTheme="minorEastAsia" w:hAnsi="Calibri" w:cs="News Gothic MT"/>
          <w:b/>
          <w:bCs/>
          <w:color w:val="538135" w:themeColor="accent6" w:themeShade="BF"/>
          <w:kern w:val="24"/>
        </w:rPr>
      </w:pPr>
      <w:r>
        <w:rPr>
          <w:rFonts w:eastAsiaTheme="minorEastAsia" w:hAnsi="Calibri" w:cs="News Gothic MT"/>
          <w:b/>
          <w:bCs/>
          <w:color w:val="538135" w:themeColor="accent6" w:themeShade="BF"/>
          <w:kern w:val="24"/>
        </w:rPr>
        <w:t xml:space="preserve">  </w:t>
      </w:r>
    </w:p>
    <w:p w14:paraId="2621031E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 w:rsidRPr="002257DD">
        <w:rPr>
          <w:rFonts w:eastAsiaTheme="minorEastAsia" w:hAnsi="Calibri" w:cs="News Gothic MT"/>
          <w:bCs/>
          <w:kern w:val="24"/>
        </w:rPr>
        <w:t xml:space="preserve">   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2257DD">
        <w:rPr>
          <w:rFonts w:eastAsiaTheme="minorEastAsia" w:hAnsi="Calibri" w:cs="News Gothic MT"/>
          <w:bCs/>
          <w:kern w:val="24"/>
        </w:rPr>
        <w:t xml:space="preserve">Drill A </w:t>
      </w:r>
      <w:r>
        <w:rPr>
          <w:rFonts w:eastAsiaTheme="minorEastAsia" w:hAnsi="Calibri" w:cs="News Gothic MT"/>
          <w:bCs/>
          <w:kern w:val="24"/>
        </w:rPr>
        <w:t>is a 300 W drill with an output power of 165 W.</w:t>
      </w:r>
    </w:p>
    <w:p w14:paraId="5B814DCB" w14:textId="77777777" w:rsidR="00BE2FF3" w:rsidRDefault="00BE2FF3" w:rsidP="00BE2F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Drill B is a 1100 W drill with an output power of 520 W.</w:t>
      </w:r>
    </w:p>
    <w:p w14:paraId="0A9251EC" w14:textId="77777777" w:rsidR="00BE2FF3" w:rsidRDefault="00BE2FF3" w:rsidP="00BE2FF3">
      <w:pPr>
        <w:spacing w:after="0"/>
        <w:ind w:left="25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Explain which drill is the more efficient at transferring useful energy? (3)</w:t>
      </w:r>
      <w:r>
        <w:rPr>
          <w:rFonts w:eastAsiaTheme="minorEastAsia" w:hAnsi="Calibri" w:cs="News Gothic MT"/>
          <w:bCs/>
          <w:kern w:val="24"/>
        </w:rPr>
        <w:tab/>
      </w:r>
    </w:p>
    <w:p w14:paraId="2A5D70CD" w14:textId="77777777" w:rsidR="00BE2FF3" w:rsidRDefault="00BE2FF3" w:rsidP="00BE2FF3">
      <w:pPr>
        <w:spacing w:after="0"/>
        <w:ind w:left="255"/>
        <w:rPr>
          <w:rFonts w:eastAsiaTheme="minorEastAsia" w:hAnsi="Calibri" w:cs="News Gothic MT"/>
          <w:bCs/>
          <w:kern w:val="24"/>
        </w:rPr>
      </w:pPr>
    </w:p>
    <w:p w14:paraId="4D4AFF18" w14:textId="3F301B61" w:rsidR="00BE2FF3" w:rsidRPr="00356F96" w:rsidRDefault="00BE2FF3" w:rsidP="00356F96">
      <w:pPr>
        <w:spacing w:before="160"/>
        <w:ind w:left="255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4. Describe two ways you could increase the efficiency of a household central heating system. (2)</w:t>
      </w:r>
    </w:p>
    <w:p w14:paraId="51291183" w14:textId="77777777" w:rsidR="00BE2FF3" w:rsidRDefault="00BE2FF3" w:rsidP="00BE2F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08F34EC7" w14:textId="460E5DC0" w:rsidR="00CD64BE" w:rsidRPr="00CD64BE" w:rsidRDefault="00CD64BE" w:rsidP="006D4F49"/>
    <w:sectPr w:rsidR="00CD64BE" w:rsidRPr="00CD64BE" w:rsidSect="00E076E3">
      <w:headerReference w:type="default" r:id="rId15"/>
      <w:footerReference w:type="default" r:id="rId16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7EFBE0" w14:textId="77777777" w:rsidR="006574ED" w:rsidRDefault="006574ED" w:rsidP="00683DA2">
      <w:pPr>
        <w:spacing w:after="0" w:line="240" w:lineRule="auto"/>
      </w:pPr>
      <w:r>
        <w:separator/>
      </w:r>
    </w:p>
  </w:endnote>
  <w:endnote w:type="continuationSeparator" w:id="0">
    <w:p w14:paraId="16F54936" w14:textId="77777777" w:rsidR="006574ED" w:rsidRDefault="006574ED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359FA7EF" w:rsidR="001B4431" w:rsidRPr="00782608" w:rsidRDefault="00782608" w:rsidP="00782608">
    <w:pPr>
      <w:pStyle w:val="Footer"/>
    </w:pPr>
    <w:r>
      <w:t xml:space="preserve">©PiXL </w:t>
    </w:r>
    <w:r w:rsidR="006D4F49">
      <w:t>Cl</w:t>
    </w:r>
    <w:r>
      <w:t>ub 201</w:t>
    </w:r>
    <w:r w:rsidR="006D4F49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10DDFC" w14:textId="77777777" w:rsidR="006574ED" w:rsidRDefault="006574ED" w:rsidP="00683DA2">
      <w:pPr>
        <w:spacing w:after="0" w:line="240" w:lineRule="auto"/>
      </w:pPr>
      <w:r>
        <w:separator/>
      </w:r>
    </w:p>
  </w:footnote>
  <w:footnote w:type="continuationSeparator" w:id="0">
    <w:p w14:paraId="42A88DE1" w14:textId="77777777" w:rsidR="006574ED" w:rsidRDefault="006574ED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3130E012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6D4F49">
      <w:rPr>
        <w:b/>
        <w:noProof/>
        <w:color w:val="ED7D31" w:themeColor="accent2"/>
        <w:sz w:val="36"/>
        <w:szCs w:val="32"/>
        <w:lang w:val="en-US"/>
      </w:rPr>
      <w:t>8</w:t>
    </w:r>
  </w:p>
  <w:p w14:paraId="64B56625" w14:textId="74CAEB94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6D4F49">
      <w:rPr>
        <w:b/>
        <w:color w:val="ED7D31" w:themeColor="accent2"/>
        <w:sz w:val="32"/>
        <w:szCs w:val="32"/>
      </w:rPr>
      <w:t>Energy Forces Doing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1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B569A0"/>
    <w:multiLevelType w:val="hybridMultilevel"/>
    <w:tmpl w:val="02003346"/>
    <w:lvl w:ilvl="0" w:tplc="1F125B52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9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5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6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1"/>
  </w:num>
  <w:num w:numId="5">
    <w:abstractNumId w:val="7"/>
  </w:num>
  <w:num w:numId="6">
    <w:abstractNumId w:val="9"/>
  </w:num>
  <w:num w:numId="7">
    <w:abstractNumId w:val="12"/>
  </w:num>
  <w:num w:numId="8">
    <w:abstractNumId w:val="3"/>
  </w:num>
  <w:num w:numId="9">
    <w:abstractNumId w:val="16"/>
  </w:num>
  <w:num w:numId="10">
    <w:abstractNumId w:val="13"/>
  </w:num>
  <w:num w:numId="11">
    <w:abstractNumId w:val="14"/>
  </w:num>
  <w:num w:numId="12">
    <w:abstractNumId w:val="15"/>
  </w:num>
  <w:num w:numId="13">
    <w:abstractNumId w:val="8"/>
  </w:num>
  <w:num w:numId="14">
    <w:abstractNumId w:val="0"/>
  </w:num>
  <w:num w:numId="15">
    <w:abstractNumId w:val="5"/>
  </w:num>
  <w:num w:numId="16">
    <w:abstractNumId w:val="1"/>
  </w:num>
  <w:num w:numId="17">
    <w:abstractNumId w:val="4"/>
  </w:num>
  <w:num w:numId="18">
    <w:abstractNumId w:val="2"/>
  </w:num>
  <w:num w:numId="1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08A6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56F96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36BC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5747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574ED"/>
    <w:rsid w:val="006609DD"/>
    <w:rsid w:val="0067432E"/>
    <w:rsid w:val="006754B3"/>
    <w:rsid w:val="006765FB"/>
    <w:rsid w:val="006767BE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4F49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95958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E2FF3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46E5E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D64BE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2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08A0B-5838-40B0-9450-4EF4D7D95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DoIT Energy</Template>
  <TotalTime>16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Robert Brooks</cp:lastModifiedBy>
  <cp:revision>44</cp:revision>
  <cp:lastPrinted>2017-07-01T09:03:00Z</cp:lastPrinted>
  <dcterms:created xsi:type="dcterms:W3CDTF">2018-08-13T11:59:00Z</dcterms:created>
  <dcterms:modified xsi:type="dcterms:W3CDTF">2018-08-13T12:37:00Z</dcterms:modified>
</cp:coreProperties>
</file>