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tiff" ContentType="image/tiff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CAE116" w14:textId="5CF4DF3E" w:rsidR="00EE5380" w:rsidRDefault="00463A5B" w:rsidP="00EE5380">
      <w:pPr>
        <w:rPr>
          <w:b/>
          <w:sz w:val="24"/>
          <w:u w:val="single"/>
        </w:rPr>
      </w:pPr>
      <w:r w:rsidRPr="00463A5B">
        <w:rPr>
          <w:b/>
          <w:sz w:val="24"/>
          <w:u w:val="single"/>
        </w:rPr>
        <w:t>Part 1</w:t>
      </w:r>
      <w:r w:rsidR="00032E40">
        <w:rPr>
          <w:b/>
          <w:sz w:val="24"/>
          <w:u w:val="single"/>
        </w:rPr>
        <w:t xml:space="preserve"> </w:t>
      </w:r>
    </w:p>
    <w:p w14:paraId="54CD7736" w14:textId="4AD1A789" w:rsidR="00000000" w:rsidRPr="00032E40" w:rsidRDefault="00032E40" w:rsidP="008B5FF6">
      <w:pPr>
        <w:numPr>
          <w:ilvl w:val="0"/>
          <w:numId w:val="1"/>
        </w:numPr>
      </w:pPr>
      <w:r w:rsidRPr="00032E40">
        <w:drawing>
          <wp:anchor distT="0" distB="0" distL="114300" distR="114300" simplePos="0" relativeHeight="251661312" behindDoc="0" locked="0" layoutInCell="1" allowOverlap="1" wp14:anchorId="35FAE679" wp14:editId="2E87C2B1">
            <wp:simplePos x="0" y="0"/>
            <wp:positionH relativeFrom="column">
              <wp:posOffset>3116331</wp:posOffset>
            </wp:positionH>
            <wp:positionV relativeFrom="paragraph">
              <wp:posOffset>246297</wp:posOffset>
            </wp:positionV>
            <wp:extent cx="670181" cy="469127"/>
            <wp:effectExtent l="0" t="0" r="3175" b="1270"/>
            <wp:wrapNone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810EDF79-D882-4346-BCFD-AF48BBC775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810EDF79-D882-4346-BCFD-AF48BBC775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81" cy="469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2E40">
        <w:drawing>
          <wp:anchor distT="0" distB="0" distL="114300" distR="114300" simplePos="0" relativeHeight="251660288" behindDoc="0" locked="0" layoutInCell="1" allowOverlap="1" wp14:anchorId="7C9A32AD" wp14:editId="5C8F6C34">
            <wp:simplePos x="0" y="0"/>
            <wp:positionH relativeFrom="column">
              <wp:posOffset>2162479</wp:posOffset>
            </wp:positionH>
            <wp:positionV relativeFrom="paragraph">
              <wp:posOffset>245993</wp:posOffset>
            </wp:positionV>
            <wp:extent cx="574162" cy="474989"/>
            <wp:effectExtent l="0" t="0" r="0" b="0"/>
            <wp:wrapNone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77221E8C-BA29-404E-B204-08F32B7932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77221E8C-BA29-404E-B204-08F32B7932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2" cy="474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2E40">
        <w:drawing>
          <wp:anchor distT="0" distB="0" distL="114300" distR="114300" simplePos="0" relativeHeight="251659264" behindDoc="0" locked="0" layoutInCell="1" allowOverlap="1" wp14:anchorId="7540A800" wp14:editId="5370850B">
            <wp:simplePos x="0" y="0"/>
            <wp:positionH relativeFrom="column">
              <wp:posOffset>1137037</wp:posOffset>
            </wp:positionH>
            <wp:positionV relativeFrom="paragraph">
              <wp:posOffset>188595</wp:posOffset>
            </wp:positionV>
            <wp:extent cx="688210" cy="344105"/>
            <wp:effectExtent l="0" t="0" r="0" b="0"/>
            <wp:wrapNone/>
            <wp:docPr id="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40BBDF7-7CCA-4619-A708-1A8B80ADFC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940BBDF7-7CCA-4619-A708-1A8B80ADFC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210" cy="34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FF6" w:rsidRPr="00032E40">
        <w:t>What sort of energy store do the following examples have?</w:t>
      </w:r>
    </w:p>
    <w:p w14:paraId="696324D0" w14:textId="63C655AD" w:rsidR="00032E40" w:rsidRDefault="00032E40" w:rsidP="00032E40">
      <w:pPr>
        <w:pStyle w:val="ListParagraph"/>
        <w:ind w:left="1440"/>
      </w:pPr>
      <w:r w:rsidRPr="00032E40">
        <w:t xml:space="preserve">a.                               b.                          c. </w:t>
      </w:r>
    </w:p>
    <w:p w14:paraId="17454645" w14:textId="68151CDE" w:rsidR="00032E40" w:rsidRDefault="00032E40" w:rsidP="00032E40">
      <w:pPr>
        <w:pStyle w:val="ListParagraph"/>
        <w:ind w:left="1440"/>
      </w:pPr>
    </w:p>
    <w:p w14:paraId="0D015249" w14:textId="77777777" w:rsidR="00032E40" w:rsidRPr="00032E40" w:rsidRDefault="00032E40" w:rsidP="00032E40">
      <w:pPr>
        <w:pStyle w:val="ListParagraph"/>
        <w:ind w:left="1440"/>
      </w:pPr>
    </w:p>
    <w:p w14:paraId="1B88235F" w14:textId="592A0621" w:rsidR="00032E40" w:rsidRDefault="00032E40" w:rsidP="008B5FF6">
      <w:pPr>
        <w:pStyle w:val="ListParagraph"/>
        <w:numPr>
          <w:ilvl w:val="0"/>
          <w:numId w:val="1"/>
        </w:numPr>
      </w:pPr>
      <w:r w:rsidRPr="00032E40">
        <w:t>Name and describe the four force pathways.</w:t>
      </w:r>
    </w:p>
    <w:p w14:paraId="3C3A00B9" w14:textId="77777777" w:rsidR="00032E40" w:rsidRPr="00032E40" w:rsidRDefault="00032E40" w:rsidP="00032E40">
      <w:pPr>
        <w:pStyle w:val="ListParagraph"/>
      </w:pPr>
    </w:p>
    <w:p w14:paraId="2FDF8D34" w14:textId="0F62EFEA" w:rsidR="00032E40" w:rsidRPr="00032E40" w:rsidRDefault="00032E40" w:rsidP="008B5FF6">
      <w:pPr>
        <w:pStyle w:val="ListParagraph"/>
        <w:numPr>
          <w:ilvl w:val="0"/>
          <w:numId w:val="1"/>
        </w:numPr>
      </w:pPr>
      <w:r w:rsidRPr="00032E40">
        <w:t>Write down the correct answer to complete the statement.</w:t>
      </w:r>
    </w:p>
    <w:p w14:paraId="2E38DD95" w14:textId="39EDED13" w:rsidR="00032E40" w:rsidRPr="00032E40" w:rsidRDefault="00032E40" w:rsidP="00032E40">
      <w:pPr>
        <w:ind w:left="1080"/>
      </w:pPr>
      <w:r w:rsidRPr="00032E40">
        <w:rPr>
          <w:bCs/>
        </w:rPr>
        <w:t>Energy can not</w:t>
      </w:r>
      <w:r>
        <w:rPr>
          <w:lang w:val="is-IS"/>
        </w:rPr>
        <w:t>…</w:t>
      </w:r>
    </w:p>
    <w:p w14:paraId="569960DD" w14:textId="3A9EC369" w:rsidR="00032E40" w:rsidRPr="00032E40" w:rsidRDefault="00032E40" w:rsidP="00032E40">
      <w:pPr>
        <w:ind w:left="1080"/>
      </w:pPr>
      <w:r>
        <w:t xml:space="preserve">… </w:t>
      </w:r>
      <w:r w:rsidRPr="00032E40">
        <w:t>be transferred from one source to another.</w:t>
      </w:r>
    </w:p>
    <w:p w14:paraId="5525DFEA" w14:textId="0190E239" w:rsidR="00032E40" w:rsidRPr="00032E40" w:rsidRDefault="00032E40" w:rsidP="00032E40">
      <w:pPr>
        <w:ind w:left="1080"/>
      </w:pPr>
      <w:r>
        <w:t>…</w:t>
      </w:r>
      <w:r w:rsidRPr="00032E40">
        <w:t>be created or destroyed.</w:t>
      </w:r>
    </w:p>
    <w:p w14:paraId="290C07D9" w14:textId="532E0A36" w:rsidR="00032E40" w:rsidRDefault="00032E40" w:rsidP="00032E40">
      <w:pPr>
        <w:ind w:left="1080"/>
      </w:pPr>
      <w:r>
        <w:t>…</w:t>
      </w:r>
      <w:r w:rsidRPr="00032E40">
        <w:t xml:space="preserve">travel along a pathway to another store. </w:t>
      </w:r>
    </w:p>
    <w:p w14:paraId="1ED1C1A6" w14:textId="33E1FE18" w:rsidR="00032E40" w:rsidRPr="00032E40" w:rsidRDefault="00032E40" w:rsidP="008B5FF6">
      <w:pPr>
        <w:pStyle w:val="ListParagraph"/>
        <w:numPr>
          <w:ilvl w:val="0"/>
          <w:numId w:val="1"/>
        </w:numPr>
      </w:pPr>
      <w:r w:rsidRPr="00032E40">
        <w:t xml:space="preserve">A pole </w:t>
      </w:r>
      <w:proofErr w:type="spellStart"/>
      <w:r w:rsidRPr="00032E40">
        <w:t>vaulter</w:t>
      </w:r>
      <w:proofErr w:type="spellEnd"/>
      <w:r w:rsidRPr="00032E40">
        <w:t xml:space="preserve"> just clears the bar which is 5.1 m high. His mass is</w:t>
      </w:r>
      <w:r>
        <w:t xml:space="preserve"> 62 kg.</w:t>
      </w:r>
    </w:p>
    <w:p w14:paraId="6FFEBD24" w14:textId="7EC4F771" w:rsidR="00032E40" w:rsidRPr="00032E40" w:rsidRDefault="00032E40" w:rsidP="00032E40">
      <w:r>
        <w:t xml:space="preserve">               </w:t>
      </w:r>
      <w:r w:rsidRPr="00032E40">
        <w:rPr>
          <w:b/>
          <w:bCs/>
        </w:rPr>
        <w:t>(g = 10N/kg)</w:t>
      </w:r>
    </w:p>
    <w:p w14:paraId="2EFF6E4C" w14:textId="053A78D8" w:rsidR="008A41CA" w:rsidRDefault="00032E40" w:rsidP="008B5FF6">
      <w:pPr>
        <w:pStyle w:val="ListParagraph"/>
        <w:numPr>
          <w:ilvl w:val="1"/>
          <w:numId w:val="2"/>
        </w:numPr>
      </w:pPr>
      <w:r w:rsidRPr="00032E40">
        <w:t>What type of stored energy does he have</w:t>
      </w:r>
      <w:r w:rsidR="008A41CA">
        <w:t xml:space="preserve"> </w:t>
      </w:r>
      <w:r w:rsidRPr="00032E40">
        <w:t>as he clears the bar?</w:t>
      </w:r>
    </w:p>
    <w:p w14:paraId="2F3AB9C1" w14:textId="77777777" w:rsidR="008A41CA" w:rsidRDefault="008A41CA" w:rsidP="008A41CA">
      <w:pPr>
        <w:pStyle w:val="ListParagraph"/>
        <w:ind w:left="1440"/>
      </w:pPr>
    </w:p>
    <w:p w14:paraId="1FD8DA19" w14:textId="77777777" w:rsidR="008A41CA" w:rsidRDefault="00032E40" w:rsidP="008B5FF6">
      <w:pPr>
        <w:pStyle w:val="ListParagraph"/>
        <w:numPr>
          <w:ilvl w:val="1"/>
          <w:numId w:val="2"/>
        </w:numPr>
      </w:pPr>
      <w:r w:rsidRPr="00032E40">
        <w:t>Work out how much stored energy the</w:t>
      </w:r>
      <w:r w:rsidR="008A41CA">
        <w:t xml:space="preserve"> </w:t>
      </w:r>
      <w:r w:rsidRPr="00032E40">
        <w:t xml:space="preserve">pole </w:t>
      </w:r>
      <w:proofErr w:type="spellStart"/>
      <w:r w:rsidRPr="00032E40">
        <w:t>vaulter</w:t>
      </w:r>
      <w:proofErr w:type="spellEnd"/>
      <w:r w:rsidRPr="00032E40">
        <w:t xml:space="preserve"> has due to his position </w:t>
      </w:r>
      <w:r w:rsidR="008A41CA">
        <w:t>a</w:t>
      </w:r>
      <w:r w:rsidRPr="00032E40">
        <w:t>bove the ground.</w:t>
      </w:r>
    </w:p>
    <w:p w14:paraId="216231F1" w14:textId="77777777" w:rsidR="008A41CA" w:rsidRDefault="008A41CA" w:rsidP="008A41CA">
      <w:pPr>
        <w:pStyle w:val="ListParagraph"/>
        <w:ind w:left="1440"/>
      </w:pPr>
    </w:p>
    <w:p w14:paraId="34C3DDB3" w14:textId="527382D6" w:rsidR="00032E40" w:rsidRDefault="00032E40" w:rsidP="008B5FF6">
      <w:pPr>
        <w:pStyle w:val="ListParagraph"/>
        <w:numPr>
          <w:ilvl w:val="1"/>
          <w:numId w:val="2"/>
        </w:numPr>
      </w:pPr>
      <w:r w:rsidRPr="00032E40">
        <w:t>As he falls back to the ground, this energy store will be</w:t>
      </w:r>
      <w:r w:rsidR="008A41CA">
        <w:t xml:space="preserve"> </w:t>
      </w:r>
      <w:r w:rsidRPr="00032E40">
        <w:t>transferred into a new energy store. Name this new energy store.</w:t>
      </w:r>
    </w:p>
    <w:p w14:paraId="346F2D60" w14:textId="77777777" w:rsidR="008A41CA" w:rsidRDefault="008A41CA" w:rsidP="008A41CA">
      <w:pPr>
        <w:pStyle w:val="ListParagraph"/>
        <w:ind w:left="1440"/>
      </w:pPr>
    </w:p>
    <w:p w14:paraId="75A5AE2A" w14:textId="14F5C03F" w:rsidR="008A41CA" w:rsidRPr="008A41CA" w:rsidRDefault="008A41CA" w:rsidP="008B5FF6">
      <w:pPr>
        <w:pStyle w:val="ListParagraph"/>
        <w:numPr>
          <w:ilvl w:val="0"/>
          <w:numId w:val="1"/>
        </w:numPr>
      </w:pPr>
      <w:r w:rsidRPr="008A41CA">
        <w:rPr>
          <w:lang w:val="en-US"/>
        </w:rPr>
        <w:t xml:space="preserve">When a football is kicked it gains </w:t>
      </w:r>
      <w:r w:rsidRPr="008A41CA">
        <w:rPr>
          <w:bCs/>
          <w:lang w:val="en-US"/>
        </w:rPr>
        <w:t>kinetic energy</w:t>
      </w:r>
      <w:r w:rsidRPr="008A41CA">
        <w:rPr>
          <w:lang w:val="en-US"/>
        </w:rPr>
        <w:t xml:space="preserve">. </w:t>
      </w:r>
    </w:p>
    <w:p w14:paraId="701781E8" w14:textId="3472C03C" w:rsidR="008A41CA" w:rsidRPr="008A41CA" w:rsidRDefault="008A41CA" w:rsidP="008B5FF6">
      <w:pPr>
        <w:pStyle w:val="ListParagraph"/>
        <w:numPr>
          <w:ilvl w:val="1"/>
          <w:numId w:val="1"/>
        </w:numPr>
      </w:pPr>
      <w:r w:rsidRPr="008A41CA">
        <w:rPr>
          <w:lang w:val="en-US"/>
        </w:rPr>
        <w:t>What is the</w:t>
      </w:r>
      <w:r w:rsidRPr="008A41CA">
        <w:rPr>
          <w:bCs/>
          <w:lang w:val="en-US"/>
        </w:rPr>
        <w:t xml:space="preserve"> formula </w:t>
      </w:r>
      <w:r w:rsidRPr="008A41CA">
        <w:rPr>
          <w:lang w:val="en-US"/>
        </w:rPr>
        <w:t>used to calculate kinetic energy?</w:t>
      </w:r>
    </w:p>
    <w:p w14:paraId="314588BA" w14:textId="77777777" w:rsidR="008A41CA" w:rsidRPr="008A41CA" w:rsidRDefault="008A41CA" w:rsidP="008A41CA">
      <w:pPr>
        <w:pStyle w:val="ListParagraph"/>
        <w:ind w:left="1440"/>
      </w:pPr>
    </w:p>
    <w:p w14:paraId="17180385" w14:textId="282C895A" w:rsidR="008A41CA" w:rsidRPr="008A41CA" w:rsidRDefault="008A41CA" w:rsidP="008B5FF6">
      <w:pPr>
        <w:pStyle w:val="ListParagraph"/>
        <w:numPr>
          <w:ilvl w:val="1"/>
          <w:numId w:val="1"/>
        </w:numPr>
      </w:pPr>
      <w:r w:rsidRPr="008A41CA">
        <w:rPr>
          <w:lang w:val="en-US"/>
        </w:rPr>
        <w:t xml:space="preserve">The football has a mass of 0.4 kg and when kicked has a velocity of 15 m/s. Work out the </w:t>
      </w:r>
      <w:r w:rsidRPr="008A41CA">
        <w:rPr>
          <w:bCs/>
          <w:lang w:val="en-US"/>
        </w:rPr>
        <w:t xml:space="preserve">kinetic energy </w:t>
      </w:r>
      <w:r w:rsidRPr="008A41CA">
        <w:rPr>
          <w:lang w:val="en-US"/>
        </w:rPr>
        <w:t>of the moving ball?</w:t>
      </w:r>
    </w:p>
    <w:p w14:paraId="4F9E147E" w14:textId="77777777" w:rsidR="008A41CA" w:rsidRPr="008A41CA" w:rsidRDefault="008A41CA" w:rsidP="008A41CA">
      <w:pPr>
        <w:pStyle w:val="ListParagraph"/>
        <w:ind w:left="1440"/>
      </w:pPr>
    </w:p>
    <w:p w14:paraId="0D39A7B6" w14:textId="53BF6900" w:rsidR="008A41CA" w:rsidRPr="008A41CA" w:rsidRDefault="008A41CA" w:rsidP="008B5FF6">
      <w:pPr>
        <w:pStyle w:val="ListParagraph"/>
        <w:numPr>
          <w:ilvl w:val="0"/>
          <w:numId w:val="1"/>
        </w:numPr>
      </w:pPr>
      <w:r w:rsidRPr="008A41CA">
        <w:t xml:space="preserve"> Copy and Complete the </w:t>
      </w:r>
      <w:r w:rsidRPr="008A41CA">
        <w:rPr>
          <w:bCs/>
        </w:rPr>
        <w:t xml:space="preserve">energy store </w:t>
      </w:r>
      <w:r w:rsidRPr="008A41CA">
        <w:t xml:space="preserve">and </w:t>
      </w:r>
      <w:r w:rsidRPr="008A41CA">
        <w:rPr>
          <w:bCs/>
        </w:rPr>
        <w:t xml:space="preserve">pathway </w:t>
      </w:r>
      <w:r w:rsidRPr="008A41CA">
        <w:t>diagrams for the objects described.</w:t>
      </w:r>
    </w:p>
    <w:p w14:paraId="712C0D39" w14:textId="77777777" w:rsidR="008A41CA" w:rsidRPr="008A41CA" w:rsidRDefault="008A41CA" w:rsidP="008A41CA">
      <w:pPr>
        <w:pStyle w:val="ListParagraph"/>
      </w:pPr>
    </w:p>
    <w:p w14:paraId="6B0A7FCC" w14:textId="0CD59AA4" w:rsidR="008A41CA" w:rsidRDefault="008A41CA" w:rsidP="008B5FF6">
      <w:pPr>
        <w:pStyle w:val="ListParagraph"/>
        <w:numPr>
          <w:ilvl w:val="1"/>
          <w:numId w:val="1"/>
        </w:numPr>
      </w:pPr>
      <w:r w:rsidRPr="008A41CA">
        <w:t xml:space="preserve">A </w:t>
      </w:r>
      <w:r w:rsidRPr="008A41CA">
        <w:rPr>
          <w:bCs/>
        </w:rPr>
        <w:t>moving</w:t>
      </w:r>
      <w:r w:rsidRPr="008A41CA">
        <w:t xml:space="preserve"> car </w:t>
      </w:r>
      <w:r w:rsidRPr="008A41CA">
        <w:rPr>
          <w:bCs/>
        </w:rPr>
        <w:t>braking</w:t>
      </w:r>
      <w:r w:rsidRPr="008A41CA">
        <w:t xml:space="preserve"> to a stop.</w:t>
      </w:r>
    </w:p>
    <w:p w14:paraId="799A3DD9" w14:textId="2D43977B" w:rsidR="008A41CA" w:rsidRDefault="008A41CA" w:rsidP="008A41CA">
      <w:pPr>
        <w:pStyle w:val="ListParagraph"/>
        <w:ind w:left="1440"/>
      </w:pPr>
    </w:p>
    <w:p w14:paraId="15172805" w14:textId="3D241C91" w:rsidR="008A41CA" w:rsidRDefault="008A41CA" w:rsidP="008A41CA">
      <w:pPr>
        <w:pStyle w:val="ListParagraph"/>
        <w:ind w:left="1440"/>
      </w:pPr>
      <w:r w:rsidRPr="008A41CA">
        <w:drawing>
          <wp:inline distT="0" distB="0" distL="0" distR="0" wp14:anchorId="2D68C4DD" wp14:editId="51FE5F23">
            <wp:extent cx="3244716" cy="733564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4792" cy="7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3086" w14:textId="77777777" w:rsidR="008A41CA" w:rsidRDefault="008A41CA" w:rsidP="008A41CA">
      <w:pPr>
        <w:pStyle w:val="ListParagraph"/>
        <w:ind w:left="1440"/>
      </w:pPr>
    </w:p>
    <w:p w14:paraId="5B87EB4E" w14:textId="37C3BBDB" w:rsidR="008A41CA" w:rsidRPr="008A41CA" w:rsidRDefault="008A41CA" w:rsidP="008B5FF6">
      <w:pPr>
        <w:pStyle w:val="ListParagraph"/>
        <w:numPr>
          <w:ilvl w:val="1"/>
          <w:numId w:val="1"/>
        </w:numPr>
      </w:pPr>
      <w:r w:rsidRPr="008A41CA">
        <w:t>Bringing water to the</w:t>
      </w:r>
      <w:r w:rsidRPr="008A41CA">
        <w:rPr>
          <w:bCs/>
        </w:rPr>
        <w:t xml:space="preserve"> boil </w:t>
      </w:r>
      <w:r w:rsidRPr="008A41CA">
        <w:t>on a gas hob.</w:t>
      </w:r>
    </w:p>
    <w:p w14:paraId="24B59DBE" w14:textId="4170DB22" w:rsidR="008A41CA" w:rsidRPr="008A41CA" w:rsidRDefault="008A41CA" w:rsidP="008A41CA">
      <w:pPr>
        <w:ind w:left="360"/>
      </w:pPr>
      <w:r>
        <w:t xml:space="preserve">                           </w:t>
      </w:r>
      <w:r w:rsidRPr="008A41CA">
        <w:drawing>
          <wp:inline distT="0" distB="0" distL="0" distR="0" wp14:anchorId="59D780FA" wp14:editId="0F998C68">
            <wp:extent cx="3404861" cy="659958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7315" cy="6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A562" w14:textId="77777777" w:rsidR="008A41CA" w:rsidRPr="008A41CA" w:rsidRDefault="008A41CA" w:rsidP="008A41CA">
      <w:pPr>
        <w:ind w:left="360"/>
      </w:pPr>
      <w:r w:rsidRPr="008A41CA">
        <w:lastRenderedPageBreak/>
        <w:t xml:space="preserve">7. Describes the main change in </w:t>
      </w:r>
      <w:r w:rsidRPr="008A41CA">
        <w:rPr>
          <w:bCs/>
        </w:rPr>
        <w:t xml:space="preserve">energy stores </w:t>
      </w:r>
      <w:r w:rsidRPr="008A41CA">
        <w:t>for:</w:t>
      </w:r>
    </w:p>
    <w:p w14:paraId="146F939F" w14:textId="5F4F2BEF" w:rsidR="008A41CA" w:rsidRPr="008A41CA" w:rsidRDefault="008A41CA" w:rsidP="008A41CA">
      <w:pPr>
        <w:ind w:left="360"/>
        <w:rPr>
          <w:lang w:val="en-US"/>
        </w:rPr>
      </w:pPr>
      <w:r w:rsidRPr="008A41CA">
        <w:tab/>
        <w:t xml:space="preserve">a. </w:t>
      </w:r>
      <w:r w:rsidRPr="008A41CA">
        <w:rPr>
          <w:lang w:val="en-US"/>
        </w:rPr>
        <w:t>A bowling ball hitting a pin</w:t>
      </w:r>
    </w:p>
    <w:p w14:paraId="7B5567EE" w14:textId="16811C2F" w:rsidR="008A41CA" w:rsidRPr="008A41CA" w:rsidRDefault="008A41CA" w:rsidP="008A41CA">
      <w:pPr>
        <w:ind w:left="360"/>
        <w:rPr>
          <w:lang w:val="en-US"/>
        </w:rPr>
      </w:pPr>
    </w:p>
    <w:p w14:paraId="12B16CD1" w14:textId="77777777" w:rsidR="008A41CA" w:rsidRPr="008A41CA" w:rsidRDefault="008A41CA" w:rsidP="008A41CA">
      <w:pPr>
        <w:ind w:left="360"/>
      </w:pPr>
      <w:r w:rsidRPr="008A41CA">
        <w:t xml:space="preserve">8. Describes the main change in </w:t>
      </w:r>
      <w:r w:rsidRPr="008A41CA">
        <w:rPr>
          <w:bCs/>
        </w:rPr>
        <w:t xml:space="preserve">energy stores </w:t>
      </w:r>
      <w:r w:rsidRPr="008A41CA">
        <w:t>for:</w:t>
      </w:r>
    </w:p>
    <w:p w14:paraId="3BA850B0" w14:textId="77777777" w:rsidR="008A41CA" w:rsidRPr="008A41CA" w:rsidRDefault="008A41CA" w:rsidP="008A41CA">
      <w:pPr>
        <w:ind w:left="360"/>
      </w:pPr>
      <w:r w:rsidRPr="008A41CA">
        <w:tab/>
        <w:t xml:space="preserve">b. </w:t>
      </w:r>
      <w:r w:rsidRPr="008A41CA">
        <w:rPr>
          <w:lang w:val="en-US"/>
        </w:rPr>
        <w:t>Boiling water in an electric kettle</w:t>
      </w:r>
    </w:p>
    <w:p w14:paraId="72230153" w14:textId="3531429C" w:rsidR="008A41CA" w:rsidRPr="008A41CA" w:rsidRDefault="008A41CA" w:rsidP="008A41CA">
      <w:pPr>
        <w:ind w:left="360"/>
        <w:rPr>
          <w:b/>
          <w:sz w:val="24"/>
          <w:u w:val="single"/>
        </w:rPr>
      </w:pPr>
      <w:r w:rsidRPr="008A41CA">
        <w:rPr>
          <w:b/>
          <w:sz w:val="24"/>
          <w:u w:val="single"/>
        </w:rPr>
        <w:t>Part 2</w:t>
      </w:r>
    </w:p>
    <w:p w14:paraId="259D802A" w14:textId="77777777" w:rsidR="00000000" w:rsidRPr="008A41CA" w:rsidRDefault="008B5FF6" w:rsidP="008B5FF6">
      <w:pPr>
        <w:pStyle w:val="ListParagraph"/>
        <w:numPr>
          <w:ilvl w:val="0"/>
          <w:numId w:val="4"/>
        </w:numPr>
      </w:pPr>
      <w:r w:rsidRPr="008A41CA">
        <w:t xml:space="preserve">In a “closed” system </w:t>
      </w:r>
      <w:r w:rsidRPr="008A41CA">
        <w:rPr>
          <w:lang w:val="is-IS"/>
        </w:rPr>
        <w:t>…..........</w:t>
      </w:r>
      <w:r w:rsidRPr="008A41CA">
        <w:t xml:space="preserve">         </w:t>
      </w:r>
    </w:p>
    <w:p w14:paraId="264A80D5" w14:textId="77777777" w:rsidR="00000000" w:rsidRPr="008A41CA" w:rsidRDefault="008B5FF6" w:rsidP="008B5FF6">
      <w:pPr>
        <w:numPr>
          <w:ilvl w:val="1"/>
          <w:numId w:val="3"/>
        </w:numPr>
        <w:tabs>
          <w:tab w:val="num" w:pos="1440"/>
        </w:tabs>
      </w:pPr>
      <w:r w:rsidRPr="008A41CA">
        <w:t>energy can be transferred but ther</w:t>
      </w:r>
      <w:r w:rsidRPr="008A41CA">
        <w:t>e is no net energy loss.</w:t>
      </w:r>
    </w:p>
    <w:p w14:paraId="133D405A" w14:textId="77777777" w:rsidR="00000000" w:rsidRPr="008A41CA" w:rsidRDefault="008B5FF6" w:rsidP="008B5FF6">
      <w:pPr>
        <w:numPr>
          <w:ilvl w:val="1"/>
          <w:numId w:val="3"/>
        </w:numPr>
        <w:tabs>
          <w:tab w:val="num" w:pos="1440"/>
        </w:tabs>
      </w:pPr>
      <w:r w:rsidRPr="008A41CA">
        <w:t>energy and mass are transferred in and out of the system.</w:t>
      </w:r>
    </w:p>
    <w:p w14:paraId="2FDA6F6C" w14:textId="77777777" w:rsidR="00000000" w:rsidRPr="008A41CA" w:rsidRDefault="008B5FF6" w:rsidP="008B5FF6">
      <w:pPr>
        <w:numPr>
          <w:ilvl w:val="1"/>
          <w:numId w:val="3"/>
        </w:numPr>
        <w:tabs>
          <w:tab w:val="num" w:pos="1440"/>
        </w:tabs>
      </w:pPr>
      <w:r w:rsidRPr="008A41CA">
        <w:t>energy cannot be transferred between di</w:t>
      </w:r>
      <w:r w:rsidRPr="008A41CA">
        <w:t>fferent energy stores.</w:t>
      </w:r>
    </w:p>
    <w:p w14:paraId="6B3AF883" w14:textId="44932609" w:rsidR="008A41CA" w:rsidRPr="008A41CA" w:rsidRDefault="008A41CA" w:rsidP="008B5FF6">
      <w:pPr>
        <w:pStyle w:val="ListParagraph"/>
        <w:numPr>
          <w:ilvl w:val="0"/>
          <w:numId w:val="3"/>
        </w:numPr>
        <w:ind w:left="360"/>
      </w:pPr>
      <w:r w:rsidRPr="008A41CA">
        <w:t>The energy transfer diagram for a mobile phone shows that 100 J of electrical energy produces 45 J of light energy and 36 J of sound energy. How much thermal energy will be dissipated by the phone?</w:t>
      </w:r>
    </w:p>
    <w:p w14:paraId="578DC410" w14:textId="4103BFB5" w:rsidR="008A41CA" w:rsidRDefault="008A41CA" w:rsidP="008A41CA">
      <w:pPr>
        <w:ind w:left="360"/>
      </w:pPr>
      <w:r w:rsidRPr="008A41CA">
        <w:drawing>
          <wp:inline distT="0" distB="0" distL="0" distR="0" wp14:anchorId="61A782C5" wp14:editId="07AF048B">
            <wp:extent cx="3998459" cy="1514568"/>
            <wp:effectExtent l="12700" t="12700" r="15240" b="9525"/>
            <wp:docPr id="34" name="Picture 33" descr="Image result for energy transfer diagram for a car">
              <a:extLst xmlns:a="http://schemas.openxmlformats.org/drawingml/2006/main">
                <a:ext uri="{FF2B5EF4-FFF2-40B4-BE49-F238E27FC236}">
                  <a16:creationId xmlns:a16="http://schemas.microsoft.com/office/drawing/2014/main" id="{430B67B4-10B3-480D-AD16-98BD0D622C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 descr="Image result for energy transfer diagram for a car">
                      <a:extLst>
                        <a:ext uri="{FF2B5EF4-FFF2-40B4-BE49-F238E27FC236}">
                          <a16:creationId xmlns:a16="http://schemas.microsoft.com/office/drawing/2014/main" id="{430B67B4-10B3-480D-AD16-98BD0D622C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96" b="16415"/>
                    <a:stretch/>
                  </pic:blipFill>
                  <pic:spPr bwMode="auto">
                    <a:xfrm>
                      <a:off x="0" y="0"/>
                      <a:ext cx="4022477" cy="15236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DE5985" w14:textId="77777777" w:rsidR="008A41CA" w:rsidRPr="008A41CA" w:rsidRDefault="008A41CA" w:rsidP="008A41CA">
      <w:pPr>
        <w:ind w:left="360"/>
      </w:pPr>
    </w:p>
    <w:p w14:paraId="57A4AAA1" w14:textId="15C17F46" w:rsidR="008A41CA" w:rsidRDefault="008A41CA" w:rsidP="008B5FF6">
      <w:pPr>
        <w:pStyle w:val="ListParagraph"/>
        <w:numPr>
          <w:ilvl w:val="0"/>
          <w:numId w:val="3"/>
        </w:numPr>
      </w:pPr>
      <w:r w:rsidRPr="008A41CA">
        <w:t xml:space="preserve">Describe how the thermal energy produced by a bus driving along a road is dissipated. </w:t>
      </w:r>
    </w:p>
    <w:p w14:paraId="3B3C4BE4" w14:textId="77777777" w:rsidR="008A41CA" w:rsidRPr="008A41CA" w:rsidRDefault="008A41CA" w:rsidP="008A41CA">
      <w:pPr>
        <w:pStyle w:val="ListParagraph"/>
      </w:pPr>
    </w:p>
    <w:p w14:paraId="630086F3" w14:textId="77777777" w:rsidR="008A41CA" w:rsidRDefault="008A41CA" w:rsidP="008A41CA">
      <w:r>
        <w:t xml:space="preserve">       4.   a. </w:t>
      </w:r>
      <w:r w:rsidRPr="008A41CA">
        <w:t xml:space="preserve">The diagram shows the main energy transfers for an electric fan. Complete boxes A to D </w:t>
      </w:r>
    </w:p>
    <w:p w14:paraId="6332CA90" w14:textId="2A47767E" w:rsidR="008A41CA" w:rsidRDefault="008A41CA" w:rsidP="008A41CA">
      <w:r>
        <w:t xml:space="preserve">                  </w:t>
      </w:r>
      <w:r w:rsidRPr="008A41CA">
        <w:t>showing the energy stores involved. Use the size of the arrows to help you.</w:t>
      </w:r>
    </w:p>
    <w:p w14:paraId="67DA85BE" w14:textId="01F58BC5" w:rsidR="008A41CA" w:rsidRDefault="008A41CA" w:rsidP="008A41CA">
      <w:pPr>
        <w:jc w:val="center"/>
      </w:pPr>
      <w:r w:rsidRPr="008A41CA">
        <w:drawing>
          <wp:inline distT="0" distB="0" distL="0" distR="0" wp14:anchorId="3D4B3A5D" wp14:editId="5603B60A">
            <wp:extent cx="1326382" cy="10972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6234" cy="111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95D6" w14:textId="77777777" w:rsidR="008A41CA" w:rsidRDefault="008A41CA" w:rsidP="008A41CA">
      <w:r>
        <w:t xml:space="preserve">                b. </w:t>
      </w:r>
      <w:r w:rsidRPr="008A41CA">
        <w:t xml:space="preserve">State why the total energy supplied to an electric fan must always equal the total energy </w:t>
      </w:r>
    </w:p>
    <w:p w14:paraId="6D05D343" w14:textId="7DFEECFE" w:rsidR="008A41CA" w:rsidRPr="008A41CA" w:rsidRDefault="008A41CA" w:rsidP="008A41CA">
      <w:r>
        <w:t xml:space="preserve">                     </w:t>
      </w:r>
      <w:r w:rsidRPr="008A41CA">
        <w:t>transferred by the electric fan.</w:t>
      </w:r>
    </w:p>
    <w:p w14:paraId="7F4CA29C" w14:textId="77777777" w:rsidR="008A41CA" w:rsidRPr="008A41CA" w:rsidRDefault="008A41CA" w:rsidP="008A41CA">
      <w:pPr>
        <w:ind w:left="360"/>
      </w:pPr>
    </w:p>
    <w:p w14:paraId="16888E36" w14:textId="77777777" w:rsidR="008A41CA" w:rsidRPr="008A41CA" w:rsidRDefault="008A41CA" w:rsidP="008A41CA">
      <w:pPr>
        <w:ind w:left="360"/>
      </w:pPr>
    </w:p>
    <w:p w14:paraId="79E4C504" w14:textId="77777777" w:rsidR="00032E40" w:rsidRDefault="00032E40" w:rsidP="008A41CA"/>
    <w:p w14:paraId="5EFE660D" w14:textId="77777777" w:rsidR="008A41CA" w:rsidRPr="008A41CA" w:rsidRDefault="008A41CA" w:rsidP="008A41CA">
      <w:r w:rsidRPr="008A41CA">
        <w:rPr>
          <w:lang w:val="en-US"/>
        </w:rPr>
        <w:t>5. a. The diagrams show two different types of loft insulation.</w:t>
      </w:r>
    </w:p>
    <w:p w14:paraId="609DDE28" w14:textId="01458B68" w:rsidR="008A41CA" w:rsidRDefault="008A41CA" w:rsidP="008A41CA">
      <w:pPr>
        <w:rPr>
          <w:lang w:val="en-US"/>
        </w:rPr>
      </w:pPr>
      <w:r w:rsidRPr="008A41CA">
        <w:drawing>
          <wp:anchor distT="0" distB="0" distL="114300" distR="114300" simplePos="0" relativeHeight="251663360" behindDoc="0" locked="0" layoutInCell="1" allowOverlap="1" wp14:anchorId="57D40CD3" wp14:editId="380BE2ED">
            <wp:simplePos x="0" y="0"/>
            <wp:positionH relativeFrom="column">
              <wp:posOffset>1144518</wp:posOffset>
            </wp:positionH>
            <wp:positionV relativeFrom="paragraph">
              <wp:posOffset>220980</wp:posOffset>
            </wp:positionV>
            <wp:extent cx="818985" cy="532738"/>
            <wp:effectExtent l="0" t="0" r="0" b="1270"/>
            <wp:wrapNone/>
            <wp:docPr id="14" name="Picture 13" descr="Image result for comparing loft insulation ">
              <a:extLst xmlns:a="http://schemas.openxmlformats.org/drawingml/2006/main">
                <a:ext uri="{FF2B5EF4-FFF2-40B4-BE49-F238E27FC236}">
                  <a16:creationId xmlns:a16="http://schemas.microsoft.com/office/drawing/2014/main" id="{1B1CE272-1F9A-4AB8-ABFB-427A3742872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Image result for comparing loft insulation ">
                      <a:extLst>
                        <a:ext uri="{FF2B5EF4-FFF2-40B4-BE49-F238E27FC236}">
                          <a16:creationId xmlns:a16="http://schemas.microsoft.com/office/drawing/2014/main" id="{1B1CE272-1F9A-4AB8-ABFB-427A3742872E}"/>
                        </a:ext>
                      </a:extLst>
                    </pic:cNvPr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985" cy="532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41CA">
        <w:drawing>
          <wp:anchor distT="0" distB="0" distL="114300" distR="114300" simplePos="0" relativeHeight="251664384" behindDoc="0" locked="0" layoutInCell="1" allowOverlap="1" wp14:anchorId="0E9F773D" wp14:editId="772A75A2">
            <wp:simplePos x="0" y="0"/>
            <wp:positionH relativeFrom="column">
              <wp:posOffset>2305602</wp:posOffset>
            </wp:positionH>
            <wp:positionV relativeFrom="paragraph">
              <wp:posOffset>215351</wp:posOffset>
            </wp:positionV>
            <wp:extent cx="825334" cy="538065"/>
            <wp:effectExtent l="0" t="0" r="635" b="0"/>
            <wp:wrapNone/>
            <wp:docPr id="15" name="Picture 14" descr="Image result for comparing loft insulation ">
              <a:extLst xmlns:a="http://schemas.openxmlformats.org/drawingml/2006/main">
                <a:ext uri="{FF2B5EF4-FFF2-40B4-BE49-F238E27FC236}">
                  <a16:creationId xmlns:a16="http://schemas.microsoft.com/office/drawing/2014/main" id="{A3072BCA-353F-462E-8164-2B02B7209B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Image result for comparing loft insulation ">
                      <a:extLst>
                        <a:ext uri="{FF2B5EF4-FFF2-40B4-BE49-F238E27FC236}">
                          <a16:creationId xmlns:a16="http://schemas.microsoft.com/office/drawing/2014/main" id="{A3072BCA-353F-462E-8164-2B02B7209B5D}"/>
                        </a:ext>
                      </a:extLst>
                    </pic:cNvPr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334" cy="53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41CA">
        <w:rPr>
          <w:lang w:val="en-US"/>
        </w:rPr>
        <w:tab/>
      </w:r>
      <w:r w:rsidRPr="008A41CA">
        <w:rPr>
          <w:lang w:val="en-US"/>
        </w:rPr>
        <w:tab/>
        <w:t>Fiberglass insulation</w:t>
      </w:r>
      <w:r w:rsidRPr="008A41CA">
        <w:rPr>
          <w:lang w:val="en-US"/>
        </w:rPr>
        <w:tab/>
        <w:t>Wool insulation</w:t>
      </w:r>
    </w:p>
    <w:p w14:paraId="5F38AF27" w14:textId="2F5A2394" w:rsidR="008A41CA" w:rsidRDefault="008A41CA" w:rsidP="008A41CA">
      <w:pPr>
        <w:rPr>
          <w:lang w:val="en-US"/>
        </w:rPr>
      </w:pPr>
    </w:p>
    <w:p w14:paraId="6645A065" w14:textId="4DC99D2C" w:rsidR="008A41CA" w:rsidRDefault="008A41CA" w:rsidP="008A41CA">
      <w:pPr>
        <w:rPr>
          <w:lang w:val="en-US"/>
        </w:rPr>
      </w:pPr>
    </w:p>
    <w:p w14:paraId="236091C7" w14:textId="77777777" w:rsidR="008A41CA" w:rsidRPr="008A41CA" w:rsidRDefault="008A41CA" w:rsidP="008A41CA">
      <w:r w:rsidRPr="008A41CA">
        <w:rPr>
          <w:lang w:val="en-US"/>
        </w:rPr>
        <w:t>The wool needs to be thicker to have the same insulating properties. Explain which material has the highest thermal conductivity?</w:t>
      </w:r>
    </w:p>
    <w:p w14:paraId="4AC552B0" w14:textId="24EEF52C" w:rsidR="008A41CA" w:rsidRDefault="008A41CA" w:rsidP="008A41CA">
      <w:r w:rsidRPr="008A41CA">
        <w:rPr>
          <w:lang w:val="en-US"/>
        </w:rPr>
        <w:t xml:space="preserve">b. </w:t>
      </w:r>
      <w:r w:rsidRPr="008A41CA">
        <w:t>Explain how trapped air reduces the rate of heat loss, in terms of thermal conductivity.</w:t>
      </w:r>
    </w:p>
    <w:p w14:paraId="7E4051C7" w14:textId="454FAB9C" w:rsidR="0021214C" w:rsidRPr="0021214C" w:rsidRDefault="0021214C" w:rsidP="008A41CA">
      <w:pPr>
        <w:rPr>
          <w:b/>
          <w:sz w:val="24"/>
          <w:u w:val="single"/>
        </w:rPr>
      </w:pPr>
      <w:r w:rsidRPr="0021214C">
        <w:rPr>
          <w:b/>
          <w:sz w:val="24"/>
          <w:u w:val="single"/>
        </w:rPr>
        <w:t>Part 3</w:t>
      </w:r>
    </w:p>
    <w:p w14:paraId="7E4C3A1B" w14:textId="77777777" w:rsidR="00000000" w:rsidRPr="0021214C" w:rsidRDefault="008B5FF6" w:rsidP="008B5FF6">
      <w:pPr>
        <w:numPr>
          <w:ilvl w:val="0"/>
          <w:numId w:val="5"/>
        </w:numPr>
        <w:tabs>
          <w:tab w:val="num" w:pos="720"/>
        </w:tabs>
      </w:pPr>
      <w:r w:rsidRPr="0021214C">
        <w:t>What is a fossil fuel?</w:t>
      </w:r>
    </w:p>
    <w:p w14:paraId="6CD30EE7" w14:textId="6E1925C1" w:rsidR="0021214C" w:rsidRDefault="0021214C" w:rsidP="008B5FF6">
      <w:pPr>
        <w:pStyle w:val="ListParagraph"/>
        <w:numPr>
          <w:ilvl w:val="0"/>
          <w:numId w:val="5"/>
        </w:numPr>
      </w:pPr>
      <w:r w:rsidRPr="0021214C">
        <w:t>Copy and complete the table below by ticking the correct box for  each energy source.</w:t>
      </w:r>
    </w:p>
    <w:tbl>
      <w:tblPr>
        <w:tblW w:w="884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948"/>
        <w:gridCol w:w="2948"/>
        <w:gridCol w:w="2948"/>
      </w:tblGrid>
      <w:tr w:rsidR="0021214C" w:rsidRPr="0021214C" w14:paraId="1909BB27" w14:textId="77777777" w:rsidTr="0021214C">
        <w:trPr>
          <w:trHeight w:val="20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46C0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9872B2" w14:textId="77777777" w:rsidR="0021214C" w:rsidRPr="0021214C" w:rsidRDefault="0021214C" w:rsidP="0021214C">
            <w:pPr>
              <w:pStyle w:val="NoSpacing"/>
            </w:pPr>
            <w:r w:rsidRPr="0021214C">
              <w:t>Energy source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46C0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74DD52" w14:textId="77777777" w:rsidR="0021214C" w:rsidRPr="0021214C" w:rsidRDefault="0021214C" w:rsidP="0021214C">
            <w:pPr>
              <w:pStyle w:val="NoSpacing"/>
            </w:pPr>
            <w:r w:rsidRPr="0021214C">
              <w:t>Renewable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46C0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5B77A4" w14:textId="77777777" w:rsidR="0021214C" w:rsidRPr="0021214C" w:rsidRDefault="0021214C" w:rsidP="0021214C">
            <w:pPr>
              <w:pStyle w:val="NoSpacing"/>
            </w:pPr>
            <w:r w:rsidRPr="0021214C">
              <w:t>Non-renewable</w:t>
            </w:r>
          </w:p>
        </w:tc>
      </w:tr>
      <w:tr w:rsidR="0021214C" w:rsidRPr="0021214C" w14:paraId="37EC2D4E" w14:textId="77777777" w:rsidTr="0021214C">
        <w:trPr>
          <w:trHeight w:val="311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5D8237" w14:textId="77777777" w:rsidR="0021214C" w:rsidRPr="0021214C" w:rsidRDefault="0021214C" w:rsidP="0021214C">
            <w:pPr>
              <w:pStyle w:val="NoSpacing"/>
            </w:pPr>
            <w:r w:rsidRPr="0021214C">
              <w:t>Bio-fuels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59308E" w14:textId="77777777" w:rsidR="0021214C" w:rsidRPr="0021214C" w:rsidRDefault="0021214C" w:rsidP="0021214C">
            <w:pPr>
              <w:pStyle w:val="NoSpacing"/>
            </w:pP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A87061" w14:textId="77777777" w:rsidR="0021214C" w:rsidRPr="0021214C" w:rsidRDefault="0021214C" w:rsidP="0021214C">
            <w:pPr>
              <w:pStyle w:val="NoSpacing"/>
            </w:pPr>
          </w:p>
        </w:tc>
      </w:tr>
      <w:tr w:rsidR="0021214C" w:rsidRPr="0021214C" w14:paraId="236FB174" w14:textId="77777777" w:rsidTr="0021214C">
        <w:trPr>
          <w:trHeight w:val="20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92CABF" w14:textId="77777777" w:rsidR="0021214C" w:rsidRPr="0021214C" w:rsidRDefault="0021214C" w:rsidP="0021214C">
            <w:pPr>
              <w:pStyle w:val="NoSpacing"/>
            </w:pPr>
            <w:r w:rsidRPr="0021214C">
              <w:t>Oil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78F12D" w14:textId="77777777" w:rsidR="0021214C" w:rsidRPr="0021214C" w:rsidRDefault="0021214C" w:rsidP="0021214C">
            <w:pPr>
              <w:pStyle w:val="NoSpacing"/>
            </w:pP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C94BD9" w14:textId="77777777" w:rsidR="0021214C" w:rsidRPr="0021214C" w:rsidRDefault="0021214C" w:rsidP="0021214C">
            <w:pPr>
              <w:pStyle w:val="NoSpacing"/>
            </w:pPr>
          </w:p>
        </w:tc>
      </w:tr>
      <w:tr w:rsidR="0021214C" w:rsidRPr="0021214C" w14:paraId="7B8EA5BC" w14:textId="77777777" w:rsidTr="0021214C">
        <w:trPr>
          <w:trHeight w:val="20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F77F18" w14:textId="77777777" w:rsidR="0021214C" w:rsidRPr="0021214C" w:rsidRDefault="0021214C" w:rsidP="0021214C">
            <w:pPr>
              <w:pStyle w:val="NoSpacing"/>
            </w:pPr>
            <w:r w:rsidRPr="0021214C">
              <w:t>Nuclear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D367ED" w14:textId="77777777" w:rsidR="0021214C" w:rsidRPr="0021214C" w:rsidRDefault="0021214C" w:rsidP="0021214C">
            <w:pPr>
              <w:pStyle w:val="NoSpacing"/>
            </w:pP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46CF62" w14:textId="77777777" w:rsidR="0021214C" w:rsidRPr="0021214C" w:rsidRDefault="0021214C" w:rsidP="0021214C">
            <w:pPr>
              <w:pStyle w:val="NoSpacing"/>
            </w:pPr>
          </w:p>
        </w:tc>
      </w:tr>
      <w:tr w:rsidR="0021214C" w:rsidRPr="0021214C" w14:paraId="62351F0A" w14:textId="77777777" w:rsidTr="0021214C">
        <w:trPr>
          <w:trHeight w:val="20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7913E9" w14:textId="77777777" w:rsidR="0021214C" w:rsidRPr="0021214C" w:rsidRDefault="0021214C" w:rsidP="0021214C">
            <w:pPr>
              <w:pStyle w:val="NoSpacing"/>
            </w:pPr>
            <w:r w:rsidRPr="0021214C">
              <w:t>Hydro-electricity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FD99CE" w14:textId="77777777" w:rsidR="0021214C" w:rsidRPr="0021214C" w:rsidRDefault="0021214C" w:rsidP="0021214C">
            <w:pPr>
              <w:pStyle w:val="NoSpacing"/>
            </w:pP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02243D" w14:textId="77777777" w:rsidR="0021214C" w:rsidRPr="0021214C" w:rsidRDefault="0021214C" w:rsidP="0021214C">
            <w:pPr>
              <w:pStyle w:val="NoSpacing"/>
            </w:pPr>
          </w:p>
        </w:tc>
      </w:tr>
      <w:tr w:rsidR="0021214C" w:rsidRPr="0021214C" w14:paraId="5DBC9127" w14:textId="77777777" w:rsidTr="0021214C">
        <w:trPr>
          <w:trHeight w:val="20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F49C2C" w14:textId="77777777" w:rsidR="0021214C" w:rsidRPr="0021214C" w:rsidRDefault="0021214C" w:rsidP="0021214C">
            <w:pPr>
              <w:pStyle w:val="NoSpacing"/>
            </w:pPr>
            <w:r w:rsidRPr="0021214C">
              <w:t>Wind turbines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182026" w14:textId="77777777" w:rsidR="0021214C" w:rsidRPr="0021214C" w:rsidRDefault="0021214C" w:rsidP="0021214C">
            <w:pPr>
              <w:pStyle w:val="NoSpacing"/>
            </w:pP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961552" w14:textId="77777777" w:rsidR="0021214C" w:rsidRPr="0021214C" w:rsidRDefault="0021214C" w:rsidP="0021214C">
            <w:pPr>
              <w:pStyle w:val="NoSpacing"/>
            </w:pPr>
          </w:p>
        </w:tc>
      </w:tr>
      <w:tr w:rsidR="0021214C" w:rsidRPr="0021214C" w14:paraId="4D8BA6A4" w14:textId="77777777" w:rsidTr="0021214C">
        <w:trPr>
          <w:trHeight w:val="20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195F02" w14:textId="77777777" w:rsidR="0021214C" w:rsidRPr="0021214C" w:rsidRDefault="0021214C" w:rsidP="0021214C">
            <w:pPr>
              <w:pStyle w:val="NoSpacing"/>
            </w:pPr>
            <w:r w:rsidRPr="0021214C">
              <w:t>Coal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5EA166" w14:textId="77777777" w:rsidR="0021214C" w:rsidRPr="0021214C" w:rsidRDefault="0021214C" w:rsidP="0021214C">
            <w:pPr>
              <w:pStyle w:val="NoSpacing"/>
            </w:pP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629F71" w14:textId="77777777" w:rsidR="0021214C" w:rsidRPr="0021214C" w:rsidRDefault="0021214C" w:rsidP="0021214C">
            <w:pPr>
              <w:pStyle w:val="NoSpacing"/>
            </w:pPr>
          </w:p>
        </w:tc>
      </w:tr>
      <w:tr w:rsidR="0021214C" w:rsidRPr="0021214C" w14:paraId="2156A209" w14:textId="77777777" w:rsidTr="0021214C">
        <w:trPr>
          <w:trHeight w:val="20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84AD56" w14:textId="77777777" w:rsidR="0021214C" w:rsidRPr="0021214C" w:rsidRDefault="0021214C" w:rsidP="0021214C">
            <w:pPr>
              <w:pStyle w:val="NoSpacing"/>
            </w:pPr>
            <w:r w:rsidRPr="0021214C">
              <w:t>Solar power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FA61DB" w14:textId="77777777" w:rsidR="0021214C" w:rsidRPr="0021214C" w:rsidRDefault="0021214C" w:rsidP="0021214C">
            <w:pPr>
              <w:pStyle w:val="NoSpacing"/>
            </w:pP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88EF70" w14:textId="77777777" w:rsidR="0021214C" w:rsidRPr="0021214C" w:rsidRDefault="0021214C" w:rsidP="0021214C">
            <w:pPr>
              <w:pStyle w:val="NoSpacing"/>
            </w:pPr>
          </w:p>
        </w:tc>
      </w:tr>
      <w:tr w:rsidR="0021214C" w:rsidRPr="0021214C" w14:paraId="22139C4D" w14:textId="77777777" w:rsidTr="0021214C">
        <w:trPr>
          <w:trHeight w:val="20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9300F9" w14:textId="77777777" w:rsidR="0021214C" w:rsidRPr="0021214C" w:rsidRDefault="0021214C" w:rsidP="0021214C">
            <w:pPr>
              <w:pStyle w:val="NoSpacing"/>
            </w:pPr>
            <w:r w:rsidRPr="0021214C">
              <w:t>Natural gas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9911CC" w14:textId="77777777" w:rsidR="0021214C" w:rsidRPr="0021214C" w:rsidRDefault="0021214C" w:rsidP="0021214C">
            <w:pPr>
              <w:rPr>
                <w:sz w:val="21"/>
              </w:rPr>
            </w:pP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4C8192" w14:textId="77777777" w:rsidR="0021214C" w:rsidRPr="0021214C" w:rsidRDefault="0021214C" w:rsidP="0021214C">
            <w:pPr>
              <w:rPr>
                <w:sz w:val="21"/>
              </w:rPr>
            </w:pPr>
          </w:p>
        </w:tc>
      </w:tr>
    </w:tbl>
    <w:p w14:paraId="2E491EEC" w14:textId="77777777" w:rsidR="0021214C" w:rsidRPr="0021214C" w:rsidRDefault="0021214C" w:rsidP="0021214C"/>
    <w:p w14:paraId="77EFB0AC" w14:textId="19F10A71" w:rsidR="0021214C" w:rsidRDefault="0021214C" w:rsidP="008B5FF6">
      <w:pPr>
        <w:pStyle w:val="ListParagraph"/>
        <w:numPr>
          <w:ilvl w:val="0"/>
          <w:numId w:val="5"/>
        </w:numPr>
      </w:pPr>
      <w:r w:rsidRPr="0021214C">
        <w:t>What is a renewable energy source?</w:t>
      </w:r>
    </w:p>
    <w:p w14:paraId="4F2A5190" w14:textId="77777777" w:rsidR="0021214C" w:rsidRDefault="0021214C" w:rsidP="0021214C">
      <w:pPr>
        <w:pStyle w:val="ListParagraph"/>
        <w:ind w:left="360"/>
      </w:pPr>
    </w:p>
    <w:p w14:paraId="789DA6F5" w14:textId="00DA247A" w:rsidR="0021214C" w:rsidRDefault="0021214C" w:rsidP="008B5FF6">
      <w:pPr>
        <w:pStyle w:val="ListParagraph"/>
        <w:numPr>
          <w:ilvl w:val="0"/>
          <w:numId w:val="5"/>
        </w:numPr>
      </w:pPr>
      <w:r w:rsidRPr="0021214C">
        <w:t>Why are fossil fuels considered to be a more reliable energy resource than renewable energy resources?</w:t>
      </w:r>
    </w:p>
    <w:p w14:paraId="4BB61484" w14:textId="77777777" w:rsidR="0021214C" w:rsidRPr="0021214C" w:rsidRDefault="0021214C" w:rsidP="0021214C">
      <w:pPr>
        <w:pStyle w:val="ListParagraph"/>
        <w:ind w:left="360"/>
      </w:pPr>
    </w:p>
    <w:p w14:paraId="790CF400" w14:textId="00F98B1B" w:rsidR="0021214C" w:rsidRPr="0021214C" w:rsidRDefault="0021214C" w:rsidP="008B5FF6">
      <w:pPr>
        <w:pStyle w:val="ListParagraph"/>
        <w:numPr>
          <w:ilvl w:val="0"/>
          <w:numId w:val="5"/>
        </w:numPr>
      </w:pPr>
      <w:r w:rsidRPr="0021214C">
        <w:rPr>
          <w:lang w:val="en-US"/>
        </w:rPr>
        <w:t>Despite a large investment by the UK government in wind power, the amount of fossil fuel used has not seen a decline. Give a possible explanation for this.</w:t>
      </w:r>
    </w:p>
    <w:p w14:paraId="005A3BE4" w14:textId="77777777" w:rsidR="0021214C" w:rsidRPr="0021214C" w:rsidRDefault="0021214C" w:rsidP="0021214C">
      <w:pPr>
        <w:pStyle w:val="ListParagraph"/>
        <w:ind w:left="360"/>
      </w:pPr>
    </w:p>
    <w:p w14:paraId="399029BE" w14:textId="2707079A" w:rsidR="0021214C" w:rsidRPr="0021214C" w:rsidRDefault="0021214C" w:rsidP="008B5FF6">
      <w:pPr>
        <w:pStyle w:val="ListParagraph"/>
        <w:numPr>
          <w:ilvl w:val="0"/>
          <w:numId w:val="5"/>
        </w:numPr>
      </w:pPr>
      <w:r w:rsidRPr="0021214C">
        <w:rPr>
          <w:lang w:val="en-US"/>
        </w:rPr>
        <w:t>The UK government is committed to investing in a "blend" of energy supply types to provide the UK’s energy needs for the next 100 years. Give an advantage of this rather than using just coal.</w:t>
      </w:r>
    </w:p>
    <w:p w14:paraId="02789D19" w14:textId="28B8BD57" w:rsidR="0021214C" w:rsidRPr="0021214C" w:rsidRDefault="0021214C" w:rsidP="008B5FF6">
      <w:pPr>
        <w:numPr>
          <w:ilvl w:val="0"/>
          <w:numId w:val="5"/>
        </w:numPr>
      </w:pPr>
      <w:r w:rsidRPr="0021214C">
        <w:rPr>
          <w:lang w:val="en-US"/>
        </w:rPr>
        <w:t>The graph shows the world use of renewable energies over the past sixty years.</w:t>
      </w:r>
    </w:p>
    <w:p w14:paraId="6A0E927E" w14:textId="77777777" w:rsidR="0021214C" w:rsidRDefault="0021214C" w:rsidP="008B5FF6">
      <w:pPr>
        <w:numPr>
          <w:ilvl w:val="1"/>
          <w:numId w:val="5"/>
        </w:numPr>
      </w:pPr>
      <w:r w:rsidRPr="0021214C">
        <w:rPr>
          <w:lang w:val="en-US"/>
        </w:rPr>
        <w:t>Why has the use of wood increased very little over this time?</w:t>
      </w:r>
    </w:p>
    <w:p w14:paraId="3D81960D" w14:textId="764C5966" w:rsidR="0021214C" w:rsidRPr="0021214C" w:rsidRDefault="0021214C" w:rsidP="008B5FF6">
      <w:pPr>
        <w:numPr>
          <w:ilvl w:val="1"/>
          <w:numId w:val="5"/>
        </w:numPr>
      </w:pPr>
      <w:r w:rsidRPr="0021214C">
        <w:rPr>
          <w:lang w:val="en-US"/>
        </w:rPr>
        <w:t>A lot of money has been invested in wind turbines. Why does this energy source not produce as much as any other renewable resource?</w:t>
      </w:r>
      <w:r w:rsidRPr="0021214C">
        <w:rPr>
          <w:b/>
          <w:bCs/>
          <w:lang w:val="en-US"/>
        </w:rPr>
        <w:t xml:space="preserve">          </w:t>
      </w:r>
    </w:p>
    <w:p w14:paraId="1F44DCE5" w14:textId="1DBB0E33" w:rsidR="0021214C" w:rsidRDefault="0021214C" w:rsidP="008B5FF6">
      <w:pPr>
        <w:numPr>
          <w:ilvl w:val="0"/>
          <w:numId w:val="5"/>
        </w:numPr>
      </w:pPr>
      <w:r w:rsidRPr="0021214C">
        <w:lastRenderedPageBreak/>
        <w:t xml:space="preserve">Copy and complete the table to give </w:t>
      </w:r>
      <w:r w:rsidRPr="0021214C">
        <w:rPr>
          <w:b/>
          <w:bCs/>
        </w:rPr>
        <w:t xml:space="preserve">energy sources </w:t>
      </w:r>
      <w:r w:rsidRPr="0021214C">
        <w:t>that could be used in each situation.</w:t>
      </w:r>
    </w:p>
    <w:tbl>
      <w:tblPr>
        <w:tblW w:w="8163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21"/>
        <w:gridCol w:w="2721"/>
        <w:gridCol w:w="2721"/>
      </w:tblGrid>
      <w:tr w:rsidR="0021214C" w:rsidRPr="0021214C" w14:paraId="506C9182" w14:textId="77777777" w:rsidTr="0021214C">
        <w:trPr>
          <w:trHeight w:val="20"/>
          <w:jc w:val="center"/>
        </w:trPr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46C0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B8060A" w14:textId="77777777" w:rsidR="0021214C" w:rsidRPr="0021214C" w:rsidRDefault="0021214C" w:rsidP="0021214C">
            <w:pPr>
              <w:pStyle w:val="NoSpacing"/>
              <w:jc w:val="center"/>
            </w:pPr>
            <w:r w:rsidRPr="0021214C">
              <w:t>Energy use</w:t>
            </w:r>
          </w:p>
        </w:tc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46C0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CC5246" w14:textId="77777777" w:rsidR="0021214C" w:rsidRPr="0021214C" w:rsidRDefault="0021214C" w:rsidP="0021214C">
            <w:pPr>
              <w:pStyle w:val="NoSpacing"/>
              <w:jc w:val="center"/>
            </w:pPr>
            <w:r w:rsidRPr="0021214C">
              <w:t>Energy source 1</w:t>
            </w:r>
          </w:p>
        </w:tc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46C0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7D1A73" w14:textId="77777777" w:rsidR="0021214C" w:rsidRPr="0021214C" w:rsidRDefault="0021214C" w:rsidP="0021214C">
            <w:pPr>
              <w:pStyle w:val="NoSpacing"/>
              <w:jc w:val="center"/>
            </w:pPr>
            <w:r w:rsidRPr="0021214C">
              <w:t>Energy source 2</w:t>
            </w:r>
          </w:p>
        </w:tc>
      </w:tr>
      <w:tr w:rsidR="0021214C" w:rsidRPr="0021214C" w14:paraId="7480B557" w14:textId="77777777" w:rsidTr="0021214C">
        <w:trPr>
          <w:trHeight w:val="20"/>
          <w:jc w:val="center"/>
        </w:trPr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16F912" w14:textId="77777777" w:rsidR="0021214C" w:rsidRPr="0021214C" w:rsidRDefault="0021214C" w:rsidP="0021214C">
            <w:pPr>
              <w:pStyle w:val="NoSpacing"/>
              <w:jc w:val="center"/>
            </w:pPr>
            <w:r w:rsidRPr="0021214C">
              <w:t>Running a car</w:t>
            </w:r>
          </w:p>
        </w:tc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5E275E" w14:textId="35A686CA" w:rsidR="0021214C" w:rsidRPr="0021214C" w:rsidRDefault="0021214C" w:rsidP="0021214C">
            <w:pPr>
              <w:pStyle w:val="NoSpacing"/>
              <w:jc w:val="center"/>
            </w:pPr>
          </w:p>
        </w:tc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19167F" w14:textId="508DB971" w:rsidR="0021214C" w:rsidRPr="0021214C" w:rsidRDefault="0021214C" w:rsidP="0021214C">
            <w:pPr>
              <w:pStyle w:val="NoSpacing"/>
              <w:jc w:val="center"/>
            </w:pPr>
          </w:p>
        </w:tc>
      </w:tr>
      <w:tr w:rsidR="0021214C" w:rsidRPr="0021214C" w14:paraId="06DB0B47" w14:textId="77777777" w:rsidTr="0021214C">
        <w:trPr>
          <w:trHeight w:val="20"/>
          <w:jc w:val="center"/>
        </w:trPr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B9B516" w14:textId="77777777" w:rsidR="0021214C" w:rsidRPr="0021214C" w:rsidRDefault="0021214C" w:rsidP="0021214C">
            <w:pPr>
              <w:pStyle w:val="NoSpacing"/>
              <w:jc w:val="center"/>
            </w:pPr>
            <w:r w:rsidRPr="0021214C">
              <w:t>Producing electricity</w:t>
            </w:r>
          </w:p>
        </w:tc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64B561" w14:textId="680FF785" w:rsidR="0021214C" w:rsidRPr="0021214C" w:rsidRDefault="0021214C" w:rsidP="0021214C">
            <w:pPr>
              <w:pStyle w:val="NoSpacing"/>
              <w:jc w:val="center"/>
            </w:pPr>
          </w:p>
        </w:tc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8F2068" w14:textId="4797907E" w:rsidR="0021214C" w:rsidRPr="0021214C" w:rsidRDefault="0021214C" w:rsidP="0021214C">
            <w:pPr>
              <w:pStyle w:val="NoSpacing"/>
              <w:jc w:val="center"/>
            </w:pPr>
          </w:p>
        </w:tc>
      </w:tr>
      <w:tr w:rsidR="0021214C" w:rsidRPr="0021214C" w14:paraId="07643D1C" w14:textId="77777777" w:rsidTr="0021214C">
        <w:trPr>
          <w:trHeight w:val="20"/>
          <w:jc w:val="center"/>
        </w:trPr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4C5FF0" w14:textId="77777777" w:rsidR="0021214C" w:rsidRPr="0021214C" w:rsidRDefault="0021214C" w:rsidP="0021214C">
            <w:pPr>
              <w:pStyle w:val="NoSpacing"/>
              <w:jc w:val="center"/>
            </w:pPr>
            <w:r w:rsidRPr="0021214C">
              <w:t>Heating the home</w:t>
            </w:r>
          </w:p>
        </w:tc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09360E" w14:textId="1C8F1030" w:rsidR="0021214C" w:rsidRPr="0021214C" w:rsidRDefault="0021214C" w:rsidP="0021214C">
            <w:pPr>
              <w:pStyle w:val="NoSpacing"/>
              <w:jc w:val="center"/>
            </w:pPr>
          </w:p>
        </w:tc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6B95F2" w14:textId="376CAFD2" w:rsidR="0021214C" w:rsidRPr="0021214C" w:rsidRDefault="0021214C" w:rsidP="0021214C">
            <w:pPr>
              <w:pStyle w:val="NoSpacing"/>
              <w:jc w:val="center"/>
            </w:pPr>
          </w:p>
        </w:tc>
      </w:tr>
      <w:tr w:rsidR="0021214C" w:rsidRPr="0021214C" w14:paraId="3D38AF26" w14:textId="77777777" w:rsidTr="0021214C">
        <w:trPr>
          <w:trHeight w:val="20"/>
          <w:jc w:val="center"/>
        </w:trPr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8906A2" w14:textId="77777777" w:rsidR="0021214C" w:rsidRPr="0021214C" w:rsidRDefault="0021214C" w:rsidP="0021214C">
            <w:pPr>
              <w:pStyle w:val="NoSpacing"/>
              <w:jc w:val="center"/>
            </w:pPr>
            <w:r w:rsidRPr="0021214C">
              <w:t>Powering a train</w:t>
            </w:r>
          </w:p>
        </w:tc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D035D1" w14:textId="5FA1CF79" w:rsidR="0021214C" w:rsidRPr="0021214C" w:rsidRDefault="0021214C" w:rsidP="0021214C">
            <w:pPr>
              <w:pStyle w:val="NoSpacing"/>
              <w:jc w:val="center"/>
            </w:pPr>
          </w:p>
        </w:tc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AD58E9" w14:textId="5DA13A09" w:rsidR="0021214C" w:rsidRPr="0021214C" w:rsidRDefault="0021214C" w:rsidP="0021214C">
            <w:pPr>
              <w:pStyle w:val="NoSpacing"/>
              <w:jc w:val="center"/>
            </w:pPr>
          </w:p>
        </w:tc>
      </w:tr>
    </w:tbl>
    <w:p w14:paraId="2C1C6CCE" w14:textId="5986F01A" w:rsidR="0021214C" w:rsidRDefault="0021214C" w:rsidP="0021214C"/>
    <w:p w14:paraId="0F42D845" w14:textId="20E9F22C" w:rsidR="0021214C" w:rsidRDefault="0021214C" w:rsidP="008B5FF6">
      <w:pPr>
        <w:pStyle w:val="ListParagraph"/>
        <w:numPr>
          <w:ilvl w:val="0"/>
          <w:numId w:val="5"/>
        </w:numPr>
      </w:pPr>
      <w:r w:rsidRPr="0021214C">
        <w:t>Describe how human activities have co</w:t>
      </w:r>
      <w:r>
        <w:t xml:space="preserve">ntributed to the greenhouse </w:t>
      </w:r>
      <w:r w:rsidRPr="0021214C">
        <w:t>effect?</w:t>
      </w:r>
    </w:p>
    <w:p w14:paraId="49FC3AA1" w14:textId="77777777" w:rsidR="0021214C" w:rsidRDefault="0021214C" w:rsidP="0021214C">
      <w:pPr>
        <w:pStyle w:val="ListParagraph"/>
        <w:ind w:left="360"/>
      </w:pPr>
    </w:p>
    <w:p w14:paraId="7C644260" w14:textId="0EE621E9" w:rsidR="0021214C" w:rsidRDefault="0021214C" w:rsidP="008B5FF6">
      <w:pPr>
        <w:pStyle w:val="ListParagraph"/>
        <w:numPr>
          <w:ilvl w:val="0"/>
          <w:numId w:val="5"/>
        </w:numPr>
      </w:pPr>
      <w:r w:rsidRPr="0021214C">
        <w:t>Explain how burning coal in power stations contributes to global warming.</w:t>
      </w:r>
    </w:p>
    <w:p w14:paraId="2DAFA337" w14:textId="77777777" w:rsidR="0021214C" w:rsidRPr="0021214C" w:rsidRDefault="0021214C" w:rsidP="0021214C">
      <w:pPr>
        <w:pStyle w:val="ListParagraph"/>
        <w:ind w:left="360"/>
      </w:pPr>
    </w:p>
    <w:p w14:paraId="71324514" w14:textId="47D51569" w:rsidR="0021214C" w:rsidRPr="0021214C" w:rsidRDefault="0021214C" w:rsidP="008B5FF6">
      <w:pPr>
        <w:pStyle w:val="ListParagraph"/>
        <w:numPr>
          <w:ilvl w:val="0"/>
          <w:numId w:val="5"/>
        </w:numPr>
      </w:pPr>
      <w:r w:rsidRPr="0021214C">
        <w:t xml:space="preserve">Describe </w:t>
      </w:r>
      <w:r w:rsidRPr="0021214C">
        <w:rPr>
          <w:bCs/>
        </w:rPr>
        <w:t>two</w:t>
      </w:r>
      <w:r w:rsidRPr="0021214C">
        <w:t xml:space="preserve"> problems associated with the storage of waste from nuclear power stations.</w:t>
      </w:r>
    </w:p>
    <w:p w14:paraId="4537DFB0" w14:textId="046BDC6A" w:rsidR="0021214C" w:rsidRPr="0021214C" w:rsidRDefault="0021214C" w:rsidP="0021214C">
      <w:pPr>
        <w:pStyle w:val="ListParagraph"/>
        <w:ind w:left="360"/>
      </w:pPr>
      <w:r w:rsidRPr="0021214C">
        <w:tab/>
        <w:t xml:space="preserve"> </w:t>
      </w:r>
    </w:p>
    <w:p w14:paraId="43561BFE" w14:textId="76D884D8" w:rsidR="0021214C" w:rsidRPr="0021214C" w:rsidRDefault="0021214C" w:rsidP="008B5FF6">
      <w:pPr>
        <w:pStyle w:val="ListParagraph"/>
        <w:numPr>
          <w:ilvl w:val="0"/>
          <w:numId w:val="5"/>
        </w:numPr>
      </w:pPr>
      <w:r w:rsidRPr="0021214C">
        <w:t xml:space="preserve">State </w:t>
      </w:r>
      <w:r w:rsidRPr="0021214C">
        <w:rPr>
          <w:bCs/>
        </w:rPr>
        <w:t>two</w:t>
      </w:r>
      <w:r w:rsidRPr="0021214C">
        <w:t xml:space="preserve"> reasons why people might object to having a wind farm built close to their homes.</w:t>
      </w:r>
      <w:bookmarkStart w:id="0" w:name="_GoBack"/>
      <w:bookmarkEnd w:id="0"/>
    </w:p>
    <w:sectPr w:rsidR="0021214C" w:rsidRPr="0021214C" w:rsidSect="00397B11">
      <w:headerReference w:type="default" r:id="rId16"/>
      <w:footerReference w:type="even" r:id="rId17"/>
      <w:footerReference w:type="default" r:id="rId18"/>
      <w:pgSz w:w="11906" w:h="16838"/>
      <w:pgMar w:top="1440" w:right="113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7923EE" w14:textId="77777777" w:rsidR="008B5FF6" w:rsidRDefault="008B5FF6" w:rsidP="00683DA2">
      <w:pPr>
        <w:spacing w:after="0" w:line="240" w:lineRule="auto"/>
      </w:pPr>
      <w:r>
        <w:separator/>
      </w:r>
    </w:p>
  </w:endnote>
  <w:endnote w:type="continuationSeparator" w:id="0">
    <w:p w14:paraId="106394BC" w14:textId="77777777" w:rsidR="008B5FF6" w:rsidRDefault="008B5FF6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38B08" w14:textId="77777777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89A346" w14:textId="77777777" w:rsidR="00F75C1A" w:rsidRDefault="00F75C1A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10A61" w14:textId="41858A04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57CD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557F7E3" w14:textId="77777777" w:rsidR="00F75C1A" w:rsidRPr="00AD2A9E" w:rsidRDefault="00F75C1A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EBACC3" w14:textId="77777777" w:rsidR="008B5FF6" w:rsidRDefault="008B5FF6" w:rsidP="00683DA2">
      <w:pPr>
        <w:spacing w:after="0" w:line="240" w:lineRule="auto"/>
      </w:pPr>
      <w:r>
        <w:separator/>
      </w:r>
    </w:p>
  </w:footnote>
  <w:footnote w:type="continuationSeparator" w:id="0">
    <w:p w14:paraId="3969DA2E" w14:textId="77777777" w:rsidR="008B5FF6" w:rsidRDefault="008B5FF6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19D0F" w14:textId="478934F6" w:rsidR="00F75C1A" w:rsidRPr="005B5223" w:rsidRDefault="0030346A" w:rsidP="0030346A">
    <w:pPr>
      <w:pStyle w:val="Header"/>
      <w:jc w:val="right"/>
      <w:rPr>
        <w:sz w:val="18"/>
        <w:szCs w:val="20"/>
      </w:rPr>
    </w:pPr>
    <w:r w:rsidRPr="005B5223">
      <w:rPr>
        <w:noProof/>
        <w:sz w:val="18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5F964" wp14:editId="7C7B9476">
              <wp:simplePos x="0" y="0"/>
              <wp:positionH relativeFrom="column">
                <wp:posOffset>817880</wp:posOffset>
              </wp:positionH>
              <wp:positionV relativeFrom="paragraph">
                <wp:posOffset>356484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B44648" id="Rectangle 2" o:spid="_x0000_s1026" style="position:absolute;margin-left:64.4pt;margin-top:28.0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drawing>
        <wp:anchor distT="0" distB="0" distL="114300" distR="114300" simplePos="0" relativeHeight="251658240" behindDoc="0" locked="0" layoutInCell="1" allowOverlap="1" wp14:anchorId="3FE7910C" wp14:editId="31B442DD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KnowIT Questions –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GCSE Physics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–</w: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5B5223" w:rsidRPr="005B5223">
      <w:rPr>
        <w:b/>
        <w:bCs/>
        <w:noProof/>
        <w:color w:val="F4B083" w:themeColor="accent2" w:themeTint="99"/>
        <w:sz w:val="28"/>
        <w:szCs w:val="32"/>
      </w:rPr>
      <w:t>Conservation of energy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F1199"/>
    <w:multiLevelType w:val="hybridMultilevel"/>
    <w:tmpl w:val="F30E02D2"/>
    <w:lvl w:ilvl="0" w:tplc="DC52C8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B4CC3"/>
    <w:multiLevelType w:val="hybridMultilevel"/>
    <w:tmpl w:val="65B8BBAA"/>
    <w:lvl w:ilvl="0" w:tplc="DC52C8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909E3"/>
    <w:multiLevelType w:val="hybridMultilevel"/>
    <w:tmpl w:val="8E745C38"/>
    <w:lvl w:ilvl="0" w:tplc="44BC6C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A4E1E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A430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EC0F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2630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9A89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9AE0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DC50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435D9"/>
    <w:multiLevelType w:val="hybridMultilevel"/>
    <w:tmpl w:val="EA80BDC2"/>
    <w:lvl w:ilvl="0" w:tplc="DC52C8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E528EA"/>
    <w:multiLevelType w:val="hybridMultilevel"/>
    <w:tmpl w:val="ECA87F36"/>
    <w:lvl w:ilvl="0" w:tplc="0A5847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DC7868C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5E3C4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D95072C6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980C8E90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9CBED15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CB52B39E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B0C4AC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18"/>
    <w:rsid w:val="0000177A"/>
    <w:rsid w:val="00002AB7"/>
    <w:rsid w:val="00010F3D"/>
    <w:rsid w:val="000171CF"/>
    <w:rsid w:val="00032E40"/>
    <w:rsid w:val="00055752"/>
    <w:rsid w:val="000743AA"/>
    <w:rsid w:val="0008311B"/>
    <w:rsid w:val="000B783D"/>
    <w:rsid w:val="000C108E"/>
    <w:rsid w:val="000C483C"/>
    <w:rsid w:val="000C4FEF"/>
    <w:rsid w:val="000C73D7"/>
    <w:rsid w:val="000D3871"/>
    <w:rsid w:val="000E3176"/>
    <w:rsid w:val="000F385C"/>
    <w:rsid w:val="00116026"/>
    <w:rsid w:val="00116B56"/>
    <w:rsid w:val="0012097A"/>
    <w:rsid w:val="00121415"/>
    <w:rsid w:val="00137692"/>
    <w:rsid w:val="00154530"/>
    <w:rsid w:val="00177612"/>
    <w:rsid w:val="0018541A"/>
    <w:rsid w:val="0018679B"/>
    <w:rsid w:val="001871FA"/>
    <w:rsid w:val="001A3D1C"/>
    <w:rsid w:val="001C47DF"/>
    <w:rsid w:val="001C6AA9"/>
    <w:rsid w:val="001D06C1"/>
    <w:rsid w:val="001E7C4B"/>
    <w:rsid w:val="0020308E"/>
    <w:rsid w:val="0021214C"/>
    <w:rsid w:val="0022038C"/>
    <w:rsid w:val="00221D44"/>
    <w:rsid w:val="002231AE"/>
    <w:rsid w:val="00224A2F"/>
    <w:rsid w:val="00227B1F"/>
    <w:rsid w:val="0023102D"/>
    <w:rsid w:val="002314E4"/>
    <w:rsid w:val="00235E14"/>
    <w:rsid w:val="00242D0F"/>
    <w:rsid w:val="00251787"/>
    <w:rsid w:val="00270046"/>
    <w:rsid w:val="0029353E"/>
    <w:rsid w:val="002A430A"/>
    <w:rsid w:val="002B3ACC"/>
    <w:rsid w:val="002C2404"/>
    <w:rsid w:val="002C4FE4"/>
    <w:rsid w:val="002E101B"/>
    <w:rsid w:val="002E61D8"/>
    <w:rsid w:val="002E7F31"/>
    <w:rsid w:val="003007F2"/>
    <w:rsid w:val="0030346A"/>
    <w:rsid w:val="00314064"/>
    <w:rsid w:val="00321AB9"/>
    <w:rsid w:val="0035363E"/>
    <w:rsid w:val="00357CD7"/>
    <w:rsid w:val="00357E7F"/>
    <w:rsid w:val="00364172"/>
    <w:rsid w:val="00370A44"/>
    <w:rsid w:val="00370FCD"/>
    <w:rsid w:val="00397B11"/>
    <w:rsid w:val="003B1C4B"/>
    <w:rsid w:val="003C1B6C"/>
    <w:rsid w:val="003C5C15"/>
    <w:rsid w:val="003C7562"/>
    <w:rsid w:val="003D29E8"/>
    <w:rsid w:val="003D7EBB"/>
    <w:rsid w:val="003E694F"/>
    <w:rsid w:val="003E7AC4"/>
    <w:rsid w:val="003F43D8"/>
    <w:rsid w:val="00400764"/>
    <w:rsid w:val="0040450F"/>
    <w:rsid w:val="00412439"/>
    <w:rsid w:val="00425248"/>
    <w:rsid w:val="004547AC"/>
    <w:rsid w:val="00463842"/>
    <w:rsid w:val="00463A5B"/>
    <w:rsid w:val="00466A1A"/>
    <w:rsid w:val="00473F18"/>
    <w:rsid w:val="004853C8"/>
    <w:rsid w:val="00487BD9"/>
    <w:rsid w:val="004917E7"/>
    <w:rsid w:val="004A46DE"/>
    <w:rsid w:val="004B392F"/>
    <w:rsid w:val="004C60D1"/>
    <w:rsid w:val="004D01F2"/>
    <w:rsid w:val="004F60E7"/>
    <w:rsid w:val="005158FD"/>
    <w:rsid w:val="005406F9"/>
    <w:rsid w:val="00547C36"/>
    <w:rsid w:val="005504AB"/>
    <w:rsid w:val="00553572"/>
    <w:rsid w:val="00566B0F"/>
    <w:rsid w:val="005741A2"/>
    <w:rsid w:val="005941E7"/>
    <w:rsid w:val="005B5223"/>
    <w:rsid w:val="005B66A5"/>
    <w:rsid w:val="005D5778"/>
    <w:rsid w:val="006077C8"/>
    <w:rsid w:val="00615C91"/>
    <w:rsid w:val="00620D12"/>
    <w:rsid w:val="00625D23"/>
    <w:rsid w:val="00630920"/>
    <w:rsid w:val="006433CE"/>
    <w:rsid w:val="006623EE"/>
    <w:rsid w:val="00683DA2"/>
    <w:rsid w:val="006B1679"/>
    <w:rsid w:val="006C2D9B"/>
    <w:rsid w:val="006C779C"/>
    <w:rsid w:val="006D38A6"/>
    <w:rsid w:val="00701471"/>
    <w:rsid w:val="007178F1"/>
    <w:rsid w:val="00720DB3"/>
    <w:rsid w:val="007217F6"/>
    <w:rsid w:val="00725878"/>
    <w:rsid w:val="007419C9"/>
    <w:rsid w:val="007754D5"/>
    <w:rsid w:val="00786F7A"/>
    <w:rsid w:val="007A38D3"/>
    <w:rsid w:val="007B44E3"/>
    <w:rsid w:val="007C3246"/>
    <w:rsid w:val="007D4536"/>
    <w:rsid w:val="007F1BC7"/>
    <w:rsid w:val="00811233"/>
    <w:rsid w:val="00814E34"/>
    <w:rsid w:val="008311C9"/>
    <w:rsid w:val="00861D7A"/>
    <w:rsid w:val="00864776"/>
    <w:rsid w:val="00887128"/>
    <w:rsid w:val="008A281B"/>
    <w:rsid w:val="008A3DE7"/>
    <w:rsid w:val="008A41CA"/>
    <w:rsid w:val="008B5FF6"/>
    <w:rsid w:val="008C7786"/>
    <w:rsid w:val="008E7891"/>
    <w:rsid w:val="008F501F"/>
    <w:rsid w:val="008F5C35"/>
    <w:rsid w:val="009254BB"/>
    <w:rsid w:val="009577C9"/>
    <w:rsid w:val="00963282"/>
    <w:rsid w:val="00982ED2"/>
    <w:rsid w:val="00983ADF"/>
    <w:rsid w:val="009973A8"/>
    <w:rsid w:val="009A1CB1"/>
    <w:rsid w:val="009C4014"/>
    <w:rsid w:val="009D1487"/>
    <w:rsid w:val="009D593A"/>
    <w:rsid w:val="00A04163"/>
    <w:rsid w:val="00A04F9D"/>
    <w:rsid w:val="00A41532"/>
    <w:rsid w:val="00A56859"/>
    <w:rsid w:val="00A56C5C"/>
    <w:rsid w:val="00A64546"/>
    <w:rsid w:val="00A8468F"/>
    <w:rsid w:val="00A94D0D"/>
    <w:rsid w:val="00AB6E2F"/>
    <w:rsid w:val="00AD2A9E"/>
    <w:rsid w:val="00AD40C0"/>
    <w:rsid w:val="00AF0BA6"/>
    <w:rsid w:val="00B07FAF"/>
    <w:rsid w:val="00B272E5"/>
    <w:rsid w:val="00B33B21"/>
    <w:rsid w:val="00B46290"/>
    <w:rsid w:val="00B52BC1"/>
    <w:rsid w:val="00B57C53"/>
    <w:rsid w:val="00B621A1"/>
    <w:rsid w:val="00B62CCF"/>
    <w:rsid w:val="00B76AAE"/>
    <w:rsid w:val="00B8058A"/>
    <w:rsid w:val="00B855A3"/>
    <w:rsid w:val="00BA1AC1"/>
    <w:rsid w:val="00BA4C3C"/>
    <w:rsid w:val="00BB10D7"/>
    <w:rsid w:val="00BC3B4E"/>
    <w:rsid w:val="00BC481B"/>
    <w:rsid w:val="00BF0D1D"/>
    <w:rsid w:val="00BF2BAA"/>
    <w:rsid w:val="00BF513F"/>
    <w:rsid w:val="00BF7FB4"/>
    <w:rsid w:val="00C25349"/>
    <w:rsid w:val="00C359DF"/>
    <w:rsid w:val="00C4428A"/>
    <w:rsid w:val="00C52506"/>
    <w:rsid w:val="00C62840"/>
    <w:rsid w:val="00C701B8"/>
    <w:rsid w:val="00C720EA"/>
    <w:rsid w:val="00CA6681"/>
    <w:rsid w:val="00CD1F6B"/>
    <w:rsid w:val="00CE3EED"/>
    <w:rsid w:val="00D14798"/>
    <w:rsid w:val="00D26E65"/>
    <w:rsid w:val="00D27032"/>
    <w:rsid w:val="00D32161"/>
    <w:rsid w:val="00D3585C"/>
    <w:rsid w:val="00D45832"/>
    <w:rsid w:val="00D52B70"/>
    <w:rsid w:val="00D63CFC"/>
    <w:rsid w:val="00D64F63"/>
    <w:rsid w:val="00D65E1C"/>
    <w:rsid w:val="00D66621"/>
    <w:rsid w:val="00D759B8"/>
    <w:rsid w:val="00D8310A"/>
    <w:rsid w:val="00D92A34"/>
    <w:rsid w:val="00DA306B"/>
    <w:rsid w:val="00DA40EC"/>
    <w:rsid w:val="00DA5292"/>
    <w:rsid w:val="00DA6827"/>
    <w:rsid w:val="00DC0A21"/>
    <w:rsid w:val="00DC7CAE"/>
    <w:rsid w:val="00DD10D1"/>
    <w:rsid w:val="00DF5F13"/>
    <w:rsid w:val="00E00736"/>
    <w:rsid w:val="00E129FE"/>
    <w:rsid w:val="00E24FAF"/>
    <w:rsid w:val="00E442B3"/>
    <w:rsid w:val="00E47718"/>
    <w:rsid w:val="00E53F5B"/>
    <w:rsid w:val="00E746CB"/>
    <w:rsid w:val="00E86E66"/>
    <w:rsid w:val="00E9658B"/>
    <w:rsid w:val="00E96AEE"/>
    <w:rsid w:val="00EB2BF6"/>
    <w:rsid w:val="00EB7277"/>
    <w:rsid w:val="00EC0067"/>
    <w:rsid w:val="00EC4D76"/>
    <w:rsid w:val="00ED2C02"/>
    <w:rsid w:val="00ED6798"/>
    <w:rsid w:val="00EE5380"/>
    <w:rsid w:val="00EE5F67"/>
    <w:rsid w:val="00EF44F9"/>
    <w:rsid w:val="00F00EA2"/>
    <w:rsid w:val="00F05986"/>
    <w:rsid w:val="00F1644A"/>
    <w:rsid w:val="00F36038"/>
    <w:rsid w:val="00F42242"/>
    <w:rsid w:val="00F53BD4"/>
    <w:rsid w:val="00F741B2"/>
    <w:rsid w:val="00F75C1A"/>
    <w:rsid w:val="00F90980"/>
    <w:rsid w:val="00FC7B7B"/>
    <w:rsid w:val="00FD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BDEE6"/>
  <w15:chartTrackingRefBased/>
  <w15:docId w15:val="{73351E38-4432-4F07-B80E-7433F164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0D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4B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4BB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9254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54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54B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54B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4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4BB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BF0D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0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2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8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5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40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6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1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6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84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3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51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9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702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31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7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5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3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1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8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68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6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01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3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3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47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35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2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3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1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0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e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gi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if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tif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AppData\Local\Huddle\Huddle\Files\9828b18f-bc78-4a02-9686-3a148eb150bc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Davies\AppData\Local\Huddle\Huddle\Files\9828b18f-bc78-4a02-9686-3a148eb150bc\KnowIT Questions Template.dotx</Template>
  <TotalTime>18</TotalTime>
  <Pages>4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2017-09-13T10:16:00Z</cp:lastPrinted>
  <dcterms:created xsi:type="dcterms:W3CDTF">2018-08-28T08:28:00Z</dcterms:created>
  <dcterms:modified xsi:type="dcterms:W3CDTF">2018-08-28T08:52:00Z</dcterms:modified>
</cp:coreProperties>
</file>