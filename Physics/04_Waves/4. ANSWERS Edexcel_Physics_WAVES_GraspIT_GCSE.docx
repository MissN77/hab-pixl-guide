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16E87" w14:textId="08B18800" w:rsidR="00F9275F" w:rsidRDefault="00F9275F" w:rsidP="00DA1BDB">
      <w:pPr>
        <w:spacing w:line="360" w:lineRule="auto"/>
        <w:contextualSpacing/>
        <w:rPr>
          <w:b/>
          <w:color w:val="000000" w:themeColor="text1"/>
        </w:rPr>
      </w:pPr>
      <w:r w:rsidRPr="00F9275F">
        <w:rPr>
          <w:b/>
          <w:color w:val="000000" w:themeColor="text1"/>
        </w:rPr>
        <w:t>Part 1</w:t>
      </w:r>
    </w:p>
    <w:p w14:paraId="46FD7360" w14:textId="77777777" w:rsidR="00833429" w:rsidRPr="00D549D6" w:rsidRDefault="00833429" w:rsidP="00833429">
      <w:pPr>
        <w:pStyle w:val="ListParagraph"/>
        <w:numPr>
          <w:ilvl w:val="0"/>
          <w:numId w:val="34"/>
        </w:numPr>
      </w:pPr>
      <w:r w:rsidRPr="00D549D6">
        <w:t>The diagrams below show two types of wave produced on a slinky spring.</w:t>
      </w:r>
      <w:r w:rsidRPr="00D549D6">
        <w:rPr>
          <w:noProof/>
          <w:lang w:eastAsia="en-GB"/>
        </w:rPr>
        <w:t xml:space="preserve"> </w:t>
      </w:r>
    </w:p>
    <w:p w14:paraId="043FF4BB" w14:textId="77777777" w:rsidR="00833429" w:rsidRPr="00916CE4" w:rsidRDefault="00833429" w:rsidP="00833429">
      <w:pPr>
        <w:spacing w:before="160"/>
        <w:ind w:left="709" w:hanging="709"/>
        <w:rPr>
          <w:b/>
          <w:color w:val="C45911"/>
        </w:rPr>
      </w:pPr>
      <w:r>
        <w:rPr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96682A" wp14:editId="7426D56B">
                <wp:simplePos x="0" y="0"/>
                <wp:positionH relativeFrom="column">
                  <wp:posOffset>2562225</wp:posOffset>
                </wp:positionH>
                <wp:positionV relativeFrom="paragraph">
                  <wp:posOffset>247650</wp:posOffset>
                </wp:positionV>
                <wp:extent cx="1047750" cy="0"/>
                <wp:effectExtent l="38100" t="76200" r="19050" b="95250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5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C059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1" o:spid="_x0000_s1026" type="#_x0000_t32" style="position:absolute;margin-left:201.75pt;margin-top:19.5pt;width:82.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" strokecolor="#00b050" strokeweight="2pt">
                <v:stroke startarrow="block" endarrow="block" joinstyle="miter"/>
              </v:shape>
            </w:pict>
          </mc:Fallback>
        </mc:AlternateContent>
      </w:r>
      <w:r>
        <w:rPr>
          <w:noProof/>
          <w:sz w:val="20"/>
          <w:szCs w:val="20"/>
          <w:lang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D652A0" wp14:editId="092C7535">
                <wp:simplePos x="0" y="0"/>
                <wp:positionH relativeFrom="margin">
                  <wp:posOffset>862041</wp:posOffset>
                </wp:positionH>
                <wp:positionV relativeFrom="paragraph">
                  <wp:posOffset>88265</wp:posOffset>
                </wp:positionV>
                <wp:extent cx="5014884" cy="2200275"/>
                <wp:effectExtent l="0" t="0" r="0" b="952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4884" cy="2200275"/>
                          <a:chOff x="477227" y="0"/>
                          <a:chExt cx="4294798" cy="2962275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895350" y="0"/>
                            <a:ext cx="3876675" cy="2962275"/>
                            <a:chOff x="0" y="0"/>
                            <a:chExt cx="3876675" cy="2962275"/>
                          </a:xfrm>
                        </wpg:grpSpPr>
                        <pic:pic xmlns:pic="http://schemas.openxmlformats.org/drawingml/2006/picture">
                          <pic:nvPicPr>
                            <pic:cNvPr id="6" name="Picture 6" descr="http://img1.mnimgs.com/img/shared/discuss_editlive/2191102/2013_03_21_19_28_26/xrtvnpeh6180202492082511076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876675" cy="2962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4" name="Rectangle 14"/>
                          <wps:cNvSpPr/>
                          <wps:spPr>
                            <a:xfrm>
                              <a:off x="923925" y="971550"/>
                              <a:ext cx="1485900" cy="3143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Rectangle 15"/>
                          <wps:cNvSpPr/>
                          <wps:spPr>
                            <a:xfrm>
                              <a:off x="1028700" y="2590800"/>
                              <a:ext cx="1485900" cy="31432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" name="Text Box 16"/>
                        <wps:cNvSpPr txBox="1"/>
                        <wps:spPr>
                          <a:xfrm>
                            <a:off x="477227" y="433367"/>
                            <a:ext cx="295275" cy="3714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5CDA83" w14:textId="77777777" w:rsidR="00833429" w:rsidRPr="00AD73C7" w:rsidRDefault="00833429" w:rsidP="0083342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AD73C7">
                                <w:rPr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477227" y="1674915"/>
                            <a:ext cx="295275" cy="3640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379E25" w14:textId="77777777" w:rsidR="00833429" w:rsidRPr="00AD73C7" w:rsidRDefault="00833429" w:rsidP="0083342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AD73C7">
                                <w:rPr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D652A0" id="Group 2" o:spid="_x0000_s1026" style="position:absolute;left:0;text-align:left;margin-left:67.9pt;margin-top:6.95pt;width:394.85pt;height:173.25pt;z-index:251659264;mso-position-horizontal-relative:margin;mso-width-relative:margin;mso-height-relative:margin" coordorigin="4772" coordsize="42947,2962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">
                <v:group id="Group 4" o:spid="_x0000_s1027" style="position:absolute;left:8953;width:38767;height:29622" coordsize="38766,296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6" o:spid="_x0000_s1028" type="#_x0000_t75" alt="http://img1.mnimgs.com/img/shared/discuss_editlive/2191102/2013_03_21_19_28_26/xrtvnpeh6180202492082511076.jpg" style="position:absolute;width:38766;height:296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">
                    <v:imagedata r:id="rId9" o:title="xrtvnpeh6180202492082511076"/>
                  </v:shape>
                  <v:rect id="Rectangle 14" o:spid="_x0000_s1029" style="position:absolute;left:9239;top:9715;width:14859;height:3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" fillcolor="white [3212]" strokecolor="white [3212]" strokeweight="1pt"/>
                  <v:rect id="Rectangle 15" o:spid="_x0000_s1030" style="position:absolute;left:10287;top:25908;width:14859;height:3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" fillcolor="white [3212]" strokecolor="white [3212]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31" type="#_x0000_t202" style="position:absolute;left:4772;top:4333;width:2953;height:37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" fillcolor="white [3201]" stroked="f" strokeweight=".5pt">
                  <v:textbox>
                    <w:txbxContent>
                      <w:p w14:paraId="395CDA83" w14:textId="77777777" w:rsidR="00833429" w:rsidRPr="00AD73C7" w:rsidRDefault="00833429" w:rsidP="00833429">
                        <w:pPr>
                          <w:rPr>
                            <w:sz w:val="28"/>
                            <w:szCs w:val="28"/>
                          </w:rPr>
                        </w:pPr>
                        <w:r w:rsidRPr="00AD73C7">
                          <w:rPr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shape>
                <v:shape id="Text Box 17" o:spid="_x0000_s1032" type="#_x0000_t202" style="position:absolute;left:4772;top:16749;width:2953;height:3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" fillcolor="white [3201]" stroked="f" strokeweight=".5pt">
                  <v:textbox>
                    <w:txbxContent>
                      <w:p w14:paraId="3A379E25" w14:textId="77777777" w:rsidR="00833429" w:rsidRPr="00AD73C7" w:rsidRDefault="00833429" w:rsidP="00833429">
                        <w:pPr>
                          <w:rPr>
                            <w:sz w:val="28"/>
                            <w:szCs w:val="28"/>
                          </w:rPr>
                        </w:pPr>
                        <w:r w:rsidRPr="00AD73C7">
                          <w:rPr>
                            <w:sz w:val="28"/>
                            <w:szCs w:val="28"/>
                          </w:rPr>
                          <w:t>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49C6F05" w14:textId="77777777" w:rsidR="00833429" w:rsidRPr="00916CE4" w:rsidRDefault="00833429" w:rsidP="00833429">
      <w:pPr>
        <w:spacing w:before="160"/>
        <w:ind w:left="709" w:hanging="709"/>
        <w:rPr>
          <w:b/>
          <w:color w:val="C45911"/>
        </w:rPr>
      </w:pPr>
    </w:p>
    <w:p w14:paraId="205BD86D" w14:textId="77777777" w:rsidR="00833429" w:rsidRPr="00916CE4" w:rsidRDefault="00833429" w:rsidP="00833429">
      <w:pPr>
        <w:spacing w:before="160"/>
        <w:ind w:left="709" w:hanging="709"/>
        <w:rPr>
          <w:b/>
          <w:color w:val="C45911"/>
        </w:rPr>
      </w:pPr>
    </w:p>
    <w:p w14:paraId="7E8A9D9E" w14:textId="77777777" w:rsidR="00833429" w:rsidRDefault="00833429" w:rsidP="00833429">
      <w:pPr>
        <w:spacing w:after="0"/>
        <w:ind w:firstLine="709"/>
      </w:pPr>
    </w:p>
    <w:p w14:paraId="26CDB64E" w14:textId="77777777" w:rsidR="00833429" w:rsidRDefault="00833429" w:rsidP="00833429">
      <w:pPr>
        <w:spacing w:after="0"/>
        <w:ind w:firstLine="709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9924C2" wp14:editId="5323EA49">
                <wp:simplePos x="0" y="0"/>
                <wp:positionH relativeFrom="column">
                  <wp:posOffset>1295400</wp:posOffset>
                </wp:positionH>
                <wp:positionV relativeFrom="paragraph">
                  <wp:posOffset>149860</wp:posOffset>
                </wp:positionV>
                <wp:extent cx="0" cy="638175"/>
                <wp:effectExtent l="76200" t="38100" r="76200" b="47625"/>
                <wp:wrapNone/>
                <wp:docPr id="112" name="Straight Arr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81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5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216DCF" id="Straight Arrow Connector 112" o:spid="_x0000_s1026" type="#_x0000_t32" style="position:absolute;margin-left:102pt;margin-top:11.8pt;width:0;height:50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" strokecolor="#00b050" strokeweight="2pt">
                <v:stroke startarrow="block" endarrow="block" joinstyle="miter"/>
              </v:shape>
            </w:pict>
          </mc:Fallback>
        </mc:AlternateContent>
      </w:r>
    </w:p>
    <w:p w14:paraId="3CD78436" w14:textId="77777777" w:rsidR="00833429" w:rsidRDefault="00833429" w:rsidP="00833429">
      <w:pPr>
        <w:spacing w:after="0"/>
        <w:ind w:firstLine="709"/>
      </w:pPr>
    </w:p>
    <w:p w14:paraId="32F7D619" w14:textId="77777777" w:rsidR="00833429" w:rsidRDefault="00833429" w:rsidP="00833429">
      <w:pPr>
        <w:spacing w:after="0"/>
        <w:ind w:firstLine="709"/>
      </w:pPr>
    </w:p>
    <w:p w14:paraId="68DD45AF" w14:textId="77777777" w:rsidR="00833429" w:rsidRDefault="00833429" w:rsidP="00833429">
      <w:pPr>
        <w:spacing w:after="0"/>
        <w:ind w:firstLine="709"/>
      </w:pPr>
    </w:p>
    <w:p w14:paraId="0BC74B28" w14:textId="77777777" w:rsidR="00833429" w:rsidRDefault="00833429" w:rsidP="00833429">
      <w:pPr>
        <w:spacing w:after="0"/>
        <w:ind w:firstLine="709"/>
      </w:pPr>
    </w:p>
    <w:p w14:paraId="779AE551" w14:textId="77777777" w:rsidR="00833429" w:rsidRDefault="00833429" w:rsidP="00833429">
      <w:pPr>
        <w:spacing w:after="0"/>
        <w:ind w:firstLine="709"/>
      </w:pPr>
    </w:p>
    <w:p w14:paraId="0C5C3F94" w14:textId="77777777" w:rsidR="00833429" w:rsidRDefault="00833429" w:rsidP="00833429">
      <w:pPr>
        <w:spacing w:after="0"/>
        <w:ind w:firstLine="709"/>
      </w:pPr>
    </w:p>
    <w:p w14:paraId="49FFBAA6" w14:textId="77777777" w:rsidR="00833429" w:rsidRPr="00D549D6" w:rsidRDefault="00833429" w:rsidP="00833429">
      <w:pPr>
        <w:pStyle w:val="ListParagraph"/>
        <w:numPr>
          <w:ilvl w:val="0"/>
          <w:numId w:val="35"/>
        </w:numPr>
        <w:spacing w:after="0"/>
      </w:pPr>
      <w:r w:rsidRPr="00D549D6">
        <w:t xml:space="preserve">Which one is a transverse wave? (1)                        </w:t>
      </w:r>
      <w:r w:rsidRPr="00D549D6">
        <w:rPr>
          <w:b/>
          <w:color w:val="00B050"/>
        </w:rPr>
        <w:t>Wave B</w:t>
      </w:r>
    </w:p>
    <w:p w14:paraId="72A860BF" w14:textId="77777777" w:rsidR="00833429" w:rsidRPr="00D549D6" w:rsidRDefault="00833429" w:rsidP="00833429">
      <w:pPr>
        <w:spacing w:after="0"/>
        <w:ind w:left="709"/>
      </w:pPr>
      <w:r w:rsidRPr="00D549D6">
        <w:t xml:space="preserve">    </w:t>
      </w:r>
    </w:p>
    <w:p w14:paraId="4094758D" w14:textId="77777777" w:rsidR="00833429" w:rsidRPr="00D549D6" w:rsidRDefault="00833429" w:rsidP="00833429">
      <w:pPr>
        <w:pStyle w:val="ListParagraph"/>
        <w:numPr>
          <w:ilvl w:val="0"/>
          <w:numId w:val="35"/>
        </w:numPr>
        <w:spacing w:after="0"/>
      </w:pPr>
      <w:r w:rsidRPr="00D549D6">
        <w:t xml:space="preserve">What is the name of the other type of wave?  (1)  </w:t>
      </w:r>
      <w:r w:rsidRPr="00D549D6">
        <w:rPr>
          <w:b/>
          <w:color w:val="00B050"/>
        </w:rPr>
        <w:t>Longitudinal wave</w:t>
      </w:r>
      <w:r w:rsidRPr="00D549D6">
        <w:rPr>
          <w:color w:val="00B050"/>
        </w:rPr>
        <w:t xml:space="preserve"> </w:t>
      </w:r>
    </w:p>
    <w:p w14:paraId="1A6E66EF" w14:textId="77777777" w:rsidR="00833429" w:rsidRPr="00D549D6" w:rsidRDefault="00833429" w:rsidP="00833429">
      <w:pPr>
        <w:spacing w:after="0"/>
        <w:ind w:left="709"/>
      </w:pPr>
      <w:r w:rsidRPr="00D549D6">
        <w:t xml:space="preserve">                                 </w:t>
      </w:r>
    </w:p>
    <w:p w14:paraId="186FA7F5" w14:textId="77777777" w:rsidR="00833429" w:rsidRPr="00D549D6" w:rsidRDefault="00833429" w:rsidP="00833429">
      <w:pPr>
        <w:pStyle w:val="ListParagraph"/>
        <w:numPr>
          <w:ilvl w:val="0"/>
          <w:numId w:val="35"/>
        </w:numPr>
        <w:spacing w:after="0"/>
      </w:pPr>
      <w:r w:rsidRPr="00D549D6">
        <w:t xml:space="preserve">On </w:t>
      </w:r>
      <w:r w:rsidRPr="00D549D6">
        <w:rPr>
          <w:b/>
        </w:rPr>
        <w:t xml:space="preserve">both </w:t>
      </w:r>
      <w:r w:rsidRPr="00D549D6">
        <w:t>slinky diagrams, draw an arrow to show the direction of oscillation of the wave. (2)</w:t>
      </w:r>
    </w:p>
    <w:p w14:paraId="0E8B2046" w14:textId="77777777" w:rsidR="00833429" w:rsidRPr="00D549D6" w:rsidRDefault="00833429" w:rsidP="00833429">
      <w:pPr>
        <w:pStyle w:val="ListParagraph"/>
        <w:rPr>
          <w:sz w:val="24"/>
          <w:szCs w:val="24"/>
        </w:rPr>
      </w:pPr>
    </w:p>
    <w:p w14:paraId="0A61CEBC" w14:textId="069D0B64" w:rsidR="00833429" w:rsidRPr="00D549D6" w:rsidRDefault="00833429" w:rsidP="00833429">
      <w:pPr>
        <w:pStyle w:val="ListParagraph"/>
        <w:numPr>
          <w:ilvl w:val="0"/>
          <w:numId w:val="34"/>
        </w:numPr>
        <w:spacing w:after="0"/>
        <w:rPr>
          <w:sz w:val="24"/>
          <w:szCs w:val="24"/>
        </w:rPr>
      </w:pPr>
      <w:r w:rsidRPr="00D549D6"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60288" behindDoc="0" locked="0" layoutInCell="1" allowOverlap="1" wp14:anchorId="23DFDB1F" wp14:editId="5DE5FD9D">
            <wp:simplePos x="0" y="0"/>
            <wp:positionH relativeFrom="margin">
              <wp:posOffset>666750</wp:posOffset>
            </wp:positionH>
            <wp:positionV relativeFrom="paragraph">
              <wp:posOffset>605155</wp:posOffset>
            </wp:positionV>
            <wp:extent cx="5037923" cy="1123950"/>
            <wp:effectExtent l="0" t="0" r="0" b="0"/>
            <wp:wrapNone/>
            <wp:docPr id="10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669E1D84-4595-423F-94C3-A83646F7BE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669E1D84-4595-423F-94C3-A83646F7BE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059" cy="1126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49D6">
        <w:rPr>
          <w:sz w:val="24"/>
          <w:szCs w:val="24"/>
        </w:rPr>
        <w:t>On the diagram below, label the amplitude (a) and wavelength (</w:t>
      </w:r>
      <w:r w:rsidRPr="00D549D6">
        <w:rPr>
          <w:rFonts w:cs="Calibri"/>
          <w:sz w:val="24"/>
          <w:szCs w:val="24"/>
        </w:rPr>
        <w:t>λ</w:t>
      </w:r>
      <w:r w:rsidRPr="00D549D6">
        <w:rPr>
          <w:sz w:val="24"/>
          <w:szCs w:val="24"/>
        </w:rPr>
        <w:t>) of the wave. (2)</w:t>
      </w:r>
    </w:p>
    <w:p w14:paraId="6544C9B4" w14:textId="77777777" w:rsidR="00833429" w:rsidRDefault="00833429" w:rsidP="00833429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3F6991" wp14:editId="2AC1D158">
                <wp:simplePos x="0" y="0"/>
                <wp:positionH relativeFrom="column">
                  <wp:posOffset>3000375</wp:posOffset>
                </wp:positionH>
                <wp:positionV relativeFrom="paragraph">
                  <wp:posOffset>163830</wp:posOffset>
                </wp:positionV>
                <wp:extent cx="276225" cy="257175"/>
                <wp:effectExtent l="0" t="0" r="9525" b="9525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BAC105" w14:textId="77777777" w:rsidR="00833429" w:rsidRPr="00DD6596" w:rsidRDefault="00833429" w:rsidP="00833429">
                            <w:pPr>
                              <w:rPr>
                                <w:b/>
                                <w:color w:val="00B050"/>
                                <w:sz w:val="24"/>
                                <w:szCs w:val="24"/>
                              </w:rPr>
                            </w:pPr>
                            <w:r w:rsidRPr="00DD6596">
                              <w:rPr>
                                <w:rFonts w:cs="Calibri"/>
                                <w:b/>
                                <w:color w:val="00B050"/>
                                <w:sz w:val="24"/>
                                <w:szCs w:val="24"/>
                              </w:rPr>
                              <w:t>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F6991" id="Text Box 118" o:spid="_x0000_s1033" type="#_x0000_t202" style="position:absolute;margin-left:236.25pt;margin-top:12.9pt;width:21.75pt;height:20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" fillcolor="white [3201]" stroked="f" strokeweight=".5pt">
                <v:textbox>
                  <w:txbxContent>
                    <w:p w14:paraId="02BAC105" w14:textId="77777777" w:rsidR="00833429" w:rsidRPr="00DD6596" w:rsidRDefault="00833429" w:rsidP="00833429">
                      <w:pPr>
                        <w:rPr>
                          <w:b/>
                          <w:color w:val="00B050"/>
                          <w:sz w:val="24"/>
                          <w:szCs w:val="24"/>
                        </w:rPr>
                      </w:pPr>
                      <w:r w:rsidRPr="00DD6596">
                        <w:rPr>
                          <w:rFonts w:cs="Calibri"/>
                          <w:b/>
                          <w:color w:val="00B050"/>
                          <w:sz w:val="24"/>
                          <w:szCs w:val="24"/>
                        </w:rPr>
                        <w:t>λ</w:t>
                      </w:r>
                    </w:p>
                  </w:txbxContent>
                </v:textbox>
              </v:shape>
            </w:pict>
          </mc:Fallback>
        </mc:AlternateContent>
      </w:r>
    </w:p>
    <w:p w14:paraId="1AFADC34" w14:textId="77777777" w:rsidR="00833429" w:rsidRDefault="00833429" w:rsidP="00833429">
      <w:pPr>
        <w:spacing w:after="0"/>
      </w:pPr>
    </w:p>
    <w:p w14:paraId="24DE7A41" w14:textId="77777777" w:rsidR="00833429" w:rsidRDefault="00833429" w:rsidP="00833429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88E57F" wp14:editId="66D932BE">
                <wp:simplePos x="0" y="0"/>
                <wp:positionH relativeFrom="column">
                  <wp:posOffset>1971040</wp:posOffset>
                </wp:positionH>
                <wp:positionV relativeFrom="paragraph">
                  <wp:posOffset>81915</wp:posOffset>
                </wp:positionV>
                <wp:extent cx="0" cy="483079"/>
                <wp:effectExtent l="76200" t="38100" r="57150" b="50800"/>
                <wp:wrapNone/>
                <wp:docPr id="115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307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5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51DCC" id="Straight Arrow Connector 115" o:spid="_x0000_s1026" type="#_x0000_t32" style="position:absolute;margin-left:155.2pt;margin-top:6.45pt;width:0;height:38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" strokecolor="#00b050" strokeweight="2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7C9BA9" wp14:editId="086C66CF">
                <wp:simplePos x="0" y="0"/>
                <wp:positionH relativeFrom="margin">
                  <wp:posOffset>1533525</wp:posOffset>
                </wp:positionH>
                <wp:positionV relativeFrom="paragraph">
                  <wp:posOffset>34290</wp:posOffset>
                </wp:positionV>
                <wp:extent cx="276225" cy="295275"/>
                <wp:effectExtent l="0" t="0" r="9525" b="9525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8B8C8C" w14:textId="77777777" w:rsidR="00833429" w:rsidRPr="00DD6596" w:rsidRDefault="00833429" w:rsidP="00833429">
                            <w:pPr>
                              <w:rPr>
                                <w:b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DD6596">
                              <w:rPr>
                                <w:b/>
                                <w:color w:val="00B050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C9BA9" id="Text Box 119" o:spid="_x0000_s1034" type="#_x0000_t202" style="position:absolute;margin-left:120.75pt;margin-top:2.7pt;width:21.75pt;height:23.25pt;z-index:2516756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" fillcolor="window" stroked="f" strokeweight=".5pt">
                <v:textbox>
                  <w:txbxContent>
                    <w:p w14:paraId="518B8C8C" w14:textId="77777777" w:rsidR="00833429" w:rsidRPr="00DD6596" w:rsidRDefault="00833429" w:rsidP="00833429">
                      <w:pPr>
                        <w:rPr>
                          <w:b/>
                          <w:color w:val="00B050"/>
                          <w:sz w:val="28"/>
                          <w:szCs w:val="28"/>
                        </w:rPr>
                      </w:pPr>
                      <w:r w:rsidRPr="00DD6596">
                        <w:rPr>
                          <w:b/>
                          <w:color w:val="00B050"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B0C075" wp14:editId="34D41741">
                <wp:simplePos x="0" y="0"/>
                <wp:positionH relativeFrom="column">
                  <wp:posOffset>2752725</wp:posOffset>
                </wp:positionH>
                <wp:positionV relativeFrom="paragraph">
                  <wp:posOffset>91440</wp:posOffset>
                </wp:positionV>
                <wp:extent cx="742950" cy="0"/>
                <wp:effectExtent l="38100" t="76200" r="19050" b="95250"/>
                <wp:wrapNone/>
                <wp:docPr id="117" name="Straight Arrow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00B05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F9E098" id="Straight Arrow Connector 117" o:spid="_x0000_s1026" type="#_x0000_t32" style="position:absolute;margin-left:216.75pt;margin-top:7.2pt;width:58.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" strokecolor="#00b050" strokeweight="2pt">
                <v:stroke startarrow="block" endarrow="block" joinstyle="miter"/>
              </v:shape>
            </w:pict>
          </mc:Fallback>
        </mc:AlternateContent>
      </w:r>
    </w:p>
    <w:p w14:paraId="0604CE68" w14:textId="77777777" w:rsidR="00833429" w:rsidRDefault="00833429" w:rsidP="00833429">
      <w:pPr>
        <w:spacing w:after="0"/>
      </w:pPr>
    </w:p>
    <w:p w14:paraId="016F2781" w14:textId="77777777" w:rsidR="00833429" w:rsidRDefault="00833429" w:rsidP="00833429">
      <w:pPr>
        <w:spacing w:after="0"/>
      </w:pPr>
    </w:p>
    <w:p w14:paraId="204B2A6D" w14:textId="77777777" w:rsidR="00833429" w:rsidRDefault="00833429" w:rsidP="00833429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78CEEC8" wp14:editId="04B14427">
                <wp:simplePos x="0" y="0"/>
                <wp:positionH relativeFrom="column">
                  <wp:posOffset>676587</wp:posOffset>
                </wp:positionH>
                <wp:positionV relativeFrom="paragraph">
                  <wp:posOffset>3175</wp:posOffset>
                </wp:positionV>
                <wp:extent cx="4994694" cy="25879"/>
                <wp:effectExtent l="0" t="0" r="34925" b="31750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94694" cy="258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B4045" id="Straight Connector 124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25pt,.25pt" to="446.55pt,2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" strokecolor="#70ad47 [3209]" strokeweight="1.5pt">
                <v:stroke joinstyle="miter"/>
              </v:line>
            </w:pict>
          </mc:Fallback>
        </mc:AlternateContent>
      </w:r>
    </w:p>
    <w:p w14:paraId="7EA751AA" w14:textId="77777777" w:rsidR="00833429" w:rsidRDefault="00833429" w:rsidP="00833429">
      <w:pPr>
        <w:spacing w:after="0"/>
      </w:pPr>
    </w:p>
    <w:p w14:paraId="73F4E9B1" w14:textId="77777777" w:rsidR="00833429" w:rsidRDefault="00833429" w:rsidP="00833429">
      <w:pPr>
        <w:spacing w:after="0"/>
      </w:pPr>
    </w:p>
    <w:p w14:paraId="15B6285C" w14:textId="77777777" w:rsidR="00833429" w:rsidRDefault="00833429" w:rsidP="00833429">
      <w:pPr>
        <w:spacing w:after="0"/>
      </w:pPr>
    </w:p>
    <w:p w14:paraId="08370B0C" w14:textId="77777777" w:rsidR="00833429" w:rsidRDefault="00833429" w:rsidP="00833429">
      <w:pPr>
        <w:spacing w:after="0"/>
      </w:pPr>
    </w:p>
    <w:p w14:paraId="6D50EF5F" w14:textId="77777777" w:rsidR="00833429" w:rsidRDefault="00833429" w:rsidP="00833429">
      <w:pPr>
        <w:spacing w:after="0"/>
        <w:ind w:left="360"/>
        <w:jc w:val="right"/>
      </w:pPr>
    </w:p>
    <w:p w14:paraId="54FBF1F7" w14:textId="77777777" w:rsidR="00833429" w:rsidRDefault="00833429" w:rsidP="00833429">
      <w:pPr>
        <w:pStyle w:val="ListParagraph"/>
        <w:numPr>
          <w:ilvl w:val="0"/>
          <w:numId w:val="34"/>
        </w:numPr>
        <w:spacing w:after="0"/>
      </w:pPr>
      <w:r>
        <w:t>Radio waves from a distant galaxy are travelling at 3.0 x 10</w:t>
      </w:r>
      <w:r w:rsidRPr="007A6DD6">
        <w:rPr>
          <w:sz w:val="24"/>
          <w:szCs w:val="24"/>
          <w:vertAlign w:val="superscript"/>
        </w:rPr>
        <w:t>8</w:t>
      </w:r>
      <w:r>
        <w:t>m/s. If they have a wavelength of 28m, calculate the frequency of these waves. (3)</w:t>
      </w:r>
    </w:p>
    <w:p w14:paraId="607E84A5" w14:textId="77777777" w:rsidR="00833429" w:rsidRDefault="00833429" w:rsidP="00833429">
      <w:pPr>
        <w:spacing w:after="0"/>
      </w:pPr>
    </w:p>
    <w:p w14:paraId="70B387B4" w14:textId="77777777" w:rsidR="00833429" w:rsidRPr="00D549D6" w:rsidRDefault="00833429" w:rsidP="00833429">
      <w:pPr>
        <w:spacing w:after="0"/>
        <w:ind w:left="567" w:firstLine="153"/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>v</w:t>
      </w:r>
      <w:r w:rsidRPr="00D549D6">
        <w:rPr>
          <w:b/>
          <w:color w:val="00B050"/>
          <w:sz w:val="24"/>
          <w:szCs w:val="24"/>
        </w:rPr>
        <w:t xml:space="preserve"> = f x </w:t>
      </w:r>
      <w:r w:rsidRPr="00D549D6">
        <w:rPr>
          <w:rFonts w:cs="Calibri"/>
          <w:b/>
          <w:color w:val="00B050"/>
          <w:sz w:val="24"/>
          <w:szCs w:val="24"/>
        </w:rPr>
        <w:t>λ</w:t>
      </w:r>
      <w:r w:rsidRPr="00D549D6">
        <w:rPr>
          <w:b/>
          <w:color w:val="00B050"/>
          <w:sz w:val="24"/>
          <w:szCs w:val="24"/>
        </w:rPr>
        <w:tab/>
      </w:r>
      <w:r>
        <w:rPr>
          <w:b/>
          <w:color w:val="00B050"/>
          <w:sz w:val="24"/>
          <w:szCs w:val="24"/>
        </w:rPr>
        <w:t>(1)</w:t>
      </w:r>
      <w:r w:rsidRPr="00D549D6">
        <w:rPr>
          <w:b/>
          <w:color w:val="00B050"/>
          <w:sz w:val="24"/>
          <w:szCs w:val="24"/>
        </w:rPr>
        <w:tab/>
        <w:t>f = v/</w:t>
      </w:r>
      <w:r w:rsidRPr="00D549D6">
        <w:rPr>
          <w:rFonts w:cs="Calibri"/>
          <w:b/>
          <w:color w:val="00B050"/>
          <w:sz w:val="24"/>
          <w:szCs w:val="24"/>
        </w:rPr>
        <w:t>λ</w:t>
      </w:r>
      <w:r w:rsidRPr="00D549D6">
        <w:rPr>
          <w:b/>
          <w:color w:val="00B050"/>
          <w:sz w:val="24"/>
          <w:szCs w:val="24"/>
        </w:rPr>
        <w:t xml:space="preserve">  </w:t>
      </w:r>
      <w:r>
        <w:rPr>
          <w:b/>
          <w:color w:val="00B050"/>
          <w:sz w:val="24"/>
          <w:szCs w:val="24"/>
        </w:rPr>
        <w:t>(1)</w:t>
      </w:r>
      <w:r w:rsidRPr="00D549D6">
        <w:rPr>
          <w:b/>
          <w:color w:val="00B050"/>
          <w:sz w:val="24"/>
          <w:szCs w:val="24"/>
        </w:rPr>
        <w:tab/>
      </w:r>
      <w:r w:rsidRPr="00D549D6">
        <w:rPr>
          <w:b/>
          <w:color w:val="00B050"/>
          <w:sz w:val="24"/>
          <w:szCs w:val="24"/>
        </w:rPr>
        <w:tab/>
        <w:t xml:space="preserve">   f = </w:t>
      </w:r>
      <w:r w:rsidRPr="00D549D6">
        <w:rPr>
          <w:b/>
          <w:color w:val="00B050"/>
          <w:sz w:val="24"/>
          <w:szCs w:val="24"/>
          <w:u w:val="single"/>
        </w:rPr>
        <w:t>3.0 x 10</w:t>
      </w:r>
      <w:r w:rsidRPr="00D549D6">
        <w:rPr>
          <w:b/>
          <w:color w:val="00B050"/>
          <w:sz w:val="24"/>
          <w:szCs w:val="24"/>
          <w:u w:val="single"/>
          <w:vertAlign w:val="superscript"/>
        </w:rPr>
        <w:t>8</w:t>
      </w:r>
    </w:p>
    <w:p w14:paraId="3269F575" w14:textId="77777777" w:rsidR="00833429" w:rsidRPr="00D549D6" w:rsidRDefault="00833429" w:rsidP="00833429">
      <w:pPr>
        <w:spacing w:after="0"/>
        <w:ind w:left="567"/>
        <w:rPr>
          <w:b/>
          <w:color w:val="00B050"/>
          <w:sz w:val="24"/>
          <w:szCs w:val="24"/>
        </w:rPr>
      </w:pPr>
      <w:r w:rsidRPr="00D549D6">
        <w:rPr>
          <w:b/>
          <w:color w:val="00B050"/>
          <w:sz w:val="24"/>
          <w:szCs w:val="24"/>
        </w:rPr>
        <w:t xml:space="preserve">                                                  </w:t>
      </w:r>
      <w:r w:rsidRPr="00D549D6">
        <w:rPr>
          <w:b/>
          <w:color w:val="00B050"/>
          <w:sz w:val="24"/>
          <w:szCs w:val="24"/>
        </w:rPr>
        <w:tab/>
      </w:r>
      <w:r w:rsidRPr="00D549D6">
        <w:rPr>
          <w:b/>
          <w:color w:val="00B050"/>
          <w:sz w:val="24"/>
          <w:szCs w:val="24"/>
        </w:rPr>
        <w:tab/>
      </w:r>
      <w:r w:rsidRPr="00D549D6">
        <w:rPr>
          <w:b/>
          <w:color w:val="00B050"/>
          <w:sz w:val="24"/>
          <w:szCs w:val="24"/>
        </w:rPr>
        <w:tab/>
        <w:t xml:space="preserve">  28</w:t>
      </w:r>
    </w:p>
    <w:p w14:paraId="25FA6717" w14:textId="77777777" w:rsidR="00833429" w:rsidRDefault="00833429" w:rsidP="00833429">
      <w:pPr>
        <w:spacing w:after="0"/>
      </w:pPr>
    </w:p>
    <w:p w14:paraId="1251B22D" w14:textId="77777777" w:rsidR="00833429" w:rsidRDefault="00833429" w:rsidP="00833429">
      <w:pPr>
        <w:spacing w:after="0"/>
        <w:jc w:val="right"/>
      </w:pPr>
      <w:r>
        <w:t xml:space="preserve">Frequency = </w:t>
      </w:r>
      <w:r w:rsidRPr="00D549D6">
        <w:rPr>
          <w:b/>
          <w:color w:val="00B050"/>
          <w:sz w:val="24"/>
          <w:szCs w:val="24"/>
        </w:rPr>
        <w:t>10.7 MHz</w:t>
      </w:r>
      <w:r>
        <w:rPr>
          <w:b/>
          <w:color w:val="00B050"/>
          <w:sz w:val="24"/>
          <w:szCs w:val="24"/>
        </w:rPr>
        <w:t xml:space="preserve"> (1)</w:t>
      </w:r>
    </w:p>
    <w:p w14:paraId="632D3380" w14:textId="51CAB971" w:rsidR="00833429" w:rsidRDefault="00833429">
      <w:r>
        <w:br w:type="page"/>
      </w:r>
    </w:p>
    <w:p w14:paraId="581D9675" w14:textId="77777777" w:rsidR="00833429" w:rsidRDefault="00833429" w:rsidP="00833429">
      <w:pPr>
        <w:spacing w:after="0"/>
        <w:jc w:val="right"/>
      </w:pPr>
    </w:p>
    <w:p w14:paraId="0221E1FF" w14:textId="77777777" w:rsidR="00833429" w:rsidRDefault="00833429" w:rsidP="00833429">
      <w:pPr>
        <w:pStyle w:val="ListParagraph"/>
        <w:numPr>
          <w:ilvl w:val="0"/>
          <w:numId w:val="34"/>
        </w:numPr>
        <w:spacing w:after="0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3360" behindDoc="0" locked="0" layoutInCell="1" allowOverlap="1" wp14:anchorId="1F904950" wp14:editId="7D593DED">
            <wp:simplePos x="0" y="0"/>
            <wp:positionH relativeFrom="column">
              <wp:posOffset>5581650</wp:posOffset>
            </wp:positionH>
            <wp:positionV relativeFrom="paragraph">
              <wp:posOffset>1437640</wp:posOffset>
            </wp:positionV>
            <wp:extent cx="314325" cy="314325"/>
            <wp:effectExtent l="0" t="0" r="0" b="9525"/>
            <wp:wrapNone/>
            <wp:docPr id="13" name="Picture 13" descr="Image result for man standing sidewa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 result for man standing sideway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A9B251" wp14:editId="002ACC22">
                <wp:simplePos x="0" y="0"/>
                <wp:positionH relativeFrom="column">
                  <wp:posOffset>828675</wp:posOffset>
                </wp:positionH>
                <wp:positionV relativeFrom="paragraph">
                  <wp:posOffset>1761490</wp:posOffset>
                </wp:positionV>
                <wp:extent cx="4991100" cy="9525"/>
                <wp:effectExtent l="0" t="0" r="19050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7D3F78" id="Straight Connector 1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25pt,138.7pt" to="458.25pt,139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" strokecolor="black [3213]" strokeweight=".5pt">
                <v:stroke joinstyle="miter"/>
              </v:line>
            </w:pict>
          </mc:Fallback>
        </mc:AlternateContent>
      </w:r>
      <w:r>
        <w:t>The man sees the lightening and hears the thunder 4s later. The lightening hit the ground 1.3km away. Use this information to calculate the speed of sound in air. (2)</w:t>
      </w:r>
    </w:p>
    <w:p w14:paraId="68E79ECB" w14:textId="77777777" w:rsidR="00833429" w:rsidRDefault="00833429" w:rsidP="00833429">
      <w:pPr>
        <w:spacing w:after="0"/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61312" behindDoc="0" locked="0" layoutInCell="1" allowOverlap="1" wp14:anchorId="04E5EDC0" wp14:editId="03DE977A">
            <wp:simplePos x="0" y="0"/>
            <wp:positionH relativeFrom="column">
              <wp:posOffset>685799</wp:posOffset>
            </wp:positionH>
            <wp:positionV relativeFrom="paragraph">
              <wp:posOffset>173990</wp:posOffset>
            </wp:positionV>
            <wp:extent cx="733425" cy="1284605"/>
            <wp:effectExtent l="0" t="0" r="9525" b="0"/>
            <wp:wrapNone/>
            <wp:docPr id="11" name="Picture 11" descr="Image result for thunder and lightning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 result for thunder and lightning drawi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33425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3C391" w14:textId="77777777" w:rsidR="00833429" w:rsidRDefault="00833429" w:rsidP="00833429">
      <w:pPr>
        <w:spacing w:after="0"/>
      </w:pPr>
    </w:p>
    <w:p w14:paraId="293258C9" w14:textId="77777777" w:rsidR="00833429" w:rsidRDefault="00833429" w:rsidP="00833429">
      <w:pPr>
        <w:spacing w:after="0"/>
      </w:pPr>
    </w:p>
    <w:p w14:paraId="0B84D8F6" w14:textId="77777777" w:rsidR="00833429" w:rsidRDefault="00833429" w:rsidP="00833429">
      <w:pPr>
        <w:spacing w:after="0"/>
      </w:pPr>
    </w:p>
    <w:p w14:paraId="028402DA" w14:textId="77777777" w:rsidR="00833429" w:rsidRDefault="00833429" w:rsidP="00833429">
      <w:pPr>
        <w:spacing w:after="0"/>
      </w:pPr>
    </w:p>
    <w:p w14:paraId="1D6E227D" w14:textId="77777777" w:rsidR="00833429" w:rsidRDefault="00833429" w:rsidP="00833429">
      <w:pPr>
        <w:spacing w:after="0"/>
      </w:pPr>
    </w:p>
    <w:p w14:paraId="252DDF38" w14:textId="77777777" w:rsidR="00833429" w:rsidRDefault="00833429" w:rsidP="00833429">
      <w:pPr>
        <w:spacing w:after="0"/>
      </w:pPr>
    </w:p>
    <w:p w14:paraId="6BD92E99" w14:textId="77777777" w:rsidR="00833429" w:rsidRDefault="00833429" w:rsidP="00833429">
      <w:pPr>
        <w:spacing w:after="0"/>
      </w:pPr>
    </w:p>
    <w:p w14:paraId="05DD99D3" w14:textId="77777777" w:rsidR="00833429" w:rsidRDefault="00833429" w:rsidP="00833429">
      <w:pPr>
        <w:spacing w:after="0"/>
      </w:pPr>
    </w:p>
    <w:p w14:paraId="2162D90B" w14:textId="77777777" w:rsidR="00833429" w:rsidRPr="00D549D6" w:rsidRDefault="00833429" w:rsidP="00833429">
      <w:pPr>
        <w:spacing w:after="0"/>
        <w:rPr>
          <w:b/>
          <w:color w:val="00B050"/>
          <w:sz w:val="24"/>
          <w:szCs w:val="24"/>
        </w:rPr>
      </w:pPr>
      <w:r>
        <w:tab/>
      </w:r>
      <w:r>
        <w:tab/>
      </w:r>
      <w:r w:rsidRPr="00D549D6">
        <w:rPr>
          <w:b/>
          <w:color w:val="00B050"/>
          <w:sz w:val="24"/>
          <w:szCs w:val="24"/>
        </w:rPr>
        <w:t xml:space="preserve">Speed = </w:t>
      </w:r>
      <w:r w:rsidRPr="00D549D6">
        <w:rPr>
          <w:b/>
          <w:color w:val="00B050"/>
          <w:sz w:val="24"/>
          <w:szCs w:val="24"/>
          <w:u w:val="single"/>
        </w:rPr>
        <w:t>distance</w:t>
      </w:r>
      <w:r w:rsidRPr="00D549D6">
        <w:rPr>
          <w:b/>
          <w:color w:val="00B050"/>
          <w:sz w:val="24"/>
          <w:szCs w:val="24"/>
        </w:rPr>
        <w:tab/>
      </w:r>
      <w:r>
        <w:rPr>
          <w:b/>
          <w:color w:val="00B050"/>
          <w:sz w:val="24"/>
          <w:szCs w:val="24"/>
        </w:rPr>
        <w:t xml:space="preserve"> (1)</w:t>
      </w:r>
      <w:r w:rsidRPr="00D549D6">
        <w:rPr>
          <w:b/>
          <w:color w:val="00B050"/>
          <w:sz w:val="24"/>
          <w:szCs w:val="24"/>
        </w:rPr>
        <w:tab/>
        <w:t xml:space="preserve">Speed = </w:t>
      </w:r>
      <w:r w:rsidRPr="00D549D6">
        <w:rPr>
          <w:b/>
          <w:color w:val="00B050"/>
          <w:sz w:val="24"/>
          <w:szCs w:val="24"/>
          <w:u w:val="single"/>
        </w:rPr>
        <w:t>1300</w:t>
      </w:r>
    </w:p>
    <w:p w14:paraId="682D46F9" w14:textId="77777777" w:rsidR="00833429" w:rsidRPr="00D549D6" w:rsidRDefault="00833429" w:rsidP="00833429">
      <w:pPr>
        <w:spacing w:after="0"/>
        <w:rPr>
          <w:b/>
          <w:color w:val="00B050"/>
          <w:sz w:val="24"/>
          <w:szCs w:val="24"/>
        </w:rPr>
      </w:pPr>
      <w:r w:rsidRPr="00D549D6">
        <w:rPr>
          <w:b/>
          <w:color w:val="00B050"/>
          <w:sz w:val="24"/>
          <w:szCs w:val="24"/>
        </w:rPr>
        <w:tab/>
      </w:r>
      <w:r w:rsidRPr="00D549D6">
        <w:rPr>
          <w:b/>
          <w:color w:val="00B050"/>
          <w:sz w:val="24"/>
          <w:szCs w:val="24"/>
        </w:rPr>
        <w:tab/>
      </w:r>
      <w:r w:rsidRPr="00D549D6">
        <w:rPr>
          <w:b/>
          <w:color w:val="00B050"/>
          <w:sz w:val="24"/>
          <w:szCs w:val="24"/>
        </w:rPr>
        <w:tab/>
        <w:t xml:space="preserve">      time</w:t>
      </w:r>
      <w:r w:rsidRPr="00D549D6">
        <w:rPr>
          <w:b/>
          <w:color w:val="00B050"/>
          <w:sz w:val="24"/>
          <w:szCs w:val="24"/>
        </w:rPr>
        <w:tab/>
      </w:r>
      <w:r w:rsidRPr="00D549D6">
        <w:rPr>
          <w:b/>
          <w:color w:val="00B050"/>
          <w:sz w:val="24"/>
          <w:szCs w:val="24"/>
        </w:rPr>
        <w:tab/>
      </w:r>
      <w:r w:rsidRPr="00D549D6">
        <w:rPr>
          <w:b/>
          <w:color w:val="00B050"/>
          <w:sz w:val="24"/>
          <w:szCs w:val="24"/>
        </w:rPr>
        <w:tab/>
        <w:t xml:space="preserve">       4</w:t>
      </w:r>
      <w:r w:rsidRPr="00D549D6">
        <w:rPr>
          <w:b/>
          <w:color w:val="00B050"/>
          <w:sz w:val="24"/>
          <w:szCs w:val="24"/>
        </w:rPr>
        <w:tab/>
      </w:r>
    </w:p>
    <w:p w14:paraId="2C089F57" w14:textId="3FBDFE04" w:rsidR="00833429" w:rsidRPr="00D549D6" w:rsidRDefault="00833429" w:rsidP="00833429">
      <w:pPr>
        <w:spacing w:after="0"/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ab/>
      </w:r>
      <w:r>
        <w:rPr>
          <w:b/>
          <w:color w:val="00B050"/>
          <w:sz w:val="24"/>
          <w:szCs w:val="24"/>
        </w:rPr>
        <w:tab/>
      </w:r>
      <w:r w:rsidRPr="00D549D6">
        <w:rPr>
          <w:b/>
          <w:color w:val="00B050"/>
          <w:sz w:val="24"/>
          <w:szCs w:val="24"/>
        </w:rPr>
        <w:t>Speed of sound in air = 325m/s</w:t>
      </w:r>
      <w:r>
        <w:rPr>
          <w:b/>
          <w:color w:val="00B050"/>
          <w:sz w:val="24"/>
          <w:szCs w:val="24"/>
        </w:rPr>
        <w:t xml:space="preserve"> (1)</w:t>
      </w:r>
    </w:p>
    <w:p w14:paraId="61D5A11F" w14:textId="77777777" w:rsidR="00833429" w:rsidRDefault="00833429" w:rsidP="00833429">
      <w:pPr>
        <w:spacing w:after="0"/>
      </w:pPr>
    </w:p>
    <w:p w14:paraId="5B931E44" w14:textId="77777777" w:rsidR="00833429" w:rsidRDefault="00833429" w:rsidP="00833429">
      <w:pPr>
        <w:pStyle w:val="ListParagraph"/>
        <w:numPr>
          <w:ilvl w:val="0"/>
          <w:numId w:val="34"/>
        </w:numPr>
        <w:spacing w:after="0"/>
      </w:pPr>
      <w:r>
        <w:rPr>
          <w:rFonts w:ascii="Verdana" w:hAnsi="Verdan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65D211" wp14:editId="16387FF5">
                <wp:simplePos x="0" y="0"/>
                <wp:positionH relativeFrom="column">
                  <wp:posOffset>800100</wp:posOffset>
                </wp:positionH>
                <wp:positionV relativeFrom="paragraph">
                  <wp:posOffset>851535</wp:posOffset>
                </wp:positionV>
                <wp:extent cx="1038225" cy="428625"/>
                <wp:effectExtent l="0" t="0" r="9525" b="952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9BA562" w14:textId="77777777" w:rsidR="00833429" w:rsidRPr="00910011" w:rsidRDefault="00833429" w:rsidP="008334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10011">
                              <w:rPr>
                                <w:sz w:val="18"/>
                                <w:szCs w:val="18"/>
                              </w:rPr>
                              <w:t>Bar producing the waves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5D211" id="Text Box 19" o:spid="_x0000_s1035" type="#_x0000_t202" style="position:absolute;left:0;text-align:left;margin-left:63pt;margin-top:67.05pt;width:81.75pt;height:33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" fillcolor="white [3201]" stroked="f" strokeweight=".5pt">
                <v:textbox>
                  <w:txbxContent>
                    <w:p w14:paraId="719BA562" w14:textId="77777777" w:rsidR="00833429" w:rsidRPr="00910011" w:rsidRDefault="00833429" w:rsidP="00833429">
                      <w:pPr>
                        <w:rPr>
                          <w:sz w:val="18"/>
                          <w:szCs w:val="18"/>
                        </w:rPr>
                      </w:pPr>
                      <w:r w:rsidRPr="00910011">
                        <w:rPr>
                          <w:sz w:val="18"/>
                          <w:szCs w:val="18"/>
                        </w:rPr>
                        <w:t>Bar producing the waves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918C14" wp14:editId="3AB793C8">
                <wp:simplePos x="0" y="0"/>
                <wp:positionH relativeFrom="column">
                  <wp:posOffset>2486025</wp:posOffset>
                </wp:positionH>
                <wp:positionV relativeFrom="paragraph">
                  <wp:posOffset>632460</wp:posOffset>
                </wp:positionV>
                <wp:extent cx="114300" cy="1238250"/>
                <wp:effectExtent l="0" t="0" r="1905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2382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D118AC" id="Rectangle 27" o:spid="_x0000_s1026" style="position:absolute;margin-left:195.75pt;margin-top:49.8pt;width:9pt;height:9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" fillcolor="black [3213]" strokecolor="#1f3763 [1604]" strokeweight="1pt"/>
            </w:pict>
          </mc:Fallback>
        </mc:AlternateContent>
      </w:r>
      <w:r>
        <w:rPr>
          <w:rFonts w:ascii="Verdana" w:hAnsi="Verdana"/>
          <w:noProof/>
          <w:lang w:eastAsia="en-GB"/>
        </w:rPr>
        <w:drawing>
          <wp:anchor distT="0" distB="0" distL="114300" distR="114300" simplePos="0" relativeHeight="251664384" behindDoc="0" locked="0" layoutInCell="1" allowOverlap="1" wp14:anchorId="2FAD3000" wp14:editId="2217372F">
            <wp:simplePos x="0" y="0"/>
            <wp:positionH relativeFrom="column">
              <wp:posOffset>1943100</wp:posOffset>
            </wp:positionH>
            <wp:positionV relativeFrom="paragraph">
              <wp:posOffset>456565</wp:posOffset>
            </wp:positionV>
            <wp:extent cx="3800475" cy="1594183"/>
            <wp:effectExtent l="19050" t="19050" r="9525" b="25400"/>
            <wp:wrapNone/>
            <wp:docPr id="37" name="Picture 37" descr="http://www.gcse.com/ocr/refraction_waves_ripple_t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gcse.com/ocr/refraction_waves_ripple_tank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594183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solidFill>
                        <a:schemeClr val="tx1">
                          <a:alpha val="14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 water waves produced in a ripple tank are shown below.</w:t>
      </w:r>
    </w:p>
    <w:p w14:paraId="35FD0825" w14:textId="77777777" w:rsidR="00833429" w:rsidRDefault="00833429" w:rsidP="00833429">
      <w:pPr>
        <w:spacing w:after="0"/>
      </w:pPr>
    </w:p>
    <w:p w14:paraId="472E4D6E" w14:textId="77777777" w:rsidR="00833429" w:rsidRDefault="00833429" w:rsidP="00833429">
      <w:pPr>
        <w:spacing w:after="0"/>
      </w:pPr>
    </w:p>
    <w:p w14:paraId="565D5492" w14:textId="77777777" w:rsidR="00833429" w:rsidRDefault="00833429" w:rsidP="00833429">
      <w:pPr>
        <w:spacing w:after="0"/>
      </w:pPr>
      <w:r>
        <w:rPr>
          <w:rFonts w:ascii="Verdana" w:hAnsi="Verdan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ACCEFA" wp14:editId="538D42E8">
                <wp:simplePos x="0" y="0"/>
                <wp:positionH relativeFrom="column">
                  <wp:posOffset>3823336</wp:posOffset>
                </wp:positionH>
                <wp:positionV relativeFrom="paragraph">
                  <wp:posOffset>187325</wp:posOffset>
                </wp:positionV>
                <wp:extent cx="627732" cy="1123211"/>
                <wp:effectExtent l="171450" t="76200" r="153670" b="7747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950043">
                          <a:off x="0" y="0"/>
                          <a:ext cx="627732" cy="112321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10833F" id="Rectangle 36" o:spid="_x0000_s1026" style="position:absolute;margin-left:301.05pt;margin-top:14.75pt;width:49.45pt;height:88.45pt;rotation:1037700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" filled="f"/>
            </w:pict>
          </mc:Fallback>
        </mc:AlternateContent>
      </w:r>
    </w:p>
    <w:p w14:paraId="5582362F" w14:textId="77777777" w:rsidR="00833429" w:rsidRDefault="00833429" w:rsidP="00833429">
      <w:pPr>
        <w:spacing w:after="0"/>
      </w:pPr>
    </w:p>
    <w:p w14:paraId="7F659E69" w14:textId="77777777" w:rsidR="00833429" w:rsidRDefault="00833429" w:rsidP="00833429">
      <w:pPr>
        <w:spacing w:after="0"/>
      </w:pPr>
      <w:r>
        <w:rPr>
          <w:rFonts w:ascii="Verdana" w:hAnsi="Verdan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4CA24F" wp14:editId="2FFB9D59">
                <wp:simplePos x="0" y="0"/>
                <wp:positionH relativeFrom="column">
                  <wp:posOffset>1762125</wp:posOffset>
                </wp:positionH>
                <wp:positionV relativeFrom="paragraph">
                  <wp:posOffset>45720</wp:posOffset>
                </wp:positionV>
                <wp:extent cx="800100" cy="9525"/>
                <wp:effectExtent l="0" t="0" r="19050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4621F4" id="Straight Connector 18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8.75pt,3.6pt" to="201.75pt,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" strokecolor="black [3213]" strokeweight=".5pt">
                <v:stroke joinstyle="miter"/>
              </v:line>
            </w:pict>
          </mc:Fallback>
        </mc:AlternateContent>
      </w:r>
    </w:p>
    <w:p w14:paraId="787B0D37" w14:textId="77777777" w:rsidR="00833429" w:rsidRDefault="00833429" w:rsidP="00833429">
      <w:pPr>
        <w:spacing w:after="0"/>
      </w:pPr>
    </w:p>
    <w:p w14:paraId="23B6E68D" w14:textId="77777777" w:rsidR="00833429" w:rsidRDefault="00833429" w:rsidP="00833429">
      <w:pPr>
        <w:spacing w:after="0"/>
      </w:pPr>
    </w:p>
    <w:p w14:paraId="3AB77488" w14:textId="77777777" w:rsidR="00833429" w:rsidRDefault="00833429" w:rsidP="00833429">
      <w:pPr>
        <w:spacing w:after="0"/>
      </w:pPr>
    </w:p>
    <w:p w14:paraId="2AFE5FEC" w14:textId="77777777" w:rsidR="00833429" w:rsidRDefault="00833429" w:rsidP="00833429">
      <w:pPr>
        <w:spacing w:after="0"/>
      </w:pPr>
    </w:p>
    <w:p w14:paraId="7BB2A464" w14:textId="77777777" w:rsidR="00833429" w:rsidRDefault="00833429" w:rsidP="00833429">
      <w:pPr>
        <w:spacing w:after="0"/>
      </w:pPr>
    </w:p>
    <w:p w14:paraId="0F59915C" w14:textId="77777777" w:rsidR="00833429" w:rsidRDefault="00833429" w:rsidP="00833429">
      <w:pPr>
        <w:spacing w:after="0"/>
      </w:pPr>
    </w:p>
    <w:p w14:paraId="7A2A21CD" w14:textId="77777777" w:rsidR="00833429" w:rsidRDefault="00833429" w:rsidP="00833429">
      <w:pPr>
        <w:spacing w:after="0"/>
      </w:pPr>
    </w:p>
    <w:p w14:paraId="3D5FBC32" w14:textId="77777777" w:rsidR="00833429" w:rsidRDefault="00833429" w:rsidP="00833429">
      <w:pPr>
        <w:pStyle w:val="ListParagraph"/>
        <w:numPr>
          <w:ilvl w:val="0"/>
          <w:numId w:val="36"/>
        </w:numPr>
        <w:spacing w:after="0"/>
      </w:pPr>
      <w:r>
        <w:t>The bar producing the waves is vibrating at 2Hz and the waves are 0.03m apart. Calculate the speed of the water waves. (2)</w:t>
      </w:r>
    </w:p>
    <w:p w14:paraId="1CC3946C" w14:textId="77777777" w:rsidR="00833429" w:rsidRDefault="00833429" w:rsidP="00833429">
      <w:pPr>
        <w:spacing w:after="0"/>
      </w:pPr>
    </w:p>
    <w:p w14:paraId="1621A6F0" w14:textId="77777777" w:rsidR="00833429" w:rsidRPr="003D76EC" w:rsidRDefault="00833429" w:rsidP="00833429">
      <w:pPr>
        <w:spacing w:after="0"/>
        <w:ind w:left="1080"/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>v</w:t>
      </w:r>
      <w:r w:rsidRPr="003D76EC">
        <w:rPr>
          <w:b/>
          <w:color w:val="00B050"/>
          <w:sz w:val="24"/>
          <w:szCs w:val="24"/>
        </w:rPr>
        <w:t xml:space="preserve"> = f x </w:t>
      </w:r>
      <w:r w:rsidRPr="003D76EC">
        <w:rPr>
          <w:rFonts w:cs="Calibri"/>
          <w:b/>
          <w:color w:val="00B050"/>
          <w:sz w:val="24"/>
          <w:szCs w:val="24"/>
        </w:rPr>
        <w:t>λ</w:t>
      </w:r>
      <w:r>
        <w:rPr>
          <w:rFonts w:cs="Calibri"/>
          <w:b/>
          <w:color w:val="00B050"/>
          <w:sz w:val="24"/>
          <w:szCs w:val="24"/>
        </w:rPr>
        <w:t xml:space="preserve"> (1)</w:t>
      </w:r>
      <w:r w:rsidRPr="003D76EC">
        <w:rPr>
          <w:b/>
          <w:color w:val="00B050"/>
          <w:sz w:val="24"/>
          <w:szCs w:val="24"/>
        </w:rPr>
        <w:tab/>
      </w:r>
      <w:r w:rsidRPr="003D76EC">
        <w:rPr>
          <w:b/>
          <w:color w:val="00B050"/>
          <w:sz w:val="24"/>
          <w:szCs w:val="24"/>
        </w:rPr>
        <w:tab/>
        <w:t>v = 2 x 0.03   = 0.06</w:t>
      </w:r>
    </w:p>
    <w:p w14:paraId="240E0567" w14:textId="77777777" w:rsidR="00833429" w:rsidRPr="003D76EC" w:rsidRDefault="00833429" w:rsidP="00833429">
      <w:pPr>
        <w:spacing w:after="0"/>
        <w:rPr>
          <w:b/>
          <w:color w:val="00B050"/>
          <w:sz w:val="24"/>
          <w:szCs w:val="24"/>
        </w:rPr>
      </w:pPr>
    </w:p>
    <w:p w14:paraId="48F20D72" w14:textId="77777777" w:rsidR="00833429" w:rsidRPr="003D76EC" w:rsidRDefault="00833429" w:rsidP="00833429">
      <w:pPr>
        <w:spacing w:after="0"/>
        <w:rPr>
          <w:b/>
          <w:color w:val="00B050"/>
          <w:sz w:val="24"/>
          <w:szCs w:val="24"/>
        </w:rPr>
      </w:pPr>
    </w:p>
    <w:p w14:paraId="08FA9DC4" w14:textId="77777777" w:rsidR="00833429" w:rsidRPr="003D76EC" w:rsidRDefault="00833429" w:rsidP="00833429">
      <w:pPr>
        <w:spacing w:after="0"/>
        <w:jc w:val="center"/>
        <w:rPr>
          <w:b/>
          <w:color w:val="00B050"/>
          <w:sz w:val="24"/>
          <w:szCs w:val="24"/>
        </w:rPr>
      </w:pPr>
      <w:r w:rsidRPr="003D76EC">
        <w:rPr>
          <w:b/>
          <w:color w:val="00B050"/>
          <w:sz w:val="24"/>
          <w:szCs w:val="24"/>
        </w:rPr>
        <w:t xml:space="preserve">                                                                                  Speed of water waves =   0.06m/s</w:t>
      </w:r>
      <w:r>
        <w:rPr>
          <w:b/>
          <w:color w:val="00B050"/>
          <w:sz w:val="24"/>
          <w:szCs w:val="24"/>
        </w:rPr>
        <w:t xml:space="preserve"> (1)</w:t>
      </w:r>
    </w:p>
    <w:p w14:paraId="11832965" w14:textId="77777777" w:rsidR="00833429" w:rsidRDefault="00833429" w:rsidP="00833429">
      <w:pPr>
        <w:spacing w:after="0"/>
        <w:jc w:val="right"/>
      </w:pPr>
    </w:p>
    <w:p w14:paraId="6FD7BC37" w14:textId="77777777" w:rsidR="00833429" w:rsidRDefault="00833429" w:rsidP="00833429">
      <w:pPr>
        <w:pStyle w:val="ListParagraph"/>
        <w:numPr>
          <w:ilvl w:val="0"/>
          <w:numId w:val="36"/>
        </w:numPr>
        <w:spacing w:after="0"/>
      </w:pPr>
      <w:r>
        <w:t>When the wave passes over the glass it refracts. State what will happen to each of the following properties of the wave when it refracts: (3)</w:t>
      </w:r>
    </w:p>
    <w:p w14:paraId="425C707C" w14:textId="77777777" w:rsidR="00833429" w:rsidRDefault="00833429" w:rsidP="00833429">
      <w:pPr>
        <w:spacing w:after="0"/>
      </w:pPr>
    </w:p>
    <w:p w14:paraId="6F540B1A" w14:textId="77777777" w:rsidR="00833429" w:rsidRDefault="00833429" w:rsidP="00833429">
      <w:pPr>
        <w:spacing w:after="0"/>
        <w:ind w:left="2160"/>
      </w:pPr>
      <w:r>
        <w:t xml:space="preserve">Velocity          </w:t>
      </w:r>
      <w:r w:rsidRPr="003D76EC">
        <w:rPr>
          <w:b/>
          <w:color w:val="00B050"/>
        </w:rPr>
        <w:t>decreases / slows down</w:t>
      </w:r>
    </w:p>
    <w:p w14:paraId="063ADE48" w14:textId="77777777" w:rsidR="00833429" w:rsidRDefault="00833429" w:rsidP="00833429">
      <w:pPr>
        <w:spacing w:after="0"/>
        <w:ind w:left="2160"/>
      </w:pPr>
    </w:p>
    <w:p w14:paraId="1B6E311F" w14:textId="77777777" w:rsidR="00833429" w:rsidRDefault="00833429" w:rsidP="00833429">
      <w:pPr>
        <w:spacing w:after="0"/>
        <w:ind w:left="2160"/>
      </w:pPr>
      <w:r>
        <w:t xml:space="preserve">Wavelength   </w:t>
      </w:r>
      <w:r w:rsidRPr="003D76EC">
        <w:rPr>
          <w:b/>
          <w:color w:val="00B050"/>
        </w:rPr>
        <w:t>decreases</w:t>
      </w:r>
    </w:p>
    <w:p w14:paraId="6D5F383E" w14:textId="77777777" w:rsidR="00833429" w:rsidRDefault="00833429" w:rsidP="00833429">
      <w:pPr>
        <w:spacing w:after="0"/>
        <w:ind w:left="2160"/>
      </w:pPr>
    </w:p>
    <w:p w14:paraId="78FD9563" w14:textId="77777777" w:rsidR="00833429" w:rsidRDefault="00833429" w:rsidP="00833429">
      <w:pPr>
        <w:spacing w:after="0"/>
        <w:ind w:left="2160"/>
      </w:pPr>
      <w:r>
        <w:t xml:space="preserve">Frequency      </w:t>
      </w:r>
      <w:r w:rsidRPr="003D76EC">
        <w:rPr>
          <w:b/>
          <w:color w:val="00B050"/>
        </w:rPr>
        <w:t>remains the same</w:t>
      </w:r>
      <w:r w:rsidRPr="003D76EC">
        <w:rPr>
          <w:color w:val="00B050"/>
        </w:rPr>
        <w:t xml:space="preserve">  </w:t>
      </w:r>
    </w:p>
    <w:p w14:paraId="3358E257" w14:textId="77777777" w:rsidR="00833429" w:rsidRDefault="00833429" w:rsidP="00833429">
      <w:pPr>
        <w:spacing w:after="0"/>
        <w:ind w:left="2160"/>
      </w:pPr>
    </w:p>
    <w:p w14:paraId="73EFE251" w14:textId="77777777" w:rsidR="00833429" w:rsidRDefault="00833429" w:rsidP="00833429">
      <w:pPr>
        <w:spacing w:after="0"/>
        <w:ind w:left="709" w:hanging="283"/>
      </w:pPr>
    </w:p>
    <w:p w14:paraId="54CA3EE7" w14:textId="77777777" w:rsidR="00833429" w:rsidRDefault="00833429" w:rsidP="00833429">
      <w:pPr>
        <w:spacing w:after="0"/>
        <w:ind w:left="709" w:hanging="283"/>
      </w:pPr>
    </w:p>
    <w:p w14:paraId="6DDBF8F6" w14:textId="77777777" w:rsidR="00833429" w:rsidRDefault="00833429" w:rsidP="00833429">
      <w:pPr>
        <w:pStyle w:val="ListParagraph"/>
        <w:numPr>
          <w:ilvl w:val="0"/>
          <w:numId w:val="34"/>
        </w:numPr>
        <w:spacing w:after="0"/>
      </w:pPr>
      <w:r>
        <w:rPr>
          <w:rFonts w:ascii="Comic Sans MS" w:hAnsi="Comic Sans MS"/>
          <w:noProof/>
          <w:color w:val="000099"/>
          <w:lang w:eastAsia="en-GB"/>
        </w:rPr>
        <w:drawing>
          <wp:anchor distT="0" distB="0" distL="114300" distR="114300" simplePos="0" relativeHeight="251669504" behindDoc="0" locked="0" layoutInCell="1" allowOverlap="1" wp14:anchorId="62D0217E" wp14:editId="65A1C785">
            <wp:simplePos x="0" y="0"/>
            <wp:positionH relativeFrom="column">
              <wp:posOffset>1551940</wp:posOffset>
            </wp:positionH>
            <wp:positionV relativeFrom="paragraph">
              <wp:posOffset>408941</wp:posOffset>
            </wp:positionV>
            <wp:extent cx="3600450" cy="2381250"/>
            <wp:effectExtent l="0" t="0" r="0" b="0"/>
            <wp:wrapNone/>
            <wp:docPr id="38" name="Picture 38" descr="http://www.cyberphysics.co.uk/Q&amp;A/KS3/light/Lightgraphic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cyberphysics.co.uk/Q&amp;A/KS3/light/Lightgraphic1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668338">
                      <a:off x="0" y="0"/>
                      <a:ext cx="36004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 diagram shows a light ray shining on a block of glass.</w:t>
      </w:r>
    </w:p>
    <w:p w14:paraId="2AEAD56D" w14:textId="77777777" w:rsidR="00833429" w:rsidRDefault="00833429" w:rsidP="00833429">
      <w:pPr>
        <w:spacing w:after="0"/>
      </w:pPr>
    </w:p>
    <w:p w14:paraId="0E0A8B58" w14:textId="77777777" w:rsidR="00833429" w:rsidRPr="003446C6" w:rsidRDefault="00833429" w:rsidP="00833429">
      <w:pPr>
        <w:spacing w:after="0"/>
        <w:rPr>
          <w:b/>
          <w:sz w:val="24"/>
          <w:szCs w:val="24"/>
        </w:rPr>
      </w:pPr>
      <w:r>
        <w:t xml:space="preserve">  </w:t>
      </w:r>
      <w:r>
        <w:tab/>
      </w:r>
      <w:r>
        <w:tab/>
      </w:r>
      <w:r>
        <w:tab/>
      </w:r>
      <w:r>
        <w:tab/>
        <w:t xml:space="preserve">                  </w:t>
      </w:r>
      <w:r w:rsidRPr="003446C6">
        <w:rPr>
          <w:b/>
          <w:color w:val="00B050"/>
          <w:sz w:val="24"/>
        </w:rPr>
        <w:t>D</w:t>
      </w:r>
      <w:r w:rsidRPr="003446C6">
        <w:rPr>
          <w:b/>
          <w:color w:val="00B050"/>
          <w:sz w:val="24"/>
          <w:szCs w:val="24"/>
        </w:rPr>
        <w:tab/>
        <w:t xml:space="preserve">      </w:t>
      </w:r>
      <w:r w:rsidRPr="003446C6">
        <w:rPr>
          <w:b/>
          <w:sz w:val="24"/>
          <w:szCs w:val="24"/>
        </w:rPr>
        <w:tab/>
      </w:r>
    </w:p>
    <w:p w14:paraId="45907327" w14:textId="77777777" w:rsidR="00833429" w:rsidRPr="00793C08" w:rsidRDefault="00833429" w:rsidP="00833429">
      <w:pPr>
        <w:spacing w:after="0"/>
        <w:ind w:left="7796" w:firstLine="142"/>
        <w:rPr>
          <w:b/>
          <w:color w:val="00B050"/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7036FA" wp14:editId="0DF9B964">
                <wp:simplePos x="0" y="0"/>
                <wp:positionH relativeFrom="column">
                  <wp:posOffset>2152650</wp:posOffset>
                </wp:positionH>
                <wp:positionV relativeFrom="paragraph">
                  <wp:posOffset>113664</wp:posOffset>
                </wp:positionV>
                <wp:extent cx="876300" cy="885825"/>
                <wp:effectExtent l="0" t="0" r="19050" b="28575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6300" cy="88582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CF0236" id="Straight Connector 122" o:spid="_x0000_s1026" style="position:absolute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5pt,8.95pt" to="238.5pt,78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" strokecolor="#00b050" strokeweight="1pt">
                <v:stroke joinstyle="miter"/>
              </v:line>
            </w:pict>
          </mc:Fallback>
        </mc:AlternateContent>
      </w:r>
      <w:r w:rsidRPr="00793C08">
        <w:rPr>
          <w:b/>
          <w:noProof/>
          <w:color w:val="00B050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49D704" wp14:editId="6BCA9C4D">
                <wp:simplePos x="0" y="0"/>
                <wp:positionH relativeFrom="column">
                  <wp:posOffset>3886200</wp:posOffset>
                </wp:positionH>
                <wp:positionV relativeFrom="paragraph">
                  <wp:posOffset>132715</wp:posOffset>
                </wp:positionV>
                <wp:extent cx="1066800" cy="695325"/>
                <wp:effectExtent l="0" t="0" r="19050" b="28575"/>
                <wp:wrapNone/>
                <wp:docPr id="12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0" cy="69532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591973" id="Straight Connector 120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pt,10.45pt" to="390pt,6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" strokecolor="#00b050" strokeweight="1pt">
                <v:stroke joinstyle="miter"/>
              </v:line>
            </w:pict>
          </mc:Fallback>
        </mc:AlternateContent>
      </w:r>
      <w:r w:rsidRPr="00793C08">
        <w:rPr>
          <w:b/>
          <w:color w:val="00B050"/>
          <w:sz w:val="24"/>
          <w:szCs w:val="24"/>
        </w:rPr>
        <w:t>C</w:t>
      </w:r>
    </w:p>
    <w:p w14:paraId="519E843F" w14:textId="77777777" w:rsidR="00833429" w:rsidRDefault="00833429" w:rsidP="00833429">
      <w:pPr>
        <w:spacing w:after="0"/>
      </w:pPr>
    </w:p>
    <w:p w14:paraId="49444000" w14:textId="77777777" w:rsidR="00833429" w:rsidRDefault="00833429" w:rsidP="00833429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DB2CBC" wp14:editId="314FFE64">
                <wp:simplePos x="0" y="0"/>
                <wp:positionH relativeFrom="column">
                  <wp:posOffset>2579688</wp:posOffset>
                </wp:positionH>
                <wp:positionV relativeFrom="paragraph">
                  <wp:posOffset>162877</wp:posOffset>
                </wp:positionV>
                <wp:extent cx="139997" cy="106072"/>
                <wp:effectExtent l="16827" t="0" r="67628" b="48577"/>
                <wp:wrapNone/>
                <wp:docPr id="123" name="Isosceles Tri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17206" flipH="1">
                          <a:off x="0" y="0"/>
                          <a:ext cx="139997" cy="106072"/>
                        </a:xfrm>
                        <a:prstGeom prst="triangle">
                          <a:avLst/>
                        </a:prstGeom>
                        <a:solidFill>
                          <a:srgbClr val="00B050"/>
                        </a:solidFill>
                        <a:ln w="12700" cap="flat" cmpd="sng" algn="ctr">
                          <a:solidFill>
                            <a:srgbClr val="00B0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223C8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23" o:spid="_x0000_s1026" type="#_x0000_t5" style="position:absolute;margin-left:203.15pt;margin-top:12.8pt;width:11pt;height:8.35pt;rotation:3039553fd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" fillcolor="#00b050" strokecolor="#00b050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DF10DA" wp14:editId="5C9662D2">
                <wp:simplePos x="0" y="0"/>
                <wp:positionH relativeFrom="column">
                  <wp:posOffset>4419600</wp:posOffset>
                </wp:positionH>
                <wp:positionV relativeFrom="paragraph">
                  <wp:posOffset>31115</wp:posOffset>
                </wp:positionV>
                <wp:extent cx="133350" cy="95250"/>
                <wp:effectExtent l="57150" t="0" r="19050" b="38100"/>
                <wp:wrapNone/>
                <wp:docPr id="121" name="Isosceles Tri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438980">
                          <a:off x="0" y="0"/>
                          <a:ext cx="133350" cy="95250"/>
                        </a:xfrm>
                        <a:prstGeom prst="triangle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F6983" id="Isosceles Triangle 121" o:spid="_x0000_s1026" type="#_x0000_t5" style="position:absolute;margin-left:348pt;margin-top:2.45pt;width:10.5pt;height:7.5pt;rotation:3756283fd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" fillcolor="#00b050" strokecolor="#00b050" strokeweight="1pt"/>
            </w:pict>
          </mc:Fallback>
        </mc:AlternateContent>
      </w:r>
    </w:p>
    <w:p w14:paraId="5A58150B" w14:textId="77777777" w:rsidR="00833429" w:rsidRDefault="00833429" w:rsidP="00833429">
      <w:pPr>
        <w:spacing w:after="0"/>
      </w:pPr>
    </w:p>
    <w:p w14:paraId="002C270F" w14:textId="77777777" w:rsidR="00833429" w:rsidRDefault="00833429" w:rsidP="00833429">
      <w:pPr>
        <w:spacing w:after="0"/>
      </w:pPr>
    </w:p>
    <w:p w14:paraId="38E318AE" w14:textId="77777777" w:rsidR="00833429" w:rsidRDefault="00833429" w:rsidP="00833429">
      <w:pPr>
        <w:spacing w:after="0"/>
      </w:pPr>
    </w:p>
    <w:p w14:paraId="7B36A7D2" w14:textId="77777777" w:rsidR="00833429" w:rsidRDefault="00833429" w:rsidP="00833429">
      <w:pPr>
        <w:spacing w:after="0"/>
      </w:pPr>
    </w:p>
    <w:p w14:paraId="7AD11EFE" w14:textId="77777777" w:rsidR="00833429" w:rsidRDefault="00833429" w:rsidP="00833429">
      <w:pPr>
        <w:spacing w:after="0"/>
      </w:pPr>
    </w:p>
    <w:p w14:paraId="439EF248" w14:textId="77777777" w:rsidR="00833429" w:rsidRDefault="00833429" w:rsidP="00833429">
      <w:pPr>
        <w:spacing w:after="0"/>
      </w:pPr>
    </w:p>
    <w:p w14:paraId="43C17F4F" w14:textId="77777777" w:rsidR="00833429" w:rsidRDefault="00833429" w:rsidP="00833429">
      <w:pPr>
        <w:spacing w:after="0"/>
      </w:pPr>
    </w:p>
    <w:p w14:paraId="713DDAA7" w14:textId="77777777" w:rsidR="00833429" w:rsidRDefault="00833429" w:rsidP="00833429">
      <w:pPr>
        <w:spacing w:after="0"/>
      </w:pPr>
    </w:p>
    <w:p w14:paraId="6CFA3A84" w14:textId="77777777" w:rsidR="00833429" w:rsidRDefault="00833429" w:rsidP="00833429">
      <w:pPr>
        <w:spacing w:after="0"/>
      </w:pPr>
    </w:p>
    <w:p w14:paraId="56A3D1EA" w14:textId="77777777" w:rsidR="00833429" w:rsidRDefault="00833429" w:rsidP="00833429">
      <w:pPr>
        <w:spacing w:after="0"/>
      </w:pPr>
    </w:p>
    <w:p w14:paraId="65B8D080" w14:textId="77777777" w:rsidR="00833429" w:rsidRDefault="00833429" w:rsidP="00833429">
      <w:pPr>
        <w:pStyle w:val="ListParagraph"/>
        <w:numPr>
          <w:ilvl w:val="0"/>
          <w:numId w:val="37"/>
        </w:numPr>
        <w:tabs>
          <w:tab w:val="left" w:pos="709"/>
        </w:tabs>
        <w:spacing w:after="0"/>
        <w:ind w:left="426" w:firstLine="425"/>
      </w:pPr>
      <w:r>
        <w:t xml:space="preserve">What is happening to the light ray at </w:t>
      </w:r>
      <w:r w:rsidRPr="00F20CAF">
        <w:rPr>
          <w:b/>
        </w:rPr>
        <w:t>B</w:t>
      </w:r>
      <w:r>
        <w:t xml:space="preserve">? (1)   </w:t>
      </w:r>
      <w:r w:rsidRPr="00622C5E">
        <w:rPr>
          <w:b/>
          <w:color w:val="00B050"/>
        </w:rPr>
        <w:t>Refracting (slowing down)</w:t>
      </w:r>
    </w:p>
    <w:p w14:paraId="7E23BE2D" w14:textId="77777777" w:rsidR="00833429" w:rsidRDefault="00833429" w:rsidP="00833429">
      <w:pPr>
        <w:spacing w:after="0"/>
      </w:pPr>
      <w:r>
        <w:t xml:space="preserve"> </w:t>
      </w:r>
    </w:p>
    <w:p w14:paraId="3C43B1F8" w14:textId="77777777" w:rsidR="00833429" w:rsidRDefault="00833429" w:rsidP="00833429">
      <w:pPr>
        <w:pStyle w:val="ListParagraph"/>
        <w:numPr>
          <w:ilvl w:val="0"/>
          <w:numId w:val="37"/>
        </w:numPr>
        <w:spacing w:after="0"/>
        <w:ind w:firstLine="131"/>
      </w:pPr>
      <w:r>
        <w:t xml:space="preserve">Continue the ray of light as it leaves the glass block and label this as </w:t>
      </w:r>
      <w:r w:rsidRPr="00F20CAF">
        <w:rPr>
          <w:b/>
        </w:rPr>
        <w:t>C</w:t>
      </w:r>
      <w:r>
        <w:t>. (1)</w:t>
      </w:r>
    </w:p>
    <w:p w14:paraId="0C0F470C" w14:textId="77777777" w:rsidR="00833429" w:rsidRDefault="00833429" w:rsidP="00833429">
      <w:pPr>
        <w:pStyle w:val="ListParagraph"/>
      </w:pPr>
    </w:p>
    <w:p w14:paraId="41254391" w14:textId="77777777" w:rsidR="00833429" w:rsidRDefault="00833429" w:rsidP="00833429">
      <w:pPr>
        <w:pStyle w:val="ListParagraph"/>
        <w:numPr>
          <w:ilvl w:val="0"/>
          <w:numId w:val="37"/>
        </w:numPr>
        <w:spacing w:after="0"/>
        <w:ind w:firstLine="131"/>
      </w:pPr>
      <w:r>
        <w:t xml:space="preserve">Some of the light will be reflected before it enters the block. Draw this reflected ray and label </w:t>
      </w:r>
    </w:p>
    <w:p w14:paraId="4D9DF1F5" w14:textId="77777777" w:rsidR="00833429" w:rsidRDefault="00833429" w:rsidP="00833429">
      <w:pPr>
        <w:spacing w:after="0"/>
        <w:ind w:left="851"/>
      </w:pPr>
      <w:r>
        <w:t xml:space="preserve">      it </w:t>
      </w:r>
      <w:r w:rsidRPr="00F20CAF">
        <w:rPr>
          <w:b/>
        </w:rPr>
        <w:t>D</w:t>
      </w:r>
      <w:r>
        <w:t>. (1)</w:t>
      </w:r>
    </w:p>
    <w:p w14:paraId="3F582D81" w14:textId="77777777" w:rsidR="00833429" w:rsidRDefault="00833429" w:rsidP="00833429">
      <w:pPr>
        <w:pStyle w:val="ListParagraph"/>
      </w:pPr>
    </w:p>
    <w:p w14:paraId="34D67E1D" w14:textId="77777777" w:rsidR="00833429" w:rsidRDefault="00833429" w:rsidP="00833429">
      <w:pPr>
        <w:pStyle w:val="ListParagraph"/>
        <w:numPr>
          <w:ilvl w:val="0"/>
          <w:numId w:val="37"/>
        </w:numPr>
        <w:spacing w:after="0"/>
        <w:ind w:left="851" w:firstLine="0"/>
      </w:pPr>
      <w:r>
        <w:t xml:space="preserve">Not all the light that enters the block leaves the block. What has happened to this light that </w:t>
      </w:r>
    </w:p>
    <w:p w14:paraId="23B0E69E" w14:textId="77777777" w:rsidR="00833429" w:rsidRDefault="00833429" w:rsidP="00833429">
      <w:pPr>
        <w:spacing w:after="0" w:line="360" w:lineRule="auto"/>
        <w:ind w:left="851"/>
      </w:pPr>
      <w:r>
        <w:t xml:space="preserve">      does not leave the block? (1)</w:t>
      </w:r>
    </w:p>
    <w:p w14:paraId="548C0B32" w14:textId="27099338" w:rsidR="00833429" w:rsidRDefault="00833429" w:rsidP="00833429">
      <w:pPr>
        <w:spacing w:after="0" w:line="360" w:lineRule="auto"/>
        <w:ind w:left="851"/>
        <w:rPr>
          <w:b/>
          <w:color w:val="00B050"/>
          <w:sz w:val="24"/>
          <w:szCs w:val="24"/>
        </w:rPr>
      </w:pPr>
      <w:r>
        <w:t xml:space="preserve">    </w:t>
      </w:r>
      <w:r w:rsidRPr="003446C6">
        <w:rPr>
          <w:b/>
          <w:color w:val="00B050"/>
          <w:sz w:val="24"/>
          <w:szCs w:val="24"/>
        </w:rPr>
        <w:t xml:space="preserve"> It has been absorbed by the glass</w:t>
      </w:r>
    </w:p>
    <w:p w14:paraId="7DC2F0FA" w14:textId="77777777" w:rsidR="00833429" w:rsidRDefault="00833429" w:rsidP="00833429">
      <w:pPr>
        <w:pStyle w:val="ListParagraph"/>
        <w:numPr>
          <w:ilvl w:val="0"/>
          <w:numId w:val="34"/>
        </w:numPr>
        <w:spacing w:after="0" w:line="360" w:lineRule="auto"/>
      </w:pPr>
      <w:r w:rsidRPr="00EB3946">
        <w:rPr>
          <w:b/>
        </w:rPr>
        <w:t>(physics only)</w:t>
      </w:r>
      <w:r>
        <w:t xml:space="preserve"> Sound waves in the air are converted into vibrations in solids within the ear </w:t>
      </w:r>
      <w:r w:rsidRPr="00EB3946">
        <w:rPr>
          <w:b/>
        </w:rPr>
        <w:t>(HT).</w:t>
      </w:r>
    </w:p>
    <w:p w14:paraId="3AA39A83" w14:textId="77777777" w:rsidR="00833429" w:rsidRDefault="00833429" w:rsidP="00833429">
      <w:pPr>
        <w:pStyle w:val="ListParagraph"/>
        <w:numPr>
          <w:ilvl w:val="0"/>
          <w:numId w:val="38"/>
        </w:numPr>
        <w:spacing w:after="0" w:line="360" w:lineRule="auto"/>
        <w:ind w:left="851" w:hanging="142"/>
      </w:pPr>
      <w:r>
        <w:t>Describe how the ear changes air vibrations into solid vibrations. (3)</w:t>
      </w:r>
    </w:p>
    <w:p w14:paraId="316B5873" w14:textId="77777777" w:rsidR="00833429" w:rsidRPr="00030FE9" w:rsidRDefault="00833429" w:rsidP="00833429">
      <w:pPr>
        <w:spacing w:after="0" w:line="240" w:lineRule="auto"/>
        <w:ind w:left="851" w:hanging="142"/>
        <w:rPr>
          <w:b/>
          <w:color w:val="00B050"/>
        </w:rPr>
      </w:pPr>
      <w:r>
        <w:t xml:space="preserve">  </w:t>
      </w:r>
      <w:r>
        <w:tab/>
      </w:r>
      <w:r>
        <w:tab/>
      </w:r>
      <w:r w:rsidRPr="00030FE9">
        <w:rPr>
          <w:b/>
          <w:color w:val="00B050"/>
        </w:rPr>
        <w:t xml:space="preserve">Compressions </w:t>
      </w:r>
      <w:r>
        <w:rPr>
          <w:b/>
          <w:color w:val="00B050"/>
        </w:rPr>
        <w:t xml:space="preserve">in the air caused by sound (1) </w:t>
      </w:r>
      <w:r w:rsidRPr="00030FE9">
        <w:rPr>
          <w:b/>
          <w:color w:val="00B050"/>
        </w:rPr>
        <w:t>make the flexible eardrum vibrate (1)</w:t>
      </w:r>
    </w:p>
    <w:p w14:paraId="7E2D0AD7" w14:textId="77777777" w:rsidR="00833429" w:rsidRPr="00030FE9" w:rsidRDefault="00833429" w:rsidP="00833429">
      <w:pPr>
        <w:spacing w:after="0" w:line="240" w:lineRule="auto"/>
        <w:ind w:left="851" w:hanging="142"/>
        <w:rPr>
          <w:b/>
          <w:color w:val="00B050"/>
        </w:rPr>
      </w:pPr>
    </w:p>
    <w:p w14:paraId="2105DCDC" w14:textId="77777777" w:rsidR="00833429" w:rsidRPr="00030FE9" w:rsidRDefault="00833429" w:rsidP="00833429">
      <w:pPr>
        <w:spacing w:after="0" w:line="240" w:lineRule="auto"/>
        <w:ind w:left="851" w:hanging="142"/>
        <w:rPr>
          <w:b/>
          <w:color w:val="00B050"/>
        </w:rPr>
      </w:pPr>
      <w:r w:rsidRPr="00030FE9">
        <w:rPr>
          <w:b/>
          <w:color w:val="00B050"/>
        </w:rPr>
        <w:tab/>
      </w:r>
      <w:r w:rsidRPr="00030FE9">
        <w:rPr>
          <w:b/>
          <w:color w:val="00B050"/>
        </w:rPr>
        <w:tab/>
        <w:t>Solid bones are connected to the eardrum which also vibrate as the eardrum vibrates (1)</w:t>
      </w:r>
    </w:p>
    <w:p w14:paraId="78F6960C" w14:textId="77777777" w:rsidR="00833429" w:rsidRDefault="00833429" w:rsidP="00833429">
      <w:pPr>
        <w:spacing w:after="0" w:line="240" w:lineRule="auto"/>
        <w:ind w:left="851" w:hanging="142"/>
      </w:pPr>
      <w:r>
        <w:t xml:space="preserve">                     </w:t>
      </w:r>
    </w:p>
    <w:p w14:paraId="26E7380E" w14:textId="77777777" w:rsidR="00833429" w:rsidRDefault="00833429" w:rsidP="00833429">
      <w:pPr>
        <w:pStyle w:val="ListParagraph"/>
        <w:numPr>
          <w:ilvl w:val="0"/>
          <w:numId w:val="38"/>
        </w:numPr>
        <w:spacing w:after="0" w:line="360" w:lineRule="auto"/>
        <w:ind w:left="851" w:hanging="142"/>
      </w:pPr>
      <w:r>
        <w:t>Explain why this process limits the frequency range humans can hear. (3)</w:t>
      </w:r>
    </w:p>
    <w:p w14:paraId="0F5E47EE" w14:textId="20FF6661" w:rsidR="00833429" w:rsidRPr="00030FE9" w:rsidRDefault="00833429" w:rsidP="00833429">
      <w:pPr>
        <w:spacing w:after="0" w:line="360" w:lineRule="auto"/>
        <w:ind w:left="851" w:hanging="142"/>
        <w:rPr>
          <w:b/>
          <w:color w:val="00B050"/>
        </w:rPr>
      </w:pPr>
      <w:r>
        <w:t xml:space="preserve">        </w:t>
      </w:r>
      <w:r>
        <w:t xml:space="preserve">   </w:t>
      </w:r>
      <w:r>
        <w:t xml:space="preserve"> </w:t>
      </w:r>
      <w:r w:rsidRPr="00030FE9">
        <w:rPr>
          <w:b/>
          <w:color w:val="00B050"/>
        </w:rPr>
        <w:t>The eardrum and solid bones can only vibrate at specific frequencies (1)</w:t>
      </w:r>
    </w:p>
    <w:p w14:paraId="2EFA3CF2" w14:textId="49D80F26" w:rsidR="00833429" w:rsidRPr="00030FE9" w:rsidRDefault="00833429" w:rsidP="00833429">
      <w:pPr>
        <w:spacing w:after="0" w:line="360" w:lineRule="auto"/>
        <w:ind w:left="851" w:hanging="142"/>
        <w:rPr>
          <w:b/>
          <w:color w:val="00B050"/>
        </w:rPr>
      </w:pPr>
      <w:r w:rsidRPr="00030FE9">
        <w:rPr>
          <w:b/>
          <w:color w:val="00B050"/>
        </w:rPr>
        <w:t xml:space="preserve">         </w:t>
      </w:r>
      <w:r>
        <w:rPr>
          <w:b/>
          <w:color w:val="00B050"/>
        </w:rPr>
        <w:t xml:space="preserve">   </w:t>
      </w:r>
      <w:r w:rsidRPr="00030FE9">
        <w:rPr>
          <w:b/>
          <w:color w:val="00B050"/>
        </w:rPr>
        <w:t>Faster or slower vibrations in the air do not produce vibrations in the bones (1)</w:t>
      </w:r>
    </w:p>
    <w:p w14:paraId="5892E334" w14:textId="77777777" w:rsidR="00833429" w:rsidRDefault="00833429" w:rsidP="00833429">
      <w:pPr>
        <w:spacing w:after="0" w:line="360" w:lineRule="auto"/>
        <w:ind w:left="851"/>
        <w:rPr>
          <w:color w:val="00B050"/>
        </w:rPr>
      </w:pPr>
      <w:r w:rsidRPr="00030FE9">
        <w:rPr>
          <w:b/>
          <w:color w:val="00B050"/>
        </w:rPr>
        <w:t xml:space="preserve">         This limits the frequency of sound that can be heard (1)</w:t>
      </w:r>
      <w:r w:rsidRPr="00030FE9">
        <w:rPr>
          <w:color w:val="00B050"/>
        </w:rPr>
        <w:t xml:space="preserve">   </w:t>
      </w:r>
    </w:p>
    <w:p w14:paraId="5EFF432B" w14:textId="77777777" w:rsidR="00833429" w:rsidRDefault="00833429">
      <w:pPr>
        <w:rPr>
          <w:color w:val="00B050"/>
        </w:rPr>
      </w:pPr>
      <w:r>
        <w:rPr>
          <w:color w:val="00B050"/>
        </w:rPr>
        <w:br w:type="page"/>
      </w:r>
    </w:p>
    <w:p w14:paraId="61564463" w14:textId="482CB279" w:rsidR="00833429" w:rsidRDefault="00833429" w:rsidP="00833429">
      <w:pPr>
        <w:spacing w:after="0" w:line="360" w:lineRule="auto"/>
        <w:ind w:left="851"/>
      </w:pPr>
      <w:r w:rsidRPr="00030FE9">
        <w:rPr>
          <w:color w:val="00B050"/>
        </w:rPr>
        <w:lastRenderedPageBreak/>
        <w:t xml:space="preserve">       </w:t>
      </w:r>
    </w:p>
    <w:p w14:paraId="458A6F45" w14:textId="77777777" w:rsidR="00833429" w:rsidRDefault="00833429" w:rsidP="00833429">
      <w:pPr>
        <w:pStyle w:val="ListParagraph"/>
        <w:numPr>
          <w:ilvl w:val="0"/>
          <w:numId w:val="34"/>
        </w:numPr>
        <w:spacing w:after="0" w:line="240" w:lineRule="auto"/>
        <w:rPr>
          <w:rFonts w:eastAsia="Times New Roman" w:cs="Arial"/>
          <w:color w:val="000000" w:themeColor="text1"/>
          <w:sz w:val="24"/>
          <w:szCs w:val="24"/>
          <w:lang w:eastAsia="en-GB"/>
        </w:rPr>
      </w:pPr>
      <w:r w:rsidRPr="001B15F0">
        <w:rPr>
          <w:rFonts w:eastAsia="Times New Roman" w:cs="Arial"/>
          <w:color w:val="000000" w:themeColor="text1"/>
          <w:sz w:val="24"/>
          <w:szCs w:val="24"/>
          <w:lang w:eastAsia="en-GB"/>
        </w:rPr>
        <w:t xml:space="preserve">The diagram below shows ultrasound being used to </w:t>
      </w:r>
      <w:r>
        <w:rPr>
          <w:rFonts w:eastAsia="Times New Roman" w:cs="Arial"/>
          <w:color w:val="000000" w:themeColor="text1"/>
          <w:sz w:val="24"/>
          <w:szCs w:val="24"/>
          <w:lang w:eastAsia="en-GB"/>
        </w:rPr>
        <w:t xml:space="preserve">produce an </w:t>
      </w:r>
      <w:r w:rsidRPr="001B15F0">
        <w:rPr>
          <w:rFonts w:eastAsia="Times New Roman" w:cs="Arial"/>
          <w:color w:val="000000" w:themeColor="text1"/>
          <w:sz w:val="24"/>
          <w:szCs w:val="24"/>
          <w:lang w:eastAsia="en-GB"/>
        </w:rPr>
        <w:t xml:space="preserve">image </w:t>
      </w:r>
      <w:r>
        <w:rPr>
          <w:rFonts w:eastAsia="Times New Roman" w:cs="Arial"/>
          <w:color w:val="000000" w:themeColor="text1"/>
          <w:sz w:val="24"/>
          <w:szCs w:val="24"/>
          <w:lang w:eastAsia="en-GB"/>
        </w:rPr>
        <w:t>of the</w:t>
      </w:r>
      <w:r w:rsidRPr="001B15F0">
        <w:rPr>
          <w:rFonts w:eastAsia="Times New Roman" w:cs="Arial"/>
          <w:color w:val="000000" w:themeColor="text1"/>
          <w:sz w:val="24"/>
          <w:szCs w:val="24"/>
          <w:lang w:eastAsia="en-GB"/>
        </w:rPr>
        <w:t xml:space="preserve"> inside the body.  </w:t>
      </w:r>
    </w:p>
    <w:p w14:paraId="6ADB73B8" w14:textId="77777777" w:rsidR="00833429" w:rsidRPr="00581604" w:rsidRDefault="00833429" w:rsidP="00833429">
      <w:pPr>
        <w:spacing w:after="0" w:line="240" w:lineRule="auto"/>
        <w:ind w:left="360"/>
        <w:rPr>
          <w:rFonts w:eastAsia="Times New Roman" w:cs="Arial"/>
          <w:color w:val="000000" w:themeColor="text1"/>
          <w:sz w:val="24"/>
          <w:szCs w:val="24"/>
          <w:lang w:eastAsia="en-GB"/>
        </w:rPr>
      </w:pPr>
    </w:p>
    <w:p w14:paraId="7FF348E2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964B7F" wp14:editId="48DB2BC4">
                <wp:simplePos x="0" y="0"/>
                <wp:positionH relativeFrom="column">
                  <wp:posOffset>3724275</wp:posOffset>
                </wp:positionH>
                <wp:positionV relativeFrom="paragraph">
                  <wp:posOffset>132080</wp:posOffset>
                </wp:positionV>
                <wp:extent cx="1238250" cy="933450"/>
                <wp:effectExtent l="0" t="0" r="19050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933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A1ACC" id="Rectangle 50" o:spid="_x0000_s1026" style="position:absolute;margin-left:293.25pt;margin-top:10.4pt;width:97.5pt;height:7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" fillcolor="white [3212]" strokecolor="#1f3763 [16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B2AD5DF" wp14:editId="555B936B">
                <wp:simplePos x="0" y="0"/>
                <wp:positionH relativeFrom="column">
                  <wp:posOffset>819150</wp:posOffset>
                </wp:positionH>
                <wp:positionV relativeFrom="paragraph">
                  <wp:posOffset>113030</wp:posOffset>
                </wp:positionV>
                <wp:extent cx="4152900" cy="2428875"/>
                <wp:effectExtent l="19050" t="19050" r="38100" b="28575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152900" cy="2428875"/>
                          <a:chOff x="0" y="0"/>
                          <a:chExt cx="6636" cy="3622"/>
                        </a:xfrm>
                      </wpg:grpSpPr>
                      <wps:wsp>
                        <wps:cNvPr id="40" name="Freeform 3"/>
                        <wps:cNvSpPr>
                          <a:spLocks/>
                        </wps:cNvSpPr>
                        <wps:spPr bwMode="auto">
                          <a:xfrm>
                            <a:off x="2992" y="1102"/>
                            <a:ext cx="1741" cy="105"/>
                          </a:xfrm>
                          <a:custGeom>
                            <a:avLst/>
                            <a:gdLst>
                              <a:gd name="T0" fmla="*/ 0 w 1560"/>
                              <a:gd name="T1" fmla="*/ 100 h 105"/>
                              <a:gd name="T2" fmla="*/ 470 w 1560"/>
                              <a:gd name="T3" fmla="*/ 30 h 105"/>
                              <a:gd name="T4" fmla="*/ 1030 w 1560"/>
                              <a:gd name="T5" fmla="*/ 100 h 105"/>
                              <a:gd name="T6" fmla="*/ 1560 w 1560"/>
                              <a:gd name="T7" fmla="*/ 0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60" h="105">
                                <a:moveTo>
                                  <a:pt x="0" y="100"/>
                                </a:moveTo>
                                <a:cubicBezTo>
                                  <a:pt x="149" y="65"/>
                                  <a:pt x="298" y="30"/>
                                  <a:pt x="470" y="30"/>
                                </a:cubicBezTo>
                                <a:cubicBezTo>
                                  <a:pt x="642" y="30"/>
                                  <a:pt x="848" y="105"/>
                                  <a:pt x="1030" y="100"/>
                                </a:cubicBezTo>
                                <a:cubicBezTo>
                                  <a:pt x="1212" y="95"/>
                                  <a:pt x="1386" y="47"/>
                                  <a:pt x="1560" y="0"/>
                                </a:cubicBezTo>
                              </a:path>
                            </a:pathLst>
                          </a:custGeom>
                          <a:noFill/>
                          <a:ln w="57150" cmpd="sng">
                            <a:solidFill>
                              <a:srgbClr val="96969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2088" y="782"/>
                            <a:ext cx="1116" cy="890"/>
                          </a:xfrm>
                          <a:prstGeom prst="can">
                            <a:avLst>
                              <a:gd name="adj" fmla="val 25000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5"/>
                        <wps:cNvSpPr>
                          <a:spLocks/>
                        </wps:cNvSpPr>
                        <wps:spPr bwMode="auto">
                          <a:xfrm>
                            <a:off x="0" y="1639"/>
                            <a:ext cx="5146" cy="383"/>
                          </a:xfrm>
                          <a:custGeom>
                            <a:avLst/>
                            <a:gdLst>
                              <a:gd name="T0" fmla="*/ 4610 w 4610"/>
                              <a:gd name="T1" fmla="*/ 333 h 383"/>
                              <a:gd name="T2" fmla="*/ 3500 w 4610"/>
                              <a:gd name="T3" fmla="*/ 63 h 383"/>
                              <a:gd name="T4" fmla="*/ 2610 w 4610"/>
                              <a:gd name="T5" fmla="*/ 23 h 383"/>
                              <a:gd name="T6" fmla="*/ 1970 w 4610"/>
                              <a:gd name="T7" fmla="*/ 23 h 383"/>
                              <a:gd name="T8" fmla="*/ 890 w 4610"/>
                              <a:gd name="T9" fmla="*/ 163 h 383"/>
                              <a:gd name="T10" fmla="*/ 0 w 4610"/>
                              <a:gd name="T11" fmla="*/ 383 h 3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610" h="383">
                                <a:moveTo>
                                  <a:pt x="4610" y="333"/>
                                </a:moveTo>
                                <a:cubicBezTo>
                                  <a:pt x="4221" y="224"/>
                                  <a:pt x="3833" y="115"/>
                                  <a:pt x="3500" y="63"/>
                                </a:cubicBezTo>
                                <a:cubicBezTo>
                                  <a:pt x="3167" y="11"/>
                                  <a:pt x="2865" y="30"/>
                                  <a:pt x="2610" y="23"/>
                                </a:cubicBezTo>
                                <a:cubicBezTo>
                                  <a:pt x="2355" y="16"/>
                                  <a:pt x="2257" y="0"/>
                                  <a:pt x="1970" y="23"/>
                                </a:cubicBezTo>
                                <a:cubicBezTo>
                                  <a:pt x="1683" y="46"/>
                                  <a:pt x="1218" y="103"/>
                                  <a:pt x="890" y="163"/>
                                </a:cubicBezTo>
                                <a:cubicBezTo>
                                  <a:pt x="562" y="223"/>
                                  <a:pt x="281" y="303"/>
                                  <a:pt x="0" y="383"/>
                                </a:cubicBezTo>
                              </a:path>
                            </a:pathLst>
                          </a:custGeom>
                          <a:noFill/>
                          <a:ln w="2857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6"/>
                        <wps:cNvSpPr>
                          <a:spLocks/>
                        </wps:cNvSpPr>
                        <wps:spPr bwMode="auto">
                          <a:xfrm>
                            <a:off x="34" y="1749"/>
                            <a:ext cx="5146" cy="383"/>
                          </a:xfrm>
                          <a:custGeom>
                            <a:avLst/>
                            <a:gdLst>
                              <a:gd name="T0" fmla="*/ 4610 w 4610"/>
                              <a:gd name="T1" fmla="*/ 333 h 383"/>
                              <a:gd name="T2" fmla="*/ 3500 w 4610"/>
                              <a:gd name="T3" fmla="*/ 63 h 383"/>
                              <a:gd name="T4" fmla="*/ 2610 w 4610"/>
                              <a:gd name="T5" fmla="*/ 23 h 383"/>
                              <a:gd name="T6" fmla="*/ 1970 w 4610"/>
                              <a:gd name="T7" fmla="*/ 23 h 383"/>
                              <a:gd name="T8" fmla="*/ 890 w 4610"/>
                              <a:gd name="T9" fmla="*/ 163 h 383"/>
                              <a:gd name="T10" fmla="*/ 0 w 4610"/>
                              <a:gd name="T11" fmla="*/ 383 h 3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610" h="383">
                                <a:moveTo>
                                  <a:pt x="4610" y="333"/>
                                </a:moveTo>
                                <a:cubicBezTo>
                                  <a:pt x="4221" y="224"/>
                                  <a:pt x="3833" y="115"/>
                                  <a:pt x="3500" y="63"/>
                                </a:cubicBezTo>
                                <a:cubicBezTo>
                                  <a:pt x="3167" y="11"/>
                                  <a:pt x="2865" y="30"/>
                                  <a:pt x="2610" y="23"/>
                                </a:cubicBezTo>
                                <a:cubicBezTo>
                                  <a:pt x="2355" y="16"/>
                                  <a:pt x="2257" y="0"/>
                                  <a:pt x="1970" y="23"/>
                                </a:cubicBezTo>
                                <a:cubicBezTo>
                                  <a:pt x="1683" y="46"/>
                                  <a:pt x="1218" y="103"/>
                                  <a:pt x="890" y="163"/>
                                </a:cubicBezTo>
                                <a:cubicBezTo>
                                  <a:pt x="562" y="223"/>
                                  <a:pt x="281" y="303"/>
                                  <a:pt x="0" y="383"/>
                                </a:cubicBezTo>
                              </a:path>
                            </a:pathLst>
                          </a:custGeom>
                          <a:noFill/>
                          <a:ln w="2857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7"/>
                        <wps:cNvSpPr>
                          <a:spLocks/>
                        </wps:cNvSpPr>
                        <wps:spPr bwMode="auto">
                          <a:xfrm>
                            <a:off x="45" y="2439"/>
                            <a:ext cx="5146" cy="383"/>
                          </a:xfrm>
                          <a:custGeom>
                            <a:avLst/>
                            <a:gdLst>
                              <a:gd name="T0" fmla="*/ 4610 w 4610"/>
                              <a:gd name="T1" fmla="*/ 333 h 383"/>
                              <a:gd name="T2" fmla="*/ 3500 w 4610"/>
                              <a:gd name="T3" fmla="*/ 63 h 383"/>
                              <a:gd name="T4" fmla="*/ 2610 w 4610"/>
                              <a:gd name="T5" fmla="*/ 23 h 383"/>
                              <a:gd name="T6" fmla="*/ 1970 w 4610"/>
                              <a:gd name="T7" fmla="*/ 23 h 383"/>
                              <a:gd name="T8" fmla="*/ 890 w 4610"/>
                              <a:gd name="T9" fmla="*/ 163 h 383"/>
                              <a:gd name="T10" fmla="*/ 0 w 4610"/>
                              <a:gd name="T11" fmla="*/ 383 h 3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610" h="383">
                                <a:moveTo>
                                  <a:pt x="4610" y="333"/>
                                </a:moveTo>
                                <a:cubicBezTo>
                                  <a:pt x="4221" y="224"/>
                                  <a:pt x="3833" y="115"/>
                                  <a:pt x="3500" y="63"/>
                                </a:cubicBezTo>
                                <a:cubicBezTo>
                                  <a:pt x="3167" y="11"/>
                                  <a:pt x="2865" y="30"/>
                                  <a:pt x="2610" y="23"/>
                                </a:cubicBezTo>
                                <a:cubicBezTo>
                                  <a:pt x="2355" y="16"/>
                                  <a:pt x="2257" y="0"/>
                                  <a:pt x="1970" y="23"/>
                                </a:cubicBezTo>
                                <a:cubicBezTo>
                                  <a:pt x="1683" y="46"/>
                                  <a:pt x="1218" y="103"/>
                                  <a:pt x="890" y="163"/>
                                </a:cubicBezTo>
                                <a:cubicBezTo>
                                  <a:pt x="562" y="223"/>
                                  <a:pt x="281" y="303"/>
                                  <a:pt x="0" y="383"/>
                                </a:cubicBezTo>
                              </a:path>
                            </a:pathLst>
                          </a:custGeom>
                          <a:noFill/>
                          <a:ln w="2857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8"/>
                        <wps:cNvSpPr>
                          <a:spLocks/>
                        </wps:cNvSpPr>
                        <wps:spPr bwMode="auto">
                          <a:xfrm>
                            <a:off x="12" y="3239"/>
                            <a:ext cx="5146" cy="383"/>
                          </a:xfrm>
                          <a:custGeom>
                            <a:avLst/>
                            <a:gdLst>
                              <a:gd name="T0" fmla="*/ 4610 w 4610"/>
                              <a:gd name="T1" fmla="*/ 333 h 383"/>
                              <a:gd name="T2" fmla="*/ 3500 w 4610"/>
                              <a:gd name="T3" fmla="*/ 63 h 383"/>
                              <a:gd name="T4" fmla="*/ 2610 w 4610"/>
                              <a:gd name="T5" fmla="*/ 23 h 383"/>
                              <a:gd name="T6" fmla="*/ 1970 w 4610"/>
                              <a:gd name="T7" fmla="*/ 23 h 383"/>
                              <a:gd name="T8" fmla="*/ 890 w 4610"/>
                              <a:gd name="T9" fmla="*/ 163 h 383"/>
                              <a:gd name="T10" fmla="*/ 0 w 4610"/>
                              <a:gd name="T11" fmla="*/ 383 h 3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610" h="383">
                                <a:moveTo>
                                  <a:pt x="4610" y="333"/>
                                </a:moveTo>
                                <a:cubicBezTo>
                                  <a:pt x="4221" y="224"/>
                                  <a:pt x="3833" y="115"/>
                                  <a:pt x="3500" y="63"/>
                                </a:cubicBezTo>
                                <a:cubicBezTo>
                                  <a:pt x="3167" y="11"/>
                                  <a:pt x="2865" y="30"/>
                                  <a:pt x="2610" y="23"/>
                                </a:cubicBezTo>
                                <a:cubicBezTo>
                                  <a:pt x="2355" y="16"/>
                                  <a:pt x="2257" y="0"/>
                                  <a:pt x="1970" y="23"/>
                                </a:cubicBezTo>
                                <a:cubicBezTo>
                                  <a:pt x="1683" y="46"/>
                                  <a:pt x="1218" y="103"/>
                                  <a:pt x="890" y="163"/>
                                </a:cubicBezTo>
                                <a:cubicBezTo>
                                  <a:pt x="562" y="223"/>
                                  <a:pt x="281" y="303"/>
                                  <a:pt x="0" y="383"/>
                                </a:cubicBezTo>
                              </a:path>
                            </a:pathLst>
                          </a:custGeom>
                          <a:noFill/>
                          <a:ln w="28575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149" y="2703"/>
                            <a:ext cx="1206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9B7A6C" w14:textId="77777777" w:rsidR="00833429" w:rsidRDefault="00833429" w:rsidP="00833429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muscle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2325" y="1906"/>
                            <a:ext cx="1206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B44F15" w14:textId="77777777" w:rsidR="00833429" w:rsidRDefault="00833429" w:rsidP="00833429">
                              <w:pPr>
                                <w:pStyle w:val="Foo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fat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057" y="1792"/>
                            <a:ext cx="1206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4ACE44" w14:textId="77777777" w:rsidR="00833429" w:rsidRDefault="00833429" w:rsidP="00833429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skin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541" y="102"/>
                            <a:ext cx="2300" cy="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D7E749" w14:textId="77777777" w:rsidR="00833429" w:rsidRDefault="00833429" w:rsidP="0083342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Ultrasound emitter/receiver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4616" y="0"/>
                            <a:ext cx="2020" cy="1448"/>
                          </a:xfrm>
                          <a:prstGeom prst="rect">
                            <a:avLst/>
                          </a:prstGeom>
                          <a:solidFill>
                            <a:srgbClr val="EAEAEA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818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5020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5222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5424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5626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5828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6031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6233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6435" y="0"/>
                            <a:ext cx="0" cy="14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4616" y="181"/>
                            <a:ext cx="20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4616" y="362"/>
                            <a:ext cx="20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4616" y="543"/>
                            <a:ext cx="20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4616" y="724"/>
                            <a:ext cx="20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616" y="905"/>
                            <a:ext cx="20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4616" y="1086"/>
                            <a:ext cx="20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4616" y="1267"/>
                            <a:ext cx="19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2AD5DF" id="Group 39" o:spid="_x0000_s1036" style="position:absolute;margin-left:64.5pt;margin-top:8.9pt;width:327pt;height:191.25pt;z-index:251682816" coordsize="6636,36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">
                <v:shape id="Freeform 3" o:spid="_x0000_s1037" style="position:absolute;left:2992;top:1102;width:1741;height:105;visibility:visible;mso-wrap-style:square;v-text-anchor:top" coordsize="1560,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" path="m,100c149,65,298,30,470,30v172,,378,75,560,70c1212,95,1386,47,1560,e" filled="f" strokecolor="#969696" strokeweight="4.5pt">
                  <v:path arrowok="t" o:connecttype="custom" o:connectlocs="0,100;525,30;1150,100;1741,0" o:connectangles="0,0,0,0"/>
                </v:shape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AutoShape 4" o:spid="_x0000_s1038" type="#_x0000_t22" style="position:absolute;left:2088;top:782;width:1116;height:8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" strokeweight="2.25pt"/>
                <v:shape id="Freeform 5" o:spid="_x0000_s1039" style="position:absolute;top:1639;width:5146;height:383;visibility:visible;mso-wrap-style:square;v-text-anchor:top" coordsize="4610,3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" path="m4610,333c4221,224,3833,115,3500,63,3167,11,2865,30,2610,23,2355,16,2257,,1970,23,1683,46,1218,103,890,163,562,223,281,303,,383e" filled="f" strokeweight="2.25pt">
                  <v:path arrowok="t" o:connecttype="custom" o:connectlocs="5146,333;3907,63;2913,23;2199,23;993,163;0,383" o:connectangles="0,0,0,0,0,0"/>
                </v:shape>
                <v:shape id="Freeform 6" o:spid="_x0000_s1040" style="position:absolute;left:34;top:1749;width:5146;height:383;visibility:visible;mso-wrap-style:square;v-text-anchor:top" coordsize="4610,3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" path="m4610,333c4221,224,3833,115,3500,63,3167,11,2865,30,2610,23,2355,16,2257,,1970,23,1683,46,1218,103,890,163,562,223,281,303,,383e" filled="f" strokeweight="2.25pt">
                  <v:path arrowok="t" o:connecttype="custom" o:connectlocs="5146,333;3907,63;2913,23;2199,23;993,163;0,383" o:connectangles="0,0,0,0,0,0"/>
                </v:shape>
                <v:shape id="Freeform 7" o:spid="_x0000_s1041" style="position:absolute;left:45;top:2439;width:5146;height:383;visibility:visible;mso-wrap-style:square;v-text-anchor:top" coordsize="4610,3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" path="m4610,333c4221,224,3833,115,3500,63,3167,11,2865,30,2610,23,2355,16,2257,,1970,23,1683,46,1218,103,890,163,562,223,281,303,,383e" filled="f" strokeweight="2.25pt">
                  <v:path arrowok="t" o:connecttype="custom" o:connectlocs="5146,333;3907,63;2913,23;2199,23;993,163;0,383" o:connectangles="0,0,0,0,0,0"/>
                </v:shape>
                <v:shape id="Freeform 8" o:spid="_x0000_s1042" style="position:absolute;left:12;top:3239;width:5146;height:383;visibility:visible;mso-wrap-style:square;v-text-anchor:top" coordsize="4610,3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" path="m4610,333c4221,224,3833,115,3500,63,3167,11,2865,30,2610,23,2355,16,2257,,1970,23,1683,46,1218,103,890,163,562,223,281,303,,383e" filled="f" strokeweight="2.25pt">
                  <v:path arrowok="t" o:connecttype="custom" o:connectlocs="5146,333;3907,63;2913,23;2199,23;993,163;0,383" o:connectangles="0,0,0,0,0,0"/>
                </v:shape>
                <v:shape id="Text Box 9" o:spid="_x0000_s1043" type="#_x0000_t202" style="position:absolute;left:2149;top:2703;width:1206;height:3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" filled="f" stroked="f">
                  <v:textbox>
                    <w:txbxContent>
                      <w:p w14:paraId="379B7A6C" w14:textId="77777777" w:rsidR="00833429" w:rsidRDefault="00833429" w:rsidP="00833429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muscle</w:t>
                        </w:r>
                      </w:p>
                    </w:txbxContent>
                  </v:textbox>
                </v:shape>
                <v:shape id="Text Box 10" o:spid="_x0000_s1044" type="#_x0000_t202" style="position:absolute;left:2325;top:1906;width:1206;height:3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" filled="f" stroked="f">
                  <v:textbox>
                    <w:txbxContent>
                      <w:p w14:paraId="62B44F15" w14:textId="77777777" w:rsidR="00833429" w:rsidRDefault="00833429" w:rsidP="00833429">
                        <w:pPr>
                          <w:pStyle w:val="Foo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fat</w:t>
                        </w:r>
                      </w:p>
                    </w:txbxContent>
                  </v:textbox>
                </v:shape>
                <v:shape id="Text Box 11" o:spid="_x0000_s1045" type="#_x0000_t202" style="position:absolute;left:5057;top:1792;width:1206;height:3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" filled="f" stroked="f">
                  <v:textbox>
                    <w:txbxContent>
                      <w:p w14:paraId="3A4ACE44" w14:textId="77777777" w:rsidR="00833429" w:rsidRDefault="00833429" w:rsidP="00833429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skin</w:t>
                        </w:r>
                      </w:p>
                    </w:txbxContent>
                  </v:textbox>
                </v:shape>
                <v:shape id="Text Box 12" o:spid="_x0000_s1046" type="#_x0000_t202" style="position:absolute;left:1541;top:102;width:2300;height:7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" filled="f" stroked="f">
                  <v:textbox>
                    <w:txbxContent>
                      <w:p w14:paraId="62D7E749" w14:textId="77777777" w:rsidR="00833429" w:rsidRDefault="00833429" w:rsidP="00833429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Ultrasound emitter/receiver</w:t>
                        </w:r>
                      </w:p>
                    </w:txbxContent>
                  </v:textbox>
                </v:shape>
                <v:rect id="Rectangle 51" o:spid="_x0000_s1047" style="position:absolute;left:4616;width:2020;height:1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" fillcolor="#eaeaea" strokeweight="2.25pt"/>
                <v:line id="Line 14" o:spid="_x0000_s1048" style="position:absolute;visibility:visible;mso-wrap-style:square" from="4818,0" to="4818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"/>
                <v:line id="Line 15" o:spid="_x0000_s1049" style="position:absolute;visibility:visible;mso-wrap-style:square" from="5020,0" to="5020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"/>
                <v:line id="Line 16" o:spid="_x0000_s1050" style="position:absolute;visibility:visible;mso-wrap-style:square" from="5222,0" to="5222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"/>
                <v:line id="Line 17" o:spid="_x0000_s1051" style="position:absolute;visibility:visible;mso-wrap-style:square" from="5424,0" to="5424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"/>
                <v:line id="Line 18" o:spid="_x0000_s1052" style="position:absolute;visibility:visible;mso-wrap-style:square" from="5626,0" to="5626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"/>
                <v:line id="Line 19" o:spid="_x0000_s1053" style="position:absolute;visibility:visible;mso-wrap-style:square" from="5828,0" to="5828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"/>
                <v:line id="Line 20" o:spid="_x0000_s1054" style="position:absolute;visibility:visible;mso-wrap-style:square" from="6031,0" to="6031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"/>
                <v:line id="Line 21" o:spid="_x0000_s1055" style="position:absolute;visibility:visible;mso-wrap-style:square" from="6233,0" to="6233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"/>
                <v:line id="Line 22" o:spid="_x0000_s1056" style="position:absolute;visibility:visible;mso-wrap-style:square" from="6435,0" to="6435,14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"/>
                <v:line id="Line 23" o:spid="_x0000_s1057" style="position:absolute;visibility:visible;mso-wrap-style:square" from="4616,181" to="6636,18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"/>
                <v:line id="Line 24" o:spid="_x0000_s1058" style="position:absolute;visibility:visible;mso-wrap-style:square" from="4616,362" to="6636,3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"/>
                <v:line id="Line 25" o:spid="_x0000_s1059" style="position:absolute;visibility:visible;mso-wrap-style:square" from="4616,543" to="6636,54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"/>
                <v:line id="Line 26" o:spid="_x0000_s1060" style="position:absolute;visibility:visible;mso-wrap-style:square" from="4616,724" to="6636,7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"/>
                <v:line id="Line 27" o:spid="_x0000_s1061" style="position:absolute;visibility:visible;mso-wrap-style:square" from="4616,905" to="6636,90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"/>
                <v:line id="Line 28" o:spid="_x0000_s1062" style="position:absolute;visibility:visible;mso-wrap-style:square" from="4616,1086" to="6636,10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"/>
                <v:line id="Line 29" o:spid="_x0000_s1063" style="position:absolute;visibility:visible;mso-wrap-style:square" from="4616,1267" to="6603,12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"/>
              </v:group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334DAF" wp14:editId="0C37F5F0">
                <wp:simplePos x="0" y="0"/>
                <wp:positionH relativeFrom="column">
                  <wp:posOffset>5048251</wp:posOffset>
                </wp:positionH>
                <wp:positionV relativeFrom="paragraph">
                  <wp:posOffset>132080</wp:posOffset>
                </wp:positionV>
                <wp:extent cx="590550" cy="2857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90B32B" w14:textId="77777777" w:rsidR="00833429" w:rsidRDefault="00833429" w:rsidP="00833429">
                            <w:r>
                              <w:t>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34DAF" id="Text Box 21" o:spid="_x0000_s1064" type="#_x0000_t202" style="position:absolute;margin-left:397.5pt;margin-top:10.4pt;width:46.5pt;height:22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" fillcolor="white [3201]" stroked="f" strokeweight=".5pt">
                <v:textbox>
                  <w:txbxContent>
                    <w:p w14:paraId="5590B32B" w14:textId="77777777" w:rsidR="00833429" w:rsidRDefault="00833429" w:rsidP="00833429">
                      <w:r>
                        <w:t>screen</w:t>
                      </w:r>
                    </w:p>
                  </w:txbxContent>
                </v:textbox>
              </v:shape>
            </w:pict>
          </mc:Fallback>
        </mc:AlternateContent>
      </w:r>
    </w:p>
    <w:p w14:paraId="33400DCC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685888" behindDoc="0" locked="0" layoutInCell="1" allowOverlap="1" wp14:anchorId="59E2B6FA" wp14:editId="699276E6">
            <wp:simplePos x="0" y="0"/>
            <wp:positionH relativeFrom="column">
              <wp:posOffset>3733800</wp:posOffset>
            </wp:positionH>
            <wp:positionV relativeFrom="paragraph">
              <wp:posOffset>5080</wp:posOffset>
            </wp:positionV>
            <wp:extent cx="1217598" cy="894715"/>
            <wp:effectExtent l="0" t="0" r="1905" b="635"/>
            <wp:wrapNone/>
            <wp:docPr id="111" name="Picture 111" descr="Image result for ultrasound pul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Image result for ultrasound pulses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32" t="9706" r="7870"/>
                    <a:stretch/>
                  </pic:blipFill>
                  <pic:spPr bwMode="auto">
                    <a:xfrm>
                      <a:off x="0" y="0"/>
                      <a:ext cx="1229677" cy="903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5E2327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2577530E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6DBA094A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1503477C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39DA0D3B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7D3A5836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42571045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2117FC43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30355DF9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0A62E5D0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0F171390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03563B3B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1E2AF797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71691553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6763F734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010F6F05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4822C039" w14:textId="77777777" w:rsidR="00833429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0"/>
          <w:szCs w:val="20"/>
          <w:lang w:eastAsia="en-GB"/>
        </w:rPr>
      </w:pPr>
    </w:p>
    <w:p w14:paraId="78352764" w14:textId="77777777" w:rsidR="00833429" w:rsidRPr="001B15F0" w:rsidRDefault="00833429" w:rsidP="00833429">
      <w:pPr>
        <w:spacing w:after="0" w:line="240" w:lineRule="auto"/>
        <w:rPr>
          <w:rFonts w:eastAsia="Times New Roman" w:cs="Arial"/>
          <w:b/>
          <w:color w:val="000000" w:themeColor="text1"/>
          <w:sz w:val="24"/>
          <w:szCs w:val="24"/>
          <w:lang w:eastAsia="en-GB"/>
        </w:rPr>
      </w:pPr>
    </w:p>
    <w:p w14:paraId="2A352715" w14:textId="77777777" w:rsidR="00833429" w:rsidRPr="001B15F0" w:rsidRDefault="00833429" w:rsidP="00833429">
      <w:pPr>
        <w:pStyle w:val="ListParagraph"/>
        <w:numPr>
          <w:ilvl w:val="0"/>
          <w:numId w:val="39"/>
        </w:numPr>
        <w:spacing w:after="200" w:line="276" w:lineRule="auto"/>
        <w:rPr>
          <w:color w:val="000000" w:themeColor="text1"/>
          <w:sz w:val="24"/>
          <w:szCs w:val="24"/>
        </w:rPr>
      </w:pPr>
      <w:r w:rsidRPr="001B15F0">
        <w:rPr>
          <w:color w:val="000000" w:themeColor="text1"/>
          <w:sz w:val="24"/>
          <w:szCs w:val="24"/>
        </w:rPr>
        <w:t xml:space="preserve">Complete the following sentences.  Choose from the correct words from the list below. </w:t>
      </w:r>
      <w:r>
        <w:rPr>
          <w:color w:val="000000" w:themeColor="text1"/>
          <w:sz w:val="24"/>
          <w:szCs w:val="24"/>
        </w:rPr>
        <w:t>(4)</w:t>
      </w:r>
    </w:p>
    <w:p w14:paraId="54291EEE" w14:textId="77777777" w:rsidR="00833429" w:rsidRPr="001B15F0" w:rsidRDefault="00833429" w:rsidP="00833429">
      <w:pPr>
        <w:ind w:left="720" w:firstLine="720"/>
        <w:rPr>
          <w:color w:val="000000" w:themeColor="text1"/>
          <w:sz w:val="24"/>
          <w:szCs w:val="24"/>
        </w:rPr>
      </w:pPr>
      <w:r w:rsidRPr="001B15F0">
        <w:rPr>
          <w:b/>
          <w:color w:val="000000" w:themeColor="text1"/>
          <w:sz w:val="24"/>
          <w:szCs w:val="24"/>
        </w:rPr>
        <w:t xml:space="preserve">media   </w:t>
      </w:r>
      <w:r w:rsidRPr="001B15F0">
        <w:rPr>
          <w:b/>
          <w:color w:val="000000" w:themeColor="text1"/>
          <w:sz w:val="24"/>
          <w:szCs w:val="24"/>
        </w:rPr>
        <w:tab/>
      </w:r>
      <w:r w:rsidRPr="001B15F0"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 xml:space="preserve">radiated        </w:t>
      </w:r>
      <w:r w:rsidRPr="001B15F0">
        <w:rPr>
          <w:b/>
          <w:color w:val="000000" w:themeColor="text1"/>
          <w:sz w:val="24"/>
          <w:szCs w:val="24"/>
        </w:rPr>
        <w:t>transmitted</w:t>
      </w:r>
      <w:r w:rsidRPr="001B15F0"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 xml:space="preserve">       </w:t>
      </w:r>
      <w:r w:rsidRPr="001B15F0">
        <w:rPr>
          <w:b/>
          <w:color w:val="000000" w:themeColor="text1"/>
          <w:sz w:val="24"/>
          <w:szCs w:val="24"/>
        </w:rPr>
        <w:t xml:space="preserve">reflected </w:t>
      </w:r>
      <w:r w:rsidRPr="001B15F0">
        <w:rPr>
          <w:b/>
          <w:color w:val="000000" w:themeColor="text1"/>
          <w:sz w:val="24"/>
          <w:szCs w:val="24"/>
        </w:rPr>
        <w:tab/>
      </w:r>
      <w:r>
        <w:rPr>
          <w:b/>
          <w:color w:val="000000" w:themeColor="text1"/>
          <w:sz w:val="24"/>
          <w:szCs w:val="24"/>
        </w:rPr>
        <w:t xml:space="preserve">  </w:t>
      </w:r>
      <w:r w:rsidRPr="001B15F0">
        <w:rPr>
          <w:b/>
          <w:color w:val="000000" w:themeColor="text1"/>
          <w:sz w:val="24"/>
          <w:szCs w:val="24"/>
        </w:rPr>
        <w:t>boundary</w:t>
      </w:r>
      <w:r>
        <w:rPr>
          <w:b/>
          <w:color w:val="000000" w:themeColor="text1"/>
          <w:sz w:val="24"/>
          <w:szCs w:val="24"/>
        </w:rPr>
        <w:t xml:space="preserve"> </w:t>
      </w:r>
    </w:p>
    <w:p w14:paraId="4894632E" w14:textId="77777777" w:rsidR="00833429" w:rsidRDefault="00833429" w:rsidP="00833429">
      <w:pPr>
        <w:spacing w:line="480" w:lineRule="auto"/>
        <w:ind w:left="56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</w:t>
      </w:r>
      <w:r w:rsidRPr="001B15F0">
        <w:rPr>
          <w:color w:val="000000" w:themeColor="text1"/>
          <w:sz w:val="24"/>
          <w:szCs w:val="24"/>
        </w:rPr>
        <w:t xml:space="preserve">Ultrasound can travel through different materials – solids, liquids and gases.  When </w:t>
      </w:r>
      <w:r>
        <w:rPr>
          <w:color w:val="000000" w:themeColor="text1"/>
          <w:sz w:val="24"/>
          <w:szCs w:val="24"/>
        </w:rPr>
        <w:t xml:space="preserve">     </w:t>
      </w:r>
    </w:p>
    <w:p w14:paraId="7FADC9ED" w14:textId="77777777" w:rsidR="00833429" w:rsidRDefault="00833429" w:rsidP="00833429">
      <w:pPr>
        <w:spacing w:line="480" w:lineRule="auto"/>
        <w:ind w:left="56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</w:t>
      </w:r>
      <w:r w:rsidRPr="001B15F0">
        <w:rPr>
          <w:color w:val="000000" w:themeColor="text1"/>
          <w:sz w:val="24"/>
          <w:szCs w:val="24"/>
        </w:rPr>
        <w:t xml:space="preserve">ultrasound meets a </w:t>
      </w:r>
      <w:r>
        <w:rPr>
          <w:color w:val="000000" w:themeColor="text1"/>
          <w:sz w:val="24"/>
          <w:szCs w:val="24"/>
        </w:rPr>
        <w:t xml:space="preserve">          </w:t>
      </w:r>
      <w:r w:rsidRPr="005125DD">
        <w:rPr>
          <w:b/>
          <w:color w:val="00B050"/>
          <w:sz w:val="24"/>
          <w:szCs w:val="24"/>
        </w:rPr>
        <w:t xml:space="preserve"> boundary</w:t>
      </w:r>
      <w:r w:rsidRPr="005125DD">
        <w:rPr>
          <w:color w:val="00B050"/>
          <w:sz w:val="24"/>
          <w:szCs w:val="24"/>
        </w:rPr>
        <w:t xml:space="preserve">                 </w:t>
      </w:r>
      <w:r w:rsidRPr="001B15F0">
        <w:rPr>
          <w:color w:val="000000" w:themeColor="text1"/>
          <w:sz w:val="24"/>
          <w:szCs w:val="24"/>
        </w:rPr>
        <w:t xml:space="preserve">between two different </w:t>
      </w:r>
      <w:r>
        <w:rPr>
          <w:color w:val="000000" w:themeColor="text1"/>
          <w:sz w:val="24"/>
          <w:szCs w:val="24"/>
        </w:rPr>
        <w:t xml:space="preserve">  </w:t>
      </w:r>
    </w:p>
    <w:p w14:paraId="492890B8" w14:textId="77777777" w:rsidR="00833429" w:rsidRDefault="00833429" w:rsidP="00833429">
      <w:pPr>
        <w:spacing w:line="480" w:lineRule="auto"/>
        <w:ind w:left="567"/>
        <w:rPr>
          <w:color w:val="000000" w:themeColor="text1"/>
          <w:sz w:val="24"/>
          <w:szCs w:val="24"/>
        </w:rPr>
      </w:pPr>
      <w:r w:rsidRPr="009F0497">
        <w:rPr>
          <w:b/>
          <w:color w:val="00B050"/>
          <w:sz w:val="24"/>
          <w:szCs w:val="24"/>
        </w:rPr>
        <w:t xml:space="preserve">             media</w:t>
      </w:r>
      <w:r w:rsidRPr="009F0497">
        <w:rPr>
          <w:color w:val="00B050"/>
          <w:sz w:val="24"/>
          <w:szCs w:val="24"/>
        </w:rPr>
        <w:t xml:space="preserve">         </w:t>
      </w:r>
      <w:r w:rsidRPr="001B15F0">
        <w:rPr>
          <w:color w:val="000000" w:themeColor="text1"/>
          <w:sz w:val="24"/>
          <w:szCs w:val="24"/>
        </w:rPr>
        <w:t xml:space="preserve">some of the ultrasound is </w:t>
      </w:r>
      <w:r>
        <w:rPr>
          <w:color w:val="000000" w:themeColor="text1"/>
          <w:sz w:val="24"/>
          <w:szCs w:val="24"/>
        </w:rPr>
        <w:t xml:space="preserve">        </w:t>
      </w:r>
      <w:r w:rsidRPr="009F0497">
        <w:rPr>
          <w:b/>
          <w:color w:val="00B050"/>
          <w:sz w:val="24"/>
          <w:szCs w:val="24"/>
        </w:rPr>
        <w:t>reflected/transmitted</w:t>
      </w:r>
      <w:r>
        <w:rPr>
          <w:color w:val="000000" w:themeColor="text1"/>
          <w:sz w:val="24"/>
          <w:szCs w:val="24"/>
        </w:rPr>
        <w:t xml:space="preserve">     </w:t>
      </w:r>
      <w:r w:rsidRPr="001B15F0">
        <w:rPr>
          <w:color w:val="000000" w:themeColor="text1"/>
          <w:sz w:val="24"/>
          <w:szCs w:val="24"/>
        </w:rPr>
        <w:t xml:space="preserve"> and some is </w:t>
      </w:r>
      <w:r>
        <w:rPr>
          <w:color w:val="000000" w:themeColor="text1"/>
          <w:sz w:val="24"/>
          <w:szCs w:val="24"/>
        </w:rPr>
        <w:t xml:space="preserve">   </w:t>
      </w:r>
    </w:p>
    <w:p w14:paraId="3444B3FE" w14:textId="77777777" w:rsidR="00833429" w:rsidRPr="001B15F0" w:rsidRDefault="00833429" w:rsidP="00833429">
      <w:pPr>
        <w:spacing w:line="480" w:lineRule="auto"/>
        <w:ind w:left="56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</w:t>
      </w:r>
      <w:r w:rsidRPr="009F0497">
        <w:rPr>
          <w:b/>
          <w:color w:val="00B050"/>
          <w:sz w:val="24"/>
          <w:szCs w:val="24"/>
        </w:rPr>
        <w:t>transmitted/reflected</w:t>
      </w:r>
      <w:r>
        <w:rPr>
          <w:color w:val="000000" w:themeColor="text1"/>
          <w:sz w:val="24"/>
          <w:szCs w:val="24"/>
        </w:rPr>
        <w:t xml:space="preserve">   </w:t>
      </w:r>
      <w:r w:rsidRPr="001B15F0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.</w:t>
      </w:r>
      <w:r w:rsidRPr="001B15F0">
        <w:rPr>
          <w:color w:val="000000" w:themeColor="text1"/>
          <w:sz w:val="24"/>
          <w:szCs w:val="24"/>
        </w:rPr>
        <w:t xml:space="preserve"> The reflected pulses are seen on the screen.</w:t>
      </w:r>
    </w:p>
    <w:p w14:paraId="4AB9E63F" w14:textId="77777777" w:rsidR="00833429" w:rsidRDefault="00833429" w:rsidP="00833429">
      <w:pPr>
        <w:pStyle w:val="ListParagraph"/>
        <w:numPr>
          <w:ilvl w:val="0"/>
          <w:numId w:val="39"/>
        </w:numPr>
        <w:spacing w:after="200" w:line="240" w:lineRule="auto"/>
        <w:rPr>
          <w:color w:val="000000" w:themeColor="text1"/>
          <w:sz w:val="24"/>
          <w:szCs w:val="24"/>
        </w:rPr>
      </w:pPr>
      <w:r w:rsidRPr="00E34B5F">
        <w:rPr>
          <w:color w:val="000000" w:themeColor="text1"/>
          <w:sz w:val="24"/>
          <w:szCs w:val="24"/>
        </w:rPr>
        <w:t xml:space="preserve">Draw a trace on the screen to show how the ultrasound image will </w:t>
      </w:r>
      <w:r>
        <w:rPr>
          <w:color w:val="000000" w:themeColor="text1"/>
          <w:sz w:val="24"/>
          <w:szCs w:val="24"/>
        </w:rPr>
        <w:t>appear. (2)</w:t>
      </w:r>
    </w:p>
    <w:p w14:paraId="58C2E9F5" w14:textId="412BC024" w:rsidR="00833429" w:rsidRDefault="00833429" w:rsidP="00833429">
      <w:pPr>
        <w:spacing w:after="200" w:line="240" w:lineRule="auto"/>
        <w:ind w:left="786"/>
        <w:rPr>
          <w:b/>
          <w:color w:val="00B050"/>
          <w:sz w:val="24"/>
          <w:szCs w:val="24"/>
        </w:rPr>
      </w:pPr>
      <w:r w:rsidRPr="00314756">
        <w:rPr>
          <w:b/>
          <w:color w:val="00B050"/>
          <w:sz w:val="24"/>
          <w:szCs w:val="24"/>
        </w:rPr>
        <w:t>Spikes showing strong initial peak</w:t>
      </w:r>
      <w:r>
        <w:rPr>
          <w:b/>
          <w:color w:val="00B050"/>
          <w:sz w:val="24"/>
          <w:szCs w:val="24"/>
        </w:rPr>
        <w:t xml:space="preserve"> (1)</w:t>
      </w:r>
      <w:r w:rsidRPr="00314756">
        <w:rPr>
          <w:b/>
          <w:color w:val="00B050"/>
          <w:sz w:val="24"/>
          <w:szCs w:val="24"/>
        </w:rPr>
        <w:t xml:space="preserve"> then two subsequent peaks reflected from fat and muscle boundaries</w:t>
      </w:r>
      <w:r>
        <w:rPr>
          <w:b/>
          <w:color w:val="00B050"/>
          <w:sz w:val="24"/>
          <w:szCs w:val="24"/>
        </w:rPr>
        <w:t xml:space="preserve"> (1)</w:t>
      </w:r>
    </w:p>
    <w:p w14:paraId="467700B7" w14:textId="5E634BF0" w:rsidR="00833429" w:rsidRDefault="00833429">
      <w:pPr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br w:type="page"/>
      </w:r>
    </w:p>
    <w:p w14:paraId="1C80530F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</w:p>
    <w:p w14:paraId="01FF2A6A" w14:textId="77777777" w:rsidR="00833429" w:rsidRDefault="00833429" w:rsidP="00833429">
      <w:pPr>
        <w:pStyle w:val="ListParagraph"/>
        <w:numPr>
          <w:ilvl w:val="0"/>
          <w:numId w:val="34"/>
        </w:numPr>
        <w:spacing w:after="200" w:line="276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The diagram shows how Primary and Secondary seismic waves travel through the Earth.</w:t>
      </w:r>
    </w:p>
    <w:p w14:paraId="350ACE52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87936" behindDoc="0" locked="0" layoutInCell="1" allowOverlap="1" wp14:anchorId="323A452F" wp14:editId="007CDB2B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868574" cy="1876425"/>
            <wp:effectExtent l="0" t="0" r="0" b="0"/>
            <wp:wrapNone/>
            <wp:docPr id="68" name="Picture 68" descr="http://cse.ssl.berkeley.edu/img/earthquakes/Wavemov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se.ssl.berkeley.edu/img/earthquakes/Wavemove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lum bright="-2000" contrast="28000"/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3137" t="1984" r="3529" b="3175"/>
                    <a:stretch/>
                  </pic:blipFill>
                  <pic:spPr bwMode="auto">
                    <a:xfrm>
                      <a:off x="0" y="0"/>
                      <a:ext cx="1868574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99E0E7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</w:p>
    <w:p w14:paraId="7C55E8D6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</w:p>
    <w:p w14:paraId="06D261BE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</w:p>
    <w:p w14:paraId="4FFC5D36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</w:p>
    <w:p w14:paraId="1F90BA62" w14:textId="77777777" w:rsidR="00833429" w:rsidRDefault="00833429" w:rsidP="00833429">
      <w:pPr>
        <w:spacing w:after="200" w:line="276" w:lineRule="auto"/>
        <w:rPr>
          <w:color w:val="000000" w:themeColor="text1"/>
          <w:sz w:val="24"/>
          <w:szCs w:val="24"/>
        </w:rPr>
      </w:pPr>
    </w:p>
    <w:p w14:paraId="0E4B0C4F" w14:textId="77777777" w:rsidR="00833429" w:rsidRPr="00601989" w:rsidRDefault="00833429" w:rsidP="00833429">
      <w:pPr>
        <w:pStyle w:val="ListParagraph"/>
        <w:numPr>
          <w:ilvl w:val="0"/>
          <w:numId w:val="40"/>
        </w:numPr>
        <w:spacing w:line="360" w:lineRule="auto"/>
        <w:rPr>
          <w:color w:val="000000" w:themeColor="text1"/>
          <w:sz w:val="24"/>
          <w:szCs w:val="24"/>
        </w:rPr>
      </w:pPr>
      <w:r w:rsidRPr="00601989">
        <w:rPr>
          <w:color w:val="000000" w:themeColor="text1"/>
          <w:sz w:val="24"/>
          <w:szCs w:val="24"/>
        </w:rPr>
        <w:t>What type of waves are S waves?</w:t>
      </w:r>
      <w:r>
        <w:rPr>
          <w:color w:val="000000" w:themeColor="text1"/>
          <w:sz w:val="24"/>
          <w:szCs w:val="24"/>
        </w:rPr>
        <w:t xml:space="preserve"> (1)</w:t>
      </w:r>
      <w:r w:rsidRPr="00601989">
        <w:rPr>
          <w:color w:val="000000" w:themeColor="text1"/>
          <w:sz w:val="24"/>
          <w:szCs w:val="24"/>
        </w:rPr>
        <w:tab/>
        <w:t xml:space="preserve">  </w:t>
      </w:r>
    </w:p>
    <w:p w14:paraId="7023E9D8" w14:textId="77777777" w:rsidR="00833429" w:rsidRPr="00A00AB5" w:rsidRDefault="00833429" w:rsidP="00833429">
      <w:pPr>
        <w:spacing w:line="360" w:lineRule="auto"/>
        <w:ind w:left="1494"/>
        <w:rPr>
          <w:b/>
          <w:color w:val="00B050"/>
          <w:sz w:val="24"/>
          <w:szCs w:val="24"/>
        </w:rPr>
      </w:pPr>
      <w:r w:rsidRPr="00A00AB5">
        <w:rPr>
          <w:b/>
          <w:color w:val="00B050"/>
          <w:sz w:val="24"/>
          <w:szCs w:val="24"/>
        </w:rPr>
        <w:t>Transverse waves</w:t>
      </w:r>
    </w:p>
    <w:p w14:paraId="2CCEF7AF" w14:textId="77777777" w:rsidR="00833429" w:rsidRPr="00601989" w:rsidRDefault="00833429" w:rsidP="00833429">
      <w:pPr>
        <w:pStyle w:val="ListParagraph"/>
        <w:numPr>
          <w:ilvl w:val="0"/>
          <w:numId w:val="40"/>
        </w:numPr>
        <w:spacing w:line="360" w:lineRule="auto"/>
        <w:rPr>
          <w:color w:val="000000" w:themeColor="text1"/>
          <w:sz w:val="24"/>
          <w:szCs w:val="24"/>
        </w:rPr>
      </w:pPr>
      <w:r w:rsidRPr="00601989">
        <w:rPr>
          <w:color w:val="000000" w:themeColor="text1"/>
          <w:sz w:val="24"/>
          <w:szCs w:val="24"/>
        </w:rPr>
        <w:t>Why do the S waves not travel all the way through the Earth?</w:t>
      </w:r>
      <w:r>
        <w:rPr>
          <w:color w:val="000000" w:themeColor="text1"/>
          <w:sz w:val="24"/>
          <w:szCs w:val="24"/>
        </w:rPr>
        <w:t xml:space="preserve"> (1)</w:t>
      </w:r>
      <w:r w:rsidRPr="00601989">
        <w:rPr>
          <w:color w:val="000000" w:themeColor="text1"/>
          <w:sz w:val="24"/>
          <w:szCs w:val="24"/>
        </w:rPr>
        <w:tab/>
        <w:t xml:space="preserve">   </w:t>
      </w:r>
    </w:p>
    <w:p w14:paraId="1B00C3ED" w14:textId="77777777" w:rsidR="00833429" w:rsidRPr="00B5333D" w:rsidRDefault="00833429" w:rsidP="00833429">
      <w:pPr>
        <w:spacing w:line="360" w:lineRule="auto"/>
        <w:ind w:left="1494"/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>S waves can</w:t>
      </w:r>
      <w:r w:rsidRPr="00B5333D">
        <w:rPr>
          <w:b/>
          <w:color w:val="00B050"/>
          <w:sz w:val="24"/>
          <w:szCs w:val="24"/>
        </w:rPr>
        <w:t>not travel through liquids</w:t>
      </w:r>
    </w:p>
    <w:p w14:paraId="07691C4A" w14:textId="77777777" w:rsidR="00833429" w:rsidRPr="00601989" w:rsidRDefault="00833429" w:rsidP="00833429">
      <w:pPr>
        <w:pStyle w:val="ListParagraph"/>
        <w:numPr>
          <w:ilvl w:val="0"/>
          <w:numId w:val="40"/>
        </w:numPr>
        <w:spacing w:after="0" w:line="360" w:lineRule="auto"/>
        <w:rPr>
          <w:color w:val="000000" w:themeColor="text1"/>
          <w:sz w:val="24"/>
          <w:szCs w:val="24"/>
        </w:rPr>
      </w:pPr>
      <w:r w:rsidRPr="00601989">
        <w:rPr>
          <w:color w:val="000000" w:themeColor="text1"/>
          <w:sz w:val="24"/>
          <w:szCs w:val="24"/>
        </w:rPr>
        <w:t xml:space="preserve">The P waves bend when they come to a new boundary surface. What is this bending </w:t>
      </w:r>
    </w:p>
    <w:p w14:paraId="666EF768" w14:textId="77777777" w:rsidR="00833429" w:rsidRPr="00601989" w:rsidRDefault="00833429" w:rsidP="00833429">
      <w:pPr>
        <w:spacing w:after="0" w:line="360" w:lineRule="auto"/>
        <w:ind w:left="567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</w:t>
      </w:r>
      <w:r w:rsidRPr="00601989">
        <w:rPr>
          <w:color w:val="000000" w:themeColor="text1"/>
          <w:sz w:val="24"/>
          <w:szCs w:val="24"/>
        </w:rPr>
        <w:t>called?</w:t>
      </w:r>
      <w:r>
        <w:rPr>
          <w:color w:val="000000" w:themeColor="text1"/>
          <w:sz w:val="24"/>
          <w:szCs w:val="24"/>
        </w:rPr>
        <w:t xml:space="preserve"> (1)</w:t>
      </w:r>
    </w:p>
    <w:p w14:paraId="4A163748" w14:textId="77777777" w:rsidR="00833429" w:rsidRPr="00B5333D" w:rsidRDefault="00833429" w:rsidP="00833429">
      <w:pPr>
        <w:spacing w:line="360" w:lineRule="auto"/>
        <w:rPr>
          <w:b/>
          <w:color w:val="000000" w:themeColor="text1"/>
          <w:sz w:val="24"/>
          <w:szCs w:val="24"/>
        </w:rPr>
      </w:pPr>
      <w:r w:rsidRPr="00601989"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    </w:t>
      </w:r>
      <w:r w:rsidRPr="00B5333D">
        <w:rPr>
          <w:b/>
          <w:color w:val="00B050"/>
          <w:sz w:val="24"/>
          <w:szCs w:val="24"/>
        </w:rPr>
        <w:t>Refraction</w:t>
      </w:r>
      <w:r w:rsidRPr="00B5333D">
        <w:rPr>
          <w:b/>
          <w:color w:val="000000" w:themeColor="text1"/>
          <w:sz w:val="24"/>
          <w:szCs w:val="24"/>
        </w:rPr>
        <w:tab/>
      </w:r>
    </w:p>
    <w:p w14:paraId="5153B194" w14:textId="77777777" w:rsidR="00833429" w:rsidRPr="00601989" w:rsidRDefault="00833429" w:rsidP="00833429">
      <w:pPr>
        <w:spacing w:line="360" w:lineRule="auto"/>
        <w:rPr>
          <w:color w:val="000000" w:themeColor="text1"/>
          <w:sz w:val="24"/>
          <w:szCs w:val="24"/>
        </w:rPr>
      </w:pPr>
      <w:r w:rsidRPr="00601989">
        <w:rPr>
          <w:color w:val="000000" w:themeColor="text1"/>
          <w:sz w:val="24"/>
          <w:szCs w:val="24"/>
        </w:rPr>
        <w:tab/>
      </w:r>
      <w:r w:rsidRPr="00601989">
        <w:rPr>
          <w:color w:val="000000" w:themeColor="text1"/>
          <w:sz w:val="24"/>
          <w:szCs w:val="24"/>
        </w:rPr>
        <w:tab/>
        <w:t>d. Explain why the P waves bend in this way.</w:t>
      </w:r>
      <w:r>
        <w:rPr>
          <w:color w:val="000000" w:themeColor="text1"/>
          <w:sz w:val="24"/>
          <w:szCs w:val="24"/>
        </w:rPr>
        <w:t xml:space="preserve"> (3)</w:t>
      </w:r>
    </w:p>
    <w:p w14:paraId="12D04E3D" w14:textId="77777777" w:rsidR="00833429" w:rsidRPr="00B5333D" w:rsidRDefault="00833429" w:rsidP="00833429">
      <w:pPr>
        <w:spacing w:line="360" w:lineRule="auto"/>
        <w:rPr>
          <w:b/>
          <w:color w:val="00B050"/>
          <w:sz w:val="24"/>
          <w:szCs w:val="24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 xml:space="preserve">  </w:t>
      </w:r>
      <w:r w:rsidRPr="00B5333D">
        <w:rPr>
          <w:b/>
          <w:color w:val="00B050"/>
          <w:sz w:val="24"/>
          <w:szCs w:val="24"/>
        </w:rPr>
        <w:t>There is a difference in density at boundaries between different layers in the Earth(1)</w:t>
      </w:r>
    </w:p>
    <w:p w14:paraId="5C563AF9" w14:textId="77777777" w:rsidR="00833429" w:rsidRDefault="00833429" w:rsidP="00833429">
      <w:pPr>
        <w:spacing w:after="0" w:line="240" w:lineRule="auto"/>
        <w:rPr>
          <w:b/>
          <w:color w:val="00B050"/>
          <w:sz w:val="24"/>
          <w:szCs w:val="24"/>
        </w:rPr>
      </w:pPr>
      <w:r w:rsidRPr="00B5333D">
        <w:rPr>
          <w:b/>
          <w:color w:val="00B050"/>
          <w:sz w:val="24"/>
          <w:szCs w:val="24"/>
        </w:rPr>
        <w:tab/>
      </w:r>
      <w:r w:rsidRPr="00B5333D">
        <w:rPr>
          <w:b/>
          <w:color w:val="00B050"/>
          <w:sz w:val="24"/>
          <w:szCs w:val="24"/>
        </w:rPr>
        <w:tab/>
        <w:t xml:space="preserve">  When the P wave meets a boundary, one side of the wave slows down before the </w:t>
      </w:r>
    </w:p>
    <w:p w14:paraId="732140DD" w14:textId="77777777" w:rsidR="00833429" w:rsidRDefault="00833429" w:rsidP="00833429">
      <w:pPr>
        <w:spacing w:after="0" w:line="240" w:lineRule="auto"/>
        <w:rPr>
          <w:b/>
          <w:color w:val="00B050"/>
          <w:sz w:val="24"/>
          <w:szCs w:val="24"/>
        </w:rPr>
      </w:pPr>
      <w:r>
        <w:rPr>
          <w:b/>
          <w:color w:val="00B050"/>
          <w:sz w:val="24"/>
          <w:szCs w:val="24"/>
        </w:rPr>
        <w:t xml:space="preserve">                        </w:t>
      </w:r>
      <w:r w:rsidRPr="00B5333D">
        <w:rPr>
          <w:b/>
          <w:color w:val="00B050"/>
          <w:sz w:val="24"/>
          <w:szCs w:val="24"/>
        </w:rPr>
        <w:t>other side (1)</w:t>
      </w:r>
      <w:r w:rsidRPr="00B5333D">
        <w:rPr>
          <w:b/>
          <w:color w:val="00B050"/>
          <w:sz w:val="24"/>
          <w:szCs w:val="24"/>
        </w:rPr>
        <w:tab/>
      </w:r>
    </w:p>
    <w:p w14:paraId="5DC25964" w14:textId="77777777" w:rsidR="00833429" w:rsidRPr="00B5333D" w:rsidRDefault="00833429" w:rsidP="00833429">
      <w:pPr>
        <w:spacing w:after="0" w:line="240" w:lineRule="auto"/>
        <w:rPr>
          <w:b/>
          <w:color w:val="00B050"/>
          <w:sz w:val="24"/>
          <w:szCs w:val="24"/>
        </w:rPr>
      </w:pPr>
    </w:p>
    <w:p w14:paraId="03EC3BF4" w14:textId="77777777" w:rsidR="00833429" w:rsidRPr="00B5333D" w:rsidRDefault="00833429" w:rsidP="00833429">
      <w:pPr>
        <w:spacing w:line="360" w:lineRule="auto"/>
        <w:rPr>
          <w:b/>
          <w:color w:val="00B050"/>
          <w:sz w:val="24"/>
          <w:szCs w:val="24"/>
        </w:rPr>
      </w:pPr>
      <w:r w:rsidRPr="00B5333D">
        <w:rPr>
          <w:b/>
          <w:color w:val="00B050"/>
          <w:sz w:val="24"/>
          <w:szCs w:val="24"/>
        </w:rPr>
        <w:t xml:space="preserve">                       </w:t>
      </w:r>
      <w:r>
        <w:rPr>
          <w:b/>
          <w:color w:val="00B050"/>
          <w:sz w:val="24"/>
          <w:szCs w:val="24"/>
        </w:rPr>
        <w:t>T</w:t>
      </w:r>
      <w:r w:rsidRPr="00B5333D">
        <w:rPr>
          <w:b/>
          <w:color w:val="00B050"/>
          <w:sz w:val="24"/>
          <w:szCs w:val="24"/>
        </w:rPr>
        <w:t>his change in speed causes the wave to bend</w:t>
      </w:r>
      <w:r>
        <w:rPr>
          <w:b/>
          <w:color w:val="00B050"/>
          <w:sz w:val="24"/>
          <w:szCs w:val="24"/>
        </w:rPr>
        <w:t xml:space="preserve"> (1)</w:t>
      </w:r>
      <w:r w:rsidRPr="00B5333D">
        <w:rPr>
          <w:b/>
          <w:color w:val="00B050"/>
          <w:sz w:val="24"/>
          <w:szCs w:val="24"/>
        </w:rPr>
        <w:t xml:space="preserve">   </w:t>
      </w:r>
    </w:p>
    <w:p w14:paraId="18C4C554" w14:textId="77777777" w:rsidR="00833429" w:rsidRDefault="00833429" w:rsidP="00833429">
      <w:pPr>
        <w:spacing w:line="360" w:lineRule="auto"/>
        <w:rPr>
          <w:color w:val="000000" w:themeColor="text1"/>
          <w:sz w:val="20"/>
          <w:szCs w:val="20"/>
        </w:rPr>
      </w:pPr>
    </w:p>
    <w:p w14:paraId="4FD2D825" w14:textId="77777777" w:rsidR="00833429" w:rsidRDefault="00833429" w:rsidP="00833429">
      <w:pPr>
        <w:pStyle w:val="ListParagraph"/>
        <w:numPr>
          <w:ilvl w:val="0"/>
          <w:numId w:val="34"/>
        </w:numPr>
        <w:spacing w:line="360" w:lineRule="auto"/>
        <w:rPr>
          <w:color w:val="000000" w:themeColor="text1"/>
          <w:sz w:val="24"/>
          <w:szCs w:val="24"/>
        </w:rPr>
      </w:pPr>
      <w:r w:rsidRPr="00BA25E7">
        <w:rPr>
          <w:color w:val="000000" w:themeColor="text1"/>
          <w:sz w:val="24"/>
          <w:szCs w:val="24"/>
        </w:rPr>
        <w:t>Describe ho</w:t>
      </w:r>
      <w:r>
        <w:rPr>
          <w:color w:val="000000" w:themeColor="text1"/>
          <w:sz w:val="24"/>
          <w:szCs w:val="24"/>
        </w:rPr>
        <w:t>w</w:t>
      </w:r>
      <w:r w:rsidRPr="00BA25E7">
        <w:rPr>
          <w:color w:val="000000" w:themeColor="text1"/>
          <w:sz w:val="24"/>
          <w:szCs w:val="24"/>
        </w:rPr>
        <w:t xml:space="preserve"> echo sounding is used to locate a shoal of fish under a fishing trawler. </w:t>
      </w:r>
      <w:r>
        <w:rPr>
          <w:color w:val="000000" w:themeColor="text1"/>
          <w:sz w:val="24"/>
          <w:szCs w:val="24"/>
        </w:rPr>
        <w:t>(4)</w:t>
      </w:r>
    </w:p>
    <w:p w14:paraId="66BAD8DC" w14:textId="77777777" w:rsidR="00833429" w:rsidRPr="008E0EF2" w:rsidRDefault="00833429" w:rsidP="00833429">
      <w:pPr>
        <w:spacing w:line="240" w:lineRule="auto"/>
        <w:ind w:left="720"/>
        <w:rPr>
          <w:b/>
          <w:color w:val="00B050"/>
          <w:sz w:val="24"/>
          <w:szCs w:val="24"/>
        </w:rPr>
      </w:pPr>
      <w:r w:rsidRPr="008E0EF2">
        <w:rPr>
          <w:b/>
          <w:color w:val="00B050"/>
          <w:sz w:val="24"/>
          <w:szCs w:val="24"/>
        </w:rPr>
        <w:t>A sound pulse is sent directly down into the water (1)</w:t>
      </w:r>
    </w:p>
    <w:p w14:paraId="291E4C76" w14:textId="77777777" w:rsidR="00833429" w:rsidRPr="008E0EF2" w:rsidRDefault="00833429" w:rsidP="00833429">
      <w:pPr>
        <w:spacing w:line="240" w:lineRule="auto"/>
        <w:ind w:left="720"/>
        <w:rPr>
          <w:b/>
          <w:color w:val="00B050"/>
          <w:sz w:val="24"/>
          <w:szCs w:val="24"/>
        </w:rPr>
      </w:pPr>
      <w:r w:rsidRPr="008E0EF2">
        <w:rPr>
          <w:b/>
          <w:color w:val="00B050"/>
          <w:sz w:val="24"/>
          <w:szCs w:val="24"/>
        </w:rPr>
        <w:t>The sound wave is reflected off the fish an</w:t>
      </w:r>
      <w:r>
        <w:rPr>
          <w:b/>
          <w:color w:val="00B050"/>
          <w:sz w:val="24"/>
          <w:szCs w:val="24"/>
        </w:rPr>
        <w:t>d received on board the trawler</w:t>
      </w:r>
      <w:r w:rsidRPr="008E0EF2">
        <w:rPr>
          <w:b/>
          <w:color w:val="00B050"/>
          <w:sz w:val="24"/>
          <w:szCs w:val="24"/>
        </w:rPr>
        <w:t xml:space="preserve"> (1)</w:t>
      </w:r>
    </w:p>
    <w:p w14:paraId="0A680ADC" w14:textId="77777777" w:rsidR="00833429" w:rsidRPr="008E0EF2" w:rsidRDefault="00833429" w:rsidP="00833429">
      <w:pPr>
        <w:spacing w:line="240" w:lineRule="auto"/>
        <w:ind w:left="720"/>
        <w:rPr>
          <w:b/>
          <w:color w:val="00B050"/>
          <w:sz w:val="24"/>
          <w:szCs w:val="24"/>
        </w:rPr>
      </w:pPr>
      <w:r w:rsidRPr="008E0EF2">
        <w:rPr>
          <w:b/>
          <w:color w:val="00B050"/>
          <w:sz w:val="24"/>
          <w:szCs w:val="24"/>
        </w:rPr>
        <w:t>If the speed of sound in water and the time for the pulse to return are known (1)</w:t>
      </w:r>
    </w:p>
    <w:p w14:paraId="1DBB1748" w14:textId="16297250" w:rsidR="00833429" w:rsidRDefault="00833429" w:rsidP="00833429">
      <w:pPr>
        <w:spacing w:line="240" w:lineRule="auto"/>
        <w:ind w:left="720"/>
        <w:rPr>
          <w:b/>
          <w:color w:val="000000" w:themeColor="text1"/>
        </w:rPr>
      </w:pPr>
      <w:r w:rsidRPr="008E0EF2">
        <w:rPr>
          <w:b/>
          <w:color w:val="00B050"/>
          <w:sz w:val="24"/>
          <w:szCs w:val="24"/>
        </w:rPr>
        <w:t>the depth of the shoal of fish can be calculated using speed = distance/time (1)</w:t>
      </w:r>
      <w:bookmarkStart w:id="0" w:name="_GoBack"/>
      <w:bookmarkEnd w:id="0"/>
    </w:p>
    <w:sectPr w:rsidR="00833429" w:rsidSect="00E076E3">
      <w:headerReference w:type="default" r:id="rId24"/>
      <w:footerReference w:type="default" r:id="rId25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DFFA37" w14:textId="77777777" w:rsidR="00044FA9" w:rsidRDefault="00044FA9" w:rsidP="00683DA2">
      <w:pPr>
        <w:spacing w:after="0" w:line="240" w:lineRule="auto"/>
      </w:pPr>
      <w:r>
        <w:separator/>
      </w:r>
    </w:p>
  </w:endnote>
  <w:endnote w:type="continuationSeparator" w:id="0">
    <w:p w14:paraId="4065C03C" w14:textId="77777777" w:rsidR="00044FA9" w:rsidRDefault="00044FA9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88E15CF" w:rsidR="001B4431" w:rsidRPr="00782608" w:rsidRDefault="00782608" w:rsidP="00782608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29532F" w14:textId="77777777" w:rsidR="00044FA9" w:rsidRDefault="00044FA9" w:rsidP="00683DA2">
      <w:pPr>
        <w:spacing w:after="0" w:line="240" w:lineRule="auto"/>
      </w:pPr>
      <w:r>
        <w:separator/>
      </w:r>
    </w:p>
  </w:footnote>
  <w:footnote w:type="continuationSeparator" w:id="0">
    <w:p w14:paraId="3525FFBE" w14:textId="77777777" w:rsidR="00044FA9" w:rsidRDefault="00044FA9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50906BC5" w:rsidR="001B4431" w:rsidRPr="00F9275F" w:rsidRDefault="001B4431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>Edexcel</w:t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 GCSE Physics </w:t>
    </w:r>
    <w:r w:rsidR="00F9275F" w:rsidRPr="00F9275F">
      <w:rPr>
        <w:b/>
        <w:noProof/>
        <w:color w:val="ED7D31" w:themeColor="accent2"/>
        <w:sz w:val="36"/>
        <w:szCs w:val="32"/>
        <w:lang w:val="en-US"/>
      </w:rPr>
      <w:t xml:space="preserve">Topic </w:t>
    </w:r>
    <w:r w:rsidR="00833429">
      <w:rPr>
        <w:b/>
        <w:noProof/>
        <w:color w:val="ED7D31" w:themeColor="accent2"/>
        <w:sz w:val="36"/>
        <w:szCs w:val="32"/>
        <w:lang w:val="en-US"/>
      </w:rPr>
      <w:t>4</w:t>
    </w:r>
  </w:p>
  <w:p w14:paraId="7B66F92A" w14:textId="1D9E5981" w:rsidR="00F9275F" w:rsidRPr="00F9275F" w:rsidRDefault="00833429" w:rsidP="00E00736">
    <w:pPr>
      <w:pStyle w:val="Header"/>
      <w:jc w:val="right"/>
      <w:rPr>
        <w:b/>
        <w:color w:val="ED7D31" w:themeColor="accent2"/>
        <w:sz w:val="32"/>
        <w:szCs w:val="32"/>
      </w:rPr>
    </w:pPr>
    <w:r>
      <w:rPr>
        <w:b/>
        <w:color w:val="ED7D31" w:themeColor="accent2"/>
        <w:sz w:val="32"/>
        <w:szCs w:val="32"/>
      </w:rPr>
      <w:t>WAVES</w:t>
    </w:r>
  </w:p>
  <w:p w14:paraId="64B56625" w14:textId="77777777" w:rsidR="001B4431" w:rsidRPr="00683DA2" w:rsidRDefault="001B4431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48CC1028">
              <wp:simplePos x="0" y="0"/>
              <wp:positionH relativeFrom="column">
                <wp:posOffset>1114606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DF48B4" id="Rectangle 5" o:spid="_x0000_s1026" style="position:absolute;margin-left:87.7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5292F"/>
    <w:multiLevelType w:val="hybridMultilevel"/>
    <w:tmpl w:val="A5CC2F38"/>
    <w:lvl w:ilvl="0" w:tplc="DF78BC4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6552A09"/>
    <w:multiLevelType w:val="hybridMultilevel"/>
    <w:tmpl w:val="0DC24F40"/>
    <w:lvl w:ilvl="0" w:tplc="860038DC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07987505"/>
    <w:multiLevelType w:val="hybridMultilevel"/>
    <w:tmpl w:val="76562FE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411E7"/>
    <w:multiLevelType w:val="hybridMultilevel"/>
    <w:tmpl w:val="1332AC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5F37DC"/>
    <w:multiLevelType w:val="hybridMultilevel"/>
    <w:tmpl w:val="ADAE9196"/>
    <w:lvl w:ilvl="0" w:tplc="B36842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B2810"/>
    <w:multiLevelType w:val="hybridMultilevel"/>
    <w:tmpl w:val="C4EE6AA2"/>
    <w:lvl w:ilvl="0" w:tplc="EF5C5D60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0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1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E21F58"/>
    <w:multiLevelType w:val="hybridMultilevel"/>
    <w:tmpl w:val="C1CE7726"/>
    <w:lvl w:ilvl="0" w:tplc="D984245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FE6030"/>
    <w:multiLevelType w:val="hybridMultilevel"/>
    <w:tmpl w:val="C4EC4C74"/>
    <w:lvl w:ilvl="0" w:tplc="C7B873FE">
      <w:start w:val="1"/>
      <w:numFmt w:val="lowerLetter"/>
      <w:lvlText w:val="%1."/>
      <w:lvlJc w:val="left"/>
      <w:pPr>
        <w:ind w:left="786" w:hanging="360"/>
      </w:pPr>
      <w:rPr>
        <w:rFonts w:ascii="Calibri" w:eastAsia="Calibri" w:hAnsi="Calibri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D1675A"/>
    <w:multiLevelType w:val="hybridMultilevel"/>
    <w:tmpl w:val="E946C4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B371A19"/>
    <w:multiLevelType w:val="hybridMultilevel"/>
    <w:tmpl w:val="D81681C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33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8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7"/>
  </w:num>
  <w:num w:numId="3">
    <w:abstractNumId w:val="17"/>
  </w:num>
  <w:num w:numId="4">
    <w:abstractNumId w:val="12"/>
  </w:num>
  <w:num w:numId="5">
    <w:abstractNumId w:val="8"/>
  </w:num>
  <w:num w:numId="6">
    <w:abstractNumId w:val="19"/>
  </w:num>
  <w:num w:numId="7">
    <w:abstractNumId w:val="5"/>
  </w:num>
  <w:num w:numId="8">
    <w:abstractNumId w:val="24"/>
  </w:num>
  <w:num w:numId="9">
    <w:abstractNumId w:val="38"/>
  </w:num>
  <w:num w:numId="10">
    <w:abstractNumId w:val="23"/>
  </w:num>
  <w:num w:numId="11">
    <w:abstractNumId w:val="33"/>
  </w:num>
  <w:num w:numId="12">
    <w:abstractNumId w:val="21"/>
  </w:num>
  <w:num w:numId="13">
    <w:abstractNumId w:val="15"/>
  </w:num>
  <w:num w:numId="14">
    <w:abstractNumId w:val="1"/>
  </w:num>
  <w:num w:numId="15">
    <w:abstractNumId w:val="14"/>
  </w:num>
  <w:num w:numId="16">
    <w:abstractNumId w:val="35"/>
  </w:num>
  <w:num w:numId="17">
    <w:abstractNumId w:val="18"/>
  </w:num>
  <w:num w:numId="18">
    <w:abstractNumId w:val="28"/>
  </w:num>
  <w:num w:numId="19">
    <w:abstractNumId w:val="36"/>
  </w:num>
  <w:num w:numId="20">
    <w:abstractNumId w:val="31"/>
  </w:num>
  <w:num w:numId="21">
    <w:abstractNumId w:val="0"/>
  </w:num>
  <w:num w:numId="22">
    <w:abstractNumId w:val="13"/>
  </w:num>
  <w:num w:numId="23">
    <w:abstractNumId w:val="10"/>
  </w:num>
  <w:num w:numId="24">
    <w:abstractNumId w:val="32"/>
  </w:num>
  <w:num w:numId="25">
    <w:abstractNumId w:val="37"/>
  </w:num>
  <w:num w:numId="26">
    <w:abstractNumId w:val="34"/>
  </w:num>
  <w:num w:numId="27">
    <w:abstractNumId w:val="20"/>
  </w:num>
  <w:num w:numId="28">
    <w:abstractNumId w:val="25"/>
  </w:num>
  <w:num w:numId="29">
    <w:abstractNumId w:val="29"/>
  </w:num>
  <w:num w:numId="30">
    <w:abstractNumId w:val="39"/>
  </w:num>
  <w:num w:numId="31">
    <w:abstractNumId w:val="2"/>
  </w:num>
  <w:num w:numId="32">
    <w:abstractNumId w:val="6"/>
  </w:num>
  <w:num w:numId="33">
    <w:abstractNumId w:val="9"/>
  </w:num>
  <w:num w:numId="34">
    <w:abstractNumId w:val="26"/>
  </w:num>
  <w:num w:numId="35">
    <w:abstractNumId w:val="16"/>
  </w:num>
  <w:num w:numId="36">
    <w:abstractNumId w:val="7"/>
  </w:num>
  <w:num w:numId="37">
    <w:abstractNumId w:val="4"/>
  </w:num>
  <w:num w:numId="38">
    <w:abstractNumId w:val="30"/>
  </w:num>
  <w:num w:numId="39">
    <w:abstractNumId w:val="22"/>
  </w:num>
  <w:num w:numId="40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D4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A123DF"/>
    <w:rsid w:val="00A16359"/>
    <w:rsid w:val="00A173B1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4BF6"/>
    <w:rsid w:val="00B44619"/>
    <w:rsid w:val="00B44765"/>
    <w:rsid w:val="00B62139"/>
    <w:rsid w:val="00B621A1"/>
    <w:rsid w:val="00B62438"/>
    <w:rsid w:val="00B67C6F"/>
    <w:rsid w:val="00B76AAE"/>
    <w:rsid w:val="00B8058A"/>
    <w:rsid w:val="00B823D4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07/relationships/hdphoto" Target="media/hdphoto6.wdp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07/relationships/hdphoto" Target="media/hdphoto4.wdp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microsoft.com/office/2007/relationships/hdphoto" Target="media/hdphoto7.wdp"/><Relationship Id="rId10" Type="http://schemas.openxmlformats.org/officeDocument/2006/relationships/image" Target="media/image3.png"/><Relationship Id="rId19" Type="http://schemas.microsoft.com/office/2007/relationships/hdphoto" Target="media/hdphoto5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D6827-0431-C549-A6D9-C205956DF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Davies\Desktop\DoIT Energy.dotx</Template>
  <TotalTime>30</TotalTime>
  <Pages>5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6</cp:revision>
  <cp:lastPrinted>2017-07-01T09:03:00Z</cp:lastPrinted>
  <dcterms:created xsi:type="dcterms:W3CDTF">2018-05-17T17:27:00Z</dcterms:created>
  <dcterms:modified xsi:type="dcterms:W3CDTF">2018-05-17T18:24:00Z</dcterms:modified>
</cp:coreProperties>
</file>