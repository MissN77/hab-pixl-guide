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8B18800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  <w:bookmarkStart w:id="0" w:name="_GoBack"/>
      <w:bookmarkEnd w:id="0"/>
    </w:p>
    <w:p w14:paraId="46FD7360" w14:textId="77777777" w:rsidR="00833429" w:rsidRPr="00D549D6" w:rsidRDefault="00833429" w:rsidP="00833429">
      <w:pPr>
        <w:pStyle w:val="ListParagraph"/>
        <w:numPr>
          <w:ilvl w:val="0"/>
          <w:numId w:val="34"/>
        </w:numPr>
      </w:pPr>
      <w:r w:rsidRPr="00D549D6">
        <w:t>The diagrams below show two types of wave produced on a slinky spring.</w:t>
      </w:r>
      <w:r w:rsidRPr="00D549D6">
        <w:rPr>
          <w:noProof/>
          <w:lang w:eastAsia="en-GB"/>
        </w:rPr>
        <w:t xml:space="preserve"> </w:t>
      </w:r>
    </w:p>
    <w:p w14:paraId="043FF4BB" w14:textId="7B7CCDED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  <w:r>
        <w:rPr>
          <w:noProof/>
          <w:sz w:val="20"/>
          <w:szCs w:val="20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D652A0" wp14:editId="7DF50085">
                <wp:simplePos x="0" y="0"/>
                <wp:positionH relativeFrom="margin">
                  <wp:posOffset>862041</wp:posOffset>
                </wp:positionH>
                <wp:positionV relativeFrom="paragraph">
                  <wp:posOffset>88265</wp:posOffset>
                </wp:positionV>
                <wp:extent cx="5014884" cy="2200275"/>
                <wp:effectExtent l="0" t="0" r="0" b="952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4884" cy="2200275"/>
                          <a:chOff x="477227" y="0"/>
                          <a:chExt cx="4294798" cy="2962275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895350" y="0"/>
                            <a:ext cx="3876675" cy="2962275"/>
                            <a:chOff x="0" y="0"/>
                            <a:chExt cx="3876675" cy="2962275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 descr="http://img1.mnimgs.com/img/shared/discuss_editlive/2191102/2013_03_21_19_28_26/xrtvnpeh618020249208251107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876675" cy="2962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" name="Rectangle 14"/>
                          <wps:cNvSpPr/>
                          <wps:spPr>
                            <a:xfrm>
                              <a:off x="923925" y="97155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028700" y="259080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477227" y="433367"/>
                            <a:ext cx="295275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5CDA83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77227" y="1674915"/>
                            <a:ext cx="295275" cy="3640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79E25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652A0" id="Group 2" o:spid="_x0000_s1026" style="position:absolute;left:0;text-align:left;margin-left:67.9pt;margin-top:6.95pt;width:394.85pt;height:173.25pt;z-index:251659264;mso-position-horizontal-relative:margin;mso-width-relative:margin;mso-height-relative:margin" coordorigin="4772" coordsize="42947,29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">
                <v:group id="Group 4" o:spid="_x0000_s1027" style="position:absolute;left:8953;width:38767;height:29622" coordsize="38766,296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28" type="#_x0000_t75" alt="http://img1.mnimgs.com/img/shared/discuss_editlive/2191102/2013_03_21_19_28_26/xrtvnpeh6180202492082511076.jpg" style="position:absolute;width:38766;height:29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">
                    <v:imagedata r:id="rId9" o:title="xrtvnpeh6180202492082511076"/>
                  </v:shape>
                  <v:rect id="Rectangle 14" o:spid="_x0000_s1029" style="position:absolute;left:9239;top:9715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aJ2yAAAAOAAAAAPAAAAZHJzL2Rvd25yZXYueG1sRI9Na8JA&#13;&#10;EIbvBf/DMkJvuqlI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DyJaJ2yAAAAOAA&#13;&#10;AAAPAAAAAAAAAAAAAAAAAAcCAABkcnMvZG93bnJldi54bWxQSwUGAAAAAAMAAwC3AAAA/AIAAAAA&#13;&#10;" fillcolor="white [3212]" strokecolor="white [3212]" strokeweight="1pt"/>
                  <v:rect id="Rectangle 15" o:spid="_x0000_s1030" style="position:absolute;left:10287;top:25908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QftyAAAAOAAAAAPAAAAZHJzL2Rvd25yZXYueG1sRI9Na8JA&#13;&#10;EIbvBf/DMkJvuqlg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CdaQftyAAAAOAA&#13;&#10;AAAPAAAAAAAAAAAAAAAAAAcCAABkcnMvZG93bnJldi54bWxQSwUGAAAAAAMAAwC3AAAA/AIAAAAA&#13;&#10;" fillcolor="white [3212]" strokecolor="white [3212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4772;top:4333;width:2953;height:3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95CDA83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7" o:spid="_x0000_s1032" type="#_x0000_t202" style="position:absolute;left:4772;top:16749;width:2953;height:3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A379E25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9C6F05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205BD86D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7E8A9D9E" w14:textId="77777777" w:rsidR="00833429" w:rsidRDefault="00833429" w:rsidP="00833429">
      <w:pPr>
        <w:spacing w:after="0"/>
        <w:ind w:firstLine="709"/>
      </w:pPr>
    </w:p>
    <w:p w14:paraId="26CDB64E" w14:textId="3B21DF3C" w:rsidR="00833429" w:rsidRDefault="00833429" w:rsidP="00833429">
      <w:pPr>
        <w:spacing w:after="0"/>
        <w:ind w:firstLine="709"/>
      </w:pPr>
    </w:p>
    <w:p w14:paraId="3CD78436" w14:textId="77777777" w:rsidR="00833429" w:rsidRDefault="00833429" w:rsidP="00833429">
      <w:pPr>
        <w:spacing w:after="0"/>
        <w:ind w:firstLine="709"/>
      </w:pPr>
    </w:p>
    <w:p w14:paraId="32F7D619" w14:textId="77777777" w:rsidR="00833429" w:rsidRDefault="00833429" w:rsidP="00833429">
      <w:pPr>
        <w:spacing w:after="0"/>
        <w:ind w:firstLine="709"/>
      </w:pPr>
    </w:p>
    <w:p w14:paraId="68DD45AF" w14:textId="77777777" w:rsidR="00833429" w:rsidRDefault="00833429" w:rsidP="00833429">
      <w:pPr>
        <w:spacing w:after="0"/>
        <w:ind w:firstLine="709"/>
      </w:pPr>
    </w:p>
    <w:p w14:paraId="0BC74B28" w14:textId="77777777" w:rsidR="00833429" w:rsidRDefault="00833429" w:rsidP="00833429">
      <w:pPr>
        <w:spacing w:after="0"/>
        <w:ind w:firstLine="709"/>
      </w:pPr>
    </w:p>
    <w:p w14:paraId="779AE551" w14:textId="77777777" w:rsidR="00833429" w:rsidRDefault="00833429" w:rsidP="00833429">
      <w:pPr>
        <w:spacing w:after="0"/>
        <w:ind w:firstLine="709"/>
      </w:pPr>
    </w:p>
    <w:p w14:paraId="0C5C3F94" w14:textId="77777777" w:rsidR="00833429" w:rsidRDefault="00833429" w:rsidP="00833429">
      <w:pPr>
        <w:spacing w:after="0"/>
        <w:ind w:firstLine="709"/>
      </w:pPr>
    </w:p>
    <w:p w14:paraId="49FFBAA6" w14:textId="72DB09EC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Which one is a transverse wave? (1)   </w:t>
      </w:r>
      <w:r w:rsidR="00EA4EF9">
        <w:t xml:space="preserve">                    </w:t>
      </w:r>
    </w:p>
    <w:p w14:paraId="72A860BF" w14:textId="77777777" w:rsidR="00833429" w:rsidRPr="00D549D6" w:rsidRDefault="00833429" w:rsidP="00833429">
      <w:pPr>
        <w:spacing w:after="0"/>
        <w:ind w:left="709"/>
      </w:pPr>
      <w:r w:rsidRPr="00D549D6">
        <w:t xml:space="preserve">    </w:t>
      </w:r>
    </w:p>
    <w:p w14:paraId="4094758D" w14:textId="5E73B845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What is the name of the other type of wave?  (1)  </w:t>
      </w:r>
    </w:p>
    <w:p w14:paraId="1A6E66EF" w14:textId="77777777" w:rsidR="00833429" w:rsidRPr="00D549D6" w:rsidRDefault="00833429" w:rsidP="00833429">
      <w:pPr>
        <w:spacing w:after="0"/>
        <w:ind w:left="709"/>
      </w:pPr>
      <w:r w:rsidRPr="00D549D6">
        <w:t xml:space="preserve">                                 </w:t>
      </w:r>
    </w:p>
    <w:p w14:paraId="186FA7F5" w14:textId="77777777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On </w:t>
      </w:r>
      <w:r w:rsidRPr="00D549D6">
        <w:rPr>
          <w:b/>
        </w:rPr>
        <w:t xml:space="preserve">both </w:t>
      </w:r>
      <w:r w:rsidRPr="00D549D6">
        <w:t>slinky diagrams, draw an arrow to show the direction of oscillation of the wave. (2)</w:t>
      </w:r>
    </w:p>
    <w:p w14:paraId="0E8B2046" w14:textId="77777777" w:rsidR="00833429" w:rsidRPr="00D549D6" w:rsidRDefault="00833429" w:rsidP="00833429">
      <w:pPr>
        <w:pStyle w:val="ListParagraph"/>
        <w:rPr>
          <w:sz w:val="24"/>
          <w:szCs w:val="24"/>
        </w:rPr>
      </w:pPr>
    </w:p>
    <w:p w14:paraId="0A61CEBC" w14:textId="069D0B64" w:rsidR="00833429" w:rsidRPr="00D549D6" w:rsidRDefault="00833429" w:rsidP="00833429">
      <w:pPr>
        <w:pStyle w:val="ListParagraph"/>
        <w:numPr>
          <w:ilvl w:val="0"/>
          <w:numId w:val="34"/>
        </w:numPr>
        <w:spacing w:after="0"/>
        <w:rPr>
          <w:sz w:val="24"/>
          <w:szCs w:val="24"/>
        </w:rPr>
      </w:pPr>
      <w:r w:rsidRPr="00D549D6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23DFDB1F" wp14:editId="5DE5FD9D">
            <wp:simplePos x="0" y="0"/>
            <wp:positionH relativeFrom="margin">
              <wp:posOffset>666750</wp:posOffset>
            </wp:positionH>
            <wp:positionV relativeFrom="paragraph">
              <wp:posOffset>605155</wp:posOffset>
            </wp:positionV>
            <wp:extent cx="5037923" cy="1123950"/>
            <wp:effectExtent l="0" t="0" r="0" b="0"/>
            <wp:wrapNone/>
            <wp:docPr id="1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69E1D84-4595-423F-94C3-A83646F7B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669E1D84-4595-423F-94C3-A83646F7B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059" cy="112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9D6">
        <w:rPr>
          <w:sz w:val="24"/>
          <w:szCs w:val="24"/>
        </w:rPr>
        <w:t>On the diagram below, label the amplitude (a) and wavelength (</w:t>
      </w:r>
      <w:r w:rsidRPr="00D549D6">
        <w:rPr>
          <w:rFonts w:cs="Calibri"/>
          <w:sz w:val="24"/>
          <w:szCs w:val="24"/>
        </w:rPr>
        <w:t>λ</w:t>
      </w:r>
      <w:r w:rsidRPr="00D549D6">
        <w:rPr>
          <w:sz w:val="24"/>
          <w:szCs w:val="24"/>
        </w:rPr>
        <w:t>) of the wave. (2)</w:t>
      </w:r>
    </w:p>
    <w:p w14:paraId="6544C9B4" w14:textId="18711113" w:rsidR="00833429" w:rsidRDefault="00833429" w:rsidP="00833429">
      <w:pPr>
        <w:spacing w:after="0"/>
      </w:pPr>
    </w:p>
    <w:p w14:paraId="1AFADC34" w14:textId="77777777" w:rsidR="00833429" w:rsidRDefault="00833429" w:rsidP="00833429">
      <w:pPr>
        <w:spacing w:after="0"/>
      </w:pPr>
    </w:p>
    <w:p w14:paraId="24DE7A41" w14:textId="32AD9F53" w:rsidR="00833429" w:rsidRDefault="00833429" w:rsidP="00833429">
      <w:pPr>
        <w:spacing w:after="0"/>
      </w:pPr>
    </w:p>
    <w:p w14:paraId="0604CE68" w14:textId="77777777" w:rsidR="00833429" w:rsidRDefault="00833429" w:rsidP="00833429">
      <w:pPr>
        <w:spacing w:after="0"/>
      </w:pPr>
    </w:p>
    <w:p w14:paraId="016F2781" w14:textId="77777777" w:rsidR="00833429" w:rsidRDefault="00833429" w:rsidP="00833429">
      <w:pPr>
        <w:spacing w:after="0"/>
      </w:pPr>
    </w:p>
    <w:p w14:paraId="204B2A6D" w14:textId="49C61096" w:rsidR="00833429" w:rsidRDefault="00833429" w:rsidP="00833429">
      <w:pPr>
        <w:spacing w:after="0"/>
      </w:pPr>
    </w:p>
    <w:p w14:paraId="7EA751AA" w14:textId="77777777" w:rsidR="00833429" w:rsidRDefault="00833429" w:rsidP="00833429">
      <w:pPr>
        <w:spacing w:after="0"/>
      </w:pPr>
    </w:p>
    <w:p w14:paraId="73F4E9B1" w14:textId="77777777" w:rsidR="00833429" w:rsidRDefault="00833429" w:rsidP="00833429">
      <w:pPr>
        <w:spacing w:after="0"/>
      </w:pPr>
    </w:p>
    <w:p w14:paraId="15B6285C" w14:textId="77777777" w:rsidR="00833429" w:rsidRDefault="00833429" w:rsidP="00833429">
      <w:pPr>
        <w:spacing w:after="0"/>
      </w:pPr>
    </w:p>
    <w:p w14:paraId="08370B0C" w14:textId="77777777" w:rsidR="00833429" w:rsidRDefault="00833429" w:rsidP="00833429">
      <w:pPr>
        <w:spacing w:after="0"/>
      </w:pPr>
    </w:p>
    <w:p w14:paraId="6D50EF5F" w14:textId="77777777" w:rsidR="00833429" w:rsidRDefault="00833429" w:rsidP="00833429">
      <w:pPr>
        <w:spacing w:after="0"/>
        <w:ind w:left="360"/>
        <w:jc w:val="right"/>
      </w:pPr>
    </w:p>
    <w:p w14:paraId="54FBF1F7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t>Radio waves from a distant galaxy are travelling at 3.0 x 10</w:t>
      </w:r>
      <w:r w:rsidRPr="007A6DD6">
        <w:rPr>
          <w:sz w:val="24"/>
          <w:szCs w:val="24"/>
          <w:vertAlign w:val="superscript"/>
        </w:rPr>
        <w:t>8</w:t>
      </w:r>
      <w:r>
        <w:t>m/s. If they have a wavelength of 28m, calculate the frequency of these waves. (3)</w:t>
      </w:r>
    </w:p>
    <w:p w14:paraId="607E84A5" w14:textId="4E7737BD" w:rsidR="00EA4EF9" w:rsidRDefault="00EA4EF9">
      <w:r>
        <w:br w:type="page"/>
      </w:r>
    </w:p>
    <w:p w14:paraId="4EA2210E" w14:textId="77777777" w:rsidR="00833429" w:rsidRDefault="00833429" w:rsidP="00833429">
      <w:pPr>
        <w:spacing w:after="0"/>
      </w:pPr>
    </w:p>
    <w:p w14:paraId="581D9675" w14:textId="77777777" w:rsidR="00833429" w:rsidRDefault="00833429" w:rsidP="00833429">
      <w:pPr>
        <w:spacing w:after="0"/>
        <w:jc w:val="right"/>
      </w:pPr>
    </w:p>
    <w:p w14:paraId="0221E1FF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1F904950" wp14:editId="7D593DED">
            <wp:simplePos x="0" y="0"/>
            <wp:positionH relativeFrom="column">
              <wp:posOffset>5581650</wp:posOffset>
            </wp:positionH>
            <wp:positionV relativeFrom="paragraph">
              <wp:posOffset>1437640</wp:posOffset>
            </wp:positionV>
            <wp:extent cx="314325" cy="314325"/>
            <wp:effectExtent l="0" t="0" r="0" b="9525"/>
            <wp:wrapNone/>
            <wp:docPr id="13" name="Picture 13" descr="Image result for man standing sidew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 result for man standing sideway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9B251" wp14:editId="002ACC22">
                <wp:simplePos x="0" y="0"/>
                <wp:positionH relativeFrom="column">
                  <wp:posOffset>828675</wp:posOffset>
                </wp:positionH>
                <wp:positionV relativeFrom="paragraph">
                  <wp:posOffset>1761490</wp:posOffset>
                </wp:positionV>
                <wp:extent cx="499110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63E9E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8.7pt" to="458.25pt,13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  <w:r>
        <w:t>The man sees the lightening and hears the thunder 4s later. The lightening hit the ground 1.3km away. Use this information to calculate the speed of sound in air. (2)</w:t>
      </w:r>
    </w:p>
    <w:p w14:paraId="68E79ECB" w14:textId="77777777" w:rsidR="00833429" w:rsidRDefault="00833429" w:rsidP="00833429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1312" behindDoc="0" locked="0" layoutInCell="1" allowOverlap="1" wp14:anchorId="04E5EDC0" wp14:editId="03DE977A">
            <wp:simplePos x="0" y="0"/>
            <wp:positionH relativeFrom="column">
              <wp:posOffset>685799</wp:posOffset>
            </wp:positionH>
            <wp:positionV relativeFrom="paragraph">
              <wp:posOffset>173990</wp:posOffset>
            </wp:positionV>
            <wp:extent cx="733425" cy="1284605"/>
            <wp:effectExtent l="0" t="0" r="9525" b="0"/>
            <wp:wrapNone/>
            <wp:docPr id="11" name="Picture 11" descr="Image result for thunder and lightning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 result for thunder and lightning drawi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342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3C391" w14:textId="77777777" w:rsidR="00833429" w:rsidRDefault="00833429" w:rsidP="00833429">
      <w:pPr>
        <w:spacing w:after="0"/>
      </w:pPr>
    </w:p>
    <w:p w14:paraId="293258C9" w14:textId="77777777" w:rsidR="00833429" w:rsidRDefault="00833429" w:rsidP="00833429">
      <w:pPr>
        <w:spacing w:after="0"/>
      </w:pPr>
    </w:p>
    <w:p w14:paraId="0B84D8F6" w14:textId="77777777" w:rsidR="00833429" w:rsidRDefault="00833429" w:rsidP="00833429">
      <w:pPr>
        <w:spacing w:after="0"/>
      </w:pPr>
    </w:p>
    <w:p w14:paraId="028402DA" w14:textId="77777777" w:rsidR="00833429" w:rsidRDefault="00833429" w:rsidP="00833429">
      <w:pPr>
        <w:spacing w:after="0"/>
      </w:pPr>
    </w:p>
    <w:p w14:paraId="1D6E227D" w14:textId="77777777" w:rsidR="00833429" w:rsidRDefault="00833429" w:rsidP="00833429">
      <w:pPr>
        <w:spacing w:after="0"/>
      </w:pPr>
    </w:p>
    <w:p w14:paraId="252DDF38" w14:textId="77777777" w:rsidR="00833429" w:rsidRDefault="00833429" w:rsidP="00833429">
      <w:pPr>
        <w:spacing w:after="0"/>
      </w:pPr>
    </w:p>
    <w:p w14:paraId="6BD92E99" w14:textId="77777777" w:rsidR="00833429" w:rsidRDefault="00833429" w:rsidP="00833429">
      <w:pPr>
        <w:spacing w:after="0"/>
      </w:pPr>
    </w:p>
    <w:p w14:paraId="05DD99D3" w14:textId="77777777" w:rsidR="00833429" w:rsidRDefault="00833429" w:rsidP="00833429">
      <w:pPr>
        <w:spacing w:after="0"/>
      </w:pPr>
    </w:p>
    <w:p w14:paraId="61D5A11F" w14:textId="37277DC7" w:rsidR="00833429" w:rsidRDefault="00833429" w:rsidP="00833429">
      <w:pPr>
        <w:spacing w:after="0"/>
      </w:pPr>
      <w:r>
        <w:tab/>
      </w:r>
      <w:r>
        <w:tab/>
      </w:r>
    </w:p>
    <w:p w14:paraId="5B931E44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65D211" wp14:editId="16387FF5">
                <wp:simplePos x="0" y="0"/>
                <wp:positionH relativeFrom="column">
                  <wp:posOffset>800100</wp:posOffset>
                </wp:positionH>
                <wp:positionV relativeFrom="paragraph">
                  <wp:posOffset>851535</wp:posOffset>
                </wp:positionV>
                <wp:extent cx="1038225" cy="428625"/>
                <wp:effectExtent l="0" t="0" r="9525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BA562" w14:textId="77777777" w:rsidR="00833429" w:rsidRPr="00910011" w:rsidRDefault="00833429" w:rsidP="008334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0011">
                              <w:rPr>
                                <w:sz w:val="18"/>
                                <w:szCs w:val="18"/>
                              </w:rPr>
                              <w:t>Bar producing the waves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D211" id="Text Box 19" o:spid="_x0000_s1033" type="#_x0000_t202" style="position:absolute;left:0;text-align:left;margin-left:63pt;margin-top:67.05pt;width:81.7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" fillcolor="white [3201]" stroked="f" strokeweight=".5pt">
                <v:textbox>
                  <w:txbxContent>
                    <w:p w14:paraId="719BA562" w14:textId="77777777" w:rsidR="00833429" w:rsidRPr="00910011" w:rsidRDefault="00833429" w:rsidP="00833429">
                      <w:pPr>
                        <w:rPr>
                          <w:sz w:val="18"/>
                          <w:szCs w:val="18"/>
                        </w:rPr>
                      </w:pPr>
                      <w:r w:rsidRPr="00910011">
                        <w:rPr>
                          <w:sz w:val="18"/>
                          <w:szCs w:val="18"/>
                        </w:rPr>
                        <w:t>Bar producing the waves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918C14" wp14:editId="3AB793C8">
                <wp:simplePos x="0" y="0"/>
                <wp:positionH relativeFrom="column">
                  <wp:posOffset>2486025</wp:posOffset>
                </wp:positionH>
                <wp:positionV relativeFrom="paragraph">
                  <wp:posOffset>632460</wp:posOffset>
                </wp:positionV>
                <wp:extent cx="114300" cy="12382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382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7FEF1" id="Rectangle 27" o:spid="_x0000_s1026" style="position:absolute;margin-left:195.75pt;margin-top:49.8pt;width:9pt;height:9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" fillcolor="black [3213]" strokecolor="#1f3763 [1604]" strokeweight="1pt"/>
            </w:pict>
          </mc:Fallback>
        </mc:AlternateContent>
      </w:r>
      <w:r>
        <w:rPr>
          <w:rFonts w:ascii="Verdana" w:hAnsi="Verdana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2FAD3000" wp14:editId="2217372F">
            <wp:simplePos x="0" y="0"/>
            <wp:positionH relativeFrom="column">
              <wp:posOffset>1943100</wp:posOffset>
            </wp:positionH>
            <wp:positionV relativeFrom="paragraph">
              <wp:posOffset>456565</wp:posOffset>
            </wp:positionV>
            <wp:extent cx="3800475" cy="1594183"/>
            <wp:effectExtent l="19050" t="19050" r="9525" b="25400"/>
            <wp:wrapNone/>
            <wp:docPr id="37" name="Picture 37" descr="http://www.gcse.com/ocr/refraction_waves_ripple_t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cse.com/ocr/refraction_waves_ripple_tank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941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>
                          <a:alpha val="14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water waves produced in a ripple tank are shown below.</w:t>
      </w:r>
    </w:p>
    <w:p w14:paraId="35FD0825" w14:textId="77777777" w:rsidR="00833429" w:rsidRDefault="00833429" w:rsidP="00833429">
      <w:pPr>
        <w:spacing w:after="0"/>
      </w:pPr>
    </w:p>
    <w:p w14:paraId="472E4D6E" w14:textId="77777777" w:rsidR="00833429" w:rsidRDefault="00833429" w:rsidP="00833429">
      <w:pPr>
        <w:spacing w:after="0"/>
      </w:pPr>
    </w:p>
    <w:p w14:paraId="565D5492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CCEFA" wp14:editId="538D42E8">
                <wp:simplePos x="0" y="0"/>
                <wp:positionH relativeFrom="column">
                  <wp:posOffset>3823336</wp:posOffset>
                </wp:positionH>
                <wp:positionV relativeFrom="paragraph">
                  <wp:posOffset>187325</wp:posOffset>
                </wp:positionV>
                <wp:extent cx="627732" cy="1123211"/>
                <wp:effectExtent l="171450" t="76200" r="153670" b="7747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950043">
                          <a:off x="0" y="0"/>
                          <a:ext cx="627732" cy="11232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33812" id="Rectangle 36" o:spid="_x0000_s1026" style="position:absolute;margin-left:301.05pt;margin-top:14.75pt;width:49.45pt;height:88.45pt;rotation:103770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" filled="f"/>
            </w:pict>
          </mc:Fallback>
        </mc:AlternateContent>
      </w:r>
    </w:p>
    <w:p w14:paraId="5582362F" w14:textId="77777777" w:rsidR="00833429" w:rsidRDefault="00833429" w:rsidP="00833429">
      <w:pPr>
        <w:spacing w:after="0"/>
      </w:pPr>
    </w:p>
    <w:p w14:paraId="7F659E69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4CA24F" wp14:editId="2FFB9D59">
                <wp:simplePos x="0" y="0"/>
                <wp:positionH relativeFrom="column">
                  <wp:posOffset>1762125</wp:posOffset>
                </wp:positionH>
                <wp:positionV relativeFrom="paragraph">
                  <wp:posOffset>45720</wp:posOffset>
                </wp:positionV>
                <wp:extent cx="80010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6F9F5D" id="Straight Connector 1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75pt,3.6pt" to="201.7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" strokecolor="black [3213]" strokeweight=".5pt">
                <v:stroke joinstyle="miter"/>
              </v:line>
            </w:pict>
          </mc:Fallback>
        </mc:AlternateContent>
      </w:r>
    </w:p>
    <w:p w14:paraId="787B0D37" w14:textId="77777777" w:rsidR="00833429" w:rsidRDefault="00833429" w:rsidP="00833429">
      <w:pPr>
        <w:spacing w:after="0"/>
      </w:pPr>
    </w:p>
    <w:p w14:paraId="23B6E68D" w14:textId="77777777" w:rsidR="00833429" w:rsidRDefault="00833429" w:rsidP="00833429">
      <w:pPr>
        <w:spacing w:after="0"/>
      </w:pPr>
    </w:p>
    <w:p w14:paraId="3AB77488" w14:textId="77777777" w:rsidR="00833429" w:rsidRDefault="00833429" w:rsidP="00833429">
      <w:pPr>
        <w:spacing w:after="0"/>
      </w:pPr>
    </w:p>
    <w:p w14:paraId="2AFE5FEC" w14:textId="77777777" w:rsidR="00833429" w:rsidRDefault="00833429" w:rsidP="00833429">
      <w:pPr>
        <w:spacing w:after="0"/>
      </w:pPr>
    </w:p>
    <w:p w14:paraId="7BB2A464" w14:textId="77777777" w:rsidR="00833429" w:rsidRDefault="00833429" w:rsidP="00833429">
      <w:pPr>
        <w:spacing w:after="0"/>
      </w:pPr>
    </w:p>
    <w:p w14:paraId="0F59915C" w14:textId="77777777" w:rsidR="00833429" w:rsidRDefault="00833429" w:rsidP="00833429">
      <w:pPr>
        <w:spacing w:after="0"/>
      </w:pPr>
    </w:p>
    <w:p w14:paraId="7A2A21CD" w14:textId="77777777" w:rsidR="00833429" w:rsidRDefault="00833429" w:rsidP="00833429">
      <w:pPr>
        <w:spacing w:after="0"/>
      </w:pPr>
    </w:p>
    <w:p w14:paraId="3D5FBC32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The bar producing the waves is vibrating at 2Hz and the waves are 0.03m apart. Calculate the speed of the water waves. (2)</w:t>
      </w:r>
    </w:p>
    <w:p w14:paraId="1CC3946C" w14:textId="77777777" w:rsidR="00833429" w:rsidRDefault="00833429" w:rsidP="00833429">
      <w:pPr>
        <w:spacing w:after="0"/>
      </w:pPr>
    </w:p>
    <w:p w14:paraId="11832965" w14:textId="77777777" w:rsidR="00833429" w:rsidRDefault="00833429" w:rsidP="00833429">
      <w:pPr>
        <w:spacing w:after="0"/>
        <w:jc w:val="right"/>
      </w:pPr>
    </w:p>
    <w:p w14:paraId="6FD7BC37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When the wave passes over the glass it refracts. State what will happen to each of the following properties of the wave when it refracts: (3)</w:t>
      </w:r>
    </w:p>
    <w:p w14:paraId="425C707C" w14:textId="77777777" w:rsidR="00833429" w:rsidRDefault="00833429" w:rsidP="00833429">
      <w:pPr>
        <w:spacing w:after="0"/>
      </w:pPr>
    </w:p>
    <w:p w14:paraId="6F540B1A" w14:textId="01110FAB" w:rsidR="00833429" w:rsidRDefault="00833429" w:rsidP="00833429">
      <w:pPr>
        <w:spacing w:after="0"/>
        <w:ind w:left="2160"/>
      </w:pPr>
      <w:r>
        <w:t xml:space="preserve">Velocity          </w:t>
      </w:r>
    </w:p>
    <w:p w14:paraId="063ADE48" w14:textId="77777777" w:rsidR="00833429" w:rsidRDefault="00833429" w:rsidP="00833429">
      <w:pPr>
        <w:spacing w:after="0"/>
        <w:ind w:left="2160"/>
      </w:pPr>
    </w:p>
    <w:p w14:paraId="1B6E311F" w14:textId="0692B478" w:rsidR="00833429" w:rsidRDefault="00833429" w:rsidP="00833429">
      <w:pPr>
        <w:spacing w:after="0"/>
        <w:ind w:left="2160"/>
      </w:pPr>
      <w:r>
        <w:t xml:space="preserve">Wavelength   </w:t>
      </w:r>
    </w:p>
    <w:p w14:paraId="6D5F383E" w14:textId="77777777" w:rsidR="00833429" w:rsidRDefault="00833429" w:rsidP="00833429">
      <w:pPr>
        <w:spacing w:after="0"/>
        <w:ind w:left="2160"/>
      </w:pPr>
    </w:p>
    <w:p w14:paraId="78FD9563" w14:textId="45220C8D" w:rsidR="00833429" w:rsidRDefault="00833429" w:rsidP="00833429">
      <w:pPr>
        <w:spacing w:after="0"/>
        <w:ind w:left="2160"/>
      </w:pPr>
      <w:r>
        <w:t xml:space="preserve">Frequency      </w:t>
      </w:r>
    </w:p>
    <w:p w14:paraId="3358E257" w14:textId="464861F6" w:rsidR="00EA4EF9" w:rsidRDefault="00EA4EF9">
      <w:r>
        <w:br w:type="page"/>
      </w:r>
    </w:p>
    <w:p w14:paraId="54CA3EE7" w14:textId="77777777" w:rsidR="00833429" w:rsidRDefault="00833429" w:rsidP="00833429">
      <w:pPr>
        <w:spacing w:after="0"/>
        <w:ind w:left="709" w:hanging="283"/>
      </w:pPr>
    </w:p>
    <w:p w14:paraId="6DDBF8F6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Comic Sans MS" w:hAnsi="Comic Sans MS"/>
          <w:noProof/>
          <w:color w:val="000099"/>
          <w:lang w:eastAsia="en-GB"/>
        </w:rPr>
        <w:drawing>
          <wp:anchor distT="0" distB="0" distL="114300" distR="114300" simplePos="0" relativeHeight="251669504" behindDoc="0" locked="0" layoutInCell="1" allowOverlap="1" wp14:anchorId="62D0217E" wp14:editId="65A1C785">
            <wp:simplePos x="0" y="0"/>
            <wp:positionH relativeFrom="column">
              <wp:posOffset>1551940</wp:posOffset>
            </wp:positionH>
            <wp:positionV relativeFrom="paragraph">
              <wp:posOffset>408941</wp:posOffset>
            </wp:positionV>
            <wp:extent cx="3600450" cy="2381250"/>
            <wp:effectExtent l="0" t="0" r="0" b="0"/>
            <wp:wrapNone/>
            <wp:docPr id="38" name="Picture 38" descr="http://www.cyberphysics.co.uk/Q&amp;A/KS3/light/Lightgraphi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yberphysics.co.uk/Q&amp;A/KS3/light/Lightgraphic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68338">
                      <a:off x="0" y="0"/>
                      <a:ext cx="3600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a light ray shining on a block of glass.</w:t>
      </w:r>
    </w:p>
    <w:p w14:paraId="2AEAD56D" w14:textId="77777777" w:rsidR="00833429" w:rsidRDefault="00833429" w:rsidP="00833429">
      <w:pPr>
        <w:spacing w:after="0"/>
      </w:pPr>
    </w:p>
    <w:p w14:paraId="0E0A8B58" w14:textId="2373068E" w:rsidR="00833429" w:rsidRPr="003446C6" w:rsidRDefault="00833429" w:rsidP="00833429">
      <w:pPr>
        <w:spacing w:after="0"/>
        <w:rPr>
          <w:b/>
          <w:sz w:val="24"/>
          <w:szCs w:val="24"/>
        </w:rPr>
      </w:pPr>
      <w:r>
        <w:t xml:space="preserve">  </w:t>
      </w:r>
      <w:r>
        <w:tab/>
      </w:r>
      <w:r>
        <w:tab/>
      </w:r>
      <w:r>
        <w:tab/>
      </w:r>
      <w:r>
        <w:tab/>
        <w:t xml:space="preserve">                 </w:t>
      </w:r>
      <w:r w:rsidRPr="003446C6">
        <w:rPr>
          <w:b/>
          <w:color w:val="00B050"/>
          <w:sz w:val="24"/>
          <w:szCs w:val="24"/>
        </w:rPr>
        <w:tab/>
        <w:t xml:space="preserve">      </w:t>
      </w:r>
      <w:r w:rsidRPr="003446C6">
        <w:rPr>
          <w:b/>
          <w:sz w:val="24"/>
          <w:szCs w:val="24"/>
        </w:rPr>
        <w:tab/>
      </w:r>
    </w:p>
    <w:p w14:paraId="519E843F" w14:textId="77777777" w:rsidR="00833429" w:rsidRDefault="00833429" w:rsidP="00833429">
      <w:pPr>
        <w:spacing w:after="0"/>
      </w:pPr>
    </w:p>
    <w:p w14:paraId="49444000" w14:textId="164AB8C0" w:rsidR="00833429" w:rsidRDefault="00833429" w:rsidP="00833429">
      <w:pPr>
        <w:spacing w:after="0"/>
      </w:pPr>
    </w:p>
    <w:p w14:paraId="5A58150B" w14:textId="77777777" w:rsidR="00833429" w:rsidRDefault="00833429" w:rsidP="00833429">
      <w:pPr>
        <w:spacing w:after="0"/>
      </w:pPr>
    </w:p>
    <w:p w14:paraId="002C270F" w14:textId="77777777" w:rsidR="00833429" w:rsidRDefault="00833429" w:rsidP="00833429">
      <w:pPr>
        <w:spacing w:after="0"/>
      </w:pPr>
    </w:p>
    <w:p w14:paraId="38E318AE" w14:textId="77777777" w:rsidR="00833429" w:rsidRDefault="00833429" w:rsidP="00833429">
      <w:pPr>
        <w:spacing w:after="0"/>
      </w:pPr>
    </w:p>
    <w:p w14:paraId="7B36A7D2" w14:textId="77777777" w:rsidR="00833429" w:rsidRDefault="00833429" w:rsidP="00833429">
      <w:pPr>
        <w:spacing w:after="0"/>
      </w:pPr>
    </w:p>
    <w:p w14:paraId="7AD11EFE" w14:textId="77777777" w:rsidR="00833429" w:rsidRDefault="00833429" w:rsidP="00833429">
      <w:pPr>
        <w:spacing w:after="0"/>
      </w:pPr>
    </w:p>
    <w:p w14:paraId="439EF248" w14:textId="77777777" w:rsidR="00833429" w:rsidRDefault="00833429" w:rsidP="00833429">
      <w:pPr>
        <w:spacing w:after="0"/>
      </w:pPr>
    </w:p>
    <w:p w14:paraId="43C17F4F" w14:textId="77777777" w:rsidR="00833429" w:rsidRDefault="00833429" w:rsidP="00833429">
      <w:pPr>
        <w:spacing w:after="0"/>
      </w:pPr>
    </w:p>
    <w:p w14:paraId="713DDAA7" w14:textId="77777777" w:rsidR="00833429" w:rsidRDefault="00833429" w:rsidP="00833429">
      <w:pPr>
        <w:spacing w:after="0"/>
      </w:pPr>
    </w:p>
    <w:p w14:paraId="6CFA3A84" w14:textId="77777777" w:rsidR="00833429" w:rsidRDefault="00833429" w:rsidP="00833429">
      <w:pPr>
        <w:spacing w:after="0"/>
      </w:pPr>
    </w:p>
    <w:p w14:paraId="56A3D1EA" w14:textId="77777777" w:rsidR="00833429" w:rsidRDefault="00833429" w:rsidP="00833429">
      <w:pPr>
        <w:spacing w:after="0"/>
      </w:pPr>
    </w:p>
    <w:p w14:paraId="65B8D080" w14:textId="4B9E59C4" w:rsidR="00833429" w:rsidRDefault="00833429" w:rsidP="00833429">
      <w:pPr>
        <w:pStyle w:val="ListParagraph"/>
        <w:numPr>
          <w:ilvl w:val="0"/>
          <w:numId w:val="37"/>
        </w:numPr>
        <w:tabs>
          <w:tab w:val="left" w:pos="709"/>
        </w:tabs>
        <w:spacing w:after="0"/>
        <w:ind w:left="426" w:firstLine="425"/>
      </w:pPr>
      <w:r>
        <w:t xml:space="preserve">What is happening to the light ray at </w:t>
      </w:r>
      <w:r w:rsidRPr="00F20CAF">
        <w:rPr>
          <w:b/>
        </w:rPr>
        <w:t>B</w:t>
      </w:r>
      <w:r>
        <w:t xml:space="preserve">? (1)   </w:t>
      </w:r>
    </w:p>
    <w:p w14:paraId="7E23BE2D" w14:textId="77777777" w:rsidR="00833429" w:rsidRDefault="00833429" w:rsidP="00833429">
      <w:pPr>
        <w:spacing w:after="0"/>
      </w:pPr>
      <w:r>
        <w:t xml:space="preserve"> </w:t>
      </w:r>
    </w:p>
    <w:p w14:paraId="3C43B1F8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Continue the ray of light as it leaves the glass block and label this as </w:t>
      </w:r>
      <w:r w:rsidRPr="00F20CAF">
        <w:rPr>
          <w:b/>
        </w:rPr>
        <w:t>C</w:t>
      </w:r>
      <w:r>
        <w:t>. (1)</w:t>
      </w:r>
    </w:p>
    <w:p w14:paraId="0C0F470C" w14:textId="77777777" w:rsidR="00833429" w:rsidRDefault="00833429" w:rsidP="00833429">
      <w:pPr>
        <w:pStyle w:val="ListParagraph"/>
      </w:pPr>
    </w:p>
    <w:p w14:paraId="41254391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Some of the light will be reflected before it enters the block. Draw this reflected ray and label </w:t>
      </w:r>
    </w:p>
    <w:p w14:paraId="4D9DF1F5" w14:textId="77777777" w:rsidR="00833429" w:rsidRDefault="00833429" w:rsidP="00833429">
      <w:pPr>
        <w:spacing w:after="0"/>
        <w:ind w:left="851"/>
      </w:pPr>
      <w:r>
        <w:t xml:space="preserve">      it </w:t>
      </w:r>
      <w:r w:rsidRPr="00F20CAF">
        <w:rPr>
          <w:b/>
        </w:rPr>
        <w:t>D</w:t>
      </w:r>
      <w:r>
        <w:t>. (1)</w:t>
      </w:r>
    </w:p>
    <w:p w14:paraId="3F582D81" w14:textId="77777777" w:rsidR="00833429" w:rsidRDefault="00833429" w:rsidP="00833429">
      <w:pPr>
        <w:pStyle w:val="ListParagraph"/>
      </w:pPr>
    </w:p>
    <w:p w14:paraId="34D67E1D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left="851" w:firstLine="0"/>
      </w:pPr>
      <w:r>
        <w:t xml:space="preserve">Not all the light that enters the block leaves the block. What has happened to this light that </w:t>
      </w:r>
    </w:p>
    <w:p w14:paraId="23B0E69E" w14:textId="77777777" w:rsidR="00833429" w:rsidRDefault="00833429" w:rsidP="00833429">
      <w:pPr>
        <w:spacing w:after="0" w:line="360" w:lineRule="auto"/>
        <w:ind w:left="851"/>
      </w:pPr>
      <w:r>
        <w:t xml:space="preserve">      does not leave the block? (1)</w:t>
      </w:r>
    </w:p>
    <w:p w14:paraId="548C0B32" w14:textId="14E6A101" w:rsidR="00833429" w:rsidRDefault="00833429" w:rsidP="00833429">
      <w:pPr>
        <w:spacing w:after="0" w:line="360" w:lineRule="auto"/>
        <w:ind w:left="851"/>
        <w:rPr>
          <w:b/>
          <w:color w:val="00B050"/>
          <w:sz w:val="24"/>
          <w:szCs w:val="24"/>
        </w:rPr>
      </w:pPr>
      <w:r>
        <w:t xml:space="preserve">    </w:t>
      </w:r>
      <w:r w:rsidRPr="003446C6">
        <w:rPr>
          <w:b/>
          <w:color w:val="00B050"/>
          <w:sz w:val="24"/>
          <w:szCs w:val="24"/>
        </w:rPr>
        <w:t xml:space="preserve"> </w:t>
      </w:r>
    </w:p>
    <w:p w14:paraId="7DC2F0FA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360" w:lineRule="auto"/>
      </w:pPr>
      <w:r w:rsidRPr="00EB3946">
        <w:rPr>
          <w:b/>
        </w:rPr>
        <w:t>(physics only)</w:t>
      </w:r>
      <w:r>
        <w:t xml:space="preserve"> Sound waves in the air are converted into vibrations in solids within the ear </w:t>
      </w:r>
      <w:r w:rsidRPr="00EB3946">
        <w:rPr>
          <w:b/>
        </w:rPr>
        <w:t>(HT).</w:t>
      </w:r>
    </w:p>
    <w:p w14:paraId="3AA39A83" w14:textId="77777777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Describe how the ear changes air vibrations into solid vibrations. (3)</w:t>
      </w:r>
    </w:p>
    <w:p w14:paraId="78F6960C" w14:textId="77777777" w:rsidR="00833429" w:rsidRDefault="00833429" w:rsidP="00833429">
      <w:pPr>
        <w:spacing w:after="0" w:line="240" w:lineRule="auto"/>
        <w:ind w:left="851" w:hanging="142"/>
      </w:pPr>
      <w:r>
        <w:t xml:space="preserve">                     </w:t>
      </w:r>
    </w:p>
    <w:p w14:paraId="26E7380E" w14:textId="77777777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Explain why this process limits the frequency range humans can hear. (3)</w:t>
      </w:r>
    </w:p>
    <w:p w14:paraId="5892E334" w14:textId="6EBB4CF2" w:rsidR="00833429" w:rsidRDefault="00833429" w:rsidP="00EA4EF9">
      <w:pPr>
        <w:spacing w:after="0" w:line="360" w:lineRule="auto"/>
        <w:ind w:left="851" w:hanging="142"/>
        <w:rPr>
          <w:color w:val="00B050"/>
        </w:rPr>
      </w:pPr>
      <w:r>
        <w:t xml:space="preserve">        </w:t>
      </w:r>
      <w:r>
        <w:t xml:space="preserve">   </w:t>
      </w:r>
      <w:r>
        <w:t xml:space="preserve"> </w:t>
      </w:r>
    </w:p>
    <w:p w14:paraId="5EFF432B" w14:textId="77777777" w:rsidR="00833429" w:rsidRDefault="00833429">
      <w:pPr>
        <w:rPr>
          <w:color w:val="00B050"/>
        </w:rPr>
      </w:pPr>
      <w:r>
        <w:rPr>
          <w:color w:val="00B050"/>
        </w:rPr>
        <w:br w:type="page"/>
      </w:r>
    </w:p>
    <w:p w14:paraId="61564463" w14:textId="482CB279" w:rsidR="00833429" w:rsidRDefault="00833429" w:rsidP="00833429">
      <w:pPr>
        <w:spacing w:after="0" w:line="360" w:lineRule="auto"/>
        <w:ind w:left="851"/>
      </w:pPr>
      <w:r w:rsidRPr="00030FE9">
        <w:rPr>
          <w:color w:val="00B050"/>
        </w:rPr>
        <w:lastRenderedPageBreak/>
        <w:t xml:space="preserve">       </w:t>
      </w:r>
    </w:p>
    <w:p w14:paraId="458A6F45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Arial"/>
          <w:color w:val="000000" w:themeColor="text1"/>
          <w:sz w:val="24"/>
          <w:szCs w:val="24"/>
          <w:lang w:eastAsia="en-GB"/>
        </w:rPr>
      </w:pP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The diagram below shows ultrasound being used to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produce an 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image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>of the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 inside the body.  </w:t>
      </w:r>
    </w:p>
    <w:p w14:paraId="6ADB73B8" w14:textId="77777777" w:rsidR="00833429" w:rsidRPr="00581604" w:rsidRDefault="00833429" w:rsidP="00833429">
      <w:pPr>
        <w:spacing w:after="0" w:line="240" w:lineRule="auto"/>
        <w:ind w:left="360"/>
        <w:rPr>
          <w:rFonts w:eastAsia="Times New Roman" w:cs="Arial"/>
          <w:color w:val="000000" w:themeColor="text1"/>
          <w:sz w:val="24"/>
          <w:szCs w:val="24"/>
          <w:lang w:eastAsia="en-GB"/>
        </w:rPr>
      </w:pPr>
    </w:p>
    <w:p w14:paraId="7FF348E2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964B7F" wp14:editId="48DB2BC4">
                <wp:simplePos x="0" y="0"/>
                <wp:positionH relativeFrom="column">
                  <wp:posOffset>3724275</wp:posOffset>
                </wp:positionH>
                <wp:positionV relativeFrom="paragraph">
                  <wp:posOffset>132080</wp:posOffset>
                </wp:positionV>
                <wp:extent cx="1238250" cy="93345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93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876C5" id="Rectangle 50" o:spid="_x0000_s1026" style="position:absolute;margin-left:293.25pt;margin-top:10.4pt;width:97.5pt;height:7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" fillcolor="white [3212]" strokecolor="#1f3763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B2AD5DF" wp14:editId="555B936B">
                <wp:simplePos x="0" y="0"/>
                <wp:positionH relativeFrom="column">
                  <wp:posOffset>819150</wp:posOffset>
                </wp:positionH>
                <wp:positionV relativeFrom="paragraph">
                  <wp:posOffset>113030</wp:posOffset>
                </wp:positionV>
                <wp:extent cx="4152900" cy="2428875"/>
                <wp:effectExtent l="19050" t="19050" r="38100" b="2857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52900" cy="2428875"/>
                          <a:chOff x="0" y="0"/>
                          <a:chExt cx="6636" cy="3622"/>
                        </a:xfrm>
                      </wpg:grpSpPr>
                      <wps:wsp>
                        <wps:cNvPr id="40" name="Freeform 3"/>
                        <wps:cNvSpPr>
                          <a:spLocks/>
                        </wps:cNvSpPr>
                        <wps:spPr bwMode="auto">
                          <a:xfrm>
                            <a:off x="2992" y="1102"/>
                            <a:ext cx="1741" cy="105"/>
                          </a:xfrm>
                          <a:custGeom>
                            <a:avLst/>
                            <a:gdLst>
                              <a:gd name="T0" fmla="*/ 0 w 1560"/>
                              <a:gd name="T1" fmla="*/ 100 h 105"/>
                              <a:gd name="T2" fmla="*/ 470 w 1560"/>
                              <a:gd name="T3" fmla="*/ 30 h 105"/>
                              <a:gd name="T4" fmla="*/ 1030 w 1560"/>
                              <a:gd name="T5" fmla="*/ 100 h 105"/>
                              <a:gd name="T6" fmla="*/ 1560 w 1560"/>
                              <a:gd name="T7" fmla="*/ 0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60" h="105">
                                <a:moveTo>
                                  <a:pt x="0" y="100"/>
                                </a:moveTo>
                                <a:cubicBezTo>
                                  <a:pt x="149" y="65"/>
                                  <a:pt x="298" y="30"/>
                                  <a:pt x="470" y="30"/>
                                </a:cubicBezTo>
                                <a:cubicBezTo>
                                  <a:pt x="642" y="30"/>
                                  <a:pt x="848" y="105"/>
                                  <a:pt x="1030" y="100"/>
                                </a:cubicBezTo>
                                <a:cubicBezTo>
                                  <a:pt x="1212" y="95"/>
                                  <a:pt x="1386" y="47"/>
                                  <a:pt x="1560" y="0"/>
                                </a:cubicBezTo>
                              </a:path>
                            </a:pathLst>
                          </a:custGeom>
                          <a:noFill/>
                          <a:ln w="57150" cmpd="sng">
                            <a:solidFill>
                              <a:srgbClr val="9696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088" y="782"/>
                            <a:ext cx="1116" cy="890"/>
                          </a:xfrm>
                          <a:prstGeom prst="can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"/>
                        <wps:cNvSpPr>
                          <a:spLocks/>
                        </wps:cNvSpPr>
                        <wps:spPr bwMode="auto">
                          <a:xfrm>
                            <a:off x="0" y="16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6"/>
                        <wps:cNvSpPr>
                          <a:spLocks/>
                        </wps:cNvSpPr>
                        <wps:spPr bwMode="auto">
                          <a:xfrm>
                            <a:off x="34" y="174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7"/>
                        <wps:cNvSpPr>
                          <a:spLocks/>
                        </wps:cNvSpPr>
                        <wps:spPr bwMode="auto">
                          <a:xfrm>
                            <a:off x="45" y="24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8"/>
                        <wps:cNvSpPr>
                          <a:spLocks/>
                        </wps:cNvSpPr>
                        <wps:spPr bwMode="auto">
                          <a:xfrm>
                            <a:off x="12" y="32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149" y="2703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B7A6C" w14:textId="77777777" w:rsidR="00833429" w:rsidRDefault="00833429" w:rsidP="0083342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muscle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325" y="1906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44F15" w14:textId="77777777" w:rsidR="00833429" w:rsidRDefault="00833429" w:rsidP="00833429">
                              <w:pPr>
                                <w:pStyle w:val="Foo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057" y="1792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ACE44" w14:textId="77777777" w:rsidR="00833429" w:rsidRDefault="00833429" w:rsidP="0083342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skin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541" y="102"/>
                            <a:ext cx="2300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7E749" w14:textId="77777777" w:rsidR="00833429" w:rsidRDefault="00833429" w:rsidP="008334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Ultrasound emitter/receiver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616" y="0"/>
                            <a:ext cx="2020" cy="1448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818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020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222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424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626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828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031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233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435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616" y="181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616" y="362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616" y="543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616" y="724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616" y="905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616" y="1086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616" y="1267"/>
                            <a:ext cx="19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AD5DF" id="Group 39" o:spid="_x0000_s1034" style="position:absolute;margin-left:64.5pt;margin-top:8.9pt;width:327pt;height:191.25pt;z-index:251682816" coordsize="6636,3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">
                <v:shape id="Freeform 3" o:spid="_x0000_s1035" style="position:absolute;left:2992;top:1102;width:1741;height:105;visibility:visible;mso-wrap-style:square;v-text-anchor:top" coordsize="1560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" path="m,100c149,65,298,30,470,30v172,,378,75,560,70c1212,95,1386,47,1560,e" filled="f" strokecolor="#969696" strokeweight="4.5pt">
                  <v:path arrowok="t" o:connecttype="custom" o:connectlocs="0,100;525,30;1150,100;1741,0" o:connectangles="0,0,0,0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4" o:spid="_x0000_s1036" type="#_x0000_t22" style="position:absolute;left:2088;top:782;width:1116;height: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" strokeweight="2.25pt"/>
                <v:shape id="Freeform 5" o:spid="_x0000_s1037" style="position:absolute;top:16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6" o:spid="_x0000_s1038" style="position:absolute;left:34;top:174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7" o:spid="_x0000_s1039" style="position:absolute;left:45;top:24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8" o:spid="_x0000_s1040" style="position:absolute;left:12;top:32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Text Box 9" o:spid="_x0000_s1041" type="#_x0000_t202" style="position:absolute;left:2149;top:2703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" filled="f" stroked="f">
                  <v:textbox>
                    <w:txbxContent>
                      <w:p w14:paraId="379B7A6C" w14:textId="77777777" w:rsidR="00833429" w:rsidRDefault="00833429" w:rsidP="0083342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muscle</w:t>
                        </w:r>
                      </w:p>
                    </w:txbxContent>
                  </v:textbox>
                </v:shape>
                <v:shape id="Text Box 10" o:spid="_x0000_s1042" type="#_x0000_t202" style="position:absolute;left:2325;top:1906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" filled="f" stroked="f">
                  <v:textbox>
                    <w:txbxContent>
                      <w:p w14:paraId="62B44F15" w14:textId="77777777" w:rsidR="00833429" w:rsidRDefault="00833429" w:rsidP="00833429">
                        <w:pPr>
                          <w:pStyle w:val="Foo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fat</w:t>
                        </w:r>
                      </w:p>
                    </w:txbxContent>
                  </v:textbox>
                </v:shape>
                <v:shape id="Text Box 11" o:spid="_x0000_s1043" type="#_x0000_t202" style="position:absolute;left:5057;top:1792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" filled="f" stroked="f">
                  <v:textbox>
                    <w:txbxContent>
                      <w:p w14:paraId="3A4ACE44" w14:textId="77777777" w:rsidR="00833429" w:rsidRDefault="00833429" w:rsidP="0083342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skin</w:t>
                        </w:r>
                      </w:p>
                    </w:txbxContent>
                  </v:textbox>
                </v:shape>
                <v:shape id="Text Box 12" o:spid="_x0000_s1044" type="#_x0000_t202" style="position:absolute;left:1541;top:102;width:2300;height:7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" filled="f" stroked="f">
                  <v:textbox>
                    <w:txbxContent>
                      <w:p w14:paraId="62D7E749" w14:textId="77777777" w:rsidR="00833429" w:rsidRDefault="00833429" w:rsidP="008334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Ultrasound emitter/receiver</w:t>
                        </w:r>
                      </w:p>
                    </w:txbxContent>
                  </v:textbox>
                </v:shape>
                <v:rect id="Rectangle 51" o:spid="_x0000_s1045" style="position:absolute;left:4616;width:2020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" fillcolor="#eaeaea" strokeweight="2.25pt"/>
                <v:line id="Line 14" o:spid="_x0000_s1046" style="position:absolute;visibility:visible;mso-wrap-style:square" from="4818,0" to="4818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f7J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er3+yckAAADg&#13;&#10;AAAADwAAAAAAAAAAAAAAAAAHAgAAZHJzL2Rvd25yZXYueG1sUEsFBgAAAAADAAMAtwAAAP0CAAAA&#13;&#10;AA==&#13;&#10;"/>
                <v:line id="Line 15" o:spid="_x0000_s1047" style="position:absolute;visibility:visible;mso-wrap-style:square" from="5020,0" to="5020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VtSyQAAAOAAAAAPAAAAZHJzL2Rvd25yZXYueG1sRI9Pa8JA&#13;&#10;FMTvhX6H5RV6q5tWGkp0FakUtAfxH+jxmX0msdm3YXebpN/eFYReBoZhfsOMp72pRUvOV5YVvA4S&#13;&#10;EMS51RUXCva7r5cPED4ga6wtk4I/8jCdPD6MMdO24w2121CICGGfoYIyhCaT0uclGfQD2xDH7Gyd&#13;&#10;wRCtK6R22EW4qeVbkqTSYMVxocSGPkvKf7a/RsFquE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FfFbUskAAADg&#13;&#10;AAAADwAAAAAAAAAAAAAAAAAHAgAAZHJzL2Rvd25yZXYueG1sUEsFBgAAAAADAAMAtwAAAP0CAAAA&#13;&#10;AA==&#13;&#10;"/>
                <v:line id="Line 16" o:spid="_x0000_s1048" style="position:absolute;visibility:visible;mso-wrap-style:square" from="5222,0" to="5222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MMmygAAAOA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"/>
                <v:line id="Line 17" o:spid="_x0000_s1049" style="position:absolute;visibility:visible;mso-wrap-style:square" from="5424,0" to="5424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"/>
                <v:line id="Line 18" o:spid="_x0000_s1050" style="position:absolute;visibility:visible;mso-wrap-style:square" from="5626,0" to="5626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vjK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"/>
                <v:line id="Line 19" o:spid="_x0000_s1051" style="position:absolute;visibility:visible;mso-wrap-style:square" from="5828,0" to="5828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l1RygAAAOAAAAAPAAAAZHJzL2Rvd25yZXYueG1sRI9Ba8JA&#13;&#10;FITvBf/D8gRvdWOl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GrKXVHKAAAA&#13;&#10;4AAAAA8AAAAAAAAAAAAAAAAABwIAAGRycy9kb3ducmV2LnhtbFBLBQYAAAAAAwADALcAAAD+AgAA&#13;&#10;AAA=&#13;&#10;"/>
                <v:line id="Line 20" o:spid="_x0000_s1052" style="position:absolute;visibility:visible;mso-wrap-style:square" from="6031,0" to="6031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"/>
                <v:line id="Line 21" o:spid="_x0000_s1053" style="position:absolute;visibility:visible;mso-wrap-style:square" from="6233,0" to="6233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GWy4ygAAAOA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"/>
                <v:line id="Line 22" o:spid="_x0000_s1054" style="position:absolute;visibility:visible;mso-wrap-style:square" from="6435,0" to="6435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"/>
                <v:line id="Line 23" o:spid="_x0000_s1055" style="position:absolute;visibility:visible;mso-wrap-style:square" from="4616,181" to="6636,1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"/>
                <v:line id="Line 24" o:spid="_x0000_s1056" style="position:absolute;visibility:visible;mso-wrap-style:square" from="4616,362" to="6636,3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TR0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"/>
                <v:line id="Line 25" o:spid="_x0000_s1057" style="position:absolute;visibility:visible;mso-wrap-style:square" from="4616,543" to="6636,5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"/>
                <v:line id="Line 26" o:spid="_x0000_s1058" style="position:absolute;visibility:visible;mso-wrap-style:square" from="4616,724" to="6636,7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AmbyQAAAOA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VHQJm8kAAADg&#13;&#10;AAAADwAAAAAAAAAAAAAAAAAHAgAAZHJzL2Rvd25yZXYueG1sUEsFBgAAAAADAAMAtwAAAP0CAAAA&#13;&#10;AA==&#13;&#10;"/>
                <v:line id="Line 27" o:spid="_x0000_s1059" style="position:absolute;visibility:visible;mso-wrap-style:square" from="4616,905" to="6636,9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KwA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OzisAMkAAADg&#13;&#10;AAAADwAAAAAAAAAAAAAAAAAHAgAAZHJzL2Rvd25yZXYueG1sUEsFBgAAAAADAAMAtwAAAP0CAAAA&#13;&#10;AA==&#13;&#10;"/>
                <v:line id="Line 28" o:spid="_x0000_s1060" style="position:absolute;visibility:visible;mso-wrap-style:square" from="4616,1086" to="6636,10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"/>
                <v:line id="Line 29" o:spid="_x0000_s1061" style="position:absolute;visibility:visible;mso-wrap-style:square" from="4616,1267" to="6603,12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"/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334DAF" wp14:editId="0C37F5F0">
                <wp:simplePos x="0" y="0"/>
                <wp:positionH relativeFrom="column">
                  <wp:posOffset>5048251</wp:posOffset>
                </wp:positionH>
                <wp:positionV relativeFrom="paragraph">
                  <wp:posOffset>132080</wp:posOffset>
                </wp:positionV>
                <wp:extent cx="590550" cy="2857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0B32B" w14:textId="77777777" w:rsidR="00833429" w:rsidRDefault="00833429" w:rsidP="00833429"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4DAF" id="Text Box 21" o:spid="_x0000_s1062" type="#_x0000_t202" style="position:absolute;margin-left:397.5pt;margin-top:10.4pt;width:46.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" fillcolor="white [3201]" stroked="f" strokeweight=".5pt">
                <v:textbox>
                  <w:txbxContent>
                    <w:p w14:paraId="5590B32B" w14:textId="77777777" w:rsidR="00833429" w:rsidRDefault="00833429" w:rsidP="00833429">
                      <w: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</w:p>
    <w:p w14:paraId="33400DCC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5888" behindDoc="0" locked="0" layoutInCell="1" allowOverlap="1" wp14:anchorId="59E2B6FA" wp14:editId="699276E6">
            <wp:simplePos x="0" y="0"/>
            <wp:positionH relativeFrom="column">
              <wp:posOffset>3733800</wp:posOffset>
            </wp:positionH>
            <wp:positionV relativeFrom="paragraph">
              <wp:posOffset>5080</wp:posOffset>
            </wp:positionV>
            <wp:extent cx="1217598" cy="894715"/>
            <wp:effectExtent l="0" t="0" r="1905" b="635"/>
            <wp:wrapNone/>
            <wp:docPr id="111" name="Picture 111" descr="Image result for ultrasound pul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 result for ultrasound pulse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32" t="9706" r="7870"/>
                    <a:stretch/>
                  </pic:blipFill>
                  <pic:spPr bwMode="auto">
                    <a:xfrm>
                      <a:off x="0" y="0"/>
                      <a:ext cx="1229677" cy="90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E2327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2577530E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6DBA094A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1503477C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39DA0D3B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D3A5836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42571045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2117FC43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30355DF9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A62E5D0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F171390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3563B3B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1E2AF797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1691553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6763F734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10F6F05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4822C039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8352764" w14:textId="77777777" w:rsidR="00833429" w:rsidRPr="001B15F0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4"/>
          <w:szCs w:val="24"/>
          <w:lang w:eastAsia="en-GB"/>
        </w:rPr>
      </w:pPr>
    </w:p>
    <w:p w14:paraId="2A352715" w14:textId="77777777" w:rsidR="00833429" w:rsidRPr="001B15F0" w:rsidRDefault="00833429" w:rsidP="00833429">
      <w:pPr>
        <w:pStyle w:val="ListParagraph"/>
        <w:numPr>
          <w:ilvl w:val="0"/>
          <w:numId w:val="39"/>
        </w:numPr>
        <w:spacing w:after="200" w:line="276" w:lineRule="auto"/>
        <w:rPr>
          <w:color w:val="000000" w:themeColor="text1"/>
          <w:sz w:val="24"/>
          <w:szCs w:val="24"/>
        </w:rPr>
      </w:pPr>
      <w:r w:rsidRPr="001B15F0">
        <w:rPr>
          <w:color w:val="000000" w:themeColor="text1"/>
          <w:sz w:val="24"/>
          <w:szCs w:val="24"/>
        </w:rPr>
        <w:t xml:space="preserve">Complete the following sentences.  Choose from the correct words from the list below. </w:t>
      </w:r>
      <w:r>
        <w:rPr>
          <w:color w:val="000000" w:themeColor="text1"/>
          <w:sz w:val="24"/>
          <w:szCs w:val="24"/>
        </w:rPr>
        <w:t>(4)</w:t>
      </w:r>
    </w:p>
    <w:p w14:paraId="54291EEE" w14:textId="77777777" w:rsidR="00833429" w:rsidRPr="001B15F0" w:rsidRDefault="00833429" w:rsidP="00833429">
      <w:pPr>
        <w:ind w:left="720" w:firstLine="720"/>
        <w:rPr>
          <w:color w:val="000000" w:themeColor="text1"/>
          <w:sz w:val="24"/>
          <w:szCs w:val="24"/>
        </w:rPr>
      </w:pPr>
      <w:r w:rsidRPr="001B15F0">
        <w:rPr>
          <w:b/>
          <w:color w:val="000000" w:themeColor="text1"/>
          <w:sz w:val="24"/>
          <w:szCs w:val="24"/>
        </w:rPr>
        <w:t xml:space="preserve">media   </w:t>
      </w:r>
      <w:r w:rsidRPr="001B15F0">
        <w:rPr>
          <w:b/>
          <w:color w:val="000000" w:themeColor="text1"/>
          <w:sz w:val="24"/>
          <w:szCs w:val="24"/>
        </w:rPr>
        <w:tab/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radiated        </w:t>
      </w:r>
      <w:r w:rsidRPr="001B15F0">
        <w:rPr>
          <w:b/>
          <w:color w:val="000000" w:themeColor="text1"/>
          <w:sz w:val="24"/>
          <w:szCs w:val="24"/>
        </w:rPr>
        <w:t>transmitted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</w:t>
      </w:r>
      <w:r w:rsidRPr="001B15F0">
        <w:rPr>
          <w:b/>
          <w:color w:val="000000" w:themeColor="text1"/>
          <w:sz w:val="24"/>
          <w:szCs w:val="24"/>
        </w:rPr>
        <w:t xml:space="preserve">reflected 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</w:t>
      </w:r>
      <w:r w:rsidRPr="001B15F0">
        <w:rPr>
          <w:b/>
          <w:color w:val="000000" w:themeColor="text1"/>
          <w:sz w:val="24"/>
          <w:szCs w:val="24"/>
        </w:rPr>
        <w:t>boundary</w:t>
      </w:r>
      <w:r>
        <w:rPr>
          <w:b/>
          <w:color w:val="000000" w:themeColor="text1"/>
          <w:sz w:val="24"/>
          <w:szCs w:val="24"/>
        </w:rPr>
        <w:t xml:space="preserve"> </w:t>
      </w:r>
    </w:p>
    <w:p w14:paraId="4894632E" w14:textId="77777777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can travel through different materials – solids, liquids and gases.  When </w:t>
      </w:r>
      <w:r>
        <w:rPr>
          <w:color w:val="000000" w:themeColor="text1"/>
          <w:sz w:val="24"/>
          <w:szCs w:val="24"/>
        </w:rPr>
        <w:t xml:space="preserve">     </w:t>
      </w:r>
    </w:p>
    <w:p w14:paraId="7FADC9ED" w14:textId="5FA23398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meets a </w:t>
      </w:r>
      <w:r w:rsidRPr="00EA4EF9">
        <w:rPr>
          <w:color w:val="000000" w:themeColor="text1"/>
          <w:sz w:val="24"/>
          <w:szCs w:val="24"/>
          <w:u w:val="single"/>
        </w:rPr>
        <w:t xml:space="preserve">          </w:t>
      </w:r>
      <w:r w:rsidRPr="00EA4EF9">
        <w:rPr>
          <w:b/>
          <w:color w:val="000000" w:themeColor="text1"/>
          <w:sz w:val="24"/>
          <w:szCs w:val="24"/>
          <w:u w:val="single"/>
        </w:rPr>
        <w:t xml:space="preserve"> </w:t>
      </w:r>
      <w:r w:rsidR="00EA4EF9" w:rsidRPr="00EA4EF9">
        <w:rPr>
          <w:b/>
          <w:color w:val="000000" w:themeColor="text1"/>
          <w:sz w:val="24"/>
          <w:szCs w:val="24"/>
          <w:u w:val="single"/>
        </w:rPr>
        <w:t xml:space="preserve">                  </w:t>
      </w:r>
      <w:r w:rsidRPr="00EA4EF9">
        <w:rPr>
          <w:color w:val="000000" w:themeColor="text1"/>
          <w:sz w:val="24"/>
          <w:szCs w:val="24"/>
          <w:u w:val="single"/>
        </w:rPr>
        <w:t xml:space="preserve">               </w:t>
      </w:r>
      <w:r w:rsidRPr="005125DD">
        <w:rPr>
          <w:color w:val="00B050"/>
          <w:sz w:val="24"/>
          <w:szCs w:val="24"/>
        </w:rPr>
        <w:t xml:space="preserve">  </w:t>
      </w:r>
      <w:r w:rsidRPr="001B15F0">
        <w:rPr>
          <w:color w:val="000000" w:themeColor="text1"/>
          <w:sz w:val="24"/>
          <w:szCs w:val="24"/>
        </w:rPr>
        <w:t xml:space="preserve">between two different </w:t>
      </w:r>
      <w:r>
        <w:rPr>
          <w:color w:val="000000" w:themeColor="text1"/>
          <w:sz w:val="24"/>
          <w:szCs w:val="24"/>
        </w:rPr>
        <w:t xml:space="preserve">  </w:t>
      </w:r>
    </w:p>
    <w:p w14:paraId="492890B8" w14:textId="49CBA697" w:rsidR="00833429" w:rsidRDefault="00EA4EF9" w:rsidP="00EA4EF9">
      <w:pPr>
        <w:spacing w:line="480" w:lineRule="auto"/>
        <w:ind w:left="720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</w:t>
      </w:r>
      <w:r>
        <w:rPr>
          <w:b/>
          <w:color w:val="000000" w:themeColor="text1"/>
          <w:sz w:val="24"/>
          <w:szCs w:val="24"/>
          <w:u w:val="single"/>
        </w:rPr>
        <w:t xml:space="preserve"> </w:t>
      </w:r>
      <w:r w:rsidR="00833429" w:rsidRPr="00EA4EF9">
        <w:rPr>
          <w:b/>
          <w:color w:val="000000" w:themeColor="text1"/>
          <w:sz w:val="24"/>
          <w:szCs w:val="24"/>
          <w:u w:val="single"/>
        </w:rPr>
        <w:t xml:space="preserve">             </w:t>
      </w:r>
      <w:r>
        <w:rPr>
          <w:b/>
          <w:color w:val="000000" w:themeColor="text1"/>
          <w:sz w:val="24"/>
          <w:szCs w:val="24"/>
          <w:u w:val="single"/>
        </w:rPr>
        <w:t xml:space="preserve">      </w:t>
      </w:r>
      <w:r w:rsidR="00833429" w:rsidRPr="00EA4EF9">
        <w:rPr>
          <w:color w:val="000000" w:themeColor="text1"/>
          <w:sz w:val="24"/>
          <w:szCs w:val="24"/>
        </w:rPr>
        <w:t xml:space="preserve">      </w:t>
      </w:r>
      <w:r w:rsidR="00833429" w:rsidRPr="001B15F0">
        <w:rPr>
          <w:color w:val="000000" w:themeColor="text1"/>
          <w:sz w:val="24"/>
          <w:szCs w:val="24"/>
        </w:rPr>
        <w:t xml:space="preserve">some of the ultrasound is </w:t>
      </w:r>
      <w:r w:rsidR="00833429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  <w:u w:val="single"/>
        </w:rPr>
        <w:t xml:space="preserve">                             </w:t>
      </w:r>
      <w:r w:rsidR="00833429" w:rsidRPr="00EA4EF9">
        <w:rPr>
          <w:color w:val="000000" w:themeColor="text1"/>
          <w:sz w:val="24"/>
          <w:szCs w:val="24"/>
        </w:rPr>
        <w:t xml:space="preserve">    </w:t>
      </w:r>
      <w:r w:rsidR="00833429" w:rsidRPr="001B15F0">
        <w:rPr>
          <w:color w:val="000000" w:themeColor="text1"/>
          <w:sz w:val="24"/>
          <w:szCs w:val="24"/>
        </w:rPr>
        <w:t xml:space="preserve">and some is </w:t>
      </w:r>
      <w:r w:rsidR="00833429">
        <w:rPr>
          <w:color w:val="000000" w:themeColor="text1"/>
          <w:sz w:val="24"/>
          <w:szCs w:val="24"/>
        </w:rPr>
        <w:t xml:space="preserve">   </w:t>
      </w:r>
    </w:p>
    <w:p w14:paraId="3444B3FE" w14:textId="14830D7D" w:rsidR="00833429" w:rsidRPr="001B15F0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="00EA4EF9">
        <w:rPr>
          <w:color w:val="000000" w:themeColor="text1"/>
          <w:sz w:val="24"/>
          <w:szCs w:val="24"/>
          <w:u w:val="single"/>
        </w:rPr>
        <w:t xml:space="preserve">                                                  </w:t>
      </w:r>
      <w:r>
        <w:rPr>
          <w:color w:val="000000" w:themeColor="text1"/>
          <w:sz w:val="24"/>
          <w:szCs w:val="24"/>
        </w:rPr>
        <w:t>.</w:t>
      </w:r>
      <w:r w:rsidRPr="001B15F0">
        <w:rPr>
          <w:color w:val="000000" w:themeColor="text1"/>
          <w:sz w:val="24"/>
          <w:szCs w:val="24"/>
        </w:rPr>
        <w:t xml:space="preserve"> The reflected pulses are seen on the screen.</w:t>
      </w:r>
    </w:p>
    <w:p w14:paraId="4AB9E63F" w14:textId="77777777" w:rsidR="00833429" w:rsidRDefault="00833429" w:rsidP="00833429">
      <w:pPr>
        <w:pStyle w:val="ListParagraph"/>
        <w:numPr>
          <w:ilvl w:val="0"/>
          <w:numId w:val="39"/>
        </w:numPr>
        <w:spacing w:after="200" w:line="240" w:lineRule="auto"/>
        <w:rPr>
          <w:color w:val="000000" w:themeColor="text1"/>
          <w:sz w:val="24"/>
          <w:szCs w:val="24"/>
        </w:rPr>
      </w:pPr>
      <w:r w:rsidRPr="00E34B5F">
        <w:rPr>
          <w:color w:val="000000" w:themeColor="text1"/>
          <w:sz w:val="24"/>
          <w:szCs w:val="24"/>
        </w:rPr>
        <w:t xml:space="preserve">Draw a trace on the screen to show how the ultrasound image will </w:t>
      </w:r>
      <w:r>
        <w:rPr>
          <w:color w:val="000000" w:themeColor="text1"/>
          <w:sz w:val="24"/>
          <w:szCs w:val="24"/>
        </w:rPr>
        <w:t>appear. (2)</w:t>
      </w:r>
    </w:p>
    <w:p w14:paraId="1C80530F" w14:textId="02A937DA" w:rsidR="00EA4EF9" w:rsidRDefault="00EA4EF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1FF2A6A" w14:textId="77777777" w:rsidR="00833429" w:rsidRDefault="00833429" w:rsidP="00833429">
      <w:pPr>
        <w:pStyle w:val="ListParagraph"/>
        <w:numPr>
          <w:ilvl w:val="0"/>
          <w:numId w:val="34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The diagram shows how Primary and Secondary seismic waves travel through the Earth.</w:t>
      </w:r>
    </w:p>
    <w:p w14:paraId="350ACE5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87936" behindDoc="0" locked="0" layoutInCell="1" allowOverlap="1" wp14:anchorId="323A452F" wp14:editId="007CDB2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868574" cy="1876425"/>
            <wp:effectExtent l="0" t="0" r="0" b="0"/>
            <wp:wrapNone/>
            <wp:docPr id="68" name="Picture 68" descr="http://cse.ssl.berkeley.edu/img/earthquakes/Wavemo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se.ssl.berkeley.edu/img/earthquakes/Wavemove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lum bright="-2000" contrast="28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137" t="1984" r="3529" b="3175"/>
                    <a:stretch/>
                  </pic:blipFill>
                  <pic:spPr bwMode="auto">
                    <a:xfrm>
                      <a:off x="0" y="0"/>
                      <a:ext cx="1868574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9E0E7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7C55E8D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6D261BE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4FFC5D3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1F90BA6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E4B0C4F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What type of waves are S waves?</w:t>
      </w:r>
      <w:r>
        <w:rPr>
          <w:color w:val="000000" w:themeColor="text1"/>
          <w:sz w:val="24"/>
          <w:szCs w:val="24"/>
        </w:rPr>
        <w:t xml:space="preserve"> (1)</w:t>
      </w:r>
      <w:r w:rsidRPr="00601989">
        <w:rPr>
          <w:color w:val="000000" w:themeColor="text1"/>
          <w:sz w:val="24"/>
          <w:szCs w:val="24"/>
        </w:rPr>
        <w:tab/>
        <w:t xml:space="preserve">  </w:t>
      </w:r>
    </w:p>
    <w:p w14:paraId="2CCEF7AF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Why do the S waves not travel all the way through the Earth?</w:t>
      </w:r>
      <w:r>
        <w:rPr>
          <w:color w:val="000000" w:themeColor="text1"/>
          <w:sz w:val="24"/>
          <w:szCs w:val="24"/>
        </w:rPr>
        <w:t xml:space="preserve"> (1)</w:t>
      </w:r>
      <w:r w:rsidRPr="00601989">
        <w:rPr>
          <w:color w:val="000000" w:themeColor="text1"/>
          <w:sz w:val="24"/>
          <w:szCs w:val="24"/>
        </w:rPr>
        <w:tab/>
        <w:t xml:space="preserve">   </w:t>
      </w:r>
    </w:p>
    <w:p w14:paraId="07691C4A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after="0"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 xml:space="preserve">The P waves bend when they come to a new boundary surface. What is this bending </w:t>
      </w:r>
    </w:p>
    <w:p w14:paraId="7EDCFA1C" w14:textId="77777777" w:rsidR="00EA4EF9" w:rsidRDefault="00833429" w:rsidP="00EA4EF9">
      <w:pPr>
        <w:spacing w:after="0" w:line="36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</w:t>
      </w:r>
      <w:r w:rsidRPr="00601989">
        <w:rPr>
          <w:color w:val="000000" w:themeColor="text1"/>
          <w:sz w:val="24"/>
          <w:szCs w:val="24"/>
        </w:rPr>
        <w:t>called?</w:t>
      </w:r>
      <w:r>
        <w:rPr>
          <w:color w:val="000000" w:themeColor="text1"/>
          <w:sz w:val="24"/>
          <w:szCs w:val="24"/>
        </w:rPr>
        <w:t xml:space="preserve"> (1)</w:t>
      </w:r>
    </w:p>
    <w:p w14:paraId="03EC3BF4" w14:textId="44867E27" w:rsidR="00833429" w:rsidRPr="00B5333D" w:rsidRDefault="00EA4EF9" w:rsidP="00EA4EF9">
      <w:pPr>
        <w:spacing w:after="0" w:line="360" w:lineRule="auto"/>
        <w:ind w:left="567"/>
        <w:rPr>
          <w:b/>
          <w:color w:val="00B050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</w:t>
      </w:r>
      <w:r w:rsidR="00833429" w:rsidRPr="00601989">
        <w:rPr>
          <w:color w:val="000000" w:themeColor="text1"/>
          <w:sz w:val="24"/>
          <w:szCs w:val="24"/>
        </w:rPr>
        <w:t>d. Explain why the P waves bend in this way.</w:t>
      </w:r>
      <w:r w:rsidR="00833429">
        <w:rPr>
          <w:color w:val="000000" w:themeColor="text1"/>
          <w:sz w:val="24"/>
          <w:szCs w:val="24"/>
        </w:rPr>
        <w:t xml:space="preserve"> (3)</w:t>
      </w:r>
      <w:r w:rsidR="00833429">
        <w:rPr>
          <w:color w:val="000000" w:themeColor="text1"/>
          <w:sz w:val="20"/>
          <w:szCs w:val="20"/>
        </w:rPr>
        <w:t xml:space="preserve"> </w:t>
      </w:r>
    </w:p>
    <w:p w14:paraId="4FD2D825" w14:textId="77777777" w:rsidR="00833429" w:rsidRDefault="00833429" w:rsidP="00833429">
      <w:pPr>
        <w:pStyle w:val="ListParagraph"/>
        <w:numPr>
          <w:ilvl w:val="0"/>
          <w:numId w:val="34"/>
        </w:numPr>
        <w:spacing w:line="360" w:lineRule="auto"/>
        <w:rPr>
          <w:color w:val="000000" w:themeColor="text1"/>
          <w:sz w:val="24"/>
          <w:szCs w:val="24"/>
        </w:rPr>
      </w:pPr>
      <w:r w:rsidRPr="00BA25E7">
        <w:rPr>
          <w:color w:val="000000" w:themeColor="text1"/>
          <w:sz w:val="24"/>
          <w:szCs w:val="24"/>
        </w:rPr>
        <w:t>Describe ho</w:t>
      </w:r>
      <w:r>
        <w:rPr>
          <w:color w:val="000000" w:themeColor="text1"/>
          <w:sz w:val="24"/>
          <w:szCs w:val="24"/>
        </w:rPr>
        <w:t>w</w:t>
      </w:r>
      <w:r w:rsidRPr="00BA25E7">
        <w:rPr>
          <w:color w:val="000000" w:themeColor="text1"/>
          <w:sz w:val="24"/>
          <w:szCs w:val="24"/>
        </w:rPr>
        <w:t xml:space="preserve"> echo sounding is used to locate a shoal of fish under a fishing trawler. </w:t>
      </w:r>
      <w:r>
        <w:rPr>
          <w:color w:val="000000" w:themeColor="text1"/>
          <w:sz w:val="24"/>
          <w:szCs w:val="24"/>
        </w:rPr>
        <w:t>(4)</w:t>
      </w:r>
    </w:p>
    <w:sectPr w:rsidR="00833429" w:rsidSect="00E076E3">
      <w:headerReference w:type="default" r:id="rId24"/>
      <w:footerReference w:type="default" r:id="rId2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25E38" w14:textId="77777777" w:rsidR="00EB6E28" w:rsidRDefault="00EB6E28" w:rsidP="00683DA2">
      <w:pPr>
        <w:spacing w:after="0" w:line="240" w:lineRule="auto"/>
      </w:pPr>
      <w:r>
        <w:separator/>
      </w:r>
    </w:p>
  </w:endnote>
  <w:endnote w:type="continuationSeparator" w:id="0">
    <w:p w14:paraId="349ED7A8" w14:textId="77777777" w:rsidR="00EB6E28" w:rsidRDefault="00EB6E2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A5F84" w14:textId="77777777" w:rsidR="00EB6E28" w:rsidRDefault="00EB6E28" w:rsidP="00683DA2">
      <w:pPr>
        <w:spacing w:after="0" w:line="240" w:lineRule="auto"/>
      </w:pPr>
      <w:r>
        <w:separator/>
      </w:r>
    </w:p>
  </w:footnote>
  <w:footnote w:type="continuationSeparator" w:id="0">
    <w:p w14:paraId="6AEF6E62" w14:textId="77777777" w:rsidR="00EB6E28" w:rsidRDefault="00EB6E2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0906BC5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833429">
      <w:rPr>
        <w:b/>
        <w:noProof/>
        <w:color w:val="ED7D31" w:themeColor="accent2"/>
        <w:sz w:val="36"/>
        <w:szCs w:val="32"/>
        <w:lang w:val="en-US"/>
      </w:rPr>
      <w:t>4</w:t>
    </w:r>
  </w:p>
  <w:p w14:paraId="7B66F92A" w14:textId="1D9E5981" w:rsidR="00F9275F" w:rsidRPr="00F9275F" w:rsidRDefault="00833429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WAVES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1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21F58"/>
    <w:multiLevelType w:val="hybridMultilevel"/>
    <w:tmpl w:val="C1CE7726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17"/>
  </w:num>
  <w:num w:numId="4">
    <w:abstractNumId w:val="12"/>
  </w:num>
  <w:num w:numId="5">
    <w:abstractNumId w:val="8"/>
  </w:num>
  <w:num w:numId="6">
    <w:abstractNumId w:val="19"/>
  </w:num>
  <w:num w:numId="7">
    <w:abstractNumId w:val="5"/>
  </w:num>
  <w:num w:numId="8">
    <w:abstractNumId w:val="24"/>
  </w:num>
  <w:num w:numId="9">
    <w:abstractNumId w:val="38"/>
  </w:num>
  <w:num w:numId="10">
    <w:abstractNumId w:val="23"/>
  </w:num>
  <w:num w:numId="11">
    <w:abstractNumId w:val="33"/>
  </w:num>
  <w:num w:numId="12">
    <w:abstractNumId w:val="21"/>
  </w:num>
  <w:num w:numId="13">
    <w:abstractNumId w:val="15"/>
  </w:num>
  <w:num w:numId="14">
    <w:abstractNumId w:val="1"/>
  </w:num>
  <w:num w:numId="15">
    <w:abstractNumId w:val="14"/>
  </w:num>
  <w:num w:numId="16">
    <w:abstractNumId w:val="35"/>
  </w:num>
  <w:num w:numId="17">
    <w:abstractNumId w:val="18"/>
  </w:num>
  <w:num w:numId="18">
    <w:abstractNumId w:val="28"/>
  </w:num>
  <w:num w:numId="19">
    <w:abstractNumId w:val="36"/>
  </w:num>
  <w:num w:numId="20">
    <w:abstractNumId w:val="31"/>
  </w:num>
  <w:num w:numId="21">
    <w:abstractNumId w:val="0"/>
  </w:num>
  <w:num w:numId="22">
    <w:abstractNumId w:val="13"/>
  </w:num>
  <w:num w:numId="23">
    <w:abstractNumId w:val="10"/>
  </w:num>
  <w:num w:numId="24">
    <w:abstractNumId w:val="32"/>
  </w:num>
  <w:num w:numId="25">
    <w:abstractNumId w:val="37"/>
  </w:num>
  <w:num w:numId="26">
    <w:abstractNumId w:val="34"/>
  </w:num>
  <w:num w:numId="27">
    <w:abstractNumId w:val="20"/>
  </w:num>
  <w:num w:numId="28">
    <w:abstractNumId w:val="25"/>
  </w:num>
  <w:num w:numId="29">
    <w:abstractNumId w:val="29"/>
  </w:num>
  <w:num w:numId="30">
    <w:abstractNumId w:val="39"/>
  </w:num>
  <w:num w:numId="31">
    <w:abstractNumId w:val="2"/>
  </w:num>
  <w:num w:numId="32">
    <w:abstractNumId w:val="6"/>
  </w:num>
  <w:num w:numId="33">
    <w:abstractNumId w:val="9"/>
  </w:num>
  <w:num w:numId="34">
    <w:abstractNumId w:val="26"/>
  </w:num>
  <w:num w:numId="35">
    <w:abstractNumId w:val="16"/>
  </w:num>
  <w:num w:numId="36">
    <w:abstractNumId w:val="7"/>
  </w:num>
  <w:num w:numId="37">
    <w:abstractNumId w:val="4"/>
  </w:num>
  <w:num w:numId="38">
    <w:abstractNumId w:val="30"/>
  </w:num>
  <w:num w:numId="39">
    <w:abstractNumId w:val="22"/>
  </w:num>
  <w:num w:numId="40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9EF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4EF9"/>
    <w:rsid w:val="00EA5C8E"/>
    <w:rsid w:val="00EB1267"/>
    <w:rsid w:val="00EB6E28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6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7.wdp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F4335-B771-5343-8D5C-D9DDDEA98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0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2017-07-01T09:03:00Z</cp:lastPrinted>
  <dcterms:created xsi:type="dcterms:W3CDTF">2018-05-17T18:29:00Z</dcterms:created>
  <dcterms:modified xsi:type="dcterms:W3CDTF">2018-05-17T18:29:00Z</dcterms:modified>
</cp:coreProperties>
</file>