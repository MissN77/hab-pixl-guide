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8C636C" w14:textId="20B422BD" w:rsidR="000F1F31" w:rsidRPr="00F50439" w:rsidRDefault="00F50439" w:rsidP="00F76A7D">
      <w:pPr>
        <w:spacing w:after="0" w:line="240" w:lineRule="auto"/>
        <w:ind w:left="426" w:hanging="426"/>
        <w:rPr>
          <w:rFonts w:cstheme="minorHAnsi"/>
        </w:rPr>
      </w:pPr>
      <w:r w:rsidRPr="00F50439">
        <w:rPr>
          <w:rFonts w:cstheme="minorHAnsi"/>
          <w:b/>
          <w:bCs/>
          <w:lang w:val="en-US"/>
        </w:rPr>
        <w:t>Part 1</w:t>
      </w:r>
    </w:p>
    <w:p w14:paraId="2F71B5BF" w14:textId="77777777" w:rsidR="00B158CE" w:rsidRPr="00F50439" w:rsidRDefault="00B158CE" w:rsidP="00767A8D">
      <w:pPr>
        <w:spacing w:after="0" w:line="240" w:lineRule="auto"/>
        <w:rPr>
          <w:rFonts w:cstheme="minorHAnsi"/>
          <w:b/>
          <w:u w:val="single"/>
        </w:rPr>
      </w:pPr>
    </w:p>
    <w:p w14:paraId="1FDFB562" w14:textId="79B4BC02" w:rsidR="00767A8D" w:rsidRPr="00F50439" w:rsidRDefault="00767A8D" w:rsidP="00767A8D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b/>
          <w:u w:val="single"/>
        </w:rPr>
      </w:pPr>
      <w:r w:rsidRPr="00F50439">
        <w:rPr>
          <w:rFonts w:cstheme="minorHAnsi"/>
        </w:rPr>
        <w:t>The following question is about magnets.</w:t>
      </w:r>
    </w:p>
    <w:p w14:paraId="69B02013" w14:textId="77777777" w:rsidR="00767A8D" w:rsidRPr="00F50439" w:rsidRDefault="00B158CE" w:rsidP="00767A8D">
      <w:pPr>
        <w:pStyle w:val="ListParagraph"/>
        <w:numPr>
          <w:ilvl w:val="0"/>
          <w:numId w:val="31"/>
        </w:numPr>
        <w:spacing w:after="0" w:line="276" w:lineRule="auto"/>
        <w:rPr>
          <w:rFonts w:cstheme="minorHAnsi"/>
          <w:b/>
          <w:u w:val="single"/>
        </w:rPr>
      </w:pPr>
      <w:r w:rsidRPr="00F50439">
        <w:rPr>
          <w:rFonts w:cstheme="minorHAnsi"/>
        </w:rPr>
        <w:t>Iron is a magnetic material.</w:t>
      </w:r>
    </w:p>
    <w:p w14:paraId="73C0D0B7" w14:textId="7878072B" w:rsidR="00B158CE" w:rsidRDefault="00B158CE" w:rsidP="00767A8D">
      <w:pPr>
        <w:pStyle w:val="ListParagraph"/>
        <w:spacing w:after="0" w:line="276" w:lineRule="auto"/>
        <w:ind w:left="1080"/>
        <w:rPr>
          <w:rFonts w:cstheme="minorHAnsi"/>
        </w:rPr>
      </w:pPr>
      <w:r w:rsidRPr="00F50439">
        <w:rPr>
          <w:rFonts w:cstheme="minorHAnsi"/>
        </w:rPr>
        <w:t xml:space="preserve">Name two other magnetic </w:t>
      </w:r>
      <w:r w:rsidR="00842054" w:rsidRPr="00F50439">
        <w:rPr>
          <w:rFonts w:cstheme="minorHAnsi"/>
        </w:rPr>
        <w:t>elements</w:t>
      </w:r>
      <w:r w:rsidRPr="00F50439">
        <w:rPr>
          <w:rFonts w:cstheme="minorHAnsi"/>
        </w:rPr>
        <w:t>.</w:t>
      </w:r>
      <w:r w:rsidR="00262FA5" w:rsidRPr="00F50439">
        <w:rPr>
          <w:rFonts w:cstheme="minorHAnsi"/>
        </w:rPr>
        <w:t xml:space="preserve"> (2)</w:t>
      </w:r>
    </w:p>
    <w:p w14:paraId="3E8DDF81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3C43406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90CB40D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231C0AF" w14:textId="776449CF" w:rsidR="00052479" w:rsidRDefault="00B158CE" w:rsidP="00BF1C81">
      <w:pPr>
        <w:pStyle w:val="ListParagraph"/>
        <w:numPr>
          <w:ilvl w:val="0"/>
          <w:numId w:val="31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>Describe the effect a permanent magnet will have on an induced mag</w:t>
      </w:r>
      <w:r w:rsidR="00E33C27" w:rsidRPr="00F50439">
        <w:rPr>
          <w:rFonts w:cstheme="minorHAnsi"/>
        </w:rPr>
        <w:t>ne</w:t>
      </w:r>
      <w:r w:rsidRPr="00F50439">
        <w:rPr>
          <w:rFonts w:cstheme="minorHAnsi"/>
        </w:rPr>
        <w:t>t.</w:t>
      </w:r>
      <w:r w:rsidR="00CF2547" w:rsidRPr="00F50439">
        <w:rPr>
          <w:rFonts w:cstheme="minorHAnsi"/>
        </w:rPr>
        <w:t xml:space="preserve"> (1)</w:t>
      </w:r>
    </w:p>
    <w:p w14:paraId="002D7F37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114F2A2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D39AF56" w14:textId="4D30D4CF" w:rsidR="009817D5" w:rsidRDefault="00246F6A" w:rsidP="00767A8D">
      <w:pPr>
        <w:pStyle w:val="ListParagraph"/>
        <w:numPr>
          <w:ilvl w:val="0"/>
          <w:numId w:val="31"/>
        </w:numPr>
        <w:spacing w:after="0" w:line="276" w:lineRule="auto"/>
        <w:rPr>
          <w:rFonts w:cstheme="minorHAnsi"/>
        </w:rPr>
      </w:pPr>
      <w:r w:rsidRPr="00F50439">
        <w:rPr>
          <w:rFonts w:cstheme="minorHAnsi"/>
        </w:rPr>
        <w:t>Describe how a piece of iron can be made an induced magnet.</w:t>
      </w:r>
      <w:r w:rsidR="00CF2547" w:rsidRPr="00F50439">
        <w:rPr>
          <w:rFonts w:cstheme="minorHAnsi"/>
        </w:rPr>
        <w:t xml:space="preserve"> (1)</w:t>
      </w:r>
    </w:p>
    <w:p w14:paraId="6560F685" w14:textId="77777777" w:rsidR="00730013" w:rsidRDefault="00730013" w:rsidP="00730013">
      <w:pPr>
        <w:pStyle w:val="ListParagraph"/>
        <w:spacing w:after="0" w:line="276" w:lineRule="auto"/>
        <w:ind w:left="1080"/>
        <w:rPr>
          <w:rFonts w:cstheme="minorHAnsi"/>
        </w:rPr>
      </w:pPr>
    </w:p>
    <w:p w14:paraId="16E5EE52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C4EFD8F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48F3FFD" w14:textId="6BEAB1A6" w:rsidR="00052479" w:rsidRDefault="00CC00A7" w:rsidP="00767A8D">
      <w:pPr>
        <w:pStyle w:val="ListParagraph"/>
        <w:numPr>
          <w:ilvl w:val="0"/>
          <w:numId w:val="31"/>
        </w:numPr>
        <w:spacing w:after="0" w:line="276" w:lineRule="auto"/>
        <w:rPr>
          <w:rFonts w:cstheme="minorHAnsi"/>
        </w:rPr>
      </w:pPr>
      <w:r w:rsidRPr="00F50439">
        <w:rPr>
          <w:rFonts w:cstheme="minorHAnsi"/>
        </w:rPr>
        <w:t>Describe how an induced magnet can be demagnetised.</w:t>
      </w:r>
      <w:r w:rsidR="00CF2547" w:rsidRPr="00F50439">
        <w:rPr>
          <w:rFonts w:cstheme="minorHAnsi"/>
        </w:rPr>
        <w:t xml:space="preserve"> (1)</w:t>
      </w:r>
    </w:p>
    <w:p w14:paraId="25AE26FD" w14:textId="77777777" w:rsidR="00730013" w:rsidRPr="00F50439" w:rsidRDefault="00730013" w:rsidP="00730013">
      <w:pPr>
        <w:pStyle w:val="ListParagraph"/>
        <w:spacing w:after="0" w:line="276" w:lineRule="auto"/>
        <w:ind w:left="1080"/>
        <w:rPr>
          <w:rFonts w:cstheme="minorHAnsi"/>
        </w:rPr>
      </w:pPr>
    </w:p>
    <w:p w14:paraId="53DE26AE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A27CCFE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696B776" w14:textId="77777777" w:rsidR="00052479" w:rsidRPr="00F50439" w:rsidRDefault="00052479" w:rsidP="00750930">
      <w:pPr>
        <w:spacing w:after="0" w:line="276" w:lineRule="auto"/>
        <w:rPr>
          <w:rFonts w:cstheme="minorHAnsi"/>
          <w:b/>
        </w:rPr>
      </w:pPr>
    </w:p>
    <w:p w14:paraId="4F774F8C" w14:textId="77777777" w:rsidR="00767A8D" w:rsidRPr="00F50439" w:rsidRDefault="009762DF" w:rsidP="00620458">
      <w:pPr>
        <w:pStyle w:val="ListParagraph"/>
        <w:numPr>
          <w:ilvl w:val="0"/>
          <w:numId w:val="31"/>
        </w:numPr>
        <w:spacing w:after="0" w:line="276" w:lineRule="auto"/>
        <w:rPr>
          <w:rFonts w:cstheme="minorHAnsi"/>
        </w:rPr>
      </w:pPr>
      <w:r w:rsidRPr="00F50439">
        <w:rPr>
          <w:rFonts w:cstheme="minorHAnsi"/>
        </w:rPr>
        <w:t xml:space="preserve">A </w:t>
      </w:r>
      <w:r w:rsidR="00750930" w:rsidRPr="00F50439">
        <w:rPr>
          <w:rFonts w:cstheme="minorHAnsi"/>
        </w:rPr>
        <w:t xml:space="preserve">student </w:t>
      </w:r>
      <w:r w:rsidR="004336BF" w:rsidRPr="00F50439">
        <w:rPr>
          <w:rFonts w:cstheme="minorHAnsi"/>
        </w:rPr>
        <w:t>is asked to find the magnetic field pattern of a permanent bar magnet.</w:t>
      </w:r>
    </w:p>
    <w:p w14:paraId="431BC185" w14:textId="251A9127" w:rsidR="00620458" w:rsidRDefault="004336BF" w:rsidP="00767A8D">
      <w:pPr>
        <w:pStyle w:val="ListParagraph"/>
        <w:spacing w:after="0" w:line="276" w:lineRule="auto"/>
        <w:ind w:left="1080"/>
        <w:rPr>
          <w:rFonts w:cstheme="minorHAnsi"/>
        </w:rPr>
      </w:pPr>
      <w:r w:rsidRPr="00F50439">
        <w:rPr>
          <w:rFonts w:cstheme="minorHAnsi"/>
        </w:rPr>
        <w:t xml:space="preserve">Describe </w:t>
      </w:r>
      <w:r w:rsidRPr="00F50439">
        <w:rPr>
          <w:rFonts w:cstheme="minorHAnsi"/>
          <w:b/>
        </w:rPr>
        <w:t xml:space="preserve">two </w:t>
      </w:r>
      <w:r w:rsidRPr="00F50439">
        <w:rPr>
          <w:rFonts w:cstheme="minorHAnsi"/>
        </w:rPr>
        <w:t xml:space="preserve">methods the student </w:t>
      </w:r>
      <w:r w:rsidR="00E4150F" w:rsidRPr="00F50439">
        <w:rPr>
          <w:rFonts w:cstheme="minorHAnsi"/>
        </w:rPr>
        <w:t xml:space="preserve">could use to find the magnetic field pattern of the permanent bar magnet.  </w:t>
      </w:r>
      <w:r w:rsidR="00620458" w:rsidRPr="00F50439">
        <w:rPr>
          <w:rFonts w:cstheme="minorHAnsi"/>
        </w:rPr>
        <w:t>You may draw a diagram to help answer this question.</w:t>
      </w:r>
      <w:r w:rsidR="00E33743" w:rsidRPr="00F50439">
        <w:rPr>
          <w:rFonts w:cstheme="minorHAnsi"/>
        </w:rPr>
        <w:t xml:space="preserve"> (4)</w:t>
      </w:r>
    </w:p>
    <w:p w14:paraId="073F4576" w14:textId="21586D80" w:rsidR="00730013" w:rsidRDefault="00730013" w:rsidP="00767A8D">
      <w:pPr>
        <w:pStyle w:val="ListParagraph"/>
        <w:spacing w:after="0" w:line="276" w:lineRule="auto"/>
        <w:ind w:left="1080"/>
        <w:rPr>
          <w:rFonts w:cstheme="minorHAnsi"/>
        </w:rPr>
      </w:pPr>
    </w:p>
    <w:p w14:paraId="7EA2D17E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74BCC81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1F142E9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FA0BA83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4201393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B70C70A" w14:textId="77777777" w:rsidR="005D3E07" w:rsidRPr="00F50439" w:rsidRDefault="005D3E07" w:rsidP="00767A8D">
      <w:pPr>
        <w:pStyle w:val="ListParagraph"/>
        <w:spacing w:after="0" w:line="276" w:lineRule="auto"/>
        <w:ind w:left="1080"/>
        <w:rPr>
          <w:rFonts w:cstheme="minorHAnsi"/>
        </w:rPr>
      </w:pPr>
    </w:p>
    <w:p w14:paraId="3873366B" w14:textId="39EE1D2F" w:rsidR="00E076E3" w:rsidRPr="00F50439" w:rsidRDefault="009E2961" w:rsidP="005818A9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E</w:t>
      </w:r>
      <w:r w:rsidR="00750930" w:rsidRPr="00F50439">
        <w:rPr>
          <w:rFonts w:cstheme="minorHAnsi"/>
        </w:rPr>
        <w:t>xplain how</w:t>
      </w:r>
      <w:r w:rsidR="00750930" w:rsidRPr="00F50439">
        <w:rPr>
          <w:rFonts w:cstheme="minorHAnsi"/>
          <w:b/>
        </w:rPr>
        <w:t xml:space="preserve"> </w:t>
      </w:r>
      <w:r w:rsidR="00E4150F" w:rsidRPr="00F50439">
        <w:rPr>
          <w:rFonts w:cstheme="minorHAnsi"/>
        </w:rPr>
        <w:t>the student can determine where the magnetic field is strongest from the magnetic field pattern.</w:t>
      </w:r>
      <w:r w:rsidR="00E33743" w:rsidRPr="00F50439">
        <w:rPr>
          <w:rFonts w:cstheme="minorHAnsi"/>
        </w:rPr>
        <w:t xml:space="preserve"> (2)</w:t>
      </w:r>
    </w:p>
    <w:p w14:paraId="4D9BBC07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4BB9D1F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4AA7AB3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3B11D1B" w14:textId="5E39F1DE" w:rsidR="00052479" w:rsidRPr="00F50439" w:rsidRDefault="00824C6F" w:rsidP="005818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lastRenderedPageBreak/>
        <w:t>The Maglev t</w:t>
      </w:r>
      <w:r w:rsidR="00F7667F" w:rsidRPr="00F50439">
        <w:rPr>
          <w:rFonts w:cstheme="minorHAnsi"/>
        </w:rPr>
        <w:t xml:space="preserve">rain </w:t>
      </w:r>
      <w:r w:rsidR="00052479" w:rsidRPr="00F50439">
        <w:rPr>
          <w:rFonts w:cstheme="minorHAnsi"/>
        </w:rPr>
        <w:t xml:space="preserve">floats over its track using an electromagnet.  </w:t>
      </w:r>
      <w:r w:rsidRPr="00F50439">
        <w:rPr>
          <w:rFonts w:cstheme="minorHAnsi"/>
        </w:rPr>
        <w:t>Maglev t</w:t>
      </w:r>
      <w:r w:rsidR="00052479" w:rsidRPr="00F50439">
        <w:rPr>
          <w:rFonts w:cstheme="minorHAnsi"/>
        </w:rPr>
        <w:t>rains have manage</w:t>
      </w:r>
      <w:r w:rsidR="00E33C27" w:rsidRPr="00F50439">
        <w:rPr>
          <w:rFonts w:cstheme="minorHAnsi"/>
        </w:rPr>
        <w:t>d</w:t>
      </w:r>
      <w:r w:rsidR="00052479" w:rsidRPr="00F50439">
        <w:rPr>
          <w:rFonts w:cstheme="minorHAnsi"/>
        </w:rPr>
        <w:t xml:space="preserve"> speeds in excess of 370 mph.</w:t>
      </w:r>
      <w:r w:rsidR="00767A8D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A model of the Maglev t</w:t>
      </w:r>
      <w:r w:rsidR="00052479" w:rsidRPr="00F50439">
        <w:rPr>
          <w:rFonts w:cstheme="minorHAnsi"/>
        </w:rPr>
        <w:t>rain uses two permanent magnets to get the model to float over the track.</w:t>
      </w:r>
    </w:p>
    <w:p w14:paraId="7E3296D5" w14:textId="79210808" w:rsidR="00052479" w:rsidRDefault="00730013" w:rsidP="00767A8D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245E0734" wp14:editId="3AB40C27">
            <wp:simplePos x="0" y="0"/>
            <wp:positionH relativeFrom="column">
              <wp:posOffset>5191457</wp:posOffset>
            </wp:positionH>
            <wp:positionV relativeFrom="paragraph">
              <wp:posOffset>227772</wp:posOffset>
            </wp:positionV>
            <wp:extent cx="1783579" cy="1319767"/>
            <wp:effectExtent l="0" t="0" r="762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579" cy="1319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479" w:rsidRPr="00F50439">
        <w:rPr>
          <w:rFonts w:cstheme="minorHAnsi"/>
        </w:rPr>
        <w:t xml:space="preserve">Describe how the magnets must be </w:t>
      </w:r>
      <w:r w:rsidR="00246218" w:rsidRPr="00F50439">
        <w:rPr>
          <w:rFonts w:cstheme="minorHAnsi"/>
        </w:rPr>
        <w:t>arranged</w:t>
      </w:r>
      <w:r w:rsidR="00052479" w:rsidRPr="00F50439">
        <w:rPr>
          <w:rFonts w:cstheme="minorHAnsi"/>
        </w:rPr>
        <w:t xml:space="preserve"> to get the model Magl</w:t>
      </w:r>
      <w:r w:rsidR="00E33C27" w:rsidRPr="00F50439">
        <w:rPr>
          <w:rFonts w:cstheme="minorHAnsi"/>
        </w:rPr>
        <w:t>e</w:t>
      </w:r>
      <w:r w:rsidR="00052479" w:rsidRPr="00F50439">
        <w:rPr>
          <w:rFonts w:cstheme="minorHAnsi"/>
        </w:rPr>
        <w:t>v Train to float.</w:t>
      </w:r>
      <w:r w:rsidR="00E33743" w:rsidRPr="00F50439">
        <w:rPr>
          <w:rFonts w:cstheme="minorHAnsi"/>
        </w:rPr>
        <w:t xml:space="preserve"> (2)</w:t>
      </w:r>
    </w:p>
    <w:p w14:paraId="6D796298" w14:textId="3C8C9AF2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9DADFDA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CCAAD46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6203C26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6BDB63D" w14:textId="77777777" w:rsidR="005D3E07" w:rsidRPr="00F50439" w:rsidRDefault="005D3E07" w:rsidP="00F50439">
      <w:pPr>
        <w:pStyle w:val="ListParagraph"/>
        <w:autoSpaceDE w:val="0"/>
        <w:autoSpaceDN w:val="0"/>
        <w:adjustRightInd w:val="0"/>
        <w:ind w:left="993"/>
        <w:rPr>
          <w:rFonts w:cstheme="minorHAnsi"/>
          <w:color w:val="00B050"/>
        </w:rPr>
      </w:pPr>
    </w:p>
    <w:p w14:paraId="23475A3A" w14:textId="7AA7E57F" w:rsidR="00E076E3" w:rsidRPr="00F50439" w:rsidRDefault="00824C6F" w:rsidP="00FA4EA2">
      <w:pPr>
        <w:pStyle w:val="ListParagraph"/>
        <w:numPr>
          <w:ilvl w:val="0"/>
          <w:numId w:val="34"/>
        </w:numPr>
        <w:rPr>
          <w:rFonts w:cstheme="minorHAnsi"/>
        </w:rPr>
      </w:pPr>
      <w:r w:rsidRPr="00F50439">
        <w:rPr>
          <w:rFonts w:cstheme="minorHAnsi"/>
        </w:rPr>
        <w:t>Suggest an advantage of using the Magl</w:t>
      </w:r>
      <w:r w:rsidR="00E33C27" w:rsidRPr="00F50439">
        <w:rPr>
          <w:rFonts w:cstheme="minorHAnsi"/>
        </w:rPr>
        <w:t>e</w:t>
      </w:r>
      <w:r w:rsidRPr="00F50439">
        <w:rPr>
          <w:rFonts w:cstheme="minorHAnsi"/>
        </w:rPr>
        <w:t xml:space="preserve">v train </w:t>
      </w:r>
      <w:r w:rsidR="00EB5FE7" w:rsidRPr="00F50439">
        <w:rPr>
          <w:rFonts w:cstheme="minorHAnsi"/>
        </w:rPr>
        <w:t xml:space="preserve">compared to </w:t>
      </w:r>
      <w:r w:rsidRPr="00F50439">
        <w:rPr>
          <w:rFonts w:cstheme="minorHAnsi"/>
        </w:rPr>
        <w:t xml:space="preserve">conventional </w:t>
      </w:r>
      <w:r w:rsidR="00E076E3" w:rsidRPr="00F50439">
        <w:rPr>
          <w:rFonts w:cstheme="minorHAnsi"/>
        </w:rPr>
        <w:t>trains.</w:t>
      </w:r>
      <w:r w:rsidR="00EB5FE7" w:rsidRPr="00F50439">
        <w:rPr>
          <w:rFonts w:cstheme="minorHAnsi"/>
        </w:rPr>
        <w:t xml:space="preserve"> (1)</w:t>
      </w:r>
    </w:p>
    <w:p w14:paraId="033E1E1C" w14:textId="05D8AC26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115CDC0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DA71CEC" w14:textId="0F3B292F" w:rsidR="00341DCA" w:rsidRPr="00F50439" w:rsidRDefault="00730013" w:rsidP="00F50439">
      <w:pPr>
        <w:tabs>
          <w:tab w:val="left" w:pos="4215"/>
        </w:tabs>
        <w:ind w:left="993" w:hanging="284"/>
        <w:rPr>
          <w:rFonts w:cstheme="minorHAnsi"/>
          <w:b/>
        </w:rPr>
      </w:pPr>
      <w:r>
        <w:rPr>
          <w:rFonts w:cstheme="minorHAnsi"/>
          <w:b/>
        </w:rPr>
        <w:t>P</w:t>
      </w:r>
      <w:r w:rsidR="00F50439" w:rsidRPr="00F50439">
        <w:rPr>
          <w:rFonts w:cstheme="minorHAnsi"/>
          <w:b/>
        </w:rPr>
        <w:t>art 2</w:t>
      </w:r>
    </w:p>
    <w:p w14:paraId="77292573" w14:textId="1D7EF0F4" w:rsidR="00883C34" w:rsidRPr="00F50439" w:rsidRDefault="00883C34" w:rsidP="00FF299D">
      <w:pPr>
        <w:pStyle w:val="ListParagraph"/>
        <w:numPr>
          <w:ilvl w:val="0"/>
          <w:numId w:val="35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 xml:space="preserve">Electric motors </w:t>
      </w:r>
      <w:r w:rsidR="00EA698A" w:rsidRPr="00F50439">
        <w:rPr>
          <w:rFonts w:cstheme="minorHAnsi"/>
        </w:rPr>
        <w:t xml:space="preserve">have many uses </w:t>
      </w:r>
      <w:r w:rsidRPr="00F50439">
        <w:rPr>
          <w:rFonts w:cstheme="minorHAnsi"/>
        </w:rPr>
        <w:t>in the home.</w:t>
      </w:r>
    </w:p>
    <w:p w14:paraId="44A325E3" w14:textId="6BA7A32C" w:rsidR="00883C34" w:rsidRDefault="00883C34" w:rsidP="00FF299D">
      <w:pPr>
        <w:pStyle w:val="ListParagraph"/>
        <w:numPr>
          <w:ilvl w:val="0"/>
          <w:numId w:val="36"/>
        </w:numPr>
        <w:spacing w:after="0" w:line="360" w:lineRule="auto"/>
        <w:rPr>
          <w:rFonts w:cstheme="minorHAnsi"/>
          <w:b/>
        </w:rPr>
      </w:pPr>
      <w:r w:rsidRPr="00F50439">
        <w:rPr>
          <w:rFonts w:cstheme="minorHAnsi"/>
        </w:rPr>
        <w:t xml:space="preserve">Give </w:t>
      </w:r>
      <w:r w:rsidRPr="00F50439">
        <w:rPr>
          <w:rFonts w:cstheme="minorHAnsi"/>
          <w:b/>
        </w:rPr>
        <w:t xml:space="preserve">two </w:t>
      </w:r>
      <w:r w:rsidRPr="00F50439">
        <w:rPr>
          <w:rFonts w:cstheme="minorHAnsi"/>
        </w:rPr>
        <w:t>uses of electric motors in the home.</w:t>
      </w:r>
      <w:r w:rsidR="00EA698A" w:rsidRPr="00F50439">
        <w:rPr>
          <w:rFonts w:cstheme="minorHAnsi"/>
        </w:rPr>
        <w:t xml:space="preserve"> (2)</w:t>
      </w:r>
      <w:r w:rsidR="00E076E3" w:rsidRPr="00F50439">
        <w:rPr>
          <w:rFonts w:cstheme="minorHAnsi"/>
          <w:b/>
        </w:rPr>
        <w:tab/>
      </w:r>
    </w:p>
    <w:p w14:paraId="04C0DB45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0CBDF0D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1F1427E" w14:textId="77777777" w:rsidR="00883C34" w:rsidRPr="00F50439" w:rsidRDefault="00883C34" w:rsidP="00E076E3">
      <w:pPr>
        <w:spacing w:after="0" w:line="240" w:lineRule="auto"/>
        <w:rPr>
          <w:rFonts w:cstheme="minorHAnsi"/>
          <w:b/>
        </w:rPr>
      </w:pPr>
    </w:p>
    <w:p w14:paraId="4F0D5590" w14:textId="69762265" w:rsidR="002E168B" w:rsidRPr="00F50439" w:rsidRDefault="00883C34" w:rsidP="00FF299D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Draw and label a diagram of a simple motor</w:t>
      </w:r>
      <w:r w:rsidR="00EA698A" w:rsidRPr="00F50439">
        <w:rPr>
          <w:rFonts w:cstheme="minorHAnsi"/>
        </w:rPr>
        <w:t xml:space="preserve"> (4)</w:t>
      </w:r>
    </w:p>
    <w:p w14:paraId="3735EFCA" w14:textId="1D5379A5" w:rsidR="00FC4496" w:rsidRPr="00F50439" w:rsidRDefault="00D7458F" w:rsidP="00E076E3">
      <w:pPr>
        <w:spacing w:after="0" w:line="240" w:lineRule="auto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62336" behindDoc="0" locked="0" layoutInCell="1" allowOverlap="1" wp14:anchorId="6C8ACF29" wp14:editId="74072E5F">
            <wp:simplePos x="0" y="0"/>
            <wp:positionH relativeFrom="column">
              <wp:posOffset>4585087</wp:posOffset>
            </wp:positionH>
            <wp:positionV relativeFrom="paragraph">
              <wp:posOffset>147320</wp:posOffset>
            </wp:positionV>
            <wp:extent cx="2191937" cy="1947547"/>
            <wp:effectExtent l="0" t="0" r="5715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937" cy="194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9F1F7" w14:textId="743761E9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8446793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34639E2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82777E1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D2ED858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2A21A7A" w14:textId="5D817D8C" w:rsidR="00EA698A" w:rsidRDefault="00EA698A" w:rsidP="005D3E07">
      <w:pPr>
        <w:spacing w:after="0" w:line="240" w:lineRule="auto"/>
        <w:rPr>
          <w:rFonts w:cstheme="minorHAnsi"/>
          <w:color w:val="00B050"/>
        </w:rPr>
      </w:pPr>
    </w:p>
    <w:p w14:paraId="4BBA46B0" w14:textId="4436BE2E" w:rsidR="005D3E07" w:rsidRDefault="005D3E07" w:rsidP="005D3E07">
      <w:pPr>
        <w:spacing w:after="0" w:line="240" w:lineRule="auto"/>
        <w:rPr>
          <w:rFonts w:cstheme="minorHAnsi"/>
          <w:color w:val="00B050"/>
        </w:rPr>
      </w:pPr>
    </w:p>
    <w:p w14:paraId="1C53FA6C" w14:textId="5E8358EA" w:rsidR="00883C34" w:rsidRDefault="00883C34" w:rsidP="00ED0290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State</w:t>
      </w:r>
      <w:r w:rsidRPr="00F50439">
        <w:rPr>
          <w:rFonts w:cstheme="minorHAnsi"/>
          <w:b/>
        </w:rPr>
        <w:t xml:space="preserve"> three </w:t>
      </w:r>
      <w:r w:rsidRPr="00F50439">
        <w:rPr>
          <w:rFonts w:cstheme="minorHAnsi"/>
        </w:rPr>
        <w:t>changes that you could make to get the motor to spin faster.</w:t>
      </w:r>
      <w:r w:rsidR="00EA698A" w:rsidRPr="00F50439">
        <w:rPr>
          <w:rFonts w:cstheme="minorHAnsi"/>
        </w:rPr>
        <w:t xml:space="preserve"> (3)</w:t>
      </w:r>
    </w:p>
    <w:p w14:paraId="6FF700E4" w14:textId="77777777" w:rsidR="00730013" w:rsidRDefault="00730013" w:rsidP="00730013">
      <w:pPr>
        <w:pStyle w:val="ListParagraph"/>
        <w:spacing w:after="0" w:line="240" w:lineRule="auto"/>
        <w:ind w:left="1080"/>
        <w:rPr>
          <w:rFonts w:cstheme="minorHAnsi"/>
        </w:rPr>
      </w:pPr>
    </w:p>
    <w:p w14:paraId="0B0A6D1D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BAB1BD3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CEC5D44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5943EFD" w14:textId="77777777" w:rsidR="00730013" w:rsidRPr="00730013" w:rsidRDefault="00730013" w:rsidP="00730013">
      <w:pPr>
        <w:spacing w:after="0" w:line="240" w:lineRule="auto"/>
        <w:rPr>
          <w:rFonts w:cstheme="minorHAnsi"/>
        </w:rPr>
      </w:pPr>
    </w:p>
    <w:p w14:paraId="53037200" w14:textId="77777777" w:rsidR="005818A9" w:rsidRPr="00F50439" w:rsidRDefault="005818A9" w:rsidP="00E076E3">
      <w:pPr>
        <w:spacing w:after="0" w:line="240" w:lineRule="auto"/>
        <w:rPr>
          <w:rFonts w:cstheme="minorHAnsi"/>
        </w:rPr>
      </w:pPr>
    </w:p>
    <w:p w14:paraId="5D4840F2" w14:textId="77777777" w:rsidR="00883C34" w:rsidRPr="00F50439" w:rsidRDefault="00883C34" w:rsidP="00E076E3">
      <w:pPr>
        <w:spacing w:after="0" w:line="240" w:lineRule="auto"/>
        <w:rPr>
          <w:rFonts w:cstheme="minorHAnsi"/>
        </w:rPr>
      </w:pPr>
    </w:p>
    <w:p w14:paraId="32423BA1" w14:textId="5E1CF9BA" w:rsidR="00883C34" w:rsidRDefault="00883C34" w:rsidP="00790946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 xml:space="preserve">Give </w:t>
      </w:r>
      <w:r w:rsidRPr="00F50439">
        <w:rPr>
          <w:rFonts w:cstheme="minorHAnsi"/>
          <w:b/>
        </w:rPr>
        <w:t>two</w:t>
      </w:r>
      <w:r w:rsidRPr="00F50439">
        <w:rPr>
          <w:rFonts w:cstheme="minorHAnsi"/>
        </w:rPr>
        <w:t xml:space="preserve"> changes that you could make to get the motor to reverse its direction of rotation.</w:t>
      </w:r>
      <w:r w:rsidR="00EA698A" w:rsidRPr="00F50439">
        <w:rPr>
          <w:rFonts w:cstheme="minorHAnsi"/>
        </w:rPr>
        <w:t xml:space="preserve"> (2)</w:t>
      </w:r>
    </w:p>
    <w:p w14:paraId="18A549B0" w14:textId="77777777" w:rsidR="00730013" w:rsidRDefault="00730013" w:rsidP="00730013">
      <w:pPr>
        <w:pStyle w:val="ListParagraph"/>
        <w:spacing w:after="0" w:line="240" w:lineRule="auto"/>
        <w:ind w:left="1080"/>
        <w:rPr>
          <w:rFonts w:cstheme="minorHAnsi"/>
        </w:rPr>
      </w:pPr>
    </w:p>
    <w:p w14:paraId="39267EE3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0BF35FA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A503CB3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D59BC7C" w14:textId="77777777" w:rsidR="00730013" w:rsidRPr="00730013" w:rsidRDefault="00730013" w:rsidP="00730013">
      <w:pPr>
        <w:spacing w:after="0" w:line="240" w:lineRule="auto"/>
        <w:rPr>
          <w:rFonts w:cstheme="minorHAnsi"/>
        </w:rPr>
      </w:pPr>
    </w:p>
    <w:p w14:paraId="690DAFA7" w14:textId="7D45EF09" w:rsidR="00883C34" w:rsidRPr="00F50439" w:rsidRDefault="00883C34" w:rsidP="0047087E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  <w:b/>
        </w:rPr>
        <w:t xml:space="preserve">Figure 1 </w:t>
      </w:r>
      <w:r w:rsidRPr="00F50439">
        <w:rPr>
          <w:rFonts w:cstheme="minorHAnsi"/>
        </w:rPr>
        <w:t>shows an electric bell.</w:t>
      </w:r>
      <w:r w:rsidR="007D0AA3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Electric bells are used in fire alarms.</w:t>
      </w:r>
    </w:p>
    <w:p w14:paraId="795E681F" w14:textId="77777777" w:rsidR="0047087E" w:rsidRPr="00F50439" w:rsidRDefault="0047087E" w:rsidP="0047087E">
      <w:pPr>
        <w:spacing w:after="0" w:line="240" w:lineRule="auto"/>
        <w:rPr>
          <w:rFonts w:cstheme="minorHAnsi"/>
        </w:rPr>
      </w:pPr>
    </w:p>
    <w:p w14:paraId="31F65818" w14:textId="15E9A58A" w:rsidR="00883C34" w:rsidRPr="00F50439" w:rsidRDefault="00883C34" w:rsidP="005D3E9D">
      <w:pPr>
        <w:pStyle w:val="ListParagraph"/>
        <w:numPr>
          <w:ilvl w:val="0"/>
          <w:numId w:val="37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>Explain how the electric bell works.</w:t>
      </w:r>
      <w:r w:rsidR="00EA698A" w:rsidRPr="00F50439">
        <w:rPr>
          <w:rFonts w:cstheme="minorHAnsi"/>
        </w:rPr>
        <w:t xml:space="preserve"> (4)</w:t>
      </w:r>
    </w:p>
    <w:p w14:paraId="1C3F1285" w14:textId="2B0D3BE1" w:rsidR="00730013" w:rsidRDefault="00883C34" w:rsidP="00A94704">
      <w:pPr>
        <w:spacing w:after="0" w:line="360" w:lineRule="auto"/>
        <w:jc w:val="center"/>
        <w:rPr>
          <w:rFonts w:cstheme="minorHAnsi"/>
        </w:rPr>
      </w:pPr>
      <w:r w:rsidRPr="00F50439">
        <w:rPr>
          <w:rFonts w:cstheme="minorHAnsi"/>
          <w:b/>
        </w:rPr>
        <w:t>Figure 1</w:t>
      </w:r>
    </w:p>
    <w:p w14:paraId="5DABD5E8" w14:textId="180894BF" w:rsidR="00883C34" w:rsidRPr="00F50439" w:rsidRDefault="00883C34" w:rsidP="00A94704">
      <w:pPr>
        <w:spacing w:after="0" w:line="360" w:lineRule="auto"/>
        <w:jc w:val="center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inline distT="0" distB="0" distL="0" distR="0" wp14:anchorId="57EAFAFC" wp14:editId="6766C575">
            <wp:extent cx="4071408" cy="2931959"/>
            <wp:effectExtent l="0" t="0" r="571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204" cy="2944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A8FA1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324DE7D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8785ACB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C400179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E857617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7F9A84D" w14:textId="1110495E" w:rsidR="00730013" w:rsidRDefault="00730013" w:rsidP="00730013">
      <w:pPr>
        <w:pStyle w:val="ListParagraph"/>
        <w:ind w:left="1080"/>
        <w:rPr>
          <w:rFonts w:cstheme="minorHAnsi"/>
        </w:rPr>
      </w:pPr>
    </w:p>
    <w:p w14:paraId="38DB5C1D" w14:textId="52698A84" w:rsidR="00730013" w:rsidRDefault="00730013" w:rsidP="00730013">
      <w:pPr>
        <w:pStyle w:val="ListParagraph"/>
        <w:ind w:left="1080"/>
        <w:rPr>
          <w:rFonts w:cstheme="minorHAnsi"/>
        </w:rPr>
      </w:pPr>
    </w:p>
    <w:p w14:paraId="35F3DCD2" w14:textId="676B2939" w:rsidR="00730013" w:rsidRDefault="00730013" w:rsidP="00730013">
      <w:pPr>
        <w:pStyle w:val="ListParagraph"/>
        <w:ind w:left="1080"/>
        <w:rPr>
          <w:rFonts w:cstheme="minorHAnsi"/>
        </w:rPr>
      </w:pPr>
    </w:p>
    <w:p w14:paraId="15194DBF" w14:textId="06C84A4B" w:rsidR="00730013" w:rsidRDefault="00730013" w:rsidP="00730013">
      <w:pPr>
        <w:pStyle w:val="ListParagraph"/>
        <w:ind w:left="1080"/>
        <w:rPr>
          <w:rFonts w:cstheme="minorHAnsi"/>
        </w:rPr>
      </w:pPr>
    </w:p>
    <w:p w14:paraId="4CD6D1AC" w14:textId="683696B0" w:rsidR="00730013" w:rsidRDefault="00730013" w:rsidP="00730013">
      <w:pPr>
        <w:pStyle w:val="ListParagraph"/>
        <w:ind w:left="1080"/>
        <w:rPr>
          <w:rFonts w:cstheme="minorHAnsi"/>
        </w:rPr>
      </w:pPr>
    </w:p>
    <w:p w14:paraId="113FCAA9" w14:textId="574E7E60" w:rsidR="00730013" w:rsidRDefault="00730013" w:rsidP="00730013">
      <w:pPr>
        <w:pStyle w:val="ListParagraph"/>
        <w:ind w:left="1080"/>
        <w:rPr>
          <w:rFonts w:cstheme="minorHAnsi"/>
        </w:rPr>
      </w:pPr>
    </w:p>
    <w:p w14:paraId="7952FF90" w14:textId="00233D97" w:rsidR="00730013" w:rsidRDefault="00730013" w:rsidP="00730013">
      <w:pPr>
        <w:pStyle w:val="ListParagraph"/>
        <w:ind w:left="1080"/>
        <w:rPr>
          <w:rFonts w:cstheme="minorHAnsi"/>
        </w:rPr>
      </w:pPr>
    </w:p>
    <w:p w14:paraId="62FE6A26" w14:textId="553B18A9" w:rsidR="00730013" w:rsidRDefault="00730013" w:rsidP="00730013">
      <w:pPr>
        <w:pStyle w:val="ListParagraph"/>
        <w:ind w:left="1080"/>
        <w:rPr>
          <w:rFonts w:cstheme="minorHAnsi"/>
        </w:rPr>
      </w:pPr>
    </w:p>
    <w:p w14:paraId="572DDFFD" w14:textId="77777777" w:rsidR="00730013" w:rsidRDefault="00730013" w:rsidP="00730013">
      <w:pPr>
        <w:pStyle w:val="ListParagraph"/>
        <w:ind w:left="1080"/>
        <w:rPr>
          <w:rFonts w:cstheme="minorHAnsi"/>
        </w:rPr>
      </w:pPr>
    </w:p>
    <w:p w14:paraId="5A2F8DA4" w14:textId="35BEE8E7" w:rsidR="00AF6072" w:rsidRPr="00F50439" w:rsidRDefault="00883C34" w:rsidP="00AF6072">
      <w:pPr>
        <w:pStyle w:val="ListParagraph"/>
        <w:numPr>
          <w:ilvl w:val="0"/>
          <w:numId w:val="37"/>
        </w:numPr>
        <w:rPr>
          <w:rFonts w:cstheme="minorHAnsi"/>
        </w:rPr>
      </w:pPr>
      <w:r w:rsidRPr="00F50439">
        <w:rPr>
          <w:rFonts w:cstheme="minorHAnsi"/>
        </w:rPr>
        <w:lastRenderedPageBreak/>
        <w:t>Inside an electric bell there is a</w:t>
      </w:r>
      <w:r w:rsidR="00AF6072" w:rsidRPr="00F50439">
        <w:rPr>
          <w:rFonts w:cstheme="minorHAnsi"/>
        </w:rPr>
        <w:t xml:space="preserve"> coil of wire called a solenoid.</w:t>
      </w:r>
    </w:p>
    <w:p w14:paraId="6331CFB7" w14:textId="6D59B972" w:rsidR="006F2BEB" w:rsidRPr="00F50439" w:rsidRDefault="00716B69" w:rsidP="00AF6072">
      <w:pPr>
        <w:pStyle w:val="ListParagraph"/>
        <w:ind w:left="1080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63360" behindDoc="0" locked="0" layoutInCell="1" allowOverlap="1" wp14:anchorId="6568E0E8" wp14:editId="61D0E4BC">
            <wp:simplePos x="0" y="0"/>
            <wp:positionH relativeFrom="column">
              <wp:posOffset>3448685</wp:posOffset>
            </wp:positionH>
            <wp:positionV relativeFrom="paragraph">
              <wp:posOffset>285115</wp:posOffset>
            </wp:positionV>
            <wp:extent cx="2509527" cy="1966125"/>
            <wp:effectExtent l="0" t="0" r="508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colorTemperature colorTemp="5861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27" cy="196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2BEB" w:rsidRPr="00F50439">
        <w:rPr>
          <w:rFonts w:cstheme="minorHAnsi"/>
        </w:rPr>
        <w:t>Draw the magnetic field pattern for a solenoid.</w:t>
      </w:r>
      <w:r w:rsidR="00EA698A" w:rsidRPr="00F50439">
        <w:rPr>
          <w:rFonts w:cstheme="minorHAnsi"/>
        </w:rPr>
        <w:t xml:space="preserve"> (2)</w:t>
      </w:r>
    </w:p>
    <w:p w14:paraId="0DF5C8DD" w14:textId="41122F9C" w:rsidR="006F2BEB" w:rsidRPr="00F50439" w:rsidRDefault="006F2BEB" w:rsidP="00716B69">
      <w:pPr>
        <w:jc w:val="center"/>
        <w:rPr>
          <w:rFonts w:cstheme="minorHAnsi"/>
        </w:rPr>
      </w:pPr>
    </w:p>
    <w:p w14:paraId="76F2296A" w14:textId="0905CBB5" w:rsidR="006F2BEB" w:rsidRPr="00F50439" w:rsidRDefault="003C4A63">
      <w:pPr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 xml:space="preserve">                  </w:t>
      </w:r>
    </w:p>
    <w:p w14:paraId="5FC933E0" w14:textId="064AEAB0" w:rsidR="003C4A63" w:rsidRPr="00F50439" w:rsidRDefault="003C4A63">
      <w:pPr>
        <w:rPr>
          <w:rFonts w:cstheme="minorHAnsi"/>
          <w:color w:val="00B050"/>
        </w:rPr>
      </w:pPr>
      <w:r w:rsidRPr="00F5043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09B50D" wp14:editId="2A65B7E4">
                <wp:simplePos x="0" y="0"/>
                <wp:positionH relativeFrom="column">
                  <wp:posOffset>5707380</wp:posOffset>
                </wp:positionH>
                <wp:positionV relativeFrom="paragraph">
                  <wp:posOffset>161290</wp:posOffset>
                </wp:positionV>
                <wp:extent cx="333375" cy="457200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E98A1B" w14:textId="5E3969AC" w:rsidR="003C4A63" w:rsidRPr="00246218" w:rsidRDefault="003C4A63" w:rsidP="003C4A6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9B50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49.4pt;margin-top:12.7pt;width:26.25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" fillcolor="window" stroked="f" strokeweight=".5pt">
                <v:textbox>
                  <w:txbxContent>
                    <w:p w14:paraId="44E98A1B" w14:textId="5E3969AC" w:rsidR="003C4A63" w:rsidRPr="00246218" w:rsidRDefault="003C4A63" w:rsidP="003C4A63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F5043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6075D8" wp14:editId="183B9DF2">
                <wp:simplePos x="0" y="0"/>
                <wp:positionH relativeFrom="column">
                  <wp:posOffset>3459480</wp:posOffset>
                </wp:positionH>
                <wp:positionV relativeFrom="paragraph">
                  <wp:posOffset>177800</wp:posOffset>
                </wp:positionV>
                <wp:extent cx="333375" cy="3905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6C8395" w14:textId="0E48F8A2" w:rsidR="00EA698A" w:rsidRPr="00246218" w:rsidRDefault="003C4A6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246218">
                              <w:rPr>
                                <w:sz w:val="3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075D8" id="Text Box 4" o:spid="_x0000_s1027" type="#_x0000_t202" style="position:absolute;margin-left:272.4pt;margin-top:14pt;width:26.25pt;height:3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" fillcolor="white [3201]" stroked="f" strokeweight=".5pt">
                <v:textbox>
                  <w:txbxContent>
                    <w:p w14:paraId="3B6C8395" w14:textId="0E48F8A2" w:rsidR="00EA698A" w:rsidRPr="00246218" w:rsidRDefault="003C4A63">
                      <w:pPr>
                        <w:rPr>
                          <w:sz w:val="36"/>
                          <w:szCs w:val="36"/>
                        </w:rPr>
                      </w:pPr>
                      <w:r w:rsidRPr="00246218">
                        <w:rPr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F50439">
        <w:rPr>
          <w:rFonts w:cstheme="minorHAnsi"/>
          <w:color w:val="00B050"/>
        </w:rPr>
        <w:t xml:space="preserve">                   </w:t>
      </w:r>
    </w:p>
    <w:p w14:paraId="399073EC" w14:textId="233BF9F7" w:rsidR="00716B69" w:rsidRPr="00F50439" w:rsidRDefault="00716B69">
      <w:pPr>
        <w:rPr>
          <w:rFonts w:cstheme="minorHAnsi"/>
        </w:rPr>
      </w:pPr>
    </w:p>
    <w:p w14:paraId="75BC077D" w14:textId="17B6EF8B" w:rsidR="00716B69" w:rsidRPr="00F50439" w:rsidRDefault="00716B69">
      <w:pPr>
        <w:rPr>
          <w:rFonts w:cstheme="minorHAnsi"/>
        </w:rPr>
      </w:pPr>
    </w:p>
    <w:p w14:paraId="7F6DC0D6" w14:textId="269B11C3" w:rsidR="0047087E" w:rsidRDefault="0047087E">
      <w:pPr>
        <w:rPr>
          <w:rFonts w:cstheme="minorHAnsi"/>
        </w:rPr>
      </w:pPr>
    </w:p>
    <w:p w14:paraId="26051FB0" w14:textId="15F6C986" w:rsidR="00F50439" w:rsidRDefault="00F50439">
      <w:pPr>
        <w:rPr>
          <w:rFonts w:cstheme="minorHAnsi"/>
        </w:rPr>
      </w:pPr>
    </w:p>
    <w:p w14:paraId="3EBFA794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98CB4DA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602F21B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42223D1" w14:textId="77777777" w:rsidR="00FD4855" w:rsidRPr="00F50439" w:rsidRDefault="006F2BEB" w:rsidP="00FD4855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One method of making the magnetic field of the solenoid stronge</w:t>
      </w:r>
      <w:r w:rsidR="00FD4855" w:rsidRPr="00F50439">
        <w:rPr>
          <w:rFonts w:cstheme="minorHAnsi"/>
        </w:rPr>
        <w:t xml:space="preserve">r is to increase the number of </w:t>
      </w:r>
      <w:r w:rsidRPr="00F50439">
        <w:rPr>
          <w:rFonts w:cstheme="minorHAnsi"/>
        </w:rPr>
        <w:t>turns of wire on the solenoid.</w:t>
      </w:r>
    </w:p>
    <w:p w14:paraId="4D2CBE69" w14:textId="3A0EA04B" w:rsidR="006F2BEB" w:rsidRDefault="006F2BEB" w:rsidP="00FD4855">
      <w:pPr>
        <w:pStyle w:val="ListParagraph"/>
        <w:spacing w:after="0" w:line="240" w:lineRule="auto"/>
        <w:ind w:left="1080"/>
        <w:rPr>
          <w:rFonts w:cstheme="minorHAnsi"/>
        </w:rPr>
      </w:pPr>
      <w:r w:rsidRPr="00F50439">
        <w:rPr>
          <w:rFonts w:cstheme="minorHAnsi"/>
        </w:rPr>
        <w:t xml:space="preserve">Describe </w:t>
      </w:r>
      <w:r w:rsidRPr="00F50439">
        <w:rPr>
          <w:rFonts w:cstheme="minorHAnsi"/>
          <w:b/>
        </w:rPr>
        <w:t xml:space="preserve">two </w:t>
      </w:r>
      <w:r w:rsidRPr="00F50439">
        <w:rPr>
          <w:rFonts w:cstheme="minorHAnsi"/>
        </w:rPr>
        <w:t>other ways of making the magnetic field of the solenoid stronger.</w:t>
      </w:r>
      <w:r w:rsidR="00A42848" w:rsidRPr="00F50439">
        <w:rPr>
          <w:rFonts w:cstheme="minorHAnsi"/>
        </w:rPr>
        <w:t xml:space="preserve"> (2)</w:t>
      </w:r>
    </w:p>
    <w:p w14:paraId="5E2836B5" w14:textId="47C7B94F" w:rsidR="00730013" w:rsidRDefault="00730013" w:rsidP="00FD4855">
      <w:pPr>
        <w:pStyle w:val="ListParagraph"/>
        <w:spacing w:after="0" w:line="240" w:lineRule="auto"/>
        <w:ind w:left="1080"/>
        <w:rPr>
          <w:rFonts w:cstheme="minorHAnsi"/>
        </w:rPr>
      </w:pPr>
    </w:p>
    <w:p w14:paraId="2DFFCDFE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98E485D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27AEF60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6465075" w14:textId="77777777" w:rsidR="00E12EA9" w:rsidRPr="00F50439" w:rsidRDefault="00E12EA9" w:rsidP="00E12EA9">
      <w:pPr>
        <w:ind w:left="709"/>
        <w:rPr>
          <w:rFonts w:cstheme="minorHAnsi"/>
          <w:color w:val="00B050"/>
        </w:rPr>
      </w:pPr>
    </w:p>
    <w:p w14:paraId="7C0830A6" w14:textId="0AF027B9" w:rsidR="00CD6260" w:rsidRDefault="00CD6260" w:rsidP="00BA51FF">
      <w:pPr>
        <w:pStyle w:val="ListParagraph"/>
        <w:numPr>
          <w:ilvl w:val="0"/>
          <w:numId w:val="37"/>
        </w:numPr>
        <w:spacing w:after="0"/>
        <w:rPr>
          <w:rFonts w:cstheme="minorHAnsi"/>
        </w:rPr>
      </w:pPr>
      <w:r w:rsidRPr="00F50439">
        <w:rPr>
          <w:rFonts w:cstheme="minorHAnsi"/>
        </w:rPr>
        <w:t>Electric bells are one use of electromagnets.</w:t>
      </w:r>
      <w:r w:rsidR="008D2B43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 xml:space="preserve">Suggest </w:t>
      </w:r>
      <w:r w:rsidRPr="00F50439">
        <w:rPr>
          <w:rFonts w:cstheme="minorHAnsi"/>
          <w:b/>
        </w:rPr>
        <w:t>two</w:t>
      </w:r>
      <w:r w:rsidRPr="00F50439">
        <w:rPr>
          <w:rFonts w:cstheme="minorHAnsi"/>
        </w:rPr>
        <w:t xml:space="preserve"> other uses of electromagnets.</w:t>
      </w:r>
      <w:r w:rsidR="00A42848" w:rsidRPr="00F50439">
        <w:rPr>
          <w:rFonts w:cstheme="minorHAnsi"/>
        </w:rPr>
        <w:t xml:space="preserve"> (2)</w:t>
      </w:r>
    </w:p>
    <w:p w14:paraId="3A308E9E" w14:textId="77777777" w:rsidR="00730013" w:rsidRDefault="00730013" w:rsidP="00730013">
      <w:pPr>
        <w:pStyle w:val="ListParagraph"/>
        <w:spacing w:after="0"/>
        <w:ind w:left="1080"/>
        <w:rPr>
          <w:rFonts w:cstheme="minorHAnsi"/>
        </w:rPr>
      </w:pPr>
    </w:p>
    <w:p w14:paraId="7E02C642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BD8638E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7268982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6DEFAC7" w14:textId="77777777" w:rsidR="00730013" w:rsidRPr="00730013" w:rsidRDefault="00730013" w:rsidP="00730013">
      <w:pPr>
        <w:spacing w:after="0"/>
        <w:rPr>
          <w:rFonts w:cstheme="minorHAnsi"/>
        </w:rPr>
      </w:pPr>
    </w:p>
    <w:p w14:paraId="34490CBE" w14:textId="41D705B5" w:rsidR="008D2B43" w:rsidRDefault="008D2B43" w:rsidP="005D3E07">
      <w:pPr>
        <w:pStyle w:val="ListParagraph"/>
        <w:ind w:left="1134"/>
        <w:rPr>
          <w:rFonts w:cstheme="minorHAnsi"/>
          <w:color w:val="00B050"/>
        </w:rPr>
      </w:pPr>
    </w:p>
    <w:p w14:paraId="7102D169" w14:textId="73DC15E4" w:rsidR="005D3E07" w:rsidRDefault="005D3E07" w:rsidP="005D3E07">
      <w:pPr>
        <w:pStyle w:val="ListParagraph"/>
        <w:ind w:left="1134"/>
        <w:rPr>
          <w:rFonts w:cstheme="minorHAnsi"/>
        </w:rPr>
      </w:pPr>
    </w:p>
    <w:p w14:paraId="5D40CB81" w14:textId="19CC017C" w:rsidR="00730013" w:rsidRDefault="00730013" w:rsidP="005D3E07">
      <w:pPr>
        <w:pStyle w:val="ListParagraph"/>
        <w:ind w:left="1134"/>
        <w:rPr>
          <w:rFonts w:cstheme="minorHAnsi"/>
        </w:rPr>
      </w:pPr>
    </w:p>
    <w:p w14:paraId="4261C1EC" w14:textId="3B594656" w:rsidR="00730013" w:rsidRDefault="00730013" w:rsidP="005D3E07">
      <w:pPr>
        <w:pStyle w:val="ListParagraph"/>
        <w:ind w:left="1134"/>
        <w:rPr>
          <w:rFonts w:cstheme="minorHAnsi"/>
        </w:rPr>
      </w:pPr>
    </w:p>
    <w:p w14:paraId="6AEC35A5" w14:textId="77777777" w:rsidR="00730013" w:rsidRDefault="00730013" w:rsidP="005D3E07">
      <w:pPr>
        <w:pStyle w:val="ListParagraph"/>
        <w:ind w:left="1134"/>
        <w:rPr>
          <w:rFonts w:cstheme="minorHAnsi"/>
        </w:rPr>
      </w:pPr>
    </w:p>
    <w:p w14:paraId="73077A57" w14:textId="00ED52E5" w:rsidR="005D3E07" w:rsidRDefault="005D3E07" w:rsidP="005D3E07">
      <w:pPr>
        <w:pStyle w:val="ListParagraph"/>
        <w:ind w:left="1134"/>
        <w:rPr>
          <w:rFonts w:cstheme="minorHAnsi"/>
        </w:rPr>
      </w:pPr>
    </w:p>
    <w:p w14:paraId="2B91D543" w14:textId="14AF3C6B" w:rsidR="005D3E07" w:rsidRDefault="005D3E07" w:rsidP="005D3E07">
      <w:pPr>
        <w:pStyle w:val="ListParagraph"/>
        <w:ind w:left="1134"/>
        <w:rPr>
          <w:rFonts w:cstheme="minorHAnsi"/>
        </w:rPr>
      </w:pPr>
    </w:p>
    <w:p w14:paraId="21AD8204" w14:textId="1861AAEF" w:rsidR="005D3E07" w:rsidRDefault="005D3E07" w:rsidP="005D3E07">
      <w:pPr>
        <w:pStyle w:val="ListParagraph"/>
        <w:ind w:left="1134"/>
        <w:rPr>
          <w:rFonts w:cstheme="minorHAnsi"/>
        </w:rPr>
      </w:pPr>
    </w:p>
    <w:p w14:paraId="75E75BFD" w14:textId="47C0F434" w:rsidR="005D3E07" w:rsidRDefault="005D3E07" w:rsidP="005D3E07">
      <w:pPr>
        <w:pStyle w:val="ListParagraph"/>
        <w:ind w:left="1134"/>
        <w:rPr>
          <w:rFonts w:cstheme="minorHAnsi"/>
        </w:rPr>
      </w:pPr>
    </w:p>
    <w:p w14:paraId="506557B7" w14:textId="5AE2E5BD" w:rsidR="005D3E07" w:rsidRDefault="005D3E07" w:rsidP="005D3E07">
      <w:pPr>
        <w:pStyle w:val="ListParagraph"/>
        <w:ind w:left="1134"/>
        <w:rPr>
          <w:rFonts w:cstheme="minorHAnsi"/>
        </w:rPr>
      </w:pPr>
    </w:p>
    <w:p w14:paraId="4D9470D5" w14:textId="77777777" w:rsidR="005D3E07" w:rsidRPr="00F50439" w:rsidRDefault="005D3E07" w:rsidP="005D3E07">
      <w:pPr>
        <w:pStyle w:val="ListParagraph"/>
        <w:ind w:left="1134"/>
        <w:rPr>
          <w:rFonts w:cstheme="minorHAnsi"/>
        </w:rPr>
      </w:pPr>
    </w:p>
    <w:p w14:paraId="071F2F53" w14:textId="0ACCA360" w:rsidR="00FC0E87" w:rsidRPr="00F50439" w:rsidRDefault="00FB3A8F" w:rsidP="008D2B43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  <w:b/>
        </w:rPr>
      </w:pPr>
      <w:r w:rsidRPr="00F50439">
        <w:rPr>
          <w:rFonts w:cstheme="minorHAnsi"/>
        </w:rPr>
        <w:lastRenderedPageBreak/>
        <w:t>A straight wire carrying an electric current</w:t>
      </w:r>
      <w:r w:rsidR="00A42848" w:rsidRPr="00F50439">
        <w:rPr>
          <w:rFonts w:cstheme="minorHAnsi"/>
        </w:rPr>
        <w:t xml:space="preserve"> (I)</w:t>
      </w:r>
      <w:r w:rsidRPr="00F50439">
        <w:rPr>
          <w:rFonts w:cstheme="minorHAnsi"/>
        </w:rPr>
        <w:t xml:space="preserve"> is placed between two magnets, as shown in </w:t>
      </w:r>
      <w:r w:rsidRPr="00F50439">
        <w:rPr>
          <w:rFonts w:cstheme="minorHAnsi"/>
          <w:b/>
        </w:rPr>
        <w:t xml:space="preserve">Figure </w:t>
      </w:r>
      <w:r w:rsidR="00FC0E87" w:rsidRPr="00F50439">
        <w:rPr>
          <w:rFonts w:cstheme="minorHAnsi"/>
          <w:b/>
        </w:rPr>
        <w:t xml:space="preserve"> </w:t>
      </w:r>
    </w:p>
    <w:p w14:paraId="5DAA83FC" w14:textId="3A642C98" w:rsidR="00FB3A8F" w:rsidRPr="00F50439" w:rsidRDefault="00FC0E87" w:rsidP="00246218">
      <w:pPr>
        <w:spacing w:after="0" w:line="240" w:lineRule="auto"/>
        <w:rPr>
          <w:rFonts w:cstheme="minorHAnsi"/>
        </w:rPr>
      </w:pPr>
      <w:r w:rsidRPr="00F50439">
        <w:rPr>
          <w:rFonts w:cstheme="minorHAnsi"/>
          <w:b/>
        </w:rPr>
        <w:t xml:space="preserve">             </w:t>
      </w:r>
      <w:r w:rsidR="00FB3A8F" w:rsidRPr="00F50439">
        <w:rPr>
          <w:rFonts w:cstheme="minorHAnsi"/>
          <w:b/>
        </w:rPr>
        <w:t>2</w:t>
      </w:r>
      <w:r w:rsidR="00FB3A8F" w:rsidRPr="00F50439">
        <w:rPr>
          <w:rFonts w:cstheme="minorHAnsi"/>
        </w:rPr>
        <w:t>.</w:t>
      </w:r>
      <w:r w:rsidRPr="00F50439">
        <w:rPr>
          <w:rFonts w:cstheme="minorHAnsi"/>
        </w:rPr>
        <w:t xml:space="preserve"> </w:t>
      </w:r>
      <w:r w:rsidRPr="00F50439">
        <w:rPr>
          <w:rFonts w:cstheme="minorHAnsi"/>
          <w:b/>
        </w:rPr>
        <w:t>(HT)</w:t>
      </w:r>
    </w:p>
    <w:p w14:paraId="3F14BAE8" w14:textId="77777777" w:rsidR="009C5A10" w:rsidRPr="00F50439" w:rsidRDefault="009C5A10" w:rsidP="00FB3A8F">
      <w:pPr>
        <w:jc w:val="center"/>
        <w:rPr>
          <w:rFonts w:cstheme="minorHAnsi"/>
          <w:b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3C916AED" wp14:editId="4CBF1E5E">
            <wp:simplePos x="0" y="0"/>
            <wp:positionH relativeFrom="column">
              <wp:posOffset>2090049</wp:posOffset>
            </wp:positionH>
            <wp:positionV relativeFrom="paragraph">
              <wp:posOffset>222914</wp:posOffset>
            </wp:positionV>
            <wp:extent cx="2271915" cy="1605309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915" cy="160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3A8F" w:rsidRPr="00F50439">
        <w:rPr>
          <w:rFonts w:cstheme="minorHAnsi"/>
          <w:b/>
        </w:rPr>
        <w:t>Figure 2</w:t>
      </w:r>
    </w:p>
    <w:p w14:paraId="25FFB73B" w14:textId="77777777" w:rsidR="009C5A10" w:rsidRPr="00F50439" w:rsidRDefault="009C5A10" w:rsidP="00FB3A8F">
      <w:pPr>
        <w:jc w:val="center"/>
        <w:rPr>
          <w:rFonts w:cstheme="minorHAnsi"/>
          <w:b/>
        </w:rPr>
      </w:pPr>
    </w:p>
    <w:p w14:paraId="5E2519FD" w14:textId="77777777" w:rsidR="009C5A10" w:rsidRPr="00F50439" w:rsidRDefault="009C5A10" w:rsidP="00FB3A8F">
      <w:pPr>
        <w:jc w:val="center"/>
        <w:rPr>
          <w:rFonts w:cstheme="minorHAnsi"/>
          <w:b/>
        </w:rPr>
      </w:pPr>
    </w:p>
    <w:p w14:paraId="5062EAA8" w14:textId="77777777" w:rsidR="009C5A10" w:rsidRPr="00F50439" w:rsidRDefault="009C5A10" w:rsidP="00FB3A8F">
      <w:pPr>
        <w:jc w:val="center"/>
        <w:rPr>
          <w:rFonts w:cstheme="minorHAnsi"/>
          <w:b/>
        </w:rPr>
      </w:pPr>
    </w:p>
    <w:p w14:paraId="7DD11082" w14:textId="5AFCCB7F" w:rsidR="009C5A10" w:rsidRPr="00F50439" w:rsidRDefault="009C5A10" w:rsidP="00FB3A8F">
      <w:pPr>
        <w:jc w:val="center"/>
        <w:rPr>
          <w:rFonts w:cstheme="minorHAnsi"/>
          <w:b/>
        </w:rPr>
      </w:pPr>
    </w:p>
    <w:p w14:paraId="2F17AEB0" w14:textId="77777777" w:rsidR="00ED1CEE" w:rsidRPr="00F50439" w:rsidRDefault="00ED1CEE" w:rsidP="00FB3A8F">
      <w:pPr>
        <w:jc w:val="center"/>
        <w:rPr>
          <w:rFonts w:cstheme="minorHAnsi"/>
          <w:b/>
        </w:rPr>
      </w:pPr>
    </w:p>
    <w:p w14:paraId="5BF057CF" w14:textId="77777777" w:rsidR="009C5A10" w:rsidRPr="00F50439" w:rsidRDefault="009C5A10" w:rsidP="00FB3A8F">
      <w:pPr>
        <w:jc w:val="center"/>
        <w:rPr>
          <w:rFonts w:cstheme="minorHAnsi"/>
          <w:b/>
        </w:rPr>
      </w:pPr>
    </w:p>
    <w:p w14:paraId="494EBC35" w14:textId="02D2E412" w:rsidR="009C5A10" w:rsidRDefault="009C5A10" w:rsidP="00D17D1B">
      <w:pPr>
        <w:pStyle w:val="ListParagraph"/>
        <w:numPr>
          <w:ilvl w:val="0"/>
          <w:numId w:val="39"/>
        </w:numPr>
        <w:spacing w:after="0"/>
        <w:rPr>
          <w:rFonts w:cstheme="minorHAnsi"/>
        </w:rPr>
      </w:pPr>
      <w:r w:rsidRPr="00F50439">
        <w:rPr>
          <w:rFonts w:cstheme="minorHAnsi"/>
        </w:rPr>
        <w:t>The wire experiences a force.</w:t>
      </w:r>
      <w:r w:rsidR="00FC0E87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In which direction will the force act?  Explain your answer.</w:t>
      </w:r>
      <w:r w:rsidR="00A42848" w:rsidRPr="00F50439">
        <w:rPr>
          <w:rFonts w:cstheme="minorHAnsi"/>
        </w:rPr>
        <w:t xml:space="preserve"> (2)</w:t>
      </w:r>
    </w:p>
    <w:p w14:paraId="6F843405" w14:textId="55FB03EE" w:rsidR="00730013" w:rsidRDefault="00730013" w:rsidP="00730013">
      <w:pPr>
        <w:spacing w:after="0"/>
        <w:rPr>
          <w:rFonts w:cstheme="minorHAnsi"/>
        </w:rPr>
      </w:pPr>
    </w:p>
    <w:p w14:paraId="407CE08F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1BF98CE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E55DBEB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9D2A126" w14:textId="77777777" w:rsidR="00730013" w:rsidRPr="00730013" w:rsidRDefault="00730013" w:rsidP="00730013">
      <w:pPr>
        <w:spacing w:after="0"/>
        <w:rPr>
          <w:rFonts w:cstheme="minorHAnsi"/>
        </w:rPr>
      </w:pPr>
    </w:p>
    <w:p w14:paraId="4F4AF4BF" w14:textId="3EE2B258" w:rsidR="009C5A10" w:rsidRDefault="009C5A10" w:rsidP="008D2B43">
      <w:pPr>
        <w:pStyle w:val="ListParagraph"/>
        <w:numPr>
          <w:ilvl w:val="0"/>
          <w:numId w:val="39"/>
        </w:numPr>
        <w:rPr>
          <w:rFonts w:cstheme="minorHAnsi"/>
        </w:rPr>
      </w:pPr>
      <w:r w:rsidRPr="00F50439">
        <w:rPr>
          <w:rFonts w:cstheme="minorHAnsi"/>
        </w:rPr>
        <w:t>Explain why the wire will experience a force.</w:t>
      </w:r>
      <w:r w:rsidR="00A42848" w:rsidRPr="00F50439">
        <w:rPr>
          <w:rFonts w:cstheme="minorHAnsi"/>
        </w:rPr>
        <w:t xml:space="preserve"> (3)</w:t>
      </w:r>
    </w:p>
    <w:p w14:paraId="22DE3362" w14:textId="77777777" w:rsidR="00730013" w:rsidRPr="00730013" w:rsidRDefault="00730013" w:rsidP="00730013">
      <w:pPr>
        <w:spacing w:after="200" w:line="276" w:lineRule="auto"/>
        <w:ind w:left="645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42E6951" w14:textId="77777777" w:rsidR="00730013" w:rsidRPr="00730013" w:rsidRDefault="00730013" w:rsidP="00730013">
      <w:pPr>
        <w:spacing w:after="200" w:line="276" w:lineRule="auto"/>
        <w:ind w:left="645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3820A60" w14:textId="77777777" w:rsidR="00730013" w:rsidRPr="00730013" w:rsidRDefault="00730013" w:rsidP="00730013">
      <w:pPr>
        <w:spacing w:after="200" w:line="276" w:lineRule="auto"/>
        <w:ind w:left="645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8FA916C" w14:textId="77777777" w:rsidR="00730013" w:rsidRPr="00730013" w:rsidRDefault="00730013" w:rsidP="00730013">
      <w:pPr>
        <w:spacing w:after="200" w:line="276" w:lineRule="auto"/>
        <w:ind w:left="645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9C52554" w14:textId="6B4BD8F8" w:rsidR="0043512B" w:rsidRPr="00F50439" w:rsidRDefault="009C5A10" w:rsidP="00D17D1B">
      <w:pPr>
        <w:pStyle w:val="ListParagraph"/>
        <w:numPr>
          <w:ilvl w:val="0"/>
          <w:numId w:val="39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The length of wire between the magnets if 4 cm and carries a current of 0.6 A.</w:t>
      </w:r>
      <w:r w:rsidR="00A92C6A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Work out the size of the force on the wire if the magnetic field strength is</w:t>
      </w:r>
      <w:r w:rsidR="004B3BB3" w:rsidRPr="00F50439">
        <w:rPr>
          <w:rFonts w:cstheme="minorHAnsi"/>
        </w:rPr>
        <w:t xml:space="preserve"> 0.05 T</w:t>
      </w:r>
      <w:r w:rsidR="0043512B" w:rsidRPr="00F50439">
        <w:rPr>
          <w:rFonts w:cstheme="minorHAnsi"/>
        </w:rPr>
        <w:t>.</w:t>
      </w:r>
      <w:r w:rsidR="00A42848" w:rsidRPr="00F50439">
        <w:rPr>
          <w:rFonts w:cstheme="minorHAnsi"/>
        </w:rPr>
        <w:t xml:space="preserve"> (2)</w:t>
      </w:r>
    </w:p>
    <w:p w14:paraId="57CF9B41" w14:textId="77777777" w:rsidR="00A92C6A" w:rsidRPr="00F50439" w:rsidRDefault="00A92C6A" w:rsidP="00A92C6A">
      <w:pPr>
        <w:pStyle w:val="ListParagraph"/>
        <w:spacing w:after="0" w:line="240" w:lineRule="auto"/>
        <w:ind w:left="1005"/>
        <w:rPr>
          <w:rFonts w:cstheme="minorHAnsi"/>
        </w:rPr>
      </w:pPr>
    </w:p>
    <w:p w14:paraId="3197FD09" w14:textId="71CF3E0D" w:rsidR="00DB3EE2" w:rsidRDefault="00E12EA9" w:rsidP="00A92C6A">
      <w:pPr>
        <w:spacing w:line="240" w:lineRule="auto"/>
        <w:jc w:val="center"/>
        <w:rPr>
          <w:rFonts w:cstheme="minorHAnsi"/>
          <w:b/>
          <w:i/>
        </w:rPr>
      </w:pPr>
      <w:r w:rsidRPr="00F50439">
        <w:rPr>
          <w:rFonts w:cstheme="minorHAnsi"/>
          <w:b/>
          <w:i/>
        </w:rPr>
        <w:t>f</w:t>
      </w:r>
      <w:r w:rsidR="00DB3EE2" w:rsidRPr="00F50439">
        <w:rPr>
          <w:rFonts w:cstheme="minorHAnsi"/>
          <w:b/>
          <w:i/>
        </w:rPr>
        <w:t>orce = magnetic flux density x current x length</w:t>
      </w:r>
    </w:p>
    <w:p w14:paraId="368C7CBF" w14:textId="469A8753" w:rsidR="00730013" w:rsidRDefault="00730013" w:rsidP="00A92C6A">
      <w:pPr>
        <w:spacing w:line="240" w:lineRule="auto"/>
        <w:jc w:val="center"/>
        <w:rPr>
          <w:rFonts w:cstheme="minorHAnsi"/>
          <w:b/>
          <w:i/>
        </w:rPr>
      </w:pPr>
    </w:p>
    <w:p w14:paraId="717C8E59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26DEB69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DECF761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146501F" w14:textId="66DB3514" w:rsidR="00730013" w:rsidRDefault="00730013" w:rsidP="00A92C6A">
      <w:pPr>
        <w:spacing w:line="240" w:lineRule="auto"/>
        <w:jc w:val="center"/>
        <w:rPr>
          <w:rFonts w:cstheme="minorHAnsi"/>
          <w:b/>
          <w:i/>
          <w:color w:val="00B050"/>
        </w:rPr>
      </w:pPr>
    </w:p>
    <w:p w14:paraId="02902F3D" w14:textId="7070EB02" w:rsidR="00730013" w:rsidRDefault="00730013" w:rsidP="00A92C6A">
      <w:pPr>
        <w:spacing w:line="240" w:lineRule="auto"/>
        <w:jc w:val="center"/>
        <w:rPr>
          <w:rFonts w:cstheme="minorHAnsi"/>
          <w:b/>
          <w:i/>
          <w:color w:val="00B050"/>
        </w:rPr>
      </w:pPr>
    </w:p>
    <w:p w14:paraId="36F4A03E" w14:textId="61B4464F" w:rsidR="00730013" w:rsidRDefault="00730013" w:rsidP="00A92C6A">
      <w:pPr>
        <w:spacing w:line="240" w:lineRule="auto"/>
        <w:jc w:val="center"/>
        <w:rPr>
          <w:rFonts w:cstheme="minorHAnsi"/>
          <w:b/>
          <w:i/>
          <w:color w:val="00B050"/>
        </w:rPr>
      </w:pPr>
    </w:p>
    <w:p w14:paraId="5BFA3218" w14:textId="2860A40D" w:rsidR="00730013" w:rsidRDefault="00730013" w:rsidP="00A92C6A">
      <w:pPr>
        <w:spacing w:line="240" w:lineRule="auto"/>
        <w:jc w:val="center"/>
        <w:rPr>
          <w:rFonts w:cstheme="minorHAnsi"/>
          <w:b/>
          <w:i/>
          <w:color w:val="00B050"/>
        </w:rPr>
      </w:pPr>
    </w:p>
    <w:p w14:paraId="1E825EB1" w14:textId="77777777" w:rsidR="00730013" w:rsidRPr="00F50439" w:rsidRDefault="00730013" w:rsidP="00730013">
      <w:pPr>
        <w:spacing w:line="240" w:lineRule="auto"/>
        <w:rPr>
          <w:rFonts w:cstheme="minorHAnsi"/>
          <w:b/>
          <w:i/>
          <w:color w:val="00B050"/>
        </w:rPr>
      </w:pPr>
    </w:p>
    <w:p w14:paraId="36BA6408" w14:textId="77777777" w:rsidR="004B3BB3" w:rsidRPr="00F50439" w:rsidRDefault="004B3BB3" w:rsidP="00BC5929">
      <w:pPr>
        <w:spacing w:after="0" w:line="360" w:lineRule="auto"/>
        <w:rPr>
          <w:rFonts w:cstheme="minorHAnsi"/>
          <w:b/>
          <w:u w:val="single"/>
        </w:rPr>
      </w:pPr>
    </w:p>
    <w:p w14:paraId="4667B581" w14:textId="6FAB35AE" w:rsidR="004B3BB3" w:rsidRPr="001A048B" w:rsidRDefault="00BC5929" w:rsidP="001A048B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1A048B">
        <w:rPr>
          <w:rFonts w:cstheme="minorHAnsi"/>
          <w:b/>
        </w:rPr>
        <w:t xml:space="preserve">Figure 1 </w:t>
      </w:r>
      <w:r w:rsidRPr="001A048B">
        <w:rPr>
          <w:rFonts w:cstheme="minorHAnsi"/>
        </w:rPr>
        <w:t>shows a generator. The generator</w:t>
      </w:r>
      <w:r w:rsidRPr="001A048B">
        <w:rPr>
          <w:rFonts w:cstheme="minorHAnsi"/>
          <w:b/>
        </w:rPr>
        <w:t xml:space="preserve"> </w:t>
      </w:r>
      <w:r w:rsidRPr="001A048B">
        <w:rPr>
          <w:rFonts w:cstheme="minorHAnsi"/>
        </w:rPr>
        <w:t>is rotated by a han</w:t>
      </w:r>
      <w:r w:rsidR="00F21282" w:rsidRPr="001A048B">
        <w:rPr>
          <w:rFonts w:cstheme="minorHAnsi"/>
        </w:rPr>
        <w:t xml:space="preserve">dle and there is an alternating </w:t>
      </w:r>
      <w:r w:rsidRPr="001A048B">
        <w:rPr>
          <w:rFonts w:cstheme="minorHAnsi"/>
        </w:rPr>
        <w:t>current output produced.</w:t>
      </w:r>
    </w:p>
    <w:p w14:paraId="759DECA2" w14:textId="5AE43363" w:rsidR="00BC5929" w:rsidRPr="00F50439" w:rsidRDefault="00806810" w:rsidP="00806810">
      <w:pPr>
        <w:spacing w:after="0" w:line="240" w:lineRule="auto"/>
        <w:jc w:val="center"/>
        <w:rPr>
          <w:rFonts w:cstheme="minorHAnsi"/>
          <w:b/>
        </w:rPr>
      </w:pPr>
      <w:r w:rsidRPr="00F50439">
        <w:rPr>
          <w:rFonts w:cstheme="minorHAnsi"/>
          <w:b/>
        </w:rPr>
        <w:t>Figure 1</w:t>
      </w:r>
    </w:p>
    <w:p w14:paraId="068D3DAC" w14:textId="38AB2847" w:rsidR="00806810" w:rsidRPr="00F50439" w:rsidRDefault="00806810" w:rsidP="00806810">
      <w:pPr>
        <w:spacing w:after="0" w:line="240" w:lineRule="auto"/>
        <w:jc w:val="center"/>
        <w:rPr>
          <w:rFonts w:cstheme="minorHAnsi"/>
        </w:rPr>
      </w:pPr>
    </w:p>
    <w:p w14:paraId="2CA01FB5" w14:textId="193504E3" w:rsidR="00BC5929" w:rsidRPr="00F50439" w:rsidRDefault="00E12EA9" w:rsidP="004B3BB3">
      <w:pPr>
        <w:spacing w:after="0" w:line="240" w:lineRule="auto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191C5136" wp14:editId="06BAEB08">
            <wp:simplePos x="0" y="0"/>
            <wp:positionH relativeFrom="column">
              <wp:posOffset>1405402</wp:posOffset>
            </wp:positionH>
            <wp:positionV relativeFrom="paragraph">
              <wp:posOffset>125746</wp:posOffset>
            </wp:positionV>
            <wp:extent cx="3469672" cy="1715151"/>
            <wp:effectExtent l="0" t="0" r="10160" b="1206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672" cy="171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D1C74" w14:textId="77777777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44693C5F" w14:textId="0AEA5720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5B1D11DB" w14:textId="77777777" w:rsidR="00C96F45" w:rsidRPr="00F50439" w:rsidRDefault="00C96F45" w:rsidP="004B3BB3">
      <w:pPr>
        <w:spacing w:after="0" w:line="240" w:lineRule="auto"/>
        <w:rPr>
          <w:rFonts w:cstheme="minorHAnsi"/>
        </w:rPr>
      </w:pPr>
    </w:p>
    <w:p w14:paraId="143DE520" w14:textId="77777777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258BC396" w14:textId="77777777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7DDB057D" w14:textId="77777777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6A6B70E6" w14:textId="77777777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4E155AB2" w14:textId="77777777" w:rsidR="00E12EA9" w:rsidRPr="00F50439" w:rsidRDefault="00E12EA9" w:rsidP="004B3BB3">
      <w:pPr>
        <w:spacing w:after="0" w:line="240" w:lineRule="auto"/>
        <w:rPr>
          <w:rFonts w:cstheme="minorHAnsi"/>
        </w:rPr>
      </w:pPr>
    </w:p>
    <w:p w14:paraId="24454791" w14:textId="77777777" w:rsidR="00E12EA9" w:rsidRPr="00F50439" w:rsidRDefault="00E12EA9" w:rsidP="004B3BB3">
      <w:pPr>
        <w:spacing w:after="0" w:line="240" w:lineRule="auto"/>
        <w:rPr>
          <w:rFonts w:cstheme="minorHAnsi"/>
        </w:rPr>
      </w:pPr>
    </w:p>
    <w:p w14:paraId="10D7448B" w14:textId="77777777" w:rsidR="00E12EA9" w:rsidRPr="00F50439" w:rsidRDefault="00E12EA9" w:rsidP="004B3BB3">
      <w:pPr>
        <w:spacing w:after="0" w:line="240" w:lineRule="auto"/>
        <w:rPr>
          <w:rFonts w:cstheme="minorHAnsi"/>
        </w:rPr>
      </w:pPr>
    </w:p>
    <w:p w14:paraId="2D6D4B2F" w14:textId="77777777" w:rsidR="00E12EA9" w:rsidRPr="00F50439" w:rsidRDefault="00E12EA9" w:rsidP="004B3BB3">
      <w:pPr>
        <w:spacing w:after="0" w:line="240" w:lineRule="auto"/>
        <w:rPr>
          <w:rFonts w:cstheme="minorHAnsi"/>
        </w:rPr>
      </w:pPr>
    </w:p>
    <w:p w14:paraId="1A294553" w14:textId="0A776939" w:rsidR="00806810" w:rsidRDefault="00806810" w:rsidP="0022622A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 xml:space="preserve">Explain why the output of the generator, shown in </w:t>
      </w:r>
      <w:r w:rsidRPr="00F50439">
        <w:rPr>
          <w:rFonts w:cstheme="minorHAnsi"/>
          <w:b/>
        </w:rPr>
        <w:t>Figure 1</w:t>
      </w:r>
      <w:r w:rsidRPr="00F50439">
        <w:rPr>
          <w:rFonts w:cstheme="minorHAnsi"/>
        </w:rPr>
        <w:t>, is an alternating current.</w:t>
      </w:r>
      <w:r w:rsidR="007C38F2" w:rsidRPr="00F50439">
        <w:rPr>
          <w:rFonts w:cstheme="minorHAnsi"/>
        </w:rPr>
        <w:t xml:space="preserve"> (5)</w:t>
      </w:r>
    </w:p>
    <w:p w14:paraId="220C56AC" w14:textId="40808E1E" w:rsidR="00730013" w:rsidRDefault="00730013" w:rsidP="00730013">
      <w:pPr>
        <w:spacing w:after="0" w:line="240" w:lineRule="auto"/>
        <w:rPr>
          <w:rFonts w:cstheme="minorHAnsi"/>
        </w:rPr>
      </w:pPr>
    </w:p>
    <w:p w14:paraId="01884EA4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53D976F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6E75D76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4F93887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7FA89E2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18859E1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9237A7C" w14:textId="77777777" w:rsidR="00955B8D" w:rsidRPr="00F50439" w:rsidRDefault="00955B8D" w:rsidP="00C96F45">
      <w:pPr>
        <w:spacing w:after="0" w:line="240" w:lineRule="auto"/>
        <w:ind w:left="1134" w:hanging="425"/>
        <w:rPr>
          <w:rFonts w:cstheme="minorHAnsi"/>
          <w:color w:val="00B050"/>
        </w:rPr>
      </w:pPr>
    </w:p>
    <w:p w14:paraId="4F736FC5" w14:textId="77777777" w:rsidR="0022622A" w:rsidRPr="00F50439" w:rsidRDefault="00806810" w:rsidP="00806810">
      <w:pPr>
        <w:pStyle w:val="ListParagraph"/>
        <w:numPr>
          <w:ilvl w:val="0"/>
          <w:numId w:val="41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>As the coil of wire in the generator spins</w:t>
      </w:r>
      <w:r w:rsidR="007C38F2" w:rsidRPr="00F50439">
        <w:rPr>
          <w:rFonts w:cstheme="minorHAnsi"/>
        </w:rPr>
        <w:t>,</w:t>
      </w:r>
      <w:r w:rsidRPr="00F50439">
        <w:rPr>
          <w:rFonts w:cstheme="minorHAnsi"/>
        </w:rPr>
        <w:t xml:space="preserve"> an output potential difference is induced.</w:t>
      </w:r>
      <w:r w:rsidR="0022622A" w:rsidRPr="00F50439">
        <w:rPr>
          <w:rFonts w:cstheme="minorHAnsi"/>
        </w:rPr>
        <w:t xml:space="preserve"> </w:t>
      </w:r>
    </w:p>
    <w:p w14:paraId="114C30CC" w14:textId="66ECB7BF" w:rsidR="00806810" w:rsidRDefault="004B4751" w:rsidP="0022622A">
      <w:pPr>
        <w:pStyle w:val="ListParagraph"/>
        <w:spacing w:after="0" w:line="360" w:lineRule="auto"/>
        <w:ind w:left="1080"/>
        <w:rPr>
          <w:rFonts w:cstheme="minorHAnsi"/>
        </w:rPr>
      </w:pPr>
      <w:r w:rsidRPr="00F50439">
        <w:rPr>
          <w:rFonts w:cstheme="minorHAnsi"/>
        </w:rPr>
        <w:t>Explain</w:t>
      </w:r>
      <w:r w:rsidR="00806810" w:rsidRPr="00F50439">
        <w:rPr>
          <w:rFonts w:cstheme="minorHAnsi"/>
        </w:rPr>
        <w:t xml:space="preserve"> how the size of this induced potential differ</w:t>
      </w:r>
      <w:r w:rsidR="0022622A" w:rsidRPr="00F50439">
        <w:rPr>
          <w:rFonts w:cstheme="minorHAnsi"/>
        </w:rPr>
        <w:t xml:space="preserve">ence varies as the coil of wire </w:t>
      </w:r>
      <w:r w:rsidR="00806810" w:rsidRPr="00F50439">
        <w:rPr>
          <w:rFonts w:cstheme="minorHAnsi"/>
        </w:rPr>
        <w:t>spins.</w:t>
      </w:r>
      <w:r w:rsidR="00B00F5D" w:rsidRPr="00F50439">
        <w:rPr>
          <w:rFonts w:cstheme="minorHAnsi"/>
        </w:rPr>
        <w:t xml:space="preserve"> (4</w:t>
      </w:r>
      <w:r w:rsidR="007C38F2" w:rsidRPr="00F50439">
        <w:rPr>
          <w:rFonts w:cstheme="minorHAnsi"/>
        </w:rPr>
        <w:t>)</w:t>
      </w:r>
    </w:p>
    <w:p w14:paraId="01B563C6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6C15030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12E1030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CE1A31A" w14:textId="2953337D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66B6139" w14:textId="77777777" w:rsidR="00583508" w:rsidRPr="00F50439" w:rsidRDefault="00806810" w:rsidP="00C96F45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F50439">
        <w:rPr>
          <w:rFonts w:cstheme="minorHAnsi"/>
        </w:rPr>
        <w:t>Spinning the handle of the generator faster gives a greater induced potential difference.</w:t>
      </w:r>
    </w:p>
    <w:p w14:paraId="5674D0A6" w14:textId="673ADA69" w:rsidR="00806810" w:rsidRDefault="00806810" w:rsidP="00583508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cstheme="minorHAnsi"/>
        </w:rPr>
      </w:pPr>
      <w:r w:rsidRPr="00F50439">
        <w:rPr>
          <w:rFonts w:cstheme="minorHAnsi"/>
        </w:rPr>
        <w:t>Explain why rotating the handle faster gives a greater induced potential difference.</w:t>
      </w:r>
      <w:r w:rsidR="007C38F2" w:rsidRPr="00F50439">
        <w:rPr>
          <w:rFonts w:cstheme="minorHAnsi"/>
        </w:rPr>
        <w:t xml:space="preserve"> (3)</w:t>
      </w:r>
    </w:p>
    <w:p w14:paraId="5A18F1DD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A03879A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475CA07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5D45963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DD02E2B" w14:textId="77777777" w:rsidR="005D3E07" w:rsidRPr="00F50439" w:rsidRDefault="005D3E07" w:rsidP="00583508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cstheme="minorHAnsi"/>
        </w:rPr>
      </w:pPr>
    </w:p>
    <w:p w14:paraId="37D6AC1B" w14:textId="77EB173A" w:rsidR="00806810" w:rsidRDefault="00806810" w:rsidP="00C96F45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F50439">
        <w:rPr>
          <w:rFonts w:cstheme="minorHAnsi"/>
        </w:rPr>
        <w:t xml:space="preserve">Suggest </w:t>
      </w:r>
      <w:r w:rsidRPr="00F50439">
        <w:rPr>
          <w:rFonts w:cstheme="minorHAnsi"/>
          <w:b/>
        </w:rPr>
        <w:t xml:space="preserve">one </w:t>
      </w:r>
      <w:r w:rsidRPr="00F50439">
        <w:rPr>
          <w:rFonts w:cstheme="minorHAnsi"/>
        </w:rPr>
        <w:t>other way of getting a great</w:t>
      </w:r>
      <w:r w:rsidR="00583508" w:rsidRPr="00F50439">
        <w:rPr>
          <w:rFonts w:cstheme="minorHAnsi"/>
        </w:rPr>
        <w:t xml:space="preserve">er induced potential difference. </w:t>
      </w:r>
      <w:r w:rsidRPr="00F50439">
        <w:rPr>
          <w:rFonts w:cstheme="minorHAnsi"/>
        </w:rPr>
        <w:t>Give a reason for you answer.</w:t>
      </w:r>
      <w:r w:rsidR="007C38F2" w:rsidRPr="00F50439">
        <w:rPr>
          <w:rFonts w:cstheme="minorHAnsi"/>
        </w:rPr>
        <w:t xml:space="preserve"> (2)</w:t>
      </w:r>
    </w:p>
    <w:p w14:paraId="413D3FB7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5D32E17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783EBBD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0E6FD97" w14:textId="77777777" w:rsidR="00730013" w:rsidRPr="00730013" w:rsidRDefault="00730013" w:rsidP="00730013">
      <w:pPr>
        <w:autoSpaceDE w:val="0"/>
        <w:autoSpaceDN w:val="0"/>
        <w:adjustRightInd w:val="0"/>
        <w:spacing w:line="240" w:lineRule="auto"/>
        <w:rPr>
          <w:rFonts w:cstheme="minorHAnsi"/>
        </w:rPr>
      </w:pPr>
    </w:p>
    <w:p w14:paraId="13CD44C3" w14:textId="1658623D" w:rsidR="00A84C80" w:rsidRPr="00F50439" w:rsidRDefault="00A84C80" w:rsidP="001A048B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F50439">
        <w:rPr>
          <w:rFonts w:cstheme="minorHAnsi"/>
          <w:b/>
        </w:rPr>
        <w:t xml:space="preserve">Figure 2 </w:t>
      </w:r>
      <w:r w:rsidRPr="00F50439">
        <w:rPr>
          <w:rFonts w:cstheme="minorHAnsi"/>
        </w:rPr>
        <w:t>shows a cross section of a microphone.</w:t>
      </w:r>
    </w:p>
    <w:p w14:paraId="2C7AD605" w14:textId="77926EAB" w:rsidR="00806810" w:rsidRPr="00F50439" w:rsidRDefault="00A84C80" w:rsidP="00C96F45">
      <w:p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F50439">
        <w:rPr>
          <w:rFonts w:cstheme="minorHAnsi"/>
          <w:b/>
        </w:rPr>
        <w:tab/>
      </w:r>
      <w:r w:rsidRPr="00F50439">
        <w:rPr>
          <w:rFonts w:cstheme="minorHAnsi"/>
        </w:rPr>
        <w:t>A microphone can be used to record sound onto a hard drive.</w:t>
      </w:r>
    </w:p>
    <w:p w14:paraId="0111ACA1" w14:textId="0AFB0C34" w:rsidR="00A84C80" w:rsidRPr="00F50439" w:rsidRDefault="00A84C80" w:rsidP="00A84C80">
      <w:pPr>
        <w:autoSpaceDE w:val="0"/>
        <w:autoSpaceDN w:val="0"/>
        <w:adjustRightInd w:val="0"/>
        <w:spacing w:line="360" w:lineRule="auto"/>
        <w:jc w:val="center"/>
        <w:rPr>
          <w:rFonts w:cstheme="minorHAnsi"/>
          <w:b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4DF35766" wp14:editId="7D54B7FE">
            <wp:simplePos x="0" y="0"/>
            <wp:positionH relativeFrom="column">
              <wp:posOffset>1059637</wp:posOffset>
            </wp:positionH>
            <wp:positionV relativeFrom="paragraph">
              <wp:posOffset>218046</wp:posOffset>
            </wp:positionV>
            <wp:extent cx="4294568" cy="3416133"/>
            <wp:effectExtent l="0" t="0" r="0" b="0"/>
            <wp:wrapNone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568" cy="341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0439">
        <w:rPr>
          <w:rFonts w:cstheme="minorHAnsi"/>
          <w:b/>
        </w:rPr>
        <w:t>Figure 2</w:t>
      </w:r>
    </w:p>
    <w:p w14:paraId="3B6252DE" w14:textId="544F8DAD" w:rsidR="00A84C80" w:rsidRPr="00F50439" w:rsidRDefault="00A84C80" w:rsidP="00A84C80">
      <w:pPr>
        <w:autoSpaceDE w:val="0"/>
        <w:autoSpaceDN w:val="0"/>
        <w:adjustRightInd w:val="0"/>
        <w:spacing w:line="360" w:lineRule="auto"/>
        <w:jc w:val="center"/>
        <w:rPr>
          <w:rFonts w:cstheme="minorHAnsi"/>
          <w:b/>
        </w:rPr>
      </w:pPr>
    </w:p>
    <w:p w14:paraId="23334D92" w14:textId="5D3DE145" w:rsidR="00806810" w:rsidRPr="00F50439" w:rsidRDefault="00806810" w:rsidP="00A84C80">
      <w:pPr>
        <w:spacing w:after="0" w:line="360" w:lineRule="auto"/>
        <w:jc w:val="center"/>
        <w:rPr>
          <w:rFonts w:cstheme="minorHAnsi"/>
        </w:rPr>
      </w:pPr>
    </w:p>
    <w:p w14:paraId="505C8B01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38D2DD50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0C8118A3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4F9ADF22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036F04DB" w14:textId="51E3B878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2828AD96" w14:textId="77777777" w:rsidR="00C96F45" w:rsidRPr="00F50439" w:rsidRDefault="00C96F45" w:rsidP="00A84C80">
      <w:pPr>
        <w:spacing w:after="0" w:line="360" w:lineRule="auto"/>
        <w:jc w:val="center"/>
        <w:rPr>
          <w:rFonts w:cstheme="minorHAnsi"/>
        </w:rPr>
      </w:pPr>
    </w:p>
    <w:p w14:paraId="5519EF71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5F03B07E" w14:textId="36A9A751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2584AF76" w14:textId="77777777" w:rsidR="00C96F45" w:rsidRPr="00F50439" w:rsidRDefault="00C96F45" w:rsidP="00A84C80">
      <w:pPr>
        <w:spacing w:after="0" w:line="360" w:lineRule="auto"/>
        <w:jc w:val="center"/>
        <w:rPr>
          <w:rFonts w:cstheme="minorHAnsi"/>
        </w:rPr>
      </w:pPr>
    </w:p>
    <w:p w14:paraId="2B96C7F0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2D8FFC89" w14:textId="77777777" w:rsidR="001A048B" w:rsidRDefault="00A84C80" w:rsidP="00A84C80">
      <w:p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ab/>
      </w:r>
    </w:p>
    <w:p w14:paraId="528106D2" w14:textId="7D66E010" w:rsidR="00A84C80" w:rsidRDefault="00A84C80" w:rsidP="001A048B">
      <w:pPr>
        <w:spacing w:after="0" w:line="360" w:lineRule="auto"/>
        <w:ind w:firstLine="709"/>
        <w:rPr>
          <w:rFonts w:cstheme="minorHAnsi"/>
        </w:rPr>
      </w:pPr>
      <w:r w:rsidRPr="00F50439">
        <w:rPr>
          <w:rFonts w:cstheme="minorHAnsi"/>
        </w:rPr>
        <w:t>Explain how a microphone can be used to record sound onto a hard drive.</w:t>
      </w:r>
      <w:r w:rsidR="007C38F2" w:rsidRPr="00F50439">
        <w:rPr>
          <w:rFonts w:cstheme="minorHAnsi"/>
        </w:rPr>
        <w:t xml:space="preserve"> (4)</w:t>
      </w:r>
    </w:p>
    <w:p w14:paraId="3E7FC0C6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613476B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CA7A564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680DF24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8FD64FC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EAEAF16" w14:textId="3C17E998" w:rsidR="00730013" w:rsidRDefault="00730013" w:rsidP="001A048B">
      <w:pPr>
        <w:spacing w:after="0" w:line="360" w:lineRule="auto"/>
        <w:ind w:firstLine="709"/>
        <w:rPr>
          <w:rFonts w:cstheme="minorHAnsi"/>
        </w:rPr>
      </w:pPr>
    </w:p>
    <w:p w14:paraId="7C694215" w14:textId="77777777" w:rsidR="00730013" w:rsidRDefault="00730013" w:rsidP="001A048B">
      <w:pPr>
        <w:spacing w:after="0" w:line="360" w:lineRule="auto"/>
        <w:ind w:firstLine="709"/>
        <w:rPr>
          <w:rFonts w:cstheme="minorHAnsi"/>
        </w:rPr>
      </w:pPr>
    </w:p>
    <w:p w14:paraId="0D514AC9" w14:textId="77777777" w:rsidR="005D3E07" w:rsidRPr="00F50439" w:rsidRDefault="005D3E07" w:rsidP="001A048B">
      <w:pPr>
        <w:spacing w:after="0" w:line="360" w:lineRule="auto"/>
        <w:ind w:firstLine="709"/>
        <w:rPr>
          <w:rFonts w:cstheme="minorHAnsi"/>
        </w:rPr>
      </w:pPr>
    </w:p>
    <w:p w14:paraId="109709F9" w14:textId="5D4E3198" w:rsidR="00A84C80" w:rsidRPr="00F50439" w:rsidRDefault="00A84C80" w:rsidP="001A048B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lastRenderedPageBreak/>
        <w:t>A step-down transformer is used in The National Grid to reduc</w:t>
      </w:r>
      <w:r w:rsidR="00B27A00" w:rsidRPr="00F50439">
        <w:rPr>
          <w:rFonts w:cstheme="minorHAnsi"/>
        </w:rPr>
        <w:t xml:space="preserve">e the potential difference from </w:t>
      </w:r>
      <w:r w:rsidRPr="00F50439">
        <w:rPr>
          <w:rFonts w:cstheme="minorHAnsi"/>
        </w:rPr>
        <w:t xml:space="preserve">400,000 V to 15,000 V, before being further reduced to 230 V </w:t>
      </w:r>
      <w:r w:rsidR="007C38F2" w:rsidRPr="00F50439">
        <w:rPr>
          <w:rFonts w:cstheme="minorHAnsi"/>
        </w:rPr>
        <w:t>for us</w:t>
      </w:r>
      <w:r w:rsidR="00B27A00" w:rsidRPr="00F50439">
        <w:rPr>
          <w:rFonts w:cstheme="minorHAnsi"/>
        </w:rPr>
        <w:t xml:space="preserve">e in the </w:t>
      </w:r>
      <w:r w:rsidRPr="00F50439">
        <w:rPr>
          <w:rFonts w:cstheme="minorHAnsi"/>
        </w:rPr>
        <w:t>home.</w:t>
      </w:r>
    </w:p>
    <w:p w14:paraId="3A12DFAF" w14:textId="011BFD17" w:rsidR="00A84C80" w:rsidRPr="00F50439" w:rsidRDefault="00A84C80" w:rsidP="00A84C80">
      <w:p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ab/>
      </w:r>
    </w:p>
    <w:p w14:paraId="6FB72B73" w14:textId="51A860BE" w:rsidR="00A84C80" w:rsidRDefault="00B27A00" w:rsidP="00A84C80">
      <w:pPr>
        <w:pStyle w:val="ListParagraph"/>
        <w:numPr>
          <w:ilvl w:val="0"/>
          <w:numId w:val="42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64384" behindDoc="0" locked="0" layoutInCell="1" allowOverlap="1" wp14:anchorId="7CB65AE7" wp14:editId="262E1A01">
            <wp:simplePos x="0" y="0"/>
            <wp:positionH relativeFrom="column">
              <wp:posOffset>3984018</wp:posOffset>
            </wp:positionH>
            <wp:positionV relativeFrom="paragraph">
              <wp:posOffset>333485</wp:posOffset>
            </wp:positionV>
            <wp:extent cx="3087448" cy="1432522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448" cy="143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C80" w:rsidRPr="00F50439">
        <w:rPr>
          <w:rFonts w:cstheme="minorHAnsi"/>
        </w:rPr>
        <w:t>Describe the construction of a step-down transformer.</w:t>
      </w:r>
      <w:r w:rsidRPr="00F50439">
        <w:rPr>
          <w:rFonts w:cstheme="minorHAnsi"/>
        </w:rPr>
        <w:t xml:space="preserve"> </w:t>
      </w:r>
      <w:r w:rsidR="00A84C80" w:rsidRPr="00F50439">
        <w:rPr>
          <w:rFonts w:cstheme="minorHAnsi"/>
        </w:rPr>
        <w:t>You may draw a labelled diagram to help you answer this question.</w:t>
      </w:r>
      <w:r w:rsidR="007C38F2" w:rsidRPr="00F50439">
        <w:rPr>
          <w:rFonts w:cstheme="minorHAnsi"/>
        </w:rPr>
        <w:t xml:space="preserve"> (3)</w:t>
      </w:r>
    </w:p>
    <w:p w14:paraId="439444B2" w14:textId="24BB3497" w:rsidR="00730013" w:rsidRDefault="00730013" w:rsidP="00730013">
      <w:pPr>
        <w:spacing w:after="0" w:line="360" w:lineRule="auto"/>
        <w:rPr>
          <w:rFonts w:cstheme="minorHAnsi"/>
        </w:rPr>
      </w:pPr>
    </w:p>
    <w:p w14:paraId="3CDD503C" w14:textId="115BDD4D" w:rsidR="00730013" w:rsidRDefault="00730013" w:rsidP="00730013">
      <w:pPr>
        <w:spacing w:after="0" w:line="360" w:lineRule="auto"/>
        <w:rPr>
          <w:rFonts w:cstheme="minorHAnsi"/>
        </w:rPr>
      </w:pPr>
    </w:p>
    <w:p w14:paraId="0C457BBD" w14:textId="60A8ADF1" w:rsidR="00730013" w:rsidRDefault="00730013" w:rsidP="00730013">
      <w:pPr>
        <w:spacing w:after="0" w:line="360" w:lineRule="auto"/>
        <w:rPr>
          <w:rFonts w:cstheme="minorHAnsi"/>
        </w:rPr>
      </w:pPr>
    </w:p>
    <w:p w14:paraId="4225DDCD" w14:textId="41BAE6DA" w:rsidR="00730013" w:rsidRDefault="00730013" w:rsidP="00730013">
      <w:pPr>
        <w:spacing w:after="0" w:line="360" w:lineRule="auto"/>
        <w:rPr>
          <w:rFonts w:cstheme="minorHAnsi"/>
        </w:rPr>
      </w:pPr>
    </w:p>
    <w:p w14:paraId="3A3709D2" w14:textId="77777777" w:rsidR="00730013" w:rsidRPr="00730013" w:rsidRDefault="00730013" w:rsidP="00730013">
      <w:pPr>
        <w:spacing w:after="0" w:line="360" w:lineRule="auto"/>
        <w:rPr>
          <w:rFonts w:cstheme="minorHAnsi"/>
        </w:rPr>
      </w:pPr>
    </w:p>
    <w:p w14:paraId="6A73C300" w14:textId="77777777" w:rsidR="00730013" w:rsidRPr="00730013" w:rsidRDefault="00730013" w:rsidP="00730013">
      <w:pPr>
        <w:spacing w:after="200" w:line="276" w:lineRule="auto"/>
        <w:ind w:left="720"/>
        <w:jc w:val="both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2675C5A" w14:textId="77777777" w:rsidR="00730013" w:rsidRPr="00730013" w:rsidRDefault="00730013" w:rsidP="00730013">
      <w:pPr>
        <w:spacing w:after="200" w:line="276" w:lineRule="auto"/>
        <w:ind w:left="720"/>
        <w:jc w:val="both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5D7D922" w14:textId="77777777" w:rsidR="00730013" w:rsidRPr="00730013" w:rsidRDefault="00730013" w:rsidP="00730013">
      <w:pPr>
        <w:spacing w:after="200" w:line="276" w:lineRule="auto"/>
        <w:ind w:left="720"/>
        <w:jc w:val="both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9C7FF98" w14:textId="77777777" w:rsidR="00730013" w:rsidRPr="00730013" w:rsidRDefault="00730013" w:rsidP="00730013">
      <w:pPr>
        <w:spacing w:after="200" w:line="276" w:lineRule="auto"/>
        <w:ind w:left="720"/>
        <w:jc w:val="both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8F57998" w14:textId="330AA17B" w:rsidR="00005DE1" w:rsidRDefault="00005DE1" w:rsidP="00B27A00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A</w:t>
      </w:r>
      <w:r w:rsidR="00A84C80" w:rsidRPr="00F50439">
        <w:rPr>
          <w:rFonts w:cstheme="minorHAnsi"/>
        </w:rPr>
        <w:t xml:space="preserve"> step-down transformer </w:t>
      </w:r>
      <w:r w:rsidR="000F274C" w:rsidRPr="00F50439">
        <w:rPr>
          <w:rFonts w:cstheme="minorHAnsi"/>
        </w:rPr>
        <w:t xml:space="preserve">can be </w:t>
      </w:r>
      <w:r w:rsidR="00A84C80" w:rsidRPr="00F50439">
        <w:rPr>
          <w:rFonts w:cstheme="minorHAnsi"/>
        </w:rPr>
        <w:t>use</w:t>
      </w:r>
      <w:r w:rsidR="00590F04" w:rsidRPr="00F50439">
        <w:rPr>
          <w:rFonts w:cstheme="minorHAnsi"/>
        </w:rPr>
        <w:t xml:space="preserve">d to </w:t>
      </w:r>
      <w:r w:rsidRPr="00F50439">
        <w:rPr>
          <w:rFonts w:cstheme="minorHAnsi"/>
        </w:rPr>
        <w:t>charge laptop computers</w:t>
      </w:r>
      <w:r w:rsidR="000F274C" w:rsidRPr="00F50439">
        <w:rPr>
          <w:rFonts w:cstheme="minorHAnsi"/>
        </w:rPr>
        <w:t>.</w:t>
      </w:r>
      <w:r w:rsidR="00B27A00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 xml:space="preserve">A </w:t>
      </w:r>
      <w:r w:rsidR="00CE592D" w:rsidRPr="00F50439">
        <w:rPr>
          <w:rFonts w:cstheme="minorHAnsi"/>
        </w:rPr>
        <w:t>230 V</w:t>
      </w:r>
      <w:r w:rsidR="000F274C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 xml:space="preserve">laptop computer charger has 600 turns of wire on the primary coil and 50 turns of wire on </w:t>
      </w:r>
      <w:r w:rsidR="00B27A00" w:rsidRPr="00F50439">
        <w:rPr>
          <w:rFonts w:cstheme="minorHAnsi"/>
        </w:rPr>
        <w:t>the secondary</w:t>
      </w:r>
      <w:r w:rsidRPr="00F50439">
        <w:rPr>
          <w:rFonts w:cstheme="minorHAnsi"/>
        </w:rPr>
        <w:t xml:space="preserve"> coil.</w:t>
      </w:r>
      <w:r w:rsidR="00B27A00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Work out the output potential difference on the laptop charger.</w:t>
      </w:r>
      <w:r w:rsidR="000F274C" w:rsidRPr="00F50439">
        <w:rPr>
          <w:rFonts w:cstheme="minorHAnsi"/>
        </w:rPr>
        <w:t xml:space="preserve"> (3)</w:t>
      </w:r>
    </w:p>
    <w:p w14:paraId="39E1C84C" w14:textId="77777777" w:rsidR="00730013" w:rsidRDefault="00730013" w:rsidP="00730013">
      <w:pPr>
        <w:pStyle w:val="ListParagraph"/>
        <w:spacing w:after="0" w:line="240" w:lineRule="auto"/>
        <w:ind w:left="1080"/>
        <w:rPr>
          <w:rFonts w:cstheme="minorHAnsi"/>
        </w:rPr>
      </w:pPr>
    </w:p>
    <w:p w14:paraId="204FB8D6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1EF3DCD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50B9C53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6598E23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3F178F5" w14:textId="77777777" w:rsidR="00E43EA5" w:rsidRPr="00F50439" w:rsidRDefault="00052959" w:rsidP="00005DE1">
      <w:pPr>
        <w:pStyle w:val="ListParagraph"/>
        <w:numPr>
          <w:ilvl w:val="0"/>
          <w:numId w:val="42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>The current in the secondary coil of the laptop charger is 5A.</w:t>
      </w:r>
      <w:r w:rsidR="00E43EA5" w:rsidRPr="00F50439">
        <w:rPr>
          <w:rFonts w:cstheme="minorHAnsi"/>
        </w:rPr>
        <w:t xml:space="preserve"> </w:t>
      </w:r>
    </w:p>
    <w:p w14:paraId="64E3BA30" w14:textId="25CDD292" w:rsidR="00052959" w:rsidRDefault="00052959" w:rsidP="00E43EA5">
      <w:pPr>
        <w:pStyle w:val="ListParagraph"/>
        <w:spacing w:after="0" w:line="360" w:lineRule="auto"/>
        <w:ind w:left="1080"/>
        <w:rPr>
          <w:rFonts w:cstheme="minorHAnsi"/>
        </w:rPr>
      </w:pPr>
      <w:r w:rsidRPr="00F50439">
        <w:rPr>
          <w:rFonts w:cstheme="minorHAnsi"/>
        </w:rPr>
        <w:t>Work out the current in the primary coil of the laptop charger.</w:t>
      </w:r>
      <w:r w:rsidR="000F274C" w:rsidRPr="00F50439">
        <w:rPr>
          <w:rFonts w:cstheme="minorHAnsi"/>
        </w:rPr>
        <w:t xml:space="preserve"> (2)</w:t>
      </w:r>
    </w:p>
    <w:p w14:paraId="69605EB8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11E9BC0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E49E598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76F5A74" w14:textId="73F9F80B" w:rsidR="00E43EA5" w:rsidRDefault="00E43EA5" w:rsidP="00E43EA5">
      <w:pPr>
        <w:pStyle w:val="ListParagraph"/>
        <w:numPr>
          <w:ilvl w:val="0"/>
          <w:numId w:val="42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 xml:space="preserve">Explain </w:t>
      </w:r>
      <w:r w:rsidR="00052959" w:rsidRPr="00F50439">
        <w:rPr>
          <w:rFonts w:cstheme="minorHAnsi"/>
        </w:rPr>
        <w:t>why transformers are used in The National Grid</w:t>
      </w:r>
      <w:r w:rsidR="0061592A" w:rsidRPr="00F50439">
        <w:rPr>
          <w:rFonts w:cstheme="minorHAnsi"/>
        </w:rPr>
        <w:t>.</w:t>
      </w:r>
      <w:r w:rsidR="000F274C" w:rsidRPr="00F50439">
        <w:rPr>
          <w:rFonts w:cstheme="minorHAnsi"/>
        </w:rPr>
        <w:t xml:space="preserve"> (4)</w:t>
      </w:r>
    </w:p>
    <w:p w14:paraId="4C15810D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6BBE4C8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C0A5361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394CE38" w14:textId="77777777" w:rsidR="00730013" w:rsidRP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730013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7ADB9B4" w14:textId="77777777" w:rsidR="00730013" w:rsidRPr="00730013" w:rsidRDefault="00730013" w:rsidP="00730013">
      <w:pPr>
        <w:spacing w:after="0" w:line="360" w:lineRule="auto"/>
        <w:rPr>
          <w:rFonts w:cstheme="minorHAnsi"/>
        </w:rPr>
      </w:pPr>
    </w:p>
    <w:p w14:paraId="1A93DB92" w14:textId="193866F5" w:rsidR="00052959" w:rsidRPr="00F50439" w:rsidRDefault="00052959" w:rsidP="00005DE1">
      <w:pPr>
        <w:pStyle w:val="ListParagraph"/>
        <w:numPr>
          <w:ilvl w:val="0"/>
          <w:numId w:val="42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lastRenderedPageBreak/>
        <w:t>Explain how a transformer works.</w:t>
      </w:r>
      <w:r w:rsidR="00F31EB5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You may draw a diagram to help answer this question.</w:t>
      </w:r>
    </w:p>
    <w:p w14:paraId="56367ED0" w14:textId="07102181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6F95EC60" w14:textId="10E1F8E7" w:rsidR="00175309" w:rsidRPr="00F50439" w:rsidRDefault="00175309" w:rsidP="00005DE1">
      <w:pPr>
        <w:spacing w:after="0" w:line="360" w:lineRule="auto"/>
        <w:rPr>
          <w:rFonts w:cstheme="minorHAnsi"/>
        </w:rPr>
      </w:pPr>
      <w:r w:rsidRPr="00F50439">
        <w:rPr>
          <w:rFonts w:cstheme="minorHAnsi"/>
          <w:noProof/>
          <w:color w:val="0000FF"/>
          <w:lang w:eastAsia="en-GB"/>
        </w:rPr>
        <w:drawing>
          <wp:anchor distT="0" distB="0" distL="114300" distR="114300" simplePos="0" relativeHeight="251665408" behindDoc="0" locked="0" layoutInCell="1" allowOverlap="1" wp14:anchorId="774D4CC8" wp14:editId="51904E5B">
            <wp:simplePos x="0" y="0"/>
            <wp:positionH relativeFrom="column">
              <wp:posOffset>1668780</wp:posOffset>
            </wp:positionH>
            <wp:positionV relativeFrom="paragraph">
              <wp:posOffset>5080</wp:posOffset>
            </wp:positionV>
            <wp:extent cx="3286125" cy="2038350"/>
            <wp:effectExtent l="0" t="0" r="9525" b="0"/>
            <wp:wrapNone/>
            <wp:docPr id="3" name="Picture 3" descr="Image result for how does a transformer 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 result for how does a transformer work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3E97F" w14:textId="1C225C3B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6D391338" w14:textId="41A34D75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30DF5859" w14:textId="034D15D1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3F4AB157" w14:textId="2F823C36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324CB9C9" w14:textId="44802983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03C56A19" w14:textId="4783FCF3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08657C7C" w14:textId="5D4AFC1E" w:rsidR="00CE592D" w:rsidRDefault="00CE592D" w:rsidP="00CE592D">
      <w:pPr>
        <w:spacing w:after="0" w:line="360" w:lineRule="auto"/>
        <w:ind w:left="709"/>
        <w:rPr>
          <w:rFonts w:cstheme="minorHAnsi"/>
          <w:color w:val="00B050"/>
        </w:rPr>
      </w:pPr>
    </w:p>
    <w:p w14:paraId="252404CE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1D923C1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23DA9E9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2AC20CC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072DAB9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13DAFEA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692AA81" w14:textId="77777777" w:rsidR="00730013" w:rsidRDefault="00730013" w:rsidP="00730013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0B6F00E" w14:textId="77777777" w:rsidR="00730013" w:rsidRPr="00F50439" w:rsidRDefault="00730013" w:rsidP="00CE592D">
      <w:pPr>
        <w:spacing w:after="0" w:line="360" w:lineRule="auto"/>
        <w:ind w:left="709"/>
        <w:rPr>
          <w:rFonts w:cstheme="minorHAnsi"/>
          <w:color w:val="00B050"/>
        </w:rPr>
      </w:pPr>
      <w:bookmarkStart w:id="0" w:name="_GoBack"/>
      <w:bookmarkEnd w:id="0"/>
    </w:p>
    <w:sectPr w:rsidR="00730013" w:rsidRPr="00F50439" w:rsidSect="00E076E3">
      <w:headerReference w:type="default" r:id="rId26"/>
      <w:footerReference w:type="default" r:id="rId27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0C38F6" w14:textId="77777777" w:rsidR="009858D3" w:rsidRDefault="009858D3" w:rsidP="00683DA2">
      <w:pPr>
        <w:spacing w:after="0" w:line="240" w:lineRule="auto"/>
      </w:pPr>
      <w:r>
        <w:separator/>
      </w:r>
    </w:p>
  </w:endnote>
  <w:endnote w:type="continuationSeparator" w:id="0">
    <w:p w14:paraId="71AB4580" w14:textId="77777777" w:rsidR="009858D3" w:rsidRDefault="009858D3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77777777" w:rsidR="00951A30" w:rsidRDefault="00951A30">
    <w:pPr>
      <w:pStyle w:val="Foot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31B8E8" wp14:editId="169D15B2">
              <wp:simplePos x="0" y="0"/>
              <wp:positionH relativeFrom="column">
                <wp:posOffset>-397980</wp:posOffset>
              </wp:positionH>
              <wp:positionV relativeFrom="paragraph">
                <wp:posOffset>348615</wp:posOffset>
              </wp:positionV>
              <wp:extent cx="7543800" cy="26670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2667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383C7D8" w14:textId="29014195" w:rsidR="00951A30" w:rsidRDefault="00730013" w:rsidP="005D5778">
                          <w:pPr>
                            <w:jc w:val="center"/>
                          </w:pPr>
                          <w:r>
                            <w:t>© The PiXL Club 2018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31B8E8" id="Rectangle 5" o:spid="_x0000_s1028" style="position:absolute;margin-left:-31.35pt;margin-top:27.45pt;width:594pt;height:2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" fillcolor="#f4b083 [1941]" stroked="f" strokeweight="1pt">
              <v:textbox inset=",0">
                <w:txbxContent>
                  <w:p w14:paraId="6383C7D8" w14:textId="29014195" w:rsidR="00951A30" w:rsidRDefault="00730013" w:rsidP="005D5778">
                    <w:pPr>
                      <w:jc w:val="center"/>
                    </w:pPr>
                    <w:r>
                      <w:t>© The PiXL Club 2018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DDCD87" w14:textId="77777777" w:rsidR="009858D3" w:rsidRDefault="009858D3" w:rsidP="00683DA2">
      <w:pPr>
        <w:spacing w:after="0" w:line="240" w:lineRule="auto"/>
      </w:pPr>
      <w:r>
        <w:separator/>
      </w:r>
    </w:p>
  </w:footnote>
  <w:footnote w:type="continuationSeparator" w:id="0">
    <w:p w14:paraId="6E8690C6" w14:textId="77777777" w:rsidR="009858D3" w:rsidRDefault="009858D3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8C6FD" w14:textId="2CCA67C9" w:rsidR="00F87BF6" w:rsidRDefault="00F87BF6" w:rsidP="00F87BF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50E0FEDC" wp14:editId="05D8A8A2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75"/>
          <wp:effectExtent l="0" t="0" r="0" b="952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8" r="4730" b="40623"/>
                  <a:stretch>
                    <a:fillRect/>
                  </a:stretch>
                </pic:blipFill>
                <pic:spPr bwMode="auto">
                  <a:xfrm>
                    <a:off x="0" y="0"/>
                    <a:ext cx="98044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ED7D31" w:themeColor="accent2"/>
        <w:sz w:val="36"/>
        <w:szCs w:val="32"/>
        <w:lang w:val="en-US"/>
      </w:rPr>
      <w:t>GraspIT – Questions – Edexcel GCSE Physics Topics 12 &amp; 13</w:t>
    </w:r>
  </w:p>
  <w:p w14:paraId="2DE6CA2D" w14:textId="5CE381C6" w:rsidR="00F87BF6" w:rsidRDefault="00F87BF6" w:rsidP="00F87BF6">
    <w:pPr>
      <w:pStyle w:val="Header"/>
      <w:jc w:val="righ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9E2971" wp14:editId="7401EEE3">
              <wp:simplePos x="0" y="0"/>
              <wp:positionH relativeFrom="column">
                <wp:posOffset>1114425</wp:posOffset>
              </wp:positionH>
              <wp:positionV relativeFrom="paragraph">
                <wp:posOffset>268605</wp:posOffset>
              </wp:positionV>
              <wp:extent cx="5400040" cy="28575"/>
              <wp:effectExtent l="0" t="0" r="0" b="952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9405" cy="2857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CF656B" id="Rectangle 7" o:spid="_x0000_s1026" style="position:absolute;margin-left:87.75pt;margin-top:21.15pt;width:425.2pt;height: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>
      <w:rPr>
        <w:b/>
        <w:color w:val="ED7D31" w:themeColor="accent2"/>
        <w:sz w:val="32"/>
        <w:szCs w:val="32"/>
      </w:rPr>
      <w:t>Magnetism, motor effect and electromagnetic induction</w:t>
    </w:r>
  </w:p>
  <w:p w14:paraId="64B56625" w14:textId="6D938EFA" w:rsidR="00951A30" w:rsidRPr="00F87BF6" w:rsidRDefault="00951A30" w:rsidP="00F87B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A28A4"/>
    <w:multiLevelType w:val="hybridMultilevel"/>
    <w:tmpl w:val="B3E273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E670F"/>
    <w:multiLevelType w:val="hybridMultilevel"/>
    <w:tmpl w:val="12CC9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54461"/>
    <w:multiLevelType w:val="hybridMultilevel"/>
    <w:tmpl w:val="2AA0A81E"/>
    <w:lvl w:ilvl="0" w:tplc="4D90F8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93467C"/>
    <w:multiLevelType w:val="hybridMultilevel"/>
    <w:tmpl w:val="AFAC0CFC"/>
    <w:lvl w:ilvl="0" w:tplc="D5C805E6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5" w:hanging="360"/>
      </w:pPr>
    </w:lvl>
    <w:lvl w:ilvl="2" w:tplc="0809001B" w:tentative="1">
      <w:start w:val="1"/>
      <w:numFmt w:val="lowerRoman"/>
      <w:lvlText w:val="%3."/>
      <w:lvlJc w:val="right"/>
      <w:pPr>
        <w:ind w:left="2175" w:hanging="180"/>
      </w:pPr>
    </w:lvl>
    <w:lvl w:ilvl="3" w:tplc="0809000F" w:tentative="1">
      <w:start w:val="1"/>
      <w:numFmt w:val="decimal"/>
      <w:lvlText w:val="%4."/>
      <w:lvlJc w:val="left"/>
      <w:pPr>
        <w:ind w:left="2895" w:hanging="360"/>
      </w:pPr>
    </w:lvl>
    <w:lvl w:ilvl="4" w:tplc="08090019" w:tentative="1">
      <w:start w:val="1"/>
      <w:numFmt w:val="lowerLetter"/>
      <w:lvlText w:val="%5."/>
      <w:lvlJc w:val="left"/>
      <w:pPr>
        <w:ind w:left="3615" w:hanging="360"/>
      </w:pPr>
    </w:lvl>
    <w:lvl w:ilvl="5" w:tplc="0809001B" w:tentative="1">
      <w:start w:val="1"/>
      <w:numFmt w:val="lowerRoman"/>
      <w:lvlText w:val="%6."/>
      <w:lvlJc w:val="right"/>
      <w:pPr>
        <w:ind w:left="4335" w:hanging="180"/>
      </w:pPr>
    </w:lvl>
    <w:lvl w:ilvl="6" w:tplc="0809000F" w:tentative="1">
      <w:start w:val="1"/>
      <w:numFmt w:val="decimal"/>
      <w:lvlText w:val="%7."/>
      <w:lvlJc w:val="left"/>
      <w:pPr>
        <w:ind w:left="5055" w:hanging="360"/>
      </w:pPr>
    </w:lvl>
    <w:lvl w:ilvl="7" w:tplc="08090019" w:tentative="1">
      <w:start w:val="1"/>
      <w:numFmt w:val="lowerLetter"/>
      <w:lvlText w:val="%8."/>
      <w:lvlJc w:val="left"/>
      <w:pPr>
        <w:ind w:left="5775" w:hanging="360"/>
      </w:pPr>
    </w:lvl>
    <w:lvl w:ilvl="8" w:tplc="08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6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C4A34"/>
    <w:multiLevelType w:val="hybridMultilevel"/>
    <w:tmpl w:val="074A05C0"/>
    <w:lvl w:ilvl="0" w:tplc="D4346A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0693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54B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1E2C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5CA5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F428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C83B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A6A7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5CCA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9127E2C"/>
    <w:multiLevelType w:val="hybridMultilevel"/>
    <w:tmpl w:val="CB66B34E"/>
    <w:lvl w:ilvl="0" w:tplc="58E0F0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0" w15:restartNumberingAfterBreak="0">
    <w:nsid w:val="1E98657C"/>
    <w:multiLevelType w:val="hybridMultilevel"/>
    <w:tmpl w:val="D99E03D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D91D8F"/>
    <w:multiLevelType w:val="hybridMultilevel"/>
    <w:tmpl w:val="ABD2058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4115F"/>
    <w:multiLevelType w:val="hybridMultilevel"/>
    <w:tmpl w:val="638C8C4C"/>
    <w:lvl w:ilvl="0" w:tplc="DD464F94">
      <w:start w:val="1"/>
      <w:numFmt w:val="lowerLetter"/>
      <w:lvlText w:val="%1."/>
      <w:lvlJc w:val="left"/>
      <w:pPr>
        <w:ind w:left="10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5" w:hanging="360"/>
      </w:pPr>
    </w:lvl>
    <w:lvl w:ilvl="2" w:tplc="0809001B" w:tentative="1">
      <w:start w:val="1"/>
      <w:numFmt w:val="lowerRoman"/>
      <w:lvlText w:val="%3."/>
      <w:lvlJc w:val="right"/>
      <w:pPr>
        <w:ind w:left="2445" w:hanging="180"/>
      </w:pPr>
    </w:lvl>
    <w:lvl w:ilvl="3" w:tplc="0809000F" w:tentative="1">
      <w:start w:val="1"/>
      <w:numFmt w:val="decimal"/>
      <w:lvlText w:val="%4."/>
      <w:lvlJc w:val="left"/>
      <w:pPr>
        <w:ind w:left="3165" w:hanging="360"/>
      </w:pPr>
    </w:lvl>
    <w:lvl w:ilvl="4" w:tplc="08090019" w:tentative="1">
      <w:start w:val="1"/>
      <w:numFmt w:val="lowerLetter"/>
      <w:lvlText w:val="%5."/>
      <w:lvlJc w:val="left"/>
      <w:pPr>
        <w:ind w:left="3885" w:hanging="360"/>
      </w:pPr>
    </w:lvl>
    <w:lvl w:ilvl="5" w:tplc="0809001B" w:tentative="1">
      <w:start w:val="1"/>
      <w:numFmt w:val="lowerRoman"/>
      <w:lvlText w:val="%6."/>
      <w:lvlJc w:val="right"/>
      <w:pPr>
        <w:ind w:left="4605" w:hanging="180"/>
      </w:pPr>
    </w:lvl>
    <w:lvl w:ilvl="6" w:tplc="0809000F" w:tentative="1">
      <w:start w:val="1"/>
      <w:numFmt w:val="decimal"/>
      <w:lvlText w:val="%7."/>
      <w:lvlJc w:val="left"/>
      <w:pPr>
        <w:ind w:left="5325" w:hanging="360"/>
      </w:pPr>
    </w:lvl>
    <w:lvl w:ilvl="7" w:tplc="08090019" w:tentative="1">
      <w:start w:val="1"/>
      <w:numFmt w:val="lowerLetter"/>
      <w:lvlText w:val="%8."/>
      <w:lvlJc w:val="left"/>
      <w:pPr>
        <w:ind w:left="6045" w:hanging="360"/>
      </w:pPr>
    </w:lvl>
    <w:lvl w:ilvl="8" w:tplc="08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4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EE3EC3"/>
    <w:multiLevelType w:val="hybridMultilevel"/>
    <w:tmpl w:val="FE9C63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C5405B"/>
    <w:multiLevelType w:val="hybridMultilevel"/>
    <w:tmpl w:val="CA9C4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075AC8"/>
    <w:multiLevelType w:val="hybridMultilevel"/>
    <w:tmpl w:val="CE320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3E1714"/>
    <w:multiLevelType w:val="hybridMultilevel"/>
    <w:tmpl w:val="BD32B41E"/>
    <w:lvl w:ilvl="0" w:tplc="F1C0E4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F7F3CCD"/>
    <w:multiLevelType w:val="hybridMultilevel"/>
    <w:tmpl w:val="78F83628"/>
    <w:lvl w:ilvl="0" w:tplc="932C6F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4701C4"/>
    <w:multiLevelType w:val="hybridMultilevel"/>
    <w:tmpl w:val="0290BE4A"/>
    <w:lvl w:ilvl="0" w:tplc="4CB88B7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199543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1C5D28"/>
    <w:multiLevelType w:val="hybridMultilevel"/>
    <w:tmpl w:val="25D6CC84"/>
    <w:lvl w:ilvl="0" w:tplc="3A1A7FD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2537605"/>
    <w:multiLevelType w:val="hybridMultilevel"/>
    <w:tmpl w:val="19B82BB2"/>
    <w:lvl w:ilvl="0" w:tplc="76D65F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D53854"/>
    <w:multiLevelType w:val="hybridMultilevel"/>
    <w:tmpl w:val="3752A30E"/>
    <w:lvl w:ilvl="0" w:tplc="D4BCEC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10EF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B256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D4DC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4640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AC6A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C658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9CF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BEE1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6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41A7F"/>
    <w:multiLevelType w:val="hybridMultilevel"/>
    <w:tmpl w:val="809A1D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55510D"/>
    <w:multiLevelType w:val="multilevel"/>
    <w:tmpl w:val="8D4AEE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3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9"/>
  </w:num>
  <w:num w:numId="3">
    <w:abstractNumId w:val="18"/>
  </w:num>
  <w:num w:numId="4">
    <w:abstractNumId w:val="12"/>
  </w:num>
  <w:num w:numId="5">
    <w:abstractNumId w:val="6"/>
  </w:num>
  <w:num w:numId="6">
    <w:abstractNumId w:val="21"/>
  </w:num>
  <w:num w:numId="7">
    <w:abstractNumId w:val="3"/>
  </w:num>
  <w:num w:numId="8">
    <w:abstractNumId w:val="26"/>
  </w:num>
  <w:num w:numId="9">
    <w:abstractNumId w:val="43"/>
  </w:num>
  <w:num w:numId="10">
    <w:abstractNumId w:val="25"/>
  </w:num>
  <w:num w:numId="11">
    <w:abstractNumId w:val="36"/>
  </w:num>
  <w:num w:numId="12">
    <w:abstractNumId w:val="22"/>
  </w:num>
  <w:num w:numId="13">
    <w:abstractNumId w:val="16"/>
  </w:num>
  <w:num w:numId="14">
    <w:abstractNumId w:val="2"/>
  </w:num>
  <w:num w:numId="15">
    <w:abstractNumId w:val="15"/>
  </w:num>
  <w:num w:numId="16">
    <w:abstractNumId w:val="39"/>
  </w:num>
  <w:num w:numId="17">
    <w:abstractNumId w:val="20"/>
  </w:num>
  <w:num w:numId="18">
    <w:abstractNumId w:val="33"/>
  </w:num>
  <w:num w:numId="19">
    <w:abstractNumId w:val="40"/>
  </w:num>
  <w:num w:numId="20">
    <w:abstractNumId w:val="34"/>
  </w:num>
  <w:num w:numId="21">
    <w:abstractNumId w:val="0"/>
  </w:num>
  <w:num w:numId="22">
    <w:abstractNumId w:val="14"/>
  </w:num>
  <w:num w:numId="23">
    <w:abstractNumId w:val="9"/>
  </w:num>
  <w:num w:numId="24">
    <w:abstractNumId w:val="35"/>
  </w:num>
  <w:num w:numId="25">
    <w:abstractNumId w:val="42"/>
  </w:num>
  <w:num w:numId="26">
    <w:abstractNumId w:val="38"/>
  </w:num>
  <w:num w:numId="27">
    <w:abstractNumId w:val="28"/>
  </w:num>
  <w:num w:numId="28">
    <w:abstractNumId w:val="41"/>
  </w:num>
  <w:num w:numId="29">
    <w:abstractNumId w:val="19"/>
  </w:num>
  <w:num w:numId="30">
    <w:abstractNumId w:val="37"/>
  </w:num>
  <w:num w:numId="31">
    <w:abstractNumId w:val="30"/>
  </w:num>
  <w:num w:numId="32">
    <w:abstractNumId w:val="8"/>
  </w:num>
  <w:num w:numId="33">
    <w:abstractNumId w:val="10"/>
  </w:num>
  <w:num w:numId="34">
    <w:abstractNumId w:val="31"/>
  </w:num>
  <w:num w:numId="35">
    <w:abstractNumId w:val="17"/>
  </w:num>
  <w:num w:numId="36">
    <w:abstractNumId w:val="27"/>
  </w:num>
  <w:num w:numId="37">
    <w:abstractNumId w:val="24"/>
  </w:num>
  <w:num w:numId="38">
    <w:abstractNumId w:val="5"/>
  </w:num>
  <w:num w:numId="39">
    <w:abstractNumId w:val="13"/>
  </w:num>
  <w:num w:numId="40">
    <w:abstractNumId w:val="1"/>
  </w:num>
  <w:num w:numId="41">
    <w:abstractNumId w:val="23"/>
  </w:num>
  <w:num w:numId="42">
    <w:abstractNumId w:val="4"/>
  </w:num>
  <w:num w:numId="43">
    <w:abstractNumId w:val="32"/>
  </w:num>
  <w:num w:numId="44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21AD9"/>
    <w:rsid w:val="00037F01"/>
    <w:rsid w:val="00041412"/>
    <w:rsid w:val="00052479"/>
    <w:rsid w:val="00052959"/>
    <w:rsid w:val="00062DAD"/>
    <w:rsid w:val="00067ED7"/>
    <w:rsid w:val="000743AA"/>
    <w:rsid w:val="00084212"/>
    <w:rsid w:val="00084C3E"/>
    <w:rsid w:val="00085308"/>
    <w:rsid w:val="000858F4"/>
    <w:rsid w:val="00093F2E"/>
    <w:rsid w:val="000C27B6"/>
    <w:rsid w:val="000C76F8"/>
    <w:rsid w:val="000D7C52"/>
    <w:rsid w:val="000E3F2A"/>
    <w:rsid w:val="000F1F31"/>
    <w:rsid w:val="000F274C"/>
    <w:rsid w:val="000F61CC"/>
    <w:rsid w:val="0012097A"/>
    <w:rsid w:val="00122A93"/>
    <w:rsid w:val="001322D3"/>
    <w:rsid w:val="001379B7"/>
    <w:rsid w:val="00167390"/>
    <w:rsid w:val="00175309"/>
    <w:rsid w:val="00176FEA"/>
    <w:rsid w:val="0018679B"/>
    <w:rsid w:val="001871FA"/>
    <w:rsid w:val="001874A1"/>
    <w:rsid w:val="0019253B"/>
    <w:rsid w:val="001A048B"/>
    <w:rsid w:val="001D06C1"/>
    <w:rsid w:val="001E7109"/>
    <w:rsid w:val="0021087B"/>
    <w:rsid w:val="00210B70"/>
    <w:rsid w:val="00224E16"/>
    <w:rsid w:val="002257DD"/>
    <w:rsid w:val="0022622A"/>
    <w:rsid w:val="00227B1F"/>
    <w:rsid w:val="00231F8B"/>
    <w:rsid w:val="00235E14"/>
    <w:rsid w:val="00237B7D"/>
    <w:rsid w:val="00246218"/>
    <w:rsid w:val="00246F6A"/>
    <w:rsid w:val="00262FA5"/>
    <w:rsid w:val="0026416C"/>
    <w:rsid w:val="00270DF4"/>
    <w:rsid w:val="00272EB5"/>
    <w:rsid w:val="00290F7C"/>
    <w:rsid w:val="0029353E"/>
    <w:rsid w:val="002A48D9"/>
    <w:rsid w:val="002B3ACC"/>
    <w:rsid w:val="002C139A"/>
    <w:rsid w:val="002C657F"/>
    <w:rsid w:val="002D4B7D"/>
    <w:rsid w:val="002D5E2C"/>
    <w:rsid w:val="002E168B"/>
    <w:rsid w:val="002E61D8"/>
    <w:rsid w:val="002E7038"/>
    <w:rsid w:val="002E7361"/>
    <w:rsid w:val="00321AB9"/>
    <w:rsid w:val="00327567"/>
    <w:rsid w:val="00335EEF"/>
    <w:rsid w:val="00341DCA"/>
    <w:rsid w:val="0034358C"/>
    <w:rsid w:val="00346E2A"/>
    <w:rsid w:val="003478D5"/>
    <w:rsid w:val="0035363E"/>
    <w:rsid w:val="00357BA7"/>
    <w:rsid w:val="00370A44"/>
    <w:rsid w:val="0039679D"/>
    <w:rsid w:val="003C4A63"/>
    <w:rsid w:val="003C5C15"/>
    <w:rsid w:val="003D29E8"/>
    <w:rsid w:val="003E694F"/>
    <w:rsid w:val="00400764"/>
    <w:rsid w:val="00421101"/>
    <w:rsid w:val="004336BF"/>
    <w:rsid w:val="0043512B"/>
    <w:rsid w:val="0047087E"/>
    <w:rsid w:val="004715F7"/>
    <w:rsid w:val="00473F18"/>
    <w:rsid w:val="00477B69"/>
    <w:rsid w:val="00480113"/>
    <w:rsid w:val="00481DA0"/>
    <w:rsid w:val="004877F9"/>
    <w:rsid w:val="004917E7"/>
    <w:rsid w:val="0049369B"/>
    <w:rsid w:val="0049431F"/>
    <w:rsid w:val="004A029E"/>
    <w:rsid w:val="004B3313"/>
    <w:rsid w:val="004B392F"/>
    <w:rsid w:val="004B3BB3"/>
    <w:rsid w:val="004B4751"/>
    <w:rsid w:val="004B7E64"/>
    <w:rsid w:val="004E3ED7"/>
    <w:rsid w:val="004F5CC8"/>
    <w:rsid w:val="0050207C"/>
    <w:rsid w:val="00502E9B"/>
    <w:rsid w:val="00504594"/>
    <w:rsid w:val="00511C68"/>
    <w:rsid w:val="00512D49"/>
    <w:rsid w:val="005144F6"/>
    <w:rsid w:val="00520C81"/>
    <w:rsid w:val="00531367"/>
    <w:rsid w:val="0053555E"/>
    <w:rsid w:val="00535B93"/>
    <w:rsid w:val="005406F9"/>
    <w:rsid w:val="005741A2"/>
    <w:rsid w:val="005818A9"/>
    <w:rsid w:val="00583508"/>
    <w:rsid w:val="00587082"/>
    <w:rsid w:val="00590852"/>
    <w:rsid w:val="00590F04"/>
    <w:rsid w:val="005941E7"/>
    <w:rsid w:val="00597847"/>
    <w:rsid w:val="005D3E07"/>
    <w:rsid w:val="005D3E9D"/>
    <w:rsid w:val="005D5778"/>
    <w:rsid w:val="005E4CC1"/>
    <w:rsid w:val="005F01B1"/>
    <w:rsid w:val="0061440E"/>
    <w:rsid w:val="0061592A"/>
    <w:rsid w:val="00620458"/>
    <w:rsid w:val="00645D7B"/>
    <w:rsid w:val="00656ADA"/>
    <w:rsid w:val="006609DD"/>
    <w:rsid w:val="006754B3"/>
    <w:rsid w:val="006765FB"/>
    <w:rsid w:val="00676E40"/>
    <w:rsid w:val="00682897"/>
    <w:rsid w:val="00682CC3"/>
    <w:rsid w:val="0068349A"/>
    <w:rsid w:val="00683DA2"/>
    <w:rsid w:val="0068640F"/>
    <w:rsid w:val="0069594B"/>
    <w:rsid w:val="006A7E8D"/>
    <w:rsid w:val="006B468C"/>
    <w:rsid w:val="006C49A5"/>
    <w:rsid w:val="006C4DD4"/>
    <w:rsid w:val="006C779C"/>
    <w:rsid w:val="006D38A6"/>
    <w:rsid w:val="006F2BEB"/>
    <w:rsid w:val="00716B69"/>
    <w:rsid w:val="007228B7"/>
    <w:rsid w:val="00730013"/>
    <w:rsid w:val="007417AA"/>
    <w:rsid w:val="007468B8"/>
    <w:rsid w:val="00750930"/>
    <w:rsid w:val="00767A8D"/>
    <w:rsid w:val="00773F48"/>
    <w:rsid w:val="007754D5"/>
    <w:rsid w:val="00790946"/>
    <w:rsid w:val="007916F8"/>
    <w:rsid w:val="007A2DE2"/>
    <w:rsid w:val="007A404E"/>
    <w:rsid w:val="007C38F2"/>
    <w:rsid w:val="007C4C0C"/>
    <w:rsid w:val="007C67C0"/>
    <w:rsid w:val="007D0AA3"/>
    <w:rsid w:val="007D7EE0"/>
    <w:rsid w:val="007F5D71"/>
    <w:rsid w:val="007F7280"/>
    <w:rsid w:val="00803466"/>
    <w:rsid w:val="00806810"/>
    <w:rsid w:val="00811233"/>
    <w:rsid w:val="00823C81"/>
    <w:rsid w:val="00824C6F"/>
    <w:rsid w:val="0083232A"/>
    <w:rsid w:val="00842054"/>
    <w:rsid w:val="00854908"/>
    <w:rsid w:val="008629CF"/>
    <w:rsid w:val="00866835"/>
    <w:rsid w:val="00882E27"/>
    <w:rsid w:val="00883C34"/>
    <w:rsid w:val="008C1817"/>
    <w:rsid w:val="008C62B9"/>
    <w:rsid w:val="008D004A"/>
    <w:rsid w:val="008D2B43"/>
    <w:rsid w:val="008D64CB"/>
    <w:rsid w:val="008E7891"/>
    <w:rsid w:val="00913B6A"/>
    <w:rsid w:val="009316BB"/>
    <w:rsid w:val="00933E3E"/>
    <w:rsid w:val="00940BD3"/>
    <w:rsid w:val="00951A30"/>
    <w:rsid w:val="00955B8D"/>
    <w:rsid w:val="00963282"/>
    <w:rsid w:val="00971AAA"/>
    <w:rsid w:val="0097442C"/>
    <w:rsid w:val="009762DF"/>
    <w:rsid w:val="00977446"/>
    <w:rsid w:val="009817D5"/>
    <w:rsid w:val="00983ADF"/>
    <w:rsid w:val="009858D3"/>
    <w:rsid w:val="009A1B6D"/>
    <w:rsid w:val="009A79E3"/>
    <w:rsid w:val="009B43DB"/>
    <w:rsid w:val="009C5A10"/>
    <w:rsid w:val="009D02BA"/>
    <w:rsid w:val="009D1409"/>
    <w:rsid w:val="009D593A"/>
    <w:rsid w:val="009E2961"/>
    <w:rsid w:val="009E6174"/>
    <w:rsid w:val="009F08C5"/>
    <w:rsid w:val="00A272AA"/>
    <w:rsid w:val="00A32D53"/>
    <w:rsid w:val="00A42848"/>
    <w:rsid w:val="00A56497"/>
    <w:rsid w:val="00A7285D"/>
    <w:rsid w:val="00A8246C"/>
    <w:rsid w:val="00A8468F"/>
    <w:rsid w:val="00A84C80"/>
    <w:rsid w:val="00A92C6A"/>
    <w:rsid w:val="00A94704"/>
    <w:rsid w:val="00AA13E4"/>
    <w:rsid w:val="00AA16FC"/>
    <w:rsid w:val="00AB37FE"/>
    <w:rsid w:val="00AF0564"/>
    <w:rsid w:val="00AF6072"/>
    <w:rsid w:val="00B00F5D"/>
    <w:rsid w:val="00B0227F"/>
    <w:rsid w:val="00B06215"/>
    <w:rsid w:val="00B158CE"/>
    <w:rsid w:val="00B27A00"/>
    <w:rsid w:val="00B309DB"/>
    <w:rsid w:val="00B44765"/>
    <w:rsid w:val="00B62139"/>
    <w:rsid w:val="00B621A1"/>
    <w:rsid w:val="00B76AAE"/>
    <w:rsid w:val="00B8058A"/>
    <w:rsid w:val="00B823D4"/>
    <w:rsid w:val="00BA1AC1"/>
    <w:rsid w:val="00BA51FF"/>
    <w:rsid w:val="00BA5995"/>
    <w:rsid w:val="00BC481B"/>
    <w:rsid w:val="00BC5929"/>
    <w:rsid w:val="00BD409B"/>
    <w:rsid w:val="00BF1C81"/>
    <w:rsid w:val="00BF7FB4"/>
    <w:rsid w:val="00C26A48"/>
    <w:rsid w:val="00C4260F"/>
    <w:rsid w:val="00C52506"/>
    <w:rsid w:val="00C57714"/>
    <w:rsid w:val="00C605A1"/>
    <w:rsid w:val="00C66766"/>
    <w:rsid w:val="00C720EA"/>
    <w:rsid w:val="00C96F45"/>
    <w:rsid w:val="00CA6681"/>
    <w:rsid w:val="00CC00A7"/>
    <w:rsid w:val="00CD5F48"/>
    <w:rsid w:val="00CD6260"/>
    <w:rsid w:val="00CE208A"/>
    <w:rsid w:val="00CE27F7"/>
    <w:rsid w:val="00CE33F4"/>
    <w:rsid w:val="00CE592D"/>
    <w:rsid w:val="00CE7320"/>
    <w:rsid w:val="00CF242F"/>
    <w:rsid w:val="00CF2547"/>
    <w:rsid w:val="00D14798"/>
    <w:rsid w:val="00D17D1B"/>
    <w:rsid w:val="00D27032"/>
    <w:rsid w:val="00D3585C"/>
    <w:rsid w:val="00D35AB0"/>
    <w:rsid w:val="00D36F7E"/>
    <w:rsid w:val="00D45F21"/>
    <w:rsid w:val="00D54F63"/>
    <w:rsid w:val="00D65E1C"/>
    <w:rsid w:val="00D66133"/>
    <w:rsid w:val="00D72435"/>
    <w:rsid w:val="00D7458F"/>
    <w:rsid w:val="00DA40EC"/>
    <w:rsid w:val="00DB3EE2"/>
    <w:rsid w:val="00DC047A"/>
    <w:rsid w:val="00DC785D"/>
    <w:rsid w:val="00DE2513"/>
    <w:rsid w:val="00DE799E"/>
    <w:rsid w:val="00DF5F13"/>
    <w:rsid w:val="00DF6686"/>
    <w:rsid w:val="00E00679"/>
    <w:rsid w:val="00E00736"/>
    <w:rsid w:val="00E076E3"/>
    <w:rsid w:val="00E12EA9"/>
    <w:rsid w:val="00E24FAF"/>
    <w:rsid w:val="00E33743"/>
    <w:rsid w:val="00E33C27"/>
    <w:rsid w:val="00E4150F"/>
    <w:rsid w:val="00E43EA5"/>
    <w:rsid w:val="00E45BB0"/>
    <w:rsid w:val="00E53F5B"/>
    <w:rsid w:val="00EA5A03"/>
    <w:rsid w:val="00EA698A"/>
    <w:rsid w:val="00EB5FE7"/>
    <w:rsid w:val="00EB7277"/>
    <w:rsid w:val="00EC045D"/>
    <w:rsid w:val="00EC2719"/>
    <w:rsid w:val="00EC5A67"/>
    <w:rsid w:val="00ED0290"/>
    <w:rsid w:val="00ED1CEE"/>
    <w:rsid w:val="00ED2C02"/>
    <w:rsid w:val="00EE48AD"/>
    <w:rsid w:val="00EF44F9"/>
    <w:rsid w:val="00F05986"/>
    <w:rsid w:val="00F21282"/>
    <w:rsid w:val="00F26FA7"/>
    <w:rsid w:val="00F31EB5"/>
    <w:rsid w:val="00F41DA5"/>
    <w:rsid w:val="00F44EDA"/>
    <w:rsid w:val="00F44F8D"/>
    <w:rsid w:val="00F50439"/>
    <w:rsid w:val="00F710A4"/>
    <w:rsid w:val="00F7667F"/>
    <w:rsid w:val="00F76A7D"/>
    <w:rsid w:val="00F87BF6"/>
    <w:rsid w:val="00F90980"/>
    <w:rsid w:val="00FA4EA2"/>
    <w:rsid w:val="00FA6957"/>
    <w:rsid w:val="00FB3A8F"/>
    <w:rsid w:val="00FC0E87"/>
    <w:rsid w:val="00FC4496"/>
    <w:rsid w:val="00FD2D23"/>
    <w:rsid w:val="00FD4855"/>
    <w:rsid w:val="00FD5AA5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13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13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13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13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139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C139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13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2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7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7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21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93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2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07/relationships/hdphoto" Target="media/hdphoto7.wdp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microsoft.com/office/2007/relationships/hdphoto" Target="media/hdphoto9.wdp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microsoft.com/office/2007/relationships/hdphoto" Target="media/hdphoto6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4D8D6-B92A-5148-B86D-48A48290D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11</TotalTime>
  <Pages>9</Pages>
  <Words>1618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2017-09-29T10:02:00Z</cp:lastPrinted>
  <dcterms:created xsi:type="dcterms:W3CDTF">2018-08-28T13:12:00Z</dcterms:created>
  <dcterms:modified xsi:type="dcterms:W3CDTF">2018-08-28T13:22:00Z</dcterms:modified>
</cp:coreProperties>
</file>