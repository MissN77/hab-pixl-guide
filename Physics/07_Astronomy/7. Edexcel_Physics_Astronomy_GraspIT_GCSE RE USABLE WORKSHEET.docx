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17A3B" w14:textId="52BAA591" w:rsidR="00B33DCE" w:rsidRPr="00B33DCE" w:rsidRDefault="00B33DCE" w:rsidP="00B33DCE">
      <w:pPr>
        <w:autoSpaceDE w:val="0"/>
        <w:autoSpaceDN w:val="0"/>
        <w:adjustRightInd w:val="0"/>
        <w:spacing w:after="200" w:line="276" w:lineRule="auto"/>
        <w:rPr>
          <w:rFonts w:cs="Arial"/>
          <w:b/>
          <w:lang w:eastAsia="en-GB"/>
        </w:rPr>
      </w:pPr>
      <w:r w:rsidRPr="00B33DCE">
        <w:rPr>
          <w:rFonts w:cs="Arial"/>
          <w:b/>
          <w:lang w:eastAsia="en-GB"/>
        </w:rPr>
        <w:t>Part 1</w:t>
      </w:r>
    </w:p>
    <w:p w14:paraId="352D6DEE" w14:textId="7D935DC6" w:rsidR="00B33DCE" w:rsidRPr="009675B5" w:rsidRDefault="00B33DCE" w:rsidP="00B33DCE">
      <w:pPr>
        <w:pStyle w:val="ListParagraph"/>
        <w:numPr>
          <w:ilvl w:val="0"/>
          <w:numId w:val="8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ind w:left="709" w:hanging="283"/>
        <w:rPr>
          <w:rFonts w:cs="Arial"/>
          <w:lang w:eastAsia="en-GB"/>
        </w:rPr>
      </w:pPr>
      <w:r w:rsidRPr="009675B5">
        <w:rPr>
          <w:rFonts w:cs="Arial"/>
          <w:lang w:eastAsia="en-GB"/>
        </w:rPr>
        <w:t>Put these astronomical objects in order of size from largest to smallest.</w:t>
      </w:r>
      <w:r>
        <w:rPr>
          <w:rFonts w:cs="Arial"/>
          <w:lang w:eastAsia="en-GB"/>
        </w:rPr>
        <w:t xml:space="preserve"> (3)</w:t>
      </w:r>
    </w:p>
    <w:p w14:paraId="2ADF0BC5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709" w:hanging="709"/>
        <w:rPr>
          <w:rFonts w:cs="Arial"/>
          <w:lang w:eastAsia="en-GB"/>
        </w:rPr>
      </w:pPr>
      <w:r w:rsidRPr="009675B5">
        <w:rPr>
          <w:rFonts w:cs="Arial"/>
          <w:lang w:eastAsia="en-GB"/>
        </w:rPr>
        <w:tab/>
        <w:t xml:space="preserve"> Fill in the boxes in the correct order.</w:t>
      </w:r>
    </w:p>
    <w:p w14:paraId="49D342E8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b/>
          <w:lang w:eastAsia="en-GB"/>
        </w:rPr>
      </w:pPr>
      <w:r w:rsidRPr="009675B5">
        <w:rPr>
          <w:rFonts w:cs="Arial"/>
          <w:lang w:eastAsia="en-GB"/>
        </w:rPr>
        <w:tab/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 xml:space="preserve">the </w:t>
      </w:r>
      <w:r>
        <w:rPr>
          <w:rFonts w:cs="Arial"/>
          <w:b/>
          <w:lang w:eastAsia="en-GB"/>
        </w:rPr>
        <w:t>M</w:t>
      </w:r>
      <w:r w:rsidRPr="009675B5">
        <w:rPr>
          <w:rFonts w:cs="Arial"/>
          <w:b/>
          <w:lang w:eastAsia="en-GB"/>
        </w:rPr>
        <w:t>oon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 xml:space="preserve">  the Sun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>planets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>asteroids</w:t>
      </w:r>
    </w:p>
    <w:p w14:paraId="48BA9CEA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lang w:eastAsia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"/>
        <w:gridCol w:w="1544"/>
        <w:gridCol w:w="1545"/>
        <w:gridCol w:w="1544"/>
        <w:gridCol w:w="1545"/>
        <w:gridCol w:w="1196"/>
      </w:tblGrid>
      <w:tr w:rsidR="00B33DCE" w:rsidRPr="009675B5" w14:paraId="309B7407" w14:textId="77777777" w:rsidTr="00B32CA5">
        <w:trPr>
          <w:trHeight w:val="216"/>
        </w:trPr>
        <w:tc>
          <w:tcPr>
            <w:tcW w:w="7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A22A6A8" w14:textId="77777777" w:rsidR="00B33DCE" w:rsidRPr="009675B5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right"/>
              <w:rPr>
                <w:rFonts w:cs="Arial"/>
                <w:lang w:eastAsia="en-GB"/>
              </w:rPr>
            </w:pPr>
            <w:r w:rsidRPr="009675B5">
              <w:rPr>
                <w:rFonts w:cs="Arial"/>
                <w:lang w:eastAsia="en-GB"/>
              </w:rPr>
              <w:t>largest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5E605937" w14:textId="1E732637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314B792F" w14:textId="3C3D8063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4" w:type="dxa"/>
            <w:shd w:val="clear" w:color="auto" w:fill="auto"/>
            <w:vAlign w:val="center"/>
          </w:tcPr>
          <w:p w14:paraId="3774D09F" w14:textId="6C455E3F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177447B8" w14:textId="4AE5C863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1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2F01D28" w14:textId="77777777" w:rsidR="00B33DCE" w:rsidRPr="009675B5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lang w:eastAsia="en-GB"/>
              </w:rPr>
            </w:pPr>
            <w:r w:rsidRPr="009675B5">
              <w:rPr>
                <w:rFonts w:cs="Arial"/>
                <w:lang w:eastAsia="en-GB"/>
              </w:rPr>
              <w:t>smallest</w:t>
            </w:r>
          </w:p>
        </w:tc>
      </w:tr>
    </w:tbl>
    <w:p w14:paraId="17CF5CF2" w14:textId="77777777" w:rsidR="00B33DCE" w:rsidRPr="00C15D2D" w:rsidRDefault="00B33DCE" w:rsidP="00B33DCE">
      <w:pPr>
        <w:pStyle w:val="ListParagraph"/>
        <w:numPr>
          <w:ilvl w:val="0"/>
          <w:numId w:val="8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ind w:left="709" w:hanging="283"/>
        <w:rPr>
          <w:rFonts w:cs="Arial"/>
          <w:lang w:eastAsia="en-GB"/>
        </w:rPr>
      </w:pPr>
      <w:r w:rsidRPr="00C15D2D">
        <w:rPr>
          <w:rFonts w:cs="Arial"/>
          <w:lang w:val="en-US"/>
        </w:rPr>
        <w:t>Complete the sentences</w:t>
      </w:r>
      <w:r>
        <w:rPr>
          <w:rFonts w:cs="Arial"/>
          <w:lang w:val="en-US"/>
        </w:rPr>
        <w:t xml:space="preserve"> below</w:t>
      </w:r>
      <w:r w:rsidRPr="00C15D2D">
        <w:rPr>
          <w:rFonts w:cs="Arial"/>
          <w:lang w:val="en-US"/>
        </w:rPr>
        <w:t>.</w:t>
      </w:r>
    </w:p>
    <w:p w14:paraId="092D8137" w14:textId="4888F89A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lang w:eastAsia="en-GB"/>
        </w:rPr>
      </w:pPr>
      <w:r w:rsidRPr="00C15D2D">
        <w:rPr>
          <w:rFonts w:cs="Arial"/>
          <w:lang w:eastAsia="en-GB"/>
        </w:rPr>
        <w:tab/>
      </w:r>
      <w:r>
        <w:rPr>
          <w:rFonts w:cs="Arial"/>
          <w:lang w:eastAsia="en-GB"/>
        </w:rPr>
        <w:t xml:space="preserve">    </w:t>
      </w:r>
      <w:r w:rsidRPr="00C15D2D">
        <w:rPr>
          <w:rFonts w:cs="Arial"/>
          <w:lang w:eastAsia="en-GB"/>
        </w:rPr>
        <w:t>There are</w:t>
      </w:r>
      <w:r w:rsidR="00076688">
        <w:rPr>
          <w:rFonts w:cs="Arial"/>
          <w:u w:val="single"/>
          <w:lang w:eastAsia="en-GB"/>
        </w:rPr>
        <w:t xml:space="preserve">                                     </w:t>
      </w:r>
      <w:r w:rsidRPr="00A05124">
        <w:rPr>
          <w:rFonts w:cs="Arial"/>
          <w:b/>
          <w:color w:val="00B050"/>
          <w:lang w:eastAsia="en-GB"/>
        </w:rPr>
        <w:t xml:space="preserve"> </w:t>
      </w:r>
      <w:r w:rsidR="00076688">
        <w:rPr>
          <w:rFonts w:cs="Arial"/>
          <w:lang w:eastAsia="en-GB"/>
        </w:rPr>
        <w:t xml:space="preserve">of galaxies, each containing </w:t>
      </w:r>
      <w:r w:rsidR="00076688">
        <w:rPr>
          <w:rFonts w:cs="Arial"/>
          <w:u w:val="single"/>
          <w:lang w:eastAsia="en-GB"/>
        </w:rPr>
        <w:t xml:space="preserve">                                     </w:t>
      </w:r>
      <w:r w:rsidRPr="00C15D2D">
        <w:rPr>
          <w:rFonts w:cs="Arial"/>
          <w:lang w:eastAsia="en-GB"/>
        </w:rPr>
        <w:t xml:space="preserve">of Stars. </w:t>
      </w:r>
    </w:p>
    <w:p w14:paraId="31C2D188" w14:textId="5A628168" w:rsidR="00B33DCE" w:rsidRPr="00C15D2D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lang w:eastAsia="en-GB"/>
        </w:rPr>
      </w:pPr>
      <w:r>
        <w:rPr>
          <w:rFonts w:cs="Arial"/>
          <w:lang w:eastAsia="en-GB"/>
        </w:rPr>
        <w:t xml:space="preserve">                </w:t>
      </w:r>
      <w:r w:rsidRPr="00C15D2D">
        <w:rPr>
          <w:rFonts w:cs="Arial"/>
          <w:lang w:eastAsia="en-GB"/>
        </w:rPr>
        <w:t>Al</w:t>
      </w:r>
      <w:r w:rsidR="00076688">
        <w:rPr>
          <w:rFonts w:cs="Arial"/>
          <w:lang w:eastAsia="en-GB"/>
        </w:rPr>
        <w:t>l of these galaxies make up the</w:t>
      </w:r>
      <w:r w:rsidR="00076688">
        <w:rPr>
          <w:rFonts w:cs="Arial"/>
          <w:u w:val="single"/>
          <w:lang w:eastAsia="en-GB"/>
        </w:rPr>
        <w:t xml:space="preserve">                                     </w:t>
      </w:r>
      <w:r w:rsidRPr="00C15D2D">
        <w:rPr>
          <w:rFonts w:cs="Arial"/>
          <w:lang w:eastAsia="en-GB"/>
        </w:rPr>
        <w:t xml:space="preserve">. </w:t>
      </w:r>
    </w:p>
    <w:p w14:paraId="19ED0AE0" w14:textId="26BFD05B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480" w:lineRule="auto"/>
        <w:ind w:left="720" w:hanging="567"/>
        <w:rPr>
          <w:rFonts w:cs="Arial"/>
          <w:lang w:eastAsia="en-GB"/>
        </w:rPr>
      </w:pPr>
      <w:r w:rsidRPr="00C15D2D">
        <w:rPr>
          <w:rFonts w:cs="Arial"/>
          <w:lang w:eastAsia="en-GB"/>
        </w:rPr>
        <w:t xml:space="preserve">             Our Sun is part of a </w:t>
      </w:r>
      <w:r w:rsidR="00076688">
        <w:rPr>
          <w:rFonts w:cs="Arial"/>
          <w:u w:val="single"/>
          <w:lang w:eastAsia="en-GB"/>
        </w:rPr>
        <w:t xml:space="preserve">                                </w:t>
      </w:r>
      <w:r w:rsidRPr="00C15D2D">
        <w:rPr>
          <w:rFonts w:cs="Arial"/>
          <w:lang w:eastAsia="en-GB"/>
        </w:rPr>
        <w:t xml:space="preserve">called </w:t>
      </w:r>
      <w:r>
        <w:rPr>
          <w:rFonts w:cs="Arial"/>
          <w:lang w:eastAsia="en-GB"/>
        </w:rPr>
        <w:t>the</w:t>
      </w:r>
      <w:r w:rsidR="00076688">
        <w:rPr>
          <w:rFonts w:cs="Arial"/>
          <w:lang w:eastAsia="en-GB"/>
        </w:rPr>
        <w:t xml:space="preserve"> </w:t>
      </w:r>
      <w:r w:rsidR="00076688">
        <w:rPr>
          <w:rFonts w:cs="Arial"/>
          <w:u w:val="single"/>
          <w:lang w:eastAsia="en-GB"/>
        </w:rPr>
        <w:t xml:space="preserve">                                          .</w:t>
      </w:r>
      <w:r w:rsidRPr="00A05124">
        <w:rPr>
          <w:rFonts w:cs="Arial"/>
          <w:b/>
          <w:color w:val="00B050"/>
          <w:lang w:eastAsia="en-GB"/>
        </w:rPr>
        <w:t xml:space="preserve">                  </w:t>
      </w:r>
      <w:r>
        <w:rPr>
          <w:rFonts w:cs="Arial"/>
          <w:lang w:eastAsia="en-GB"/>
        </w:rPr>
        <w:t>(5)</w:t>
      </w:r>
    </w:p>
    <w:p w14:paraId="35C6FD41" w14:textId="77777777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480" w:lineRule="auto"/>
        <w:ind w:left="720" w:hanging="567"/>
        <w:rPr>
          <w:rFonts w:cs="Arial"/>
          <w:lang w:eastAsia="en-GB"/>
        </w:rPr>
      </w:pPr>
      <w:r>
        <w:rPr>
          <w:rFonts w:ascii="Lato" w:hAnsi="Lato"/>
          <w:noProof/>
          <w:color w:val="34495E"/>
          <w:sz w:val="27"/>
          <w:szCs w:val="27"/>
          <w:lang w:eastAsia="en-GB"/>
        </w:rPr>
        <w:drawing>
          <wp:anchor distT="0" distB="0" distL="114300" distR="114300" simplePos="0" relativeHeight="251659264" behindDoc="0" locked="0" layoutInCell="1" allowOverlap="1" wp14:anchorId="6B66FA83" wp14:editId="68A56CBF">
            <wp:simplePos x="0" y="0"/>
            <wp:positionH relativeFrom="column">
              <wp:posOffset>4105275</wp:posOffset>
            </wp:positionH>
            <wp:positionV relativeFrom="paragraph">
              <wp:posOffset>321945</wp:posOffset>
            </wp:positionV>
            <wp:extent cx="2333625" cy="1704975"/>
            <wp:effectExtent l="0" t="0" r="9525" b="9525"/>
            <wp:wrapNone/>
            <wp:docPr id="3" name="Picture 3" descr="https://media.quizizz.com/resource/gs/quizizz-media/questions/L2FwcGhvc3RpbmdfcHJvZC9ibG9icy9BRW5CMlVveGx6LUthYS1lX2xVOFZHVGdwR0phWXV4T05Qa21ZUU1kSEZJUlMtU0huQVBjSzRmT0J6cUJtcmtrVUY1c0UwV3hhVlNOZ0lLYUR4U1FMaHp6TWswQnRxX1FiQS5CRE80QjAySERsdlRCRU9k?w=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quizizz.com/resource/gs/quizizz-media/questions/L2FwcGhvc3RpbmdfcHJvZC9ibG9icy9BRW5CMlVveGx6LUthYS1lX2xVOFZHVGdwR0phWXV4T05Qa21ZUU1kSEZJUlMtU0huQVBjSzRmT0J6cUJtcmtrVUY1c0UwV3hhVlNOZ0lLYUR4U1FMaHp6TWswQnRxX1FiQS5CRE80QjAySERsdlRCRU9k?w=5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E8433" w14:textId="77777777" w:rsidR="00B33DCE" w:rsidRDefault="00B33DCE" w:rsidP="00B33DCE">
      <w:pPr>
        <w:pStyle w:val="ListParagraph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09" w:hanging="283"/>
        <w:rPr>
          <w:rFonts w:cs="Arial"/>
          <w:lang w:eastAsia="en-GB"/>
        </w:rPr>
      </w:pPr>
      <w:r>
        <w:rPr>
          <w:rFonts w:cs="Arial"/>
          <w:lang w:eastAsia="en-GB"/>
        </w:rPr>
        <w:t xml:space="preserve">(a) Which letter shows the approximate position of our </w:t>
      </w:r>
    </w:p>
    <w:p w14:paraId="32526D59" w14:textId="77777777" w:rsidR="00B33DCE" w:rsidRPr="007A43E0" w:rsidRDefault="00B33DCE" w:rsidP="00B33DC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66"/>
        <w:rPr>
          <w:rFonts w:cs="Arial"/>
          <w:lang w:eastAsia="en-GB"/>
        </w:rPr>
      </w:pPr>
      <w:r>
        <w:rPr>
          <w:rFonts w:cs="Arial"/>
          <w:lang w:eastAsia="en-GB"/>
        </w:rPr>
        <w:t xml:space="preserve">                   </w:t>
      </w:r>
      <w:r w:rsidRPr="007A43E0">
        <w:rPr>
          <w:rFonts w:cs="Arial"/>
          <w:lang w:eastAsia="en-GB"/>
        </w:rPr>
        <w:t>solar system in the galaxy?</w:t>
      </w:r>
      <w:r>
        <w:rPr>
          <w:rFonts w:cs="Arial"/>
          <w:lang w:eastAsia="en-GB"/>
        </w:rPr>
        <w:t xml:space="preserve"> (1)</w:t>
      </w:r>
    </w:p>
    <w:p w14:paraId="04B40802" w14:textId="6F084EA0" w:rsidR="00B33DCE" w:rsidRDefault="00B33DCE" w:rsidP="00B33DCE">
      <w:pPr>
        <w:spacing w:before="160"/>
        <w:ind w:left="709" w:hanging="709"/>
      </w:pPr>
      <w:r>
        <w:rPr>
          <w:b/>
          <w:color w:val="C45911"/>
        </w:rPr>
        <w:tab/>
      </w:r>
      <w:r w:rsidRPr="007A43E0">
        <w:t xml:space="preserve">(b) </w:t>
      </w:r>
      <w:r>
        <w:t>What is the name given to planets which orbit</w:t>
      </w:r>
    </w:p>
    <w:p w14:paraId="4D37D395" w14:textId="77777777" w:rsidR="00076688" w:rsidRDefault="00B33DCE" w:rsidP="00076688">
      <w:pPr>
        <w:spacing w:before="160"/>
        <w:ind w:left="709" w:hanging="709"/>
      </w:pPr>
      <w:r>
        <w:t xml:space="preserve">                     stars other than our Sun?</w:t>
      </w:r>
      <w:r w:rsidRPr="007A43E0">
        <w:t xml:space="preserve">  </w:t>
      </w:r>
      <w:r>
        <w:t>(1</w:t>
      </w:r>
    </w:p>
    <w:p w14:paraId="26CD5B4C" w14:textId="4770CB66" w:rsidR="00B33DCE" w:rsidRPr="00076688" w:rsidRDefault="00B33DCE" w:rsidP="00076688">
      <w:pPr>
        <w:spacing w:before="160"/>
        <w:ind w:left="709" w:hanging="709"/>
        <w:rPr>
          <w:color w:val="C45911"/>
        </w:rPr>
      </w:pPr>
      <w:r>
        <w:rPr>
          <w:b/>
          <w:color w:val="C45911"/>
        </w:rPr>
        <w:tab/>
        <w:t xml:space="preserve"> </w:t>
      </w:r>
      <w:r w:rsidRPr="00DE3283">
        <w:rPr>
          <w:color w:val="000000" w:themeColor="text1"/>
        </w:rPr>
        <w:t>(c)</w:t>
      </w:r>
      <w:r>
        <w:rPr>
          <w:color w:val="000000" w:themeColor="text1"/>
        </w:rPr>
        <w:t xml:space="preserve"> The </w:t>
      </w:r>
      <w:r w:rsidRPr="00DE3283">
        <w:rPr>
          <w:color w:val="C45911"/>
        </w:rPr>
        <w:tab/>
      </w:r>
      <w:r w:rsidRPr="00DE3283">
        <w:rPr>
          <w:color w:val="000000" w:themeColor="text1"/>
        </w:rPr>
        <w:t xml:space="preserve">age of our solar system is </w:t>
      </w:r>
      <w:r>
        <w:rPr>
          <w:color w:val="000000" w:themeColor="text1"/>
        </w:rPr>
        <w:t>approximately: (1)</w:t>
      </w:r>
    </w:p>
    <w:p w14:paraId="2F344927" w14:textId="77777777" w:rsidR="00B33DCE" w:rsidRDefault="00B33DCE" w:rsidP="00B33DCE">
      <w:pPr>
        <w:spacing w:after="0" w:line="240" w:lineRule="auto"/>
        <w:ind w:left="709" w:hanging="709"/>
        <w:rPr>
          <w:color w:val="000000" w:themeColor="text1"/>
        </w:rPr>
      </w:pPr>
      <w:r>
        <w:rPr>
          <w:color w:val="000000" w:themeColor="text1"/>
        </w:rPr>
        <w:t xml:space="preserve">                     (tick the correct box).</w:t>
      </w:r>
    </w:p>
    <w:p w14:paraId="03E72F25" w14:textId="77777777" w:rsidR="00B33DCE" w:rsidRPr="00DE3283" w:rsidRDefault="00B33DCE" w:rsidP="00B33DCE">
      <w:pPr>
        <w:spacing w:after="0" w:line="240" w:lineRule="auto"/>
        <w:ind w:left="709" w:hanging="709"/>
        <w:rPr>
          <w:color w:val="C45911"/>
        </w:rPr>
      </w:pPr>
    </w:p>
    <w:p w14:paraId="570846FA" w14:textId="77777777" w:rsidR="00B33DCE" w:rsidRDefault="00B33DCE" w:rsidP="00B33DCE">
      <w:pPr>
        <w:spacing w:after="0"/>
        <w:ind w:firstLine="70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49D0A7" wp14:editId="03D6546A">
                <wp:simplePos x="0" y="0"/>
                <wp:positionH relativeFrom="column">
                  <wp:posOffset>4486275</wp:posOffset>
                </wp:positionH>
                <wp:positionV relativeFrom="paragraph">
                  <wp:posOffset>49530</wp:posOffset>
                </wp:positionV>
                <wp:extent cx="276225" cy="2667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3C822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9D0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53.25pt;margin-top:3.9pt;width:21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" fillcolor="window" strokeweight=".5pt">
                <v:textbox>
                  <w:txbxContent>
                    <w:p w14:paraId="1AE3C822" w14:textId="77777777" w:rsidR="00B33DCE" w:rsidRDefault="00B33DCE" w:rsidP="00B33DCE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10D65" wp14:editId="1C1BBFF3">
                <wp:simplePos x="0" y="0"/>
                <wp:positionH relativeFrom="column">
                  <wp:posOffset>2533650</wp:posOffset>
                </wp:positionH>
                <wp:positionV relativeFrom="paragraph">
                  <wp:posOffset>55880</wp:posOffset>
                </wp:positionV>
                <wp:extent cx="276225" cy="2667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18CEE" w14:textId="74CCF98E" w:rsidR="00B33DCE" w:rsidRPr="00A05124" w:rsidRDefault="00B33DCE" w:rsidP="00B33DCE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10D65" id="Text Box 4" o:spid="_x0000_s1027" type="#_x0000_t202" style="position:absolute;left:0;text-align:left;margin-left:199.5pt;margin-top:4.4pt;width:21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" fillcolor="white [3201]" strokeweight=".5pt">
                <v:textbox>
                  <w:txbxContent>
                    <w:p w14:paraId="2F818CEE" w14:textId="74CCF98E" w:rsidR="00B33DCE" w:rsidRPr="00A05124" w:rsidRDefault="00B33DCE" w:rsidP="00B33DCE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97C8EC" w14:textId="77777777" w:rsidR="00B33DCE" w:rsidRDefault="00B33DCE" w:rsidP="00B33DCE">
      <w:pPr>
        <w:spacing w:after="0"/>
        <w:ind w:firstLine="709"/>
      </w:pPr>
      <w:r>
        <w:t xml:space="preserve">    </w:t>
      </w:r>
      <w:r>
        <w:tab/>
      </w:r>
      <w:r>
        <w:tab/>
        <w:t xml:space="preserve">  4.5 billion years        </w:t>
      </w:r>
      <w:r>
        <w:tab/>
      </w:r>
      <w:r>
        <w:tab/>
        <w:t xml:space="preserve">  45 million years        </w:t>
      </w:r>
    </w:p>
    <w:p w14:paraId="2103F95A" w14:textId="77777777" w:rsidR="00B33DCE" w:rsidRDefault="00B33DCE" w:rsidP="00B33DCE">
      <w:pPr>
        <w:spacing w:after="0"/>
        <w:ind w:firstLine="709"/>
      </w:pPr>
    </w:p>
    <w:p w14:paraId="3081AFAA" w14:textId="77777777" w:rsidR="00B33DCE" w:rsidRDefault="00B33DCE" w:rsidP="00B33DCE">
      <w:pPr>
        <w:spacing w:after="0"/>
        <w:ind w:firstLine="70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F8219" wp14:editId="554EFB75">
                <wp:simplePos x="0" y="0"/>
                <wp:positionH relativeFrom="column">
                  <wp:posOffset>4467225</wp:posOffset>
                </wp:positionH>
                <wp:positionV relativeFrom="paragraph">
                  <wp:posOffset>40640</wp:posOffset>
                </wp:positionV>
                <wp:extent cx="276225" cy="2667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8525E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F8219" id="Text Box 13" o:spid="_x0000_s1028" type="#_x0000_t202" style="position:absolute;left:0;text-align:left;margin-left:351.75pt;margin-top:3.2pt;width:21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" fillcolor="window" strokeweight=".5pt">
                <v:textbox>
                  <w:txbxContent>
                    <w:p w14:paraId="1808525E" w14:textId="77777777" w:rsidR="00B33DCE" w:rsidRDefault="00B33DCE" w:rsidP="00B33DCE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119371" wp14:editId="07522B06">
                <wp:simplePos x="0" y="0"/>
                <wp:positionH relativeFrom="column">
                  <wp:posOffset>2514600</wp:posOffset>
                </wp:positionH>
                <wp:positionV relativeFrom="paragraph">
                  <wp:posOffset>12065</wp:posOffset>
                </wp:positionV>
                <wp:extent cx="276225" cy="2667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C93B4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19371" id="Text Box 6" o:spid="_x0000_s1029" type="#_x0000_t202" style="position:absolute;left:0;text-align:left;margin-left:198pt;margin-top:.95pt;width:21.7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" fillcolor="window" strokeweight=".5pt">
                <v:textbox>
                  <w:txbxContent>
                    <w:p w14:paraId="124C93B4" w14:textId="77777777" w:rsidR="00B33DCE" w:rsidRDefault="00B33DCE" w:rsidP="00B33DCE"/>
                  </w:txbxContent>
                </v:textbox>
              </v:shape>
            </w:pict>
          </mc:Fallback>
        </mc:AlternateContent>
      </w:r>
    </w:p>
    <w:p w14:paraId="7A3CC88C" w14:textId="77777777" w:rsidR="00B33DCE" w:rsidRDefault="00B33DCE" w:rsidP="00B33DCE">
      <w:pPr>
        <w:spacing w:after="0"/>
        <w:ind w:firstLine="709"/>
      </w:pPr>
      <w:r>
        <w:t xml:space="preserve">                        </w:t>
      </w:r>
      <w:r>
        <w:tab/>
        <w:t xml:space="preserve">   4.5 trillion years      </w:t>
      </w:r>
      <w:r>
        <w:tab/>
      </w:r>
      <w:r>
        <w:tab/>
        <w:t xml:space="preserve"> 450 thousand years</w:t>
      </w:r>
    </w:p>
    <w:p w14:paraId="08E6A11E" w14:textId="77777777" w:rsidR="00B33DCE" w:rsidRDefault="00B33DCE" w:rsidP="00B33DCE">
      <w:pPr>
        <w:spacing w:after="0"/>
        <w:ind w:firstLine="709"/>
      </w:pPr>
    </w:p>
    <w:p w14:paraId="12BFB1ED" w14:textId="77777777" w:rsidR="00B33DCE" w:rsidRDefault="00B33DCE" w:rsidP="00B33DCE">
      <w:pPr>
        <w:spacing w:after="0"/>
        <w:ind w:firstLine="709"/>
      </w:pPr>
    </w:p>
    <w:p w14:paraId="5F198326" w14:textId="77777777" w:rsidR="00B33DCE" w:rsidRDefault="00B33DCE" w:rsidP="00B33DCE">
      <w:pPr>
        <w:spacing w:after="0"/>
        <w:ind w:firstLine="709"/>
      </w:pPr>
    </w:p>
    <w:p w14:paraId="70C92F87" w14:textId="77777777" w:rsidR="00B33DCE" w:rsidRDefault="00B33DCE" w:rsidP="00B33DCE">
      <w:pPr>
        <w:spacing w:after="0"/>
        <w:ind w:firstLine="709"/>
      </w:pPr>
    </w:p>
    <w:p w14:paraId="71314F5E" w14:textId="5C0528C6" w:rsidR="00B33DCE" w:rsidRDefault="00B33DCE">
      <w:r>
        <w:br w:type="page"/>
      </w:r>
    </w:p>
    <w:p w14:paraId="34B4B947" w14:textId="28295B5B" w:rsidR="00B33DCE" w:rsidRPr="00B33DCE" w:rsidRDefault="00B33DCE" w:rsidP="00B33DCE">
      <w:pPr>
        <w:autoSpaceDE w:val="0"/>
        <w:autoSpaceDN w:val="0"/>
        <w:adjustRightInd w:val="0"/>
        <w:spacing w:after="200" w:line="276" w:lineRule="auto"/>
        <w:rPr>
          <w:rFonts w:cs="Arial"/>
          <w:b/>
          <w:lang w:eastAsia="en-GB"/>
        </w:rPr>
      </w:pPr>
      <w:r>
        <w:rPr>
          <w:rFonts w:cs="Arial"/>
          <w:b/>
          <w:lang w:eastAsia="en-GB"/>
        </w:rPr>
        <w:lastRenderedPageBreak/>
        <w:t>Part 2</w:t>
      </w:r>
    </w:p>
    <w:p w14:paraId="0C350E7F" w14:textId="77777777" w:rsidR="00B33DCE" w:rsidRPr="00BE5D93" w:rsidRDefault="00B33DCE" w:rsidP="00B33DCE">
      <w:pPr>
        <w:pStyle w:val="ListParagraph"/>
        <w:numPr>
          <w:ilvl w:val="0"/>
          <w:numId w:val="12"/>
        </w:numPr>
        <w:spacing w:after="200" w:line="276" w:lineRule="auto"/>
        <w:rPr>
          <w:rFonts w:eastAsia="Times New Roman" w:cs="Arial"/>
          <w:lang w:eastAsia="en-GB"/>
        </w:rPr>
      </w:pPr>
      <w:r w:rsidRPr="00BE5D93">
        <w:rPr>
          <w:rFonts w:eastAsia="Times New Roman" w:cs="Arial"/>
          <w:lang w:eastAsia="en-GB"/>
        </w:rPr>
        <w:t xml:space="preserve">The </w:t>
      </w:r>
      <w:r>
        <w:rPr>
          <w:rFonts w:eastAsia="Times New Roman" w:cs="Arial"/>
          <w:lang w:eastAsia="en-GB"/>
        </w:rPr>
        <w:t>B</w:t>
      </w:r>
      <w:r w:rsidRPr="00BE5D93">
        <w:rPr>
          <w:rFonts w:eastAsia="Times New Roman" w:cs="Arial"/>
          <w:lang w:eastAsia="en-GB"/>
        </w:rPr>
        <w:t xml:space="preserve">ig </w:t>
      </w:r>
      <w:r>
        <w:rPr>
          <w:rFonts w:eastAsia="Times New Roman" w:cs="Arial"/>
          <w:lang w:eastAsia="en-GB"/>
        </w:rPr>
        <w:t>B</w:t>
      </w:r>
      <w:r w:rsidRPr="00BE5D93">
        <w:rPr>
          <w:rFonts w:eastAsia="Times New Roman" w:cs="Arial"/>
          <w:lang w:eastAsia="en-GB"/>
        </w:rPr>
        <w:t xml:space="preserve">ang theory is the currently accepted theory for how the </w:t>
      </w:r>
      <w:r>
        <w:rPr>
          <w:rFonts w:eastAsia="Times New Roman" w:cs="Arial"/>
          <w:lang w:eastAsia="en-GB"/>
        </w:rPr>
        <w:t>U</w:t>
      </w:r>
      <w:r w:rsidRPr="00BE5D93">
        <w:rPr>
          <w:rFonts w:eastAsia="Times New Roman" w:cs="Arial"/>
          <w:lang w:eastAsia="en-GB"/>
        </w:rPr>
        <w:t xml:space="preserve">niverse began. </w:t>
      </w:r>
    </w:p>
    <w:p w14:paraId="03B7032D" w14:textId="303073E9" w:rsidR="00B33DCE" w:rsidRPr="00076688" w:rsidRDefault="00B33DCE" w:rsidP="00E51631">
      <w:pPr>
        <w:numPr>
          <w:ilvl w:val="0"/>
          <w:numId w:val="13"/>
        </w:numPr>
        <w:tabs>
          <w:tab w:val="num" w:pos="1080"/>
        </w:tabs>
        <w:spacing w:after="0" w:line="240" w:lineRule="auto"/>
        <w:rPr>
          <w:rFonts w:eastAsia="Times New Roman" w:cs="Arial"/>
          <w:lang w:eastAsia="en-GB"/>
        </w:rPr>
      </w:pPr>
      <w:r w:rsidRPr="00076688">
        <w:rPr>
          <w:rFonts w:eastAsia="Times New Roman" w:cs="Arial"/>
          <w:lang w:eastAsia="en-GB"/>
        </w:rPr>
        <w:t>Describe how the Universe began according to the Big Bang theory. (2)</w:t>
      </w:r>
    </w:p>
    <w:p w14:paraId="70DE8978" w14:textId="77777777" w:rsidR="00B33DCE" w:rsidRPr="00FD1796" w:rsidRDefault="00B33DCE" w:rsidP="00B33DCE">
      <w:pPr>
        <w:spacing w:after="0" w:line="240" w:lineRule="auto"/>
        <w:ind w:left="1305"/>
        <w:jc w:val="both"/>
        <w:rPr>
          <w:rFonts w:eastAsia="Times New Roman" w:cs="Arial"/>
          <w:b/>
          <w:lang w:eastAsia="en-GB"/>
        </w:rPr>
      </w:pPr>
    </w:p>
    <w:p w14:paraId="2F67C59D" w14:textId="2DCFDD3F" w:rsidR="00B33DCE" w:rsidRPr="00076688" w:rsidRDefault="00B33DCE" w:rsidP="00EF6B3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Times New Roman" w:cs="Arial"/>
          <w:b/>
          <w:lang w:eastAsia="en-GB"/>
        </w:rPr>
      </w:pPr>
      <w:r w:rsidRPr="00076688">
        <w:rPr>
          <w:rFonts w:eastAsia="Times New Roman" w:cs="Arial"/>
          <w:lang w:eastAsia="en-GB"/>
        </w:rPr>
        <w:t xml:space="preserve">Name </w:t>
      </w:r>
      <w:r w:rsidRPr="00076688">
        <w:rPr>
          <w:rFonts w:eastAsia="Times New Roman" w:cs="Arial"/>
          <w:b/>
          <w:lang w:eastAsia="en-GB"/>
        </w:rPr>
        <w:t xml:space="preserve">one </w:t>
      </w:r>
      <w:r w:rsidRPr="00076688">
        <w:rPr>
          <w:rFonts w:eastAsia="Times New Roman" w:cs="Arial"/>
          <w:lang w:eastAsia="en-GB"/>
        </w:rPr>
        <w:t>piece of evidence that supports the Big Bang theory. (1)</w:t>
      </w:r>
    </w:p>
    <w:p w14:paraId="2C1D20BB" w14:textId="77777777" w:rsidR="00B33DCE" w:rsidRPr="00FD1796" w:rsidRDefault="00B33DCE" w:rsidP="00B33DCE">
      <w:pPr>
        <w:spacing w:after="0" w:line="240" w:lineRule="auto"/>
        <w:jc w:val="both"/>
        <w:rPr>
          <w:rFonts w:eastAsia="Times New Roman" w:cs="Arial"/>
          <w:lang w:eastAsia="en-GB"/>
        </w:rPr>
      </w:pPr>
    </w:p>
    <w:p w14:paraId="747D79DA" w14:textId="45D1CDED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  <w:ind w:left="851" w:hanging="266"/>
      </w:pPr>
      <w:r>
        <w:t>Observations of red shift of the supernova in distant galaxies suggest the galaxies at the extreme of our Universe are</w:t>
      </w:r>
      <w:r w:rsidR="00076688">
        <w:t xml:space="preserve"> _____________.</w:t>
      </w:r>
      <w:r w:rsidR="00076688">
        <w:rPr>
          <w:u w:val="single"/>
        </w:rPr>
        <w:t xml:space="preserve">        </w:t>
      </w:r>
      <w:r w:rsidR="00076688">
        <w:t xml:space="preserve">  </w:t>
      </w:r>
      <w:r>
        <w:rPr>
          <w:b/>
          <w:color w:val="00B050"/>
        </w:rPr>
        <w:t xml:space="preserve">  </w:t>
      </w:r>
    </w:p>
    <w:p w14:paraId="0CB88AD2" w14:textId="77777777" w:rsidR="00B33DCE" w:rsidRDefault="00B33DCE" w:rsidP="00B33DCE">
      <w:pPr>
        <w:tabs>
          <w:tab w:val="left" w:pos="851"/>
        </w:tabs>
        <w:spacing w:after="0"/>
        <w:ind w:left="585"/>
      </w:pPr>
    </w:p>
    <w:p w14:paraId="1EB2600D" w14:textId="77777777" w:rsidR="00B33DCE" w:rsidRDefault="00B33DCE" w:rsidP="00B33DCE">
      <w:pPr>
        <w:tabs>
          <w:tab w:val="left" w:pos="851"/>
        </w:tabs>
        <w:spacing w:after="0"/>
        <w:ind w:left="945" w:hanging="94"/>
      </w:pPr>
      <w:r>
        <w:t>Choose the correct word to complete the above sentence. (1)</w:t>
      </w:r>
    </w:p>
    <w:p w14:paraId="3C1B8A52" w14:textId="77777777" w:rsidR="00B33DCE" w:rsidRPr="00C80ED3" w:rsidRDefault="00B33DCE" w:rsidP="00B33DCE">
      <w:pPr>
        <w:tabs>
          <w:tab w:val="left" w:pos="851"/>
        </w:tabs>
        <w:spacing w:after="0"/>
        <w:ind w:left="945"/>
        <w:rPr>
          <w:b/>
        </w:rPr>
      </w:pPr>
    </w:p>
    <w:p w14:paraId="07963D17" w14:textId="77777777" w:rsidR="00B33DCE" w:rsidRDefault="00B33DCE" w:rsidP="00B33DCE">
      <w:pPr>
        <w:tabs>
          <w:tab w:val="left" w:pos="851"/>
        </w:tabs>
        <w:spacing w:after="0"/>
        <w:ind w:left="945" w:hanging="94"/>
        <w:rPr>
          <w:b/>
        </w:rPr>
      </w:pPr>
      <w:r>
        <w:rPr>
          <w:b/>
        </w:rPr>
        <w:tab/>
      </w:r>
      <w:r>
        <w:rPr>
          <w:b/>
        </w:rPr>
        <w:tab/>
        <w:t>a</w:t>
      </w:r>
      <w:r w:rsidRPr="00C80ED3">
        <w:rPr>
          <w:b/>
        </w:rPr>
        <w:t>ccelerating</w:t>
      </w:r>
      <w:r w:rsidRPr="00C80ED3">
        <w:rPr>
          <w:b/>
        </w:rPr>
        <w:tab/>
      </w:r>
      <w:r w:rsidRPr="00C80ED3">
        <w:rPr>
          <w:b/>
        </w:rPr>
        <w:tab/>
        <w:t xml:space="preserve">cooling down </w:t>
      </w:r>
      <w:r w:rsidRPr="00C80ED3">
        <w:rPr>
          <w:b/>
        </w:rPr>
        <w:tab/>
        <w:t xml:space="preserve">     getting bigger</w:t>
      </w:r>
      <w:r w:rsidRPr="00C80ED3">
        <w:rPr>
          <w:b/>
        </w:rPr>
        <w:tab/>
        <w:t>slowing down</w:t>
      </w:r>
      <w:r w:rsidRPr="00C80ED3">
        <w:rPr>
          <w:b/>
        </w:rPr>
        <w:tab/>
        <w:t xml:space="preserve"> </w:t>
      </w:r>
    </w:p>
    <w:p w14:paraId="29B251E8" w14:textId="77777777" w:rsidR="00B33DCE" w:rsidRDefault="00B33DCE" w:rsidP="00B33DCE">
      <w:pPr>
        <w:tabs>
          <w:tab w:val="left" w:pos="851"/>
        </w:tabs>
        <w:spacing w:after="0"/>
        <w:ind w:left="945" w:hanging="94"/>
        <w:rPr>
          <w:b/>
        </w:rPr>
      </w:pPr>
    </w:p>
    <w:p w14:paraId="5A39A8A1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Only around 5% of the known Universe is made of visible matter. What two properties are thought to make up the other 95% of the universe? (2)</w:t>
      </w:r>
    </w:p>
    <w:p w14:paraId="71070612" w14:textId="77777777" w:rsidR="00B33DCE" w:rsidRPr="00191843" w:rsidRDefault="00B33DCE" w:rsidP="00B33DCE">
      <w:pPr>
        <w:tabs>
          <w:tab w:val="left" w:pos="851"/>
        </w:tabs>
        <w:spacing w:after="0"/>
        <w:rPr>
          <w:b/>
          <w:color w:val="00B050"/>
        </w:rPr>
      </w:pPr>
    </w:p>
    <w:p w14:paraId="58E711B9" w14:textId="1CD5C8A1" w:rsidR="00B33DCE" w:rsidRDefault="00B33DCE" w:rsidP="00B33DCE">
      <w:pPr>
        <w:pStyle w:val="ListParagraph"/>
        <w:numPr>
          <w:ilvl w:val="0"/>
          <w:numId w:val="12"/>
        </w:numPr>
        <w:spacing w:after="200" w:line="276" w:lineRule="auto"/>
        <w:rPr>
          <w:color w:val="000000" w:themeColor="text1"/>
        </w:rPr>
      </w:pPr>
      <w:r w:rsidRPr="00561DF9">
        <w:rPr>
          <w:color w:val="000000" w:themeColor="text1"/>
        </w:rPr>
        <w:t xml:space="preserve">Scientists have discovered over </w:t>
      </w:r>
      <w:r>
        <w:rPr>
          <w:color w:val="000000" w:themeColor="text1"/>
        </w:rPr>
        <w:t>3</w:t>
      </w:r>
      <w:r w:rsidRPr="00561DF9">
        <w:rPr>
          <w:color w:val="000000" w:themeColor="text1"/>
        </w:rPr>
        <w:t xml:space="preserve">000 planets orbiting stars outside our solar system. </w:t>
      </w:r>
      <w:r>
        <w:rPr>
          <w:color w:val="000000" w:themeColor="text1"/>
        </w:rPr>
        <w:t>Explain w</w:t>
      </w:r>
      <w:r w:rsidRPr="00561DF9">
        <w:rPr>
          <w:color w:val="000000" w:themeColor="text1"/>
        </w:rPr>
        <w:t>hy probes</w:t>
      </w:r>
      <w:r>
        <w:rPr>
          <w:color w:val="000000" w:themeColor="text1"/>
        </w:rPr>
        <w:t xml:space="preserve"> have not been sent</w:t>
      </w:r>
      <w:r w:rsidRPr="00561DF9">
        <w:rPr>
          <w:color w:val="000000" w:themeColor="text1"/>
        </w:rPr>
        <w:t xml:space="preserve"> to see whether life exists on any of these planets?</w:t>
      </w:r>
      <w:r>
        <w:rPr>
          <w:color w:val="000000" w:themeColor="text1"/>
        </w:rPr>
        <w:t xml:space="preserve"> (2)</w:t>
      </w:r>
    </w:p>
    <w:p w14:paraId="15764777" w14:textId="44C069F3" w:rsidR="00B33DCE" w:rsidRPr="00B33DCE" w:rsidRDefault="00B33DCE" w:rsidP="003869A1">
      <w:pPr>
        <w:pStyle w:val="ListParagraph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rPr>
          <w:rFonts w:cs="Arial"/>
          <w:bCs/>
          <w:lang w:eastAsia="en-GB"/>
        </w:rPr>
      </w:pPr>
      <w:r w:rsidRPr="00B33DCE">
        <w:rPr>
          <w:rFonts w:cs="Arial"/>
          <w:bCs/>
          <w:lang w:eastAsia="en-GB"/>
        </w:rPr>
        <w:t xml:space="preserve">The table shows the distances to three different galaxies, </w:t>
      </w:r>
      <w:r w:rsidRPr="00B33DCE">
        <w:rPr>
          <w:rFonts w:cs="Arial"/>
          <w:b/>
          <w:bCs/>
          <w:lang w:eastAsia="en-GB"/>
        </w:rPr>
        <w:t>X</w:t>
      </w:r>
      <w:r w:rsidRPr="00B33DCE">
        <w:rPr>
          <w:rFonts w:cs="Arial"/>
          <w:bCs/>
          <w:lang w:eastAsia="en-GB"/>
        </w:rPr>
        <w:t xml:space="preserve">, </w:t>
      </w:r>
      <w:r w:rsidRPr="00B33DCE">
        <w:rPr>
          <w:rFonts w:cs="Arial"/>
          <w:b/>
          <w:bCs/>
          <w:lang w:eastAsia="en-GB"/>
        </w:rPr>
        <w:t>Y</w:t>
      </w:r>
      <w:r w:rsidRPr="00B33DCE">
        <w:rPr>
          <w:rFonts w:cs="Arial"/>
          <w:bCs/>
          <w:lang w:eastAsia="en-GB"/>
        </w:rPr>
        <w:t xml:space="preserve">, and </w:t>
      </w:r>
      <w:r w:rsidRPr="00B33DCE">
        <w:rPr>
          <w:rFonts w:cs="Arial"/>
          <w:b/>
          <w:bCs/>
          <w:lang w:eastAsia="en-GB"/>
        </w:rPr>
        <w:t>Z</w:t>
      </w:r>
      <w:r w:rsidRPr="00B33DCE">
        <w:rPr>
          <w:rFonts w:cs="Arial"/>
          <w:bCs/>
          <w:lang w:eastAsia="en-GB"/>
        </w:rPr>
        <w:t xml:space="preserve"> and the speed with which these galaxies are moving.</w:t>
      </w:r>
    </w:p>
    <w:tbl>
      <w:tblPr>
        <w:tblpPr w:leftFromText="180" w:rightFromText="180" w:vertAnchor="text" w:horzAnchor="margin" w:tblpXSpec="center" w:tblpY="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4"/>
        <w:gridCol w:w="1384"/>
        <w:gridCol w:w="1384"/>
        <w:gridCol w:w="1384"/>
      </w:tblGrid>
      <w:tr w:rsidR="00B33DCE" w:rsidRPr="00E30C68" w14:paraId="3A8258F5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75A05D98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Galaxy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433875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X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7DC80B4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Y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14260A5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Z</w:t>
            </w:r>
          </w:p>
        </w:tc>
      </w:tr>
      <w:tr w:rsidR="00B33DCE" w:rsidRPr="00E30C68" w14:paraId="101674A9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359B7FA1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Distance (millions of light years)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97C080D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400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64D95E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900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97D1EE1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2200</w:t>
            </w:r>
          </w:p>
        </w:tc>
      </w:tr>
      <w:tr w:rsidR="00B33DCE" w:rsidRPr="00E30C68" w14:paraId="14FD27AC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48861F7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Speed (km/s)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C729257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7000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264F996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20</w:t>
            </w:r>
            <w:r>
              <w:rPr>
                <w:rFonts w:cs="Arial"/>
                <w:bCs/>
                <w:lang w:eastAsia="en-GB"/>
              </w:rPr>
              <w:t xml:space="preserve"> </w:t>
            </w:r>
            <w:r w:rsidRPr="00E30C68">
              <w:rPr>
                <w:rFonts w:cs="Arial"/>
                <w:bCs/>
                <w:lang w:eastAsia="en-GB"/>
              </w:rPr>
              <w:t>00</w:t>
            </w:r>
            <w:r>
              <w:rPr>
                <w:rFonts w:cs="Arial"/>
                <w:bCs/>
                <w:lang w:eastAsia="en-GB"/>
              </w:rPr>
              <w:t>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6C7AB22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50 000</w:t>
            </w:r>
          </w:p>
        </w:tc>
      </w:tr>
    </w:tbl>
    <w:p w14:paraId="4EE7AFAD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rPr>
          <w:rFonts w:cs="Arial"/>
          <w:bCs/>
          <w:lang w:eastAsia="en-GB"/>
        </w:rPr>
      </w:pPr>
    </w:p>
    <w:p w14:paraId="294B508C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</w:p>
    <w:p w14:paraId="495DD663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  <w:r w:rsidRPr="00E30C68">
        <w:rPr>
          <w:rFonts w:cs="Arial"/>
          <w:bCs/>
          <w:lang w:eastAsia="en-GB"/>
        </w:rPr>
        <w:tab/>
      </w:r>
      <w:r w:rsidRPr="00E30C68">
        <w:rPr>
          <w:rFonts w:cs="Arial"/>
          <w:bCs/>
          <w:lang w:eastAsia="en-GB"/>
        </w:rPr>
        <w:tab/>
      </w:r>
    </w:p>
    <w:p w14:paraId="2FF67167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</w:p>
    <w:p w14:paraId="02B994FB" w14:textId="1C08B828" w:rsidR="00B33DCE" w:rsidRDefault="00B33DCE" w:rsidP="00076688">
      <w:pPr>
        <w:tabs>
          <w:tab w:val="left" w:pos="851"/>
        </w:tabs>
        <w:autoSpaceDE w:val="0"/>
        <w:autoSpaceDN w:val="0"/>
        <w:adjustRightInd w:val="0"/>
        <w:ind w:left="567" w:hanging="567"/>
        <w:rPr>
          <w:b/>
          <w:color w:val="00B050"/>
        </w:rPr>
      </w:pPr>
      <w:r w:rsidRPr="00E30C68">
        <w:rPr>
          <w:rFonts w:cs="Arial"/>
          <w:bCs/>
          <w:lang w:eastAsia="en-GB"/>
        </w:rPr>
        <w:tab/>
        <w:t xml:space="preserve">        Describe the correlation shown by the data.</w:t>
      </w:r>
      <w:r>
        <w:rPr>
          <w:rFonts w:cs="Arial"/>
          <w:bCs/>
          <w:lang w:eastAsia="en-GB"/>
        </w:rPr>
        <w:t xml:space="preserve"> (2)</w:t>
      </w:r>
      <w:r w:rsidRPr="00FE2746">
        <w:rPr>
          <w:rFonts w:cs="Arial"/>
          <w:sz w:val="20"/>
          <w:szCs w:val="20"/>
          <w:lang w:eastAsia="en-GB"/>
        </w:rPr>
        <w:tab/>
      </w:r>
    </w:p>
    <w:p w14:paraId="61593E8D" w14:textId="584D3AC1" w:rsidR="00B33DCE" w:rsidRPr="007045AB" w:rsidRDefault="00B33DCE" w:rsidP="0041119D">
      <w:pPr>
        <w:pStyle w:val="ListParagraph"/>
        <w:numPr>
          <w:ilvl w:val="0"/>
          <w:numId w:val="12"/>
        </w:numPr>
        <w:spacing w:after="200" w:line="276" w:lineRule="auto"/>
        <w:ind w:left="945"/>
      </w:pPr>
      <w:r w:rsidRPr="00076688">
        <w:rPr>
          <w:color w:val="000000" w:themeColor="text1"/>
        </w:rPr>
        <w:t>(a)  Light from distant galaxies is red shifted.  What does this tell us?  (1)</w:t>
      </w:r>
    </w:p>
    <w:p w14:paraId="37C18C4D" w14:textId="77777777" w:rsidR="00B33DCE" w:rsidRPr="00CB41D3" w:rsidRDefault="00B33DCE" w:rsidP="00B33DCE">
      <w:pPr>
        <w:ind w:left="709"/>
        <w:rPr>
          <w:color w:val="000000" w:themeColor="text1"/>
        </w:rPr>
      </w:pPr>
      <w:r w:rsidRPr="00CB41D3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 (b) </w:t>
      </w:r>
      <w:r w:rsidRPr="00CB41D3">
        <w:rPr>
          <w:color w:val="000000" w:themeColor="text1"/>
        </w:rPr>
        <w:t xml:space="preserve">Light from </w:t>
      </w:r>
      <w:r>
        <w:rPr>
          <w:color w:val="000000" w:themeColor="text1"/>
        </w:rPr>
        <w:t xml:space="preserve">some </w:t>
      </w:r>
      <w:r w:rsidRPr="00CB41D3">
        <w:rPr>
          <w:color w:val="000000" w:themeColor="text1"/>
        </w:rPr>
        <w:t>galaxies</w:t>
      </w:r>
      <w:r>
        <w:rPr>
          <w:color w:val="000000" w:themeColor="text1"/>
        </w:rPr>
        <w:t xml:space="preserve"> </w:t>
      </w:r>
      <w:r w:rsidRPr="00CB41D3">
        <w:rPr>
          <w:color w:val="000000" w:themeColor="text1"/>
        </w:rPr>
        <w:t xml:space="preserve">show a greater red shift.  What does this tell us? </w:t>
      </w:r>
      <w:r>
        <w:rPr>
          <w:color w:val="000000" w:themeColor="text1"/>
        </w:rPr>
        <w:t>(2)</w:t>
      </w:r>
    </w:p>
    <w:p w14:paraId="313DBE09" w14:textId="3A55E840" w:rsidR="00B33DCE" w:rsidRPr="00CB41D3" w:rsidRDefault="00B33DCE" w:rsidP="00B33DCE">
      <w:pPr>
        <w:tabs>
          <w:tab w:val="left" w:pos="851"/>
        </w:tabs>
        <w:spacing w:after="0" w:line="276" w:lineRule="auto"/>
      </w:pPr>
      <w:r>
        <w:rPr>
          <w:color w:val="000000" w:themeColor="text1"/>
        </w:rPr>
        <w:t xml:space="preserve">                    (c) </w:t>
      </w:r>
      <w:r w:rsidRPr="00B33DCE">
        <w:rPr>
          <w:color w:val="000000" w:themeColor="text1"/>
        </w:rPr>
        <w:t>Circle the correct answer.</w:t>
      </w:r>
    </w:p>
    <w:p w14:paraId="28B03F54" w14:textId="77777777" w:rsidR="00B33DCE" w:rsidRPr="00CB41D3" w:rsidRDefault="00B33DCE" w:rsidP="00B33DCE">
      <w:pPr>
        <w:tabs>
          <w:tab w:val="left" w:pos="851"/>
        </w:tabs>
        <w:spacing w:after="0"/>
        <w:ind w:left="993"/>
      </w:pPr>
    </w:p>
    <w:p w14:paraId="0C7A4E1D" w14:textId="77777777" w:rsidR="00B33DCE" w:rsidRDefault="00B33DCE" w:rsidP="00B33DCE">
      <w:pPr>
        <w:tabs>
          <w:tab w:val="left" w:pos="851"/>
        </w:tabs>
        <w:spacing w:after="0"/>
        <w:ind w:left="993"/>
        <w:rPr>
          <w:b/>
          <w:color w:val="000000" w:themeColor="text1"/>
        </w:rPr>
      </w:pPr>
      <w:r>
        <w:rPr>
          <w:color w:val="000000" w:themeColor="text1"/>
        </w:rPr>
        <w:t xml:space="preserve">      </w:t>
      </w:r>
      <w:r w:rsidRPr="00CB41D3">
        <w:rPr>
          <w:color w:val="000000" w:themeColor="text1"/>
        </w:rPr>
        <w:t xml:space="preserve">Red shift gives us evidence that the Universe is </w:t>
      </w:r>
      <w:r>
        <w:rPr>
          <w:color w:val="000000" w:themeColor="text1"/>
        </w:rPr>
        <w:t>s</w:t>
      </w:r>
      <w:r w:rsidRPr="00CB41D3">
        <w:rPr>
          <w:b/>
          <w:color w:val="000000" w:themeColor="text1"/>
        </w:rPr>
        <w:t xml:space="preserve">lowing down / </w:t>
      </w:r>
      <w:r w:rsidRPr="00076688">
        <w:rPr>
          <w:b/>
          <w:color w:val="000000" w:themeColor="text1"/>
        </w:rPr>
        <w:t xml:space="preserve">expanding </w:t>
      </w:r>
      <w:r w:rsidRPr="00CB41D3">
        <w:rPr>
          <w:b/>
          <w:color w:val="000000" w:themeColor="text1"/>
        </w:rPr>
        <w:t>/ getting hotter</w:t>
      </w:r>
      <w:r>
        <w:rPr>
          <w:b/>
          <w:color w:val="000000" w:themeColor="text1"/>
        </w:rPr>
        <w:t xml:space="preserve"> </w:t>
      </w:r>
      <w:r w:rsidRPr="00086BF7">
        <w:rPr>
          <w:color w:val="000000" w:themeColor="text1"/>
        </w:rPr>
        <w:t>(1)</w:t>
      </w:r>
    </w:p>
    <w:p w14:paraId="420E39FA" w14:textId="25D3DB8D" w:rsidR="00076688" w:rsidRDefault="00076688">
      <w:r>
        <w:br w:type="page"/>
      </w:r>
    </w:p>
    <w:p w14:paraId="4B9A771B" w14:textId="77777777" w:rsidR="00B33DCE" w:rsidRDefault="00B33DCE" w:rsidP="00B33DCE">
      <w:pPr>
        <w:tabs>
          <w:tab w:val="left" w:pos="851"/>
        </w:tabs>
        <w:spacing w:after="0"/>
      </w:pPr>
    </w:p>
    <w:p w14:paraId="36D3062F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The spectra below are from Star X. Underneath each Star X spectrum is the spectrum from a different element.</w:t>
      </w:r>
    </w:p>
    <w:p w14:paraId="58A11529" w14:textId="77777777" w:rsidR="00B33DCE" w:rsidRDefault="00B33DCE" w:rsidP="00B33DCE">
      <w:pPr>
        <w:tabs>
          <w:tab w:val="left" w:pos="851"/>
        </w:tabs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85888" behindDoc="0" locked="0" layoutInCell="1" allowOverlap="1" wp14:anchorId="49D484A9" wp14:editId="78F231DD">
            <wp:simplePos x="0" y="0"/>
            <wp:positionH relativeFrom="column">
              <wp:posOffset>933450</wp:posOffset>
            </wp:positionH>
            <wp:positionV relativeFrom="paragraph">
              <wp:posOffset>9525</wp:posOffset>
            </wp:positionV>
            <wp:extent cx="4762500" cy="2695575"/>
            <wp:effectExtent l="0" t="0" r="0" b="9525"/>
            <wp:wrapNone/>
            <wp:docPr id="23" name="Picture 23" descr="Image result for star spectra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star spectra in black and whi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5A8CD" w14:textId="77777777" w:rsidR="00B33DCE" w:rsidRDefault="00B33DCE" w:rsidP="00B33DCE">
      <w:pPr>
        <w:tabs>
          <w:tab w:val="left" w:pos="851"/>
        </w:tabs>
        <w:spacing w:after="0"/>
      </w:pPr>
    </w:p>
    <w:p w14:paraId="72199151" w14:textId="77777777" w:rsidR="00B33DCE" w:rsidRDefault="00B33DCE" w:rsidP="00B33DCE">
      <w:pPr>
        <w:tabs>
          <w:tab w:val="left" w:pos="851"/>
        </w:tabs>
        <w:spacing w:after="0"/>
      </w:pPr>
    </w:p>
    <w:p w14:paraId="59E8D041" w14:textId="77777777" w:rsidR="00B33DCE" w:rsidRDefault="00B33DCE" w:rsidP="00B33DCE">
      <w:pPr>
        <w:tabs>
          <w:tab w:val="left" w:pos="851"/>
        </w:tabs>
        <w:spacing w:after="0"/>
      </w:pPr>
    </w:p>
    <w:p w14:paraId="538A22F5" w14:textId="77777777" w:rsidR="00B33DCE" w:rsidRDefault="00B33DCE" w:rsidP="00B33DCE">
      <w:pPr>
        <w:tabs>
          <w:tab w:val="left" w:pos="851"/>
        </w:tabs>
        <w:spacing w:after="0"/>
      </w:pPr>
    </w:p>
    <w:p w14:paraId="756BE692" w14:textId="77777777" w:rsidR="00B33DCE" w:rsidRDefault="00B33DCE" w:rsidP="00B33DCE">
      <w:pPr>
        <w:tabs>
          <w:tab w:val="left" w:pos="851"/>
        </w:tabs>
        <w:spacing w:after="0"/>
      </w:pPr>
    </w:p>
    <w:p w14:paraId="47795983" w14:textId="77777777" w:rsidR="00B33DCE" w:rsidRDefault="00B33DCE" w:rsidP="00B33DCE">
      <w:pPr>
        <w:tabs>
          <w:tab w:val="left" w:pos="851"/>
        </w:tabs>
        <w:spacing w:after="0"/>
      </w:pPr>
    </w:p>
    <w:p w14:paraId="156BD4C7" w14:textId="77777777" w:rsidR="00B33DCE" w:rsidRDefault="00B33DCE" w:rsidP="00B33DCE">
      <w:pPr>
        <w:tabs>
          <w:tab w:val="left" w:pos="851"/>
        </w:tabs>
        <w:spacing w:after="0"/>
      </w:pPr>
    </w:p>
    <w:p w14:paraId="64CE9621" w14:textId="77777777" w:rsidR="00B33DCE" w:rsidRDefault="00B33DCE" w:rsidP="00B33DCE">
      <w:pPr>
        <w:tabs>
          <w:tab w:val="left" w:pos="851"/>
        </w:tabs>
        <w:spacing w:after="0"/>
      </w:pPr>
    </w:p>
    <w:p w14:paraId="646266E6" w14:textId="77777777" w:rsidR="00B33DCE" w:rsidRDefault="00B33DCE" w:rsidP="00B33DCE">
      <w:pPr>
        <w:tabs>
          <w:tab w:val="left" w:pos="851"/>
        </w:tabs>
        <w:spacing w:after="0"/>
      </w:pPr>
    </w:p>
    <w:p w14:paraId="2E126983" w14:textId="77777777" w:rsidR="00B33DCE" w:rsidRDefault="00B33DCE" w:rsidP="00B33DCE">
      <w:pPr>
        <w:tabs>
          <w:tab w:val="left" w:pos="851"/>
        </w:tabs>
        <w:spacing w:after="0"/>
      </w:pPr>
    </w:p>
    <w:p w14:paraId="136685E8" w14:textId="77777777" w:rsidR="00B33DCE" w:rsidRDefault="00B33DCE" w:rsidP="00B33DCE">
      <w:pPr>
        <w:tabs>
          <w:tab w:val="left" w:pos="851"/>
        </w:tabs>
        <w:spacing w:after="0"/>
      </w:pPr>
    </w:p>
    <w:p w14:paraId="5F2BDB6A" w14:textId="77777777" w:rsidR="00B33DCE" w:rsidRDefault="00B33DCE" w:rsidP="00B33DCE">
      <w:pPr>
        <w:tabs>
          <w:tab w:val="left" w:pos="851"/>
        </w:tabs>
        <w:spacing w:after="0"/>
      </w:pPr>
    </w:p>
    <w:p w14:paraId="308D4BF3" w14:textId="77777777" w:rsidR="00B33DCE" w:rsidRDefault="00B33DCE" w:rsidP="00B33DCE">
      <w:pPr>
        <w:tabs>
          <w:tab w:val="left" w:pos="851"/>
        </w:tabs>
        <w:spacing w:after="0"/>
      </w:pPr>
    </w:p>
    <w:p w14:paraId="37A765F8" w14:textId="77777777" w:rsidR="00B33DCE" w:rsidRDefault="00B33DCE" w:rsidP="00B33DCE">
      <w:pPr>
        <w:tabs>
          <w:tab w:val="left" w:pos="851"/>
        </w:tabs>
        <w:spacing w:after="0"/>
      </w:pPr>
    </w:p>
    <w:p w14:paraId="0C8ABDF7" w14:textId="62803A24" w:rsidR="00B33DCE" w:rsidRDefault="00B33DCE" w:rsidP="00B33DCE">
      <w:pPr>
        <w:tabs>
          <w:tab w:val="left" w:pos="851"/>
        </w:tabs>
        <w:spacing w:after="0"/>
      </w:pPr>
      <w:r>
        <w:tab/>
      </w:r>
      <w:r>
        <w:tab/>
        <w:t>Which of the four elements is present in star X? (1)</w:t>
      </w:r>
    </w:p>
    <w:p w14:paraId="263029A7" w14:textId="20721D1A" w:rsidR="00B33DCE" w:rsidRDefault="00B33DCE" w:rsidP="00B33DCE">
      <w:pPr>
        <w:tabs>
          <w:tab w:val="left" w:pos="851"/>
        </w:tabs>
        <w:spacing w:after="0"/>
      </w:pPr>
      <w:r>
        <w:tab/>
      </w:r>
    </w:p>
    <w:p w14:paraId="20BAB52D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If a galaxy was moving towards the Earth, explain what the observed spectrum would look like. (3)</w:t>
      </w:r>
    </w:p>
    <w:p w14:paraId="35C53A18" w14:textId="77777777" w:rsidR="00B33DCE" w:rsidRDefault="00B33DCE" w:rsidP="00B33DCE">
      <w:pPr>
        <w:tabs>
          <w:tab w:val="left" w:pos="851"/>
        </w:tabs>
        <w:spacing w:after="0"/>
      </w:pPr>
    </w:p>
    <w:p w14:paraId="3BC8649B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lang w:eastAsia="en-GB"/>
        </w:rPr>
      </w:pPr>
      <w:r w:rsidRPr="00371A4E">
        <w:rPr>
          <w:rFonts w:eastAsia="Times New Roman" w:cs="Arial"/>
          <w:lang w:eastAsia="en-GB"/>
        </w:rPr>
        <w:t>The spectra below show light from two galaxies when viewed from Earth.</w:t>
      </w:r>
    </w:p>
    <w:p w14:paraId="11C86B73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50CEC5C9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84864" behindDoc="0" locked="0" layoutInCell="1" allowOverlap="1" wp14:anchorId="7E6FEFC1" wp14:editId="274DC4B6">
            <wp:simplePos x="0" y="0"/>
            <wp:positionH relativeFrom="column">
              <wp:posOffset>1638300</wp:posOffset>
            </wp:positionH>
            <wp:positionV relativeFrom="paragraph">
              <wp:posOffset>17780</wp:posOffset>
            </wp:positionV>
            <wp:extent cx="4533900" cy="1828800"/>
            <wp:effectExtent l="19050" t="0" r="0" b="0"/>
            <wp:wrapNone/>
            <wp:docPr id="29" name="Picture 29" descr="http://www.astro.cornell.edu/academics/courses/astro201/images/spect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stro.cornell.edu/academics/courses/astro201/images/spect2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78693E7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rFonts w:eastAsia="Times New Roman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804EDC" wp14:editId="6E5E3878">
                <wp:simplePos x="0" y="0"/>
                <wp:positionH relativeFrom="column">
                  <wp:posOffset>685800</wp:posOffset>
                </wp:positionH>
                <wp:positionV relativeFrom="paragraph">
                  <wp:posOffset>106045</wp:posOffset>
                </wp:positionV>
                <wp:extent cx="1047750" cy="295275"/>
                <wp:effectExtent l="9525" t="8255" r="9525" b="1079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D8E5A" w14:textId="77777777" w:rsidR="00B33DCE" w:rsidRDefault="00B33DCE" w:rsidP="00B33DCE">
                            <w:r>
                              <w:t>Near Galaxy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04EDC" id="Text Box 24" o:spid="_x0000_s1030" type="#_x0000_t202" style="position:absolute;margin-left:54pt;margin-top:8.35pt;width:82.5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" strokecolor="white [3212]">
                <v:textbox>
                  <w:txbxContent>
                    <w:p w14:paraId="278D8E5A" w14:textId="77777777" w:rsidR="00B33DCE" w:rsidRDefault="00B33DCE" w:rsidP="00B33DCE">
                      <w:r>
                        <w:t>Near Galaxy</w:t>
                      </w:r>
                    </w:p>
                  </w:txbxContent>
                </v:textbox>
              </v:shape>
            </w:pict>
          </mc:Fallback>
        </mc:AlternateContent>
      </w:r>
    </w:p>
    <w:p w14:paraId="70E4BD43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123DA3F6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1C7C824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4855FAA0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rFonts w:eastAsia="Times New Roman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A938D3" wp14:editId="09F5B96B">
                <wp:simplePos x="0" y="0"/>
                <wp:positionH relativeFrom="column">
                  <wp:posOffset>714375</wp:posOffset>
                </wp:positionH>
                <wp:positionV relativeFrom="paragraph">
                  <wp:posOffset>103505</wp:posOffset>
                </wp:positionV>
                <wp:extent cx="1047750" cy="295275"/>
                <wp:effectExtent l="9525" t="5080" r="9525" b="1397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AD381" w14:textId="77777777" w:rsidR="00B33DCE" w:rsidRDefault="00B33DCE" w:rsidP="00B33DCE">
                            <w:r>
                              <w:t>Distant Galaxy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938D3" id="Text Box 25" o:spid="_x0000_s1031" type="#_x0000_t202" style="position:absolute;margin-left:56.25pt;margin-top:8.15pt;width:82.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" strokecolor="white [3212]">
                <v:textbox>
                  <w:txbxContent>
                    <w:p w14:paraId="7C9AD381" w14:textId="77777777" w:rsidR="00B33DCE" w:rsidRDefault="00B33DCE" w:rsidP="00B33DCE">
                      <w:r>
                        <w:t>Distant Galaxy</w:t>
                      </w:r>
                    </w:p>
                  </w:txbxContent>
                </v:textbox>
              </v:shape>
            </w:pict>
          </mc:Fallback>
        </mc:AlternateContent>
      </w:r>
    </w:p>
    <w:p w14:paraId="257C9508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376E23A1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1759BB85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87BA399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A400CF4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363DEDD1" w14:textId="77777777" w:rsidR="00B33DCE" w:rsidRPr="006A5776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00D94A77" w14:textId="77777777" w:rsidR="00B33DCE" w:rsidRDefault="00B33DCE" w:rsidP="00B33DCE">
      <w:pPr>
        <w:tabs>
          <w:tab w:val="left" w:pos="851"/>
        </w:tabs>
        <w:spacing w:after="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ab/>
        <w:t xml:space="preserve">    </w:t>
      </w:r>
      <w:r w:rsidRPr="006A5776">
        <w:rPr>
          <w:color w:val="000000" w:themeColor="text1"/>
        </w:rPr>
        <w:t>Explain why the spectrum from the near galaxy looks different to that from the distant galaxy.</w:t>
      </w:r>
      <w:r>
        <w:rPr>
          <w:color w:val="000000" w:themeColor="text1"/>
        </w:rPr>
        <w:t xml:space="preserve"> (6)</w:t>
      </w:r>
    </w:p>
    <w:p w14:paraId="2B0A5B0C" w14:textId="77777777" w:rsidR="00B33DCE" w:rsidRDefault="00B33DCE" w:rsidP="00B33DCE">
      <w:pPr>
        <w:tabs>
          <w:tab w:val="left" w:pos="851"/>
        </w:tabs>
        <w:spacing w:after="0"/>
        <w:rPr>
          <w:color w:val="000000" w:themeColor="text1"/>
        </w:rPr>
      </w:pPr>
    </w:p>
    <w:p w14:paraId="113A6187" w14:textId="5EF7231B" w:rsidR="00B33DCE" w:rsidRDefault="00B33DCE" w:rsidP="00BB7A5F">
      <w:pPr>
        <w:pStyle w:val="ListParagraph"/>
        <w:numPr>
          <w:ilvl w:val="0"/>
          <w:numId w:val="12"/>
        </w:numPr>
        <w:spacing w:after="0" w:line="276" w:lineRule="auto"/>
      </w:pPr>
      <w:r>
        <w:t>A star begins its life cycle as a nebula. Explain the structure of a nebula and the processes it goes through to become a star. (4)</w:t>
      </w:r>
    </w:p>
    <w:p w14:paraId="08CE3C6C" w14:textId="77777777" w:rsidR="00B33DCE" w:rsidRDefault="00B33DCE" w:rsidP="00B33DCE">
      <w:pPr>
        <w:spacing w:after="0"/>
        <w:ind w:left="1080" w:hanging="371"/>
      </w:pPr>
    </w:p>
    <w:p w14:paraId="6AF0C350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4384" behindDoc="0" locked="0" layoutInCell="1" allowOverlap="1" wp14:anchorId="764937E7" wp14:editId="71F297FE">
            <wp:simplePos x="0" y="0"/>
            <wp:positionH relativeFrom="column">
              <wp:posOffset>4638675</wp:posOffset>
            </wp:positionH>
            <wp:positionV relativeFrom="paragraph">
              <wp:posOffset>100330</wp:posOffset>
            </wp:positionV>
            <wp:extent cx="1343025" cy="1343025"/>
            <wp:effectExtent l="0" t="0" r="9525" b="9525"/>
            <wp:wrapNone/>
            <wp:docPr id="9" name="Picture 9" descr="Image result for balanced forces in a main sequence 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result for balanced forces in a main sequence sta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diagram shows the forces acting on a main sequence star.</w:t>
      </w:r>
    </w:p>
    <w:p w14:paraId="3181CA3A" w14:textId="77777777" w:rsidR="00B33DCE" w:rsidRDefault="00B33DCE" w:rsidP="00B33DCE">
      <w:p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BDEDE1" wp14:editId="4B5B74EE">
                <wp:simplePos x="0" y="0"/>
                <wp:positionH relativeFrom="column">
                  <wp:posOffset>5219700</wp:posOffset>
                </wp:positionH>
                <wp:positionV relativeFrom="paragraph">
                  <wp:posOffset>165735</wp:posOffset>
                </wp:positionV>
                <wp:extent cx="209550" cy="95250"/>
                <wp:effectExtent l="19050" t="19050" r="38100" b="1905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BAB85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411pt;margin-top:13.05pt;width:16.5pt;height:7.5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" adj="16691" fillcolor="window" strokecolor="#2f528f" strokeweight="1pt"/>
            </w:pict>
          </mc:Fallback>
        </mc:AlternateContent>
      </w:r>
    </w:p>
    <w:p w14:paraId="5B37D7C7" w14:textId="77777777" w:rsidR="00B33DCE" w:rsidRDefault="00B33DCE" w:rsidP="00B33DCE">
      <w:pPr>
        <w:pStyle w:val="ListParagraph"/>
        <w:numPr>
          <w:ilvl w:val="0"/>
          <w:numId w:val="9"/>
        </w:numPr>
        <w:spacing w:after="0" w:line="276" w:lineRule="auto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A19E0A" wp14:editId="6938AC5D">
                <wp:simplePos x="0" y="0"/>
                <wp:positionH relativeFrom="column">
                  <wp:posOffset>4942841</wp:posOffset>
                </wp:positionH>
                <wp:positionV relativeFrom="paragraph">
                  <wp:posOffset>628650</wp:posOffset>
                </wp:positionV>
                <wp:extent cx="209550" cy="95250"/>
                <wp:effectExtent l="0" t="57150" r="19050" b="38100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36373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66E3C" id="Arrow: Right 15" o:spid="_x0000_s1026" type="#_x0000_t13" style="position:absolute;margin-left:389.2pt;margin-top:49.5pt;width:16.5pt;height:7.5pt;rotation:9214769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39579B" wp14:editId="38E2BDC2">
                <wp:simplePos x="0" y="0"/>
                <wp:positionH relativeFrom="column">
                  <wp:posOffset>5219064</wp:posOffset>
                </wp:positionH>
                <wp:positionV relativeFrom="paragraph">
                  <wp:posOffset>695960</wp:posOffset>
                </wp:positionV>
                <wp:extent cx="209550" cy="95250"/>
                <wp:effectExtent l="19050" t="0" r="38100" b="38100"/>
                <wp:wrapNone/>
                <wp:docPr id="1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74854" id="Arrow: Right 14" o:spid="_x0000_s1026" type="#_x0000_t13" style="position:absolute;margin-left:410.95pt;margin-top:54.8pt;width:16.5pt;height:7.5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69D41" wp14:editId="461BC864">
                <wp:simplePos x="0" y="0"/>
                <wp:positionH relativeFrom="column">
                  <wp:posOffset>5486215</wp:posOffset>
                </wp:positionH>
                <wp:positionV relativeFrom="paragraph">
                  <wp:posOffset>579245</wp:posOffset>
                </wp:positionV>
                <wp:extent cx="206110" cy="102760"/>
                <wp:effectExtent l="19050" t="57150" r="3810" b="50165"/>
                <wp:wrapNone/>
                <wp:docPr id="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9882">
                          <a:off x="0" y="0"/>
                          <a:ext cx="206110" cy="10276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73542" id="Arrow: Right 16" o:spid="_x0000_s1026" type="#_x0000_t13" style="position:absolute;margin-left:6in;margin-top:45.6pt;width:16.25pt;height:8.1pt;rotation:2282708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" adj="16215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36EE2" wp14:editId="5A21A3AD">
                <wp:simplePos x="0" y="0"/>
                <wp:positionH relativeFrom="column">
                  <wp:posOffset>4827905</wp:posOffset>
                </wp:positionH>
                <wp:positionV relativeFrom="paragraph">
                  <wp:posOffset>353060</wp:posOffset>
                </wp:positionV>
                <wp:extent cx="209550" cy="95250"/>
                <wp:effectExtent l="19050" t="19050" r="19050" b="38100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34E02" id="Arrow: Right 12" o:spid="_x0000_s1026" type="#_x0000_t13" style="position:absolute;margin-left:380.15pt;margin-top:27.8pt;width:16.5pt;height:7.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90F9F0" wp14:editId="6FD16113">
                <wp:simplePos x="0" y="0"/>
                <wp:positionH relativeFrom="column">
                  <wp:posOffset>5581650</wp:posOffset>
                </wp:positionH>
                <wp:positionV relativeFrom="paragraph">
                  <wp:posOffset>348615</wp:posOffset>
                </wp:positionV>
                <wp:extent cx="209550" cy="95250"/>
                <wp:effectExtent l="0" t="19050" r="38100" b="3810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68222" id="Arrow: Right 10" o:spid="_x0000_s1026" type="#_x0000_t13" style="position:absolute;margin-left:439.5pt;margin-top:27.45pt;width:16.5pt;height: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" adj="16691" fillcolor="white [3212]" strokecolor="#1f3763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85FD87" wp14:editId="055C05FA">
                <wp:simplePos x="0" y="0"/>
                <wp:positionH relativeFrom="column">
                  <wp:posOffset>4969415</wp:posOffset>
                </wp:positionH>
                <wp:positionV relativeFrom="paragraph">
                  <wp:posOffset>67310</wp:posOffset>
                </wp:positionV>
                <wp:extent cx="209550" cy="95250"/>
                <wp:effectExtent l="0" t="38100" r="19050" b="57150"/>
                <wp:wrapNone/>
                <wp:docPr id="22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07577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B5786" id="Arrow: Right 13" o:spid="_x0000_s1026" type="#_x0000_t13" style="position:absolute;margin-left:391.3pt;margin-top:5.3pt;width:16.5pt;height:7.5pt;rotation:-9275991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5E0ACF" wp14:editId="50D16983">
                <wp:simplePos x="0" y="0"/>
                <wp:positionH relativeFrom="column">
                  <wp:posOffset>5457825</wp:posOffset>
                </wp:positionH>
                <wp:positionV relativeFrom="paragraph">
                  <wp:posOffset>99694</wp:posOffset>
                </wp:positionV>
                <wp:extent cx="209550" cy="95250"/>
                <wp:effectExtent l="19050" t="38100" r="0" b="57150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07873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78F6D" id="Arrow: Right 17" o:spid="_x0000_s1026" type="#_x0000_t13" style="position:absolute;margin-left:429.75pt;margin-top:7.85pt;width:16.5pt;height:7.5pt;rotation:-2175934fd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" adj="16691" fillcolor="window" strokecolor="#2f528f" strokeweight="1pt"/>
            </w:pict>
          </mc:Fallback>
        </mc:AlternateContent>
      </w:r>
      <w:r>
        <w:t>What do the two different arrows represent? (2)</w:t>
      </w:r>
    </w:p>
    <w:p w14:paraId="085DDCCA" w14:textId="77777777" w:rsidR="00B33DCE" w:rsidRDefault="00B33DCE" w:rsidP="00B33DCE">
      <w:pPr>
        <w:spacing w:after="0"/>
      </w:pPr>
    </w:p>
    <w:p w14:paraId="13EBEFA7" w14:textId="4A0A9AC6" w:rsidR="00B33DCE" w:rsidRDefault="00B33DCE" w:rsidP="00B33DCE">
      <w:pPr>
        <w:spacing w:after="0"/>
        <w:ind w:left="1069"/>
      </w:pPr>
      <w:r>
        <w:t xml:space="preserve">White arrows represent </w:t>
      </w:r>
    </w:p>
    <w:p w14:paraId="5D558AF8" w14:textId="77777777" w:rsidR="00B33DCE" w:rsidRDefault="00B33DCE" w:rsidP="00B33DCE">
      <w:pPr>
        <w:spacing w:after="0"/>
        <w:ind w:left="1069"/>
      </w:pPr>
    </w:p>
    <w:p w14:paraId="35C139DD" w14:textId="13E08136" w:rsidR="00B33DCE" w:rsidRPr="00F41AA5" w:rsidRDefault="00B33DCE" w:rsidP="00B33DCE">
      <w:pPr>
        <w:spacing w:after="0"/>
        <w:ind w:left="1069"/>
        <w:rPr>
          <w:b/>
          <w:color w:val="00B050"/>
        </w:rPr>
      </w:pPr>
      <w:r>
        <w:t xml:space="preserve">Black arrows represent </w:t>
      </w:r>
    </w:p>
    <w:p w14:paraId="50D5B118" w14:textId="77777777" w:rsidR="00B33DCE" w:rsidRDefault="00B33DCE" w:rsidP="00B33DCE">
      <w:pPr>
        <w:spacing w:after="0"/>
      </w:pPr>
    </w:p>
    <w:p w14:paraId="30F7CF72" w14:textId="77777777" w:rsidR="00B33DCE" w:rsidRDefault="00B33DCE" w:rsidP="00B33DCE">
      <w:pPr>
        <w:pStyle w:val="ListParagraph"/>
        <w:numPr>
          <w:ilvl w:val="0"/>
          <w:numId w:val="9"/>
        </w:numPr>
        <w:spacing w:after="0" w:line="276" w:lineRule="auto"/>
      </w:pPr>
      <w:r>
        <w:lastRenderedPageBreak/>
        <w:t>What can you assume about these two forces in the main sequence star? (1)</w:t>
      </w:r>
    </w:p>
    <w:p w14:paraId="2DDE0735" w14:textId="77777777" w:rsidR="00B33DCE" w:rsidRDefault="00B33DCE" w:rsidP="00B33DCE">
      <w:pPr>
        <w:spacing w:after="0"/>
      </w:pPr>
    </w:p>
    <w:p w14:paraId="673C95AB" w14:textId="3FAB8323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The diagram below shows nuclear fusion in a star.</w:t>
      </w:r>
    </w:p>
    <w:p w14:paraId="1A46B88F" w14:textId="77777777" w:rsidR="00B33DCE" w:rsidRDefault="00B33DCE" w:rsidP="00B33DCE">
      <w:pPr>
        <w:spacing w:after="0"/>
      </w:pPr>
      <w:r>
        <w:rPr>
          <w:noProof/>
          <w:lang w:eastAsia="en-GB"/>
        </w:rPr>
        <w:drawing>
          <wp:anchor distT="0" distB="0" distL="0" distR="0" simplePos="0" relativeHeight="251673600" behindDoc="0" locked="0" layoutInCell="1" allowOverlap="0" wp14:anchorId="0CC996EB" wp14:editId="2CAF5E0F">
            <wp:simplePos x="0" y="0"/>
            <wp:positionH relativeFrom="margin">
              <wp:posOffset>1571625</wp:posOffset>
            </wp:positionH>
            <wp:positionV relativeFrom="paragraph">
              <wp:posOffset>12065</wp:posOffset>
            </wp:positionV>
            <wp:extent cx="3638550" cy="1724025"/>
            <wp:effectExtent l="0" t="0" r="0" b="9525"/>
            <wp:wrapSquare wrapText="bothSides"/>
            <wp:docPr id="18" name="Picture 18" descr="http://www.chem.uwec.edu/chem115_f02/casparkj/project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hem.uwec.edu/chem115_f02/casparkj/project_files/image001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6111" r="7452" b="14722"/>
                    <a:stretch/>
                  </pic:blipFill>
                  <pic:spPr bwMode="auto">
                    <a:xfrm>
                      <a:off x="0" y="0"/>
                      <a:ext cx="36385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30DF5" w14:textId="77777777" w:rsidR="00B33DCE" w:rsidRDefault="00B33DCE" w:rsidP="00B33DCE">
      <w:pPr>
        <w:spacing w:after="0"/>
      </w:pPr>
    </w:p>
    <w:p w14:paraId="29DB38D6" w14:textId="77777777" w:rsidR="00B33DCE" w:rsidRDefault="00B33DCE" w:rsidP="00B33DCE">
      <w:pPr>
        <w:spacing w:after="0"/>
      </w:pPr>
    </w:p>
    <w:p w14:paraId="5A20327F" w14:textId="77777777" w:rsidR="00B33DCE" w:rsidRDefault="00B33DCE" w:rsidP="00B33DCE">
      <w:pPr>
        <w:spacing w:after="0"/>
      </w:pPr>
    </w:p>
    <w:p w14:paraId="203E1A4A" w14:textId="77777777" w:rsidR="00B33DCE" w:rsidRDefault="00B33DCE" w:rsidP="00B33DCE">
      <w:pPr>
        <w:spacing w:after="0"/>
      </w:pPr>
    </w:p>
    <w:p w14:paraId="09834ECB" w14:textId="77777777" w:rsidR="00B33DCE" w:rsidRDefault="00B33DCE" w:rsidP="00B33DCE">
      <w:pPr>
        <w:spacing w:after="0"/>
      </w:pPr>
    </w:p>
    <w:p w14:paraId="0D728748" w14:textId="77777777" w:rsidR="00B33DCE" w:rsidRDefault="00B33DCE" w:rsidP="00B33DCE">
      <w:pPr>
        <w:spacing w:after="0"/>
      </w:pPr>
    </w:p>
    <w:p w14:paraId="7DBC9E35" w14:textId="77777777" w:rsidR="00B33DCE" w:rsidRDefault="00B33DCE" w:rsidP="00B33DCE">
      <w:pPr>
        <w:spacing w:after="0"/>
      </w:pPr>
    </w:p>
    <w:p w14:paraId="480E5B47" w14:textId="77777777" w:rsidR="00B33DCE" w:rsidRDefault="00B33DCE" w:rsidP="00B33DCE">
      <w:pPr>
        <w:spacing w:after="0"/>
      </w:pPr>
    </w:p>
    <w:p w14:paraId="69D08EBA" w14:textId="77777777" w:rsidR="00B33DCE" w:rsidRDefault="00B33DCE" w:rsidP="00B33DCE">
      <w:pPr>
        <w:spacing w:after="0"/>
      </w:pPr>
    </w:p>
    <w:p w14:paraId="010070E8" w14:textId="77777777" w:rsidR="00B33DCE" w:rsidRDefault="00B33DCE" w:rsidP="00B33DCE">
      <w:pPr>
        <w:spacing w:after="0"/>
        <w:ind w:left="1069"/>
      </w:pPr>
    </w:p>
    <w:p w14:paraId="08F82703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What do the letters represent on the diagram? (3)</w:t>
      </w:r>
    </w:p>
    <w:p w14:paraId="32FD5072" w14:textId="77777777" w:rsidR="00B33DCE" w:rsidRDefault="00B33DCE" w:rsidP="00B33DCE">
      <w:pPr>
        <w:spacing w:after="0"/>
      </w:pPr>
    </w:p>
    <w:p w14:paraId="2A0FF3FF" w14:textId="77777777" w:rsidR="00076688" w:rsidRDefault="00B33DCE" w:rsidP="00B33DCE">
      <w:pPr>
        <w:spacing w:after="0"/>
        <w:ind w:left="2160"/>
      </w:pPr>
      <w:r>
        <w:t xml:space="preserve">D = </w:t>
      </w:r>
    </w:p>
    <w:p w14:paraId="3B03E6CA" w14:textId="2B5A7099" w:rsidR="00B33DCE" w:rsidRDefault="00B33DCE" w:rsidP="00B33DCE">
      <w:pPr>
        <w:spacing w:after="0"/>
        <w:ind w:left="2160"/>
        <w:rPr>
          <w:b/>
          <w:color w:val="00B050"/>
        </w:rPr>
      </w:pPr>
      <w:r>
        <w:t xml:space="preserve">T = </w:t>
      </w:r>
    </w:p>
    <w:p w14:paraId="311BE692" w14:textId="4F7A69D8" w:rsidR="00B33DCE" w:rsidRDefault="00B33DCE" w:rsidP="00B33DCE">
      <w:pPr>
        <w:spacing w:after="0"/>
        <w:ind w:left="2160"/>
        <w:rPr>
          <w:b/>
          <w:color w:val="00B050"/>
        </w:rPr>
      </w:pPr>
      <w:r>
        <w:t xml:space="preserve">N = </w:t>
      </w:r>
    </w:p>
    <w:p w14:paraId="5FA4F6D7" w14:textId="77777777" w:rsidR="00B33DCE" w:rsidRDefault="00B33DCE" w:rsidP="00B33DCE">
      <w:pPr>
        <w:spacing w:after="0"/>
        <w:ind w:left="2160"/>
      </w:pPr>
    </w:p>
    <w:p w14:paraId="1A19477B" w14:textId="4D416794" w:rsidR="00B33DCE" w:rsidRDefault="00B33DCE" w:rsidP="00E171F7">
      <w:pPr>
        <w:pStyle w:val="ListParagraph"/>
        <w:numPr>
          <w:ilvl w:val="0"/>
          <w:numId w:val="12"/>
        </w:numPr>
        <w:spacing w:after="0" w:line="276" w:lineRule="auto"/>
      </w:pPr>
      <w:r>
        <w:t xml:space="preserve">What else will be given off in this reaction? (1) </w:t>
      </w:r>
    </w:p>
    <w:p w14:paraId="5ECF6FBB" w14:textId="77777777" w:rsidR="00B33DCE" w:rsidRDefault="00B33DCE" w:rsidP="00B33DCE">
      <w:pPr>
        <w:spacing w:after="0"/>
        <w:ind w:left="1429"/>
      </w:pPr>
    </w:p>
    <w:p w14:paraId="56FE3817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The life cycle of a massive star is shown below.</w:t>
      </w:r>
    </w:p>
    <w:p w14:paraId="71BABE6B" w14:textId="77777777" w:rsidR="00B33DCE" w:rsidRDefault="00B33DCE" w:rsidP="00B33DCE">
      <w:pPr>
        <w:spacing w:after="0"/>
      </w:pPr>
      <w:r w:rsidRPr="00A238C6">
        <w:rPr>
          <w:rFonts w:ascii="Times New Roman" w:hAnsi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74624" behindDoc="0" locked="0" layoutInCell="1" allowOverlap="1" wp14:anchorId="5EB83120" wp14:editId="5B4183FF">
            <wp:simplePos x="0" y="0"/>
            <wp:positionH relativeFrom="column">
              <wp:posOffset>400050</wp:posOffset>
            </wp:positionH>
            <wp:positionV relativeFrom="paragraph">
              <wp:posOffset>52705</wp:posOffset>
            </wp:positionV>
            <wp:extent cx="5943600" cy="1713230"/>
            <wp:effectExtent l="0" t="0" r="0" b="127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7F693" w14:textId="77777777" w:rsidR="00B33DCE" w:rsidRDefault="00B33DCE" w:rsidP="00B33DCE">
      <w:pPr>
        <w:spacing w:after="0"/>
      </w:pPr>
    </w:p>
    <w:p w14:paraId="2C2B27DE" w14:textId="77777777" w:rsidR="00B33DCE" w:rsidRDefault="00B33DCE" w:rsidP="00B33DCE">
      <w:pPr>
        <w:spacing w:after="0"/>
      </w:pPr>
    </w:p>
    <w:p w14:paraId="0EA5278C" w14:textId="77777777" w:rsidR="00B33DCE" w:rsidRDefault="00B33DCE" w:rsidP="00B33DCE">
      <w:pPr>
        <w:spacing w:after="0"/>
      </w:pPr>
    </w:p>
    <w:p w14:paraId="70EAECAA" w14:textId="77777777" w:rsidR="00B33DCE" w:rsidRDefault="00B33DCE" w:rsidP="00B33DCE">
      <w:pPr>
        <w:spacing w:after="0"/>
      </w:pPr>
    </w:p>
    <w:p w14:paraId="7F86288B" w14:textId="77777777" w:rsidR="00B33DCE" w:rsidRDefault="00B33DCE" w:rsidP="00B33DCE">
      <w:pPr>
        <w:spacing w:after="0"/>
      </w:pPr>
    </w:p>
    <w:p w14:paraId="58CE6730" w14:textId="77777777" w:rsidR="00B33DCE" w:rsidRDefault="00B33DCE" w:rsidP="00B33DCE">
      <w:pPr>
        <w:spacing w:after="0"/>
      </w:pPr>
    </w:p>
    <w:p w14:paraId="01597EAC" w14:textId="77777777" w:rsidR="00B33DCE" w:rsidRDefault="00B33DCE" w:rsidP="00B33DCE">
      <w:pPr>
        <w:spacing w:after="0"/>
      </w:pPr>
    </w:p>
    <w:p w14:paraId="615D44FB" w14:textId="77777777" w:rsidR="00B33DCE" w:rsidRDefault="00B33DCE" w:rsidP="00B33DCE">
      <w:pPr>
        <w:spacing w:after="0"/>
      </w:pPr>
    </w:p>
    <w:p w14:paraId="522C2960" w14:textId="77777777" w:rsidR="00B33DCE" w:rsidRDefault="00B33DCE" w:rsidP="00B33DCE">
      <w:pPr>
        <w:spacing w:after="0"/>
      </w:pPr>
    </w:p>
    <w:p w14:paraId="033C252A" w14:textId="77777777" w:rsidR="00B33DCE" w:rsidRDefault="00B33DCE" w:rsidP="00B33DCE">
      <w:pPr>
        <w:spacing w:after="0"/>
      </w:pPr>
    </w:p>
    <w:p w14:paraId="4679C329" w14:textId="0614CCFE" w:rsidR="00B33DCE" w:rsidRDefault="00B33DCE" w:rsidP="00B33DCE">
      <w:pPr>
        <w:spacing w:after="0"/>
      </w:pPr>
      <w:r>
        <w:tab/>
      </w:r>
      <w:r w:rsidR="00076688">
        <w:t>Label</w:t>
      </w:r>
      <w:r>
        <w:t xml:space="preserve"> the stages of the life cycle shown by the letters A to G. (4)</w:t>
      </w:r>
      <w:r>
        <w:rPr>
          <w:b/>
          <w:color w:val="00B050"/>
        </w:rPr>
        <w:tab/>
      </w:r>
    </w:p>
    <w:p w14:paraId="4840E77E" w14:textId="77777777" w:rsidR="00B33DCE" w:rsidRDefault="00B33DCE" w:rsidP="00B33DCE">
      <w:pPr>
        <w:spacing w:after="0"/>
      </w:pPr>
    </w:p>
    <w:p w14:paraId="7CFDA051" w14:textId="2CEB4E99" w:rsidR="00B33DCE" w:rsidRDefault="00B33DCE" w:rsidP="00B33DCE">
      <w:pPr>
        <w:spacing w:after="0" w:line="276" w:lineRule="auto"/>
      </w:pPr>
      <w:r>
        <w:t xml:space="preserve">          16. </w:t>
      </w:r>
      <w:r>
        <w:t>The sun is in its main sequence stage. What will happen to the sun as the hydrogen begins to run out? (2)</w:t>
      </w:r>
    </w:p>
    <w:p w14:paraId="28FC3192" w14:textId="77777777" w:rsidR="00B33DCE" w:rsidRDefault="00B33DCE" w:rsidP="00B33DCE">
      <w:pPr>
        <w:spacing w:after="0"/>
      </w:pPr>
    </w:p>
    <w:p w14:paraId="4731AF0F" w14:textId="5D007D74" w:rsidR="00B33DCE" w:rsidRDefault="00B33DCE" w:rsidP="00076688">
      <w:pPr>
        <w:spacing w:after="0" w:line="276" w:lineRule="auto"/>
      </w:pPr>
      <w:r>
        <w:t xml:space="preserve">           17. </w:t>
      </w:r>
      <w:r>
        <w:t>Explain why small stars remain in their main sequence stage much longer than very big stars. (2)</w:t>
      </w:r>
    </w:p>
    <w:p w14:paraId="5815BF9F" w14:textId="77777777" w:rsidR="00B33DCE" w:rsidRDefault="00B33DCE" w:rsidP="00B33DCE">
      <w:pPr>
        <w:spacing w:after="0"/>
        <w:ind w:left="709"/>
      </w:pPr>
    </w:p>
    <w:p w14:paraId="162DC7C6" w14:textId="77777777" w:rsidR="00076688" w:rsidRDefault="00B33DCE" w:rsidP="00B33DCE">
      <w:pPr>
        <w:spacing w:after="0" w:line="276" w:lineRule="auto"/>
      </w:pPr>
      <w:r>
        <w:t xml:space="preserve">           </w:t>
      </w:r>
    </w:p>
    <w:p w14:paraId="72DEA4CB" w14:textId="77777777" w:rsidR="00076688" w:rsidRDefault="00076688">
      <w:r>
        <w:br w:type="page"/>
      </w:r>
    </w:p>
    <w:p w14:paraId="55651A31" w14:textId="7555AD1A" w:rsidR="00B33DCE" w:rsidRDefault="00B33DCE" w:rsidP="00B33DCE">
      <w:pPr>
        <w:spacing w:after="0" w:line="276" w:lineRule="auto"/>
      </w:pPr>
      <w:r>
        <w:lastRenderedPageBreak/>
        <w:t>18.</w:t>
      </w:r>
      <w:r>
        <w:t xml:space="preserve"> The diagram below shows how larger elements could be made in a star. In the space below write a  </w:t>
      </w:r>
    </w:p>
    <w:p w14:paraId="22AAA511" w14:textId="77777777" w:rsidR="00B33DCE" w:rsidRDefault="00B33DCE" w:rsidP="00B33DCE">
      <w:pPr>
        <w:spacing w:after="0"/>
        <w:ind w:left="66"/>
      </w:pPr>
      <w:r>
        <w:t xml:space="preserve">               reaction to show the process described. (3)</w:t>
      </w:r>
    </w:p>
    <w:p w14:paraId="078B39CC" w14:textId="77777777" w:rsidR="00B33DCE" w:rsidRDefault="00B33DCE" w:rsidP="00B33DCE">
      <w:pPr>
        <w:spacing w:after="0"/>
        <w:ind w:left="66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5648" behindDoc="0" locked="0" layoutInCell="1" allowOverlap="1" wp14:anchorId="7B71B2A3" wp14:editId="53DF11B9">
            <wp:simplePos x="0" y="0"/>
            <wp:positionH relativeFrom="margin">
              <wp:posOffset>1294130</wp:posOffset>
            </wp:positionH>
            <wp:positionV relativeFrom="paragraph">
              <wp:posOffset>63500</wp:posOffset>
            </wp:positionV>
            <wp:extent cx="3449179" cy="1504950"/>
            <wp:effectExtent l="0" t="0" r="0" b="0"/>
            <wp:wrapNone/>
            <wp:docPr id="20" name="Picture 20" descr="Image result for helium to carbon re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 result for helium to carbon reacti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79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4F891" w14:textId="77777777" w:rsidR="00B33DCE" w:rsidRDefault="00B33DCE" w:rsidP="00B33DCE">
      <w:pPr>
        <w:spacing w:after="0"/>
        <w:ind w:left="66"/>
      </w:pPr>
    </w:p>
    <w:p w14:paraId="223081A8" w14:textId="77777777" w:rsidR="00B33DCE" w:rsidRDefault="00B33DCE" w:rsidP="00B33DCE">
      <w:pPr>
        <w:spacing w:after="0"/>
        <w:ind w:left="66"/>
      </w:pPr>
    </w:p>
    <w:p w14:paraId="39EADF9A" w14:textId="77777777" w:rsidR="00B33DCE" w:rsidRDefault="00B33DCE" w:rsidP="00B33DCE">
      <w:pPr>
        <w:spacing w:after="0"/>
        <w:ind w:left="66"/>
      </w:pPr>
    </w:p>
    <w:p w14:paraId="0290F210" w14:textId="77777777" w:rsidR="00B33DCE" w:rsidRDefault="00B33DCE" w:rsidP="00B33DCE">
      <w:pPr>
        <w:spacing w:after="0"/>
        <w:ind w:left="66"/>
      </w:pPr>
    </w:p>
    <w:p w14:paraId="0DA2FE7F" w14:textId="77777777" w:rsidR="00B33DCE" w:rsidRDefault="00B33DCE" w:rsidP="00B33DCE">
      <w:pPr>
        <w:spacing w:after="0"/>
        <w:ind w:left="66"/>
      </w:pPr>
    </w:p>
    <w:p w14:paraId="410A07D6" w14:textId="77777777" w:rsidR="00B33DCE" w:rsidRDefault="00B33DCE" w:rsidP="00B33DCE">
      <w:pPr>
        <w:spacing w:after="0"/>
        <w:ind w:left="66"/>
      </w:pPr>
    </w:p>
    <w:p w14:paraId="38DB61FA" w14:textId="77777777" w:rsidR="00B33DCE" w:rsidRDefault="00B33DCE" w:rsidP="00B33DCE">
      <w:pPr>
        <w:spacing w:after="0"/>
        <w:ind w:left="66"/>
      </w:pPr>
    </w:p>
    <w:p w14:paraId="534A875D" w14:textId="77777777" w:rsidR="00B33DCE" w:rsidRDefault="00B33DCE" w:rsidP="00B33DCE">
      <w:pPr>
        <w:spacing w:after="0"/>
        <w:ind w:left="66"/>
      </w:pPr>
    </w:p>
    <w:p w14:paraId="37402861" w14:textId="77777777" w:rsidR="00076688" w:rsidRDefault="00B33DCE" w:rsidP="00076688">
      <w:pPr>
        <w:tabs>
          <w:tab w:val="left" w:pos="851"/>
        </w:tabs>
        <w:spacing w:after="0" w:line="276" w:lineRule="auto"/>
      </w:pPr>
      <w:r>
        <w:t xml:space="preserve">19.   </w:t>
      </w:r>
      <w:r>
        <w:t>Elements bigger than iron cannot be produced in fusion reactions in stars</w:t>
      </w:r>
      <w:r w:rsidR="00076688">
        <w:t>.</w:t>
      </w:r>
    </w:p>
    <w:p w14:paraId="7BC10D18" w14:textId="0A2CFB18" w:rsidR="00B33DCE" w:rsidRDefault="00076688" w:rsidP="00076688">
      <w:pPr>
        <w:tabs>
          <w:tab w:val="left" w:pos="851"/>
        </w:tabs>
        <w:spacing w:after="0" w:line="276" w:lineRule="auto"/>
      </w:pPr>
      <w:r>
        <w:t xml:space="preserve">       </w:t>
      </w:r>
      <w:bookmarkStart w:id="0" w:name="_GoBack"/>
      <w:bookmarkEnd w:id="0"/>
      <w:r w:rsidR="00B33DCE">
        <w:t xml:space="preserve">  </w:t>
      </w:r>
      <w:r w:rsidR="00B33DCE">
        <w:t>Explain how the larger elements are created and dispersed in the Universe. (3)</w:t>
      </w:r>
    </w:p>
    <w:p w14:paraId="38204F99" w14:textId="77777777" w:rsidR="00B33DCE" w:rsidRDefault="00B33DCE" w:rsidP="00B33DCE">
      <w:pPr>
        <w:tabs>
          <w:tab w:val="left" w:pos="851"/>
        </w:tabs>
        <w:spacing w:after="0"/>
      </w:pPr>
    </w:p>
    <w:p w14:paraId="3084D866" w14:textId="77777777" w:rsidR="00B33DCE" w:rsidRDefault="00B33DCE" w:rsidP="00B33DCE">
      <w:pPr>
        <w:tabs>
          <w:tab w:val="left" w:pos="851"/>
        </w:tabs>
        <w:spacing w:after="0"/>
        <w:ind w:left="1215"/>
      </w:pPr>
    </w:p>
    <w:sectPr w:rsidR="00B33DCE" w:rsidSect="00E076E3">
      <w:headerReference w:type="default" r:id="rId18"/>
      <w:footerReference w:type="default" r:id="rId19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DAE2C0" w14:textId="77777777" w:rsidR="00617AD0" w:rsidRDefault="00617AD0" w:rsidP="00683DA2">
      <w:pPr>
        <w:spacing w:after="0" w:line="240" w:lineRule="auto"/>
      </w:pPr>
      <w:r>
        <w:separator/>
      </w:r>
    </w:p>
  </w:endnote>
  <w:endnote w:type="continuationSeparator" w:id="0">
    <w:p w14:paraId="00E48140" w14:textId="77777777" w:rsidR="00617AD0" w:rsidRDefault="00617AD0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altName w:val="Segoe U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51143" w14:textId="77777777" w:rsidR="00617AD0" w:rsidRDefault="00617AD0" w:rsidP="00683DA2">
      <w:pPr>
        <w:spacing w:after="0" w:line="240" w:lineRule="auto"/>
      </w:pPr>
      <w:r>
        <w:separator/>
      </w:r>
    </w:p>
  </w:footnote>
  <w:footnote w:type="continuationSeparator" w:id="0">
    <w:p w14:paraId="314B4E2D" w14:textId="77777777" w:rsidR="00617AD0" w:rsidRDefault="00617AD0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53735AFD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B33DCE">
      <w:rPr>
        <w:b/>
        <w:noProof/>
        <w:color w:val="ED7D31" w:themeColor="accent2"/>
        <w:sz w:val="36"/>
        <w:szCs w:val="32"/>
        <w:lang w:val="en-US"/>
      </w:rPr>
      <w:t>7</w:t>
    </w:r>
  </w:p>
  <w:p w14:paraId="64B56625" w14:textId="2553F062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B33DCE">
      <w:rPr>
        <w:b/>
        <w:color w:val="ED7D31" w:themeColor="accent2"/>
        <w:sz w:val="32"/>
        <w:szCs w:val="32"/>
      </w:rPr>
      <w:t>Astronomy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5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1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7"/>
  </w:num>
  <w:num w:numId="5">
    <w:abstractNumId w:val="3"/>
  </w:num>
  <w:num w:numId="6">
    <w:abstractNumId w:val="5"/>
  </w:num>
  <w:num w:numId="7">
    <w:abstractNumId w:val="8"/>
  </w:num>
  <w:num w:numId="8">
    <w:abstractNumId w:val="1"/>
  </w:num>
  <w:num w:numId="9">
    <w:abstractNumId w:val="12"/>
  </w:num>
  <w:num w:numId="10">
    <w:abstractNumId w:val="9"/>
  </w:num>
  <w:num w:numId="11">
    <w:abstractNumId w:val="10"/>
  </w:num>
  <w:num w:numId="12">
    <w:abstractNumId w:val="11"/>
  </w:num>
  <w:num w:numId="13">
    <w:abstractNumId w:val="4"/>
  </w:num>
  <w:num w:numId="14">
    <w:abstractNumId w:val="0"/>
  </w:num>
  <w:num w:numId="1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gi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F7941-6503-1C4B-B077-FDBB9BDA8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0</TotalTime>
  <Pages>5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2</cp:revision>
  <cp:lastPrinted>2017-07-01T09:03:00Z</cp:lastPrinted>
  <dcterms:created xsi:type="dcterms:W3CDTF">2018-05-17T19:25:00Z</dcterms:created>
  <dcterms:modified xsi:type="dcterms:W3CDTF">2018-05-17T19:25:00Z</dcterms:modified>
</cp:coreProperties>
</file>