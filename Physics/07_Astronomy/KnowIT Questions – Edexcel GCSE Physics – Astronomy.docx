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84D21" w14:textId="6C649587" w:rsidR="0015632D" w:rsidRPr="005B3A54" w:rsidRDefault="005B3A54" w:rsidP="002E7322">
      <w:pPr>
        <w:rPr>
          <w:b/>
          <w:u w:val="single"/>
        </w:rPr>
      </w:pPr>
      <w:r w:rsidRPr="005B3A54">
        <w:rPr>
          <w:b/>
          <w:u w:val="single"/>
        </w:rPr>
        <w:t>Part 1</w:t>
      </w:r>
    </w:p>
    <w:p w14:paraId="243CAB49" w14:textId="77777777" w:rsidR="00000000" w:rsidRPr="005B3A54" w:rsidRDefault="00BB3FF4" w:rsidP="005B3A54">
      <w:pPr>
        <w:numPr>
          <w:ilvl w:val="0"/>
          <w:numId w:val="25"/>
        </w:numPr>
        <w:tabs>
          <w:tab w:val="clear" w:pos="720"/>
          <w:tab w:val="num" w:pos="360"/>
        </w:tabs>
        <w:ind w:left="360"/>
      </w:pPr>
      <w:r w:rsidRPr="005B3A54">
        <w:t>Name the star in our solar system.</w:t>
      </w:r>
    </w:p>
    <w:p w14:paraId="4683CD69" w14:textId="77777777" w:rsidR="00000000" w:rsidRPr="005B3A54" w:rsidRDefault="00BB3FF4" w:rsidP="005B3A54">
      <w:pPr>
        <w:numPr>
          <w:ilvl w:val="0"/>
          <w:numId w:val="25"/>
        </w:numPr>
        <w:tabs>
          <w:tab w:val="clear" w:pos="720"/>
          <w:tab w:val="num" w:pos="360"/>
        </w:tabs>
        <w:ind w:left="360"/>
      </w:pPr>
      <w:r w:rsidRPr="005B3A54">
        <w:t>How many planets in our solar system?</w:t>
      </w:r>
    </w:p>
    <w:p w14:paraId="496C1055" w14:textId="77777777" w:rsidR="00000000" w:rsidRPr="005B3A54" w:rsidRDefault="00BB3FF4" w:rsidP="005B3A54">
      <w:pPr>
        <w:numPr>
          <w:ilvl w:val="0"/>
          <w:numId w:val="25"/>
        </w:numPr>
        <w:tabs>
          <w:tab w:val="clear" w:pos="720"/>
          <w:tab w:val="num" w:pos="360"/>
        </w:tabs>
        <w:ind w:left="360"/>
      </w:pPr>
      <w:r w:rsidRPr="005B3A54">
        <w:t>What is the difference bet</w:t>
      </w:r>
      <w:r w:rsidRPr="005B3A54">
        <w:t>ween a moon and a dwarf planet?</w:t>
      </w:r>
    </w:p>
    <w:p w14:paraId="51BB68E4" w14:textId="77777777" w:rsidR="00000000" w:rsidRPr="005B3A54" w:rsidRDefault="00BB3FF4" w:rsidP="005B3A54">
      <w:pPr>
        <w:numPr>
          <w:ilvl w:val="0"/>
          <w:numId w:val="25"/>
        </w:numPr>
        <w:tabs>
          <w:tab w:val="clear" w:pos="720"/>
          <w:tab w:val="num" w:pos="360"/>
        </w:tabs>
        <w:ind w:left="360"/>
      </w:pPr>
      <w:r w:rsidRPr="005B3A54">
        <w:t>What do we call the natural satellites in the solar system?</w:t>
      </w:r>
    </w:p>
    <w:p w14:paraId="1DB3CEC4" w14:textId="77777777" w:rsidR="00000000" w:rsidRPr="005B3A54" w:rsidRDefault="00BB3FF4" w:rsidP="005B3A54">
      <w:pPr>
        <w:numPr>
          <w:ilvl w:val="0"/>
          <w:numId w:val="25"/>
        </w:numPr>
        <w:tabs>
          <w:tab w:val="clear" w:pos="720"/>
          <w:tab w:val="num" w:pos="360"/>
        </w:tabs>
        <w:ind w:left="360"/>
      </w:pPr>
      <w:r w:rsidRPr="005B3A54">
        <w:t>Name the galaxy our solar syst</w:t>
      </w:r>
      <w:r w:rsidRPr="005B3A54">
        <w:t>em is part of.</w:t>
      </w:r>
    </w:p>
    <w:p w14:paraId="16100A2D" w14:textId="77777777" w:rsidR="00000000" w:rsidRPr="005B3A54" w:rsidRDefault="00BB3FF4" w:rsidP="005B3A54">
      <w:pPr>
        <w:numPr>
          <w:ilvl w:val="0"/>
          <w:numId w:val="25"/>
        </w:numPr>
        <w:tabs>
          <w:tab w:val="clear" w:pos="720"/>
          <w:tab w:val="num" w:pos="360"/>
        </w:tabs>
        <w:ind w:left="360"/>
      </w:pPr>
      <w:r w:rsidRPr="005B3A54">
        <w:t>How was the sun formed, and what caused this to happen?</w:t>
      </w:r>
    </w:p>
    <w:p w14:paraId="00631314" w14:textId="53BAE31D" w:rsidR="00000000" w:rsidRPr="005B3A54" w:rsidRDefault="005B3A54" w:rsidP="005B3A54">
      <w:pPr>
        <w:numPr>
          <w:ilvl w:val="0"/>
          <w:numId w:val="26"/>
        </w:numPr>
        <w:tabs>
          <w:tab w:val="clear" w:pos="720"/>
          <w:tab w:val="num" w:pos="360"/>
        </w:tabs>
        <w:ind w:left="360"/>
      </w:pPr>
      <w:r w:rsidRPr="005B3A54">
        <w:drawing>
          <wp:anchor distT="0" distB="0" distL="114300" distR="114300" simplePos="0" relativeHeight="251658240" behindDoc="0" locked="0" layoutInCell="1" allowOverlap="1" wp14:anchorId="45147F87" wp14:editId="32730AF9">
            <wp:simplePos x="0" y="0"/>
            <wp:positionH relativeFrom="column">
              <wp:posOffset>4611757</wp:posOffset>
            </wp:positionH>
            <wp:positionV relativeFrom="paragraph">
              <wp:posOffset>202565</wp:posOffset>
            </wp:positionV>
            <wp:extent cx="1548765" cy="1231900"/>
            <wp:effectExtent l="0" t="0" r="635" b="0"/>
            <wp:wrapThrough wrapText="bothSides">
              <wp:wrapPolygon edited="0">
                <wp:start x="0" y="0"/>
                <wp:lineTo x="0" y="21377"/>
                <wp:lineTo x="21432" y="21377"/>
                <wp:lineTo x="2143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76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3FF4" w:rsidRPr="005B3A54">
        <w:t>List the major bodies found in the solar system.</w:t>
      </w:r>
    </w:p>
    <w:p w14:paraId="5504F3A6" w14:textId="0278D2E5" w:rsidR="005B3A54" w:rsidRDefault="005B3A54" w:rsidP="005B3A54">
      <w:pPr>
        <w:numPr>
          <w:ilvl w:val="0"/>
          <w:numId w:val="26"/>
        </w:numPr>
        <w:tabs>
          <w:tab w:val="clear" w:pos="720"/>
          <w:tab w:val="num" w:pos="360"/>
        </w:tabs>
        <w:ind w:left="360"/>
      </w:pPr>
      <w:r w:rsidRPr="005B3A54">
        <w:t xml:space="preserve">The international space station takes 92 mins to orbit the Earth. The Moon takes 27.3 days to orbit the Earth. Explain why these orbital times are different. </w:t>
      </w:r>
    </w:p>
    <w:p w14:paraId="703F45E6" w14:textId="466976ED" w:rsidR="005B3A54" w:rsidRDefault="005B3A54" w:rsidP="005B3A54"/>
    <w:p w14:paraId="570441EE" w14:textId="68B2153C" w:rsidR="005B3A54" w:rsidRDefault="005B3A54" w:rsidP="005B3A54"/>
    <w:p w14:paraId="2678E391" w14:textId="12E58022" w:rsidR="005B3A54" w:rsidRDefault="005B3A54" w:rsidP="005B3A54">
      <w:r w:rsidRPr="005B3A54">
        <w:drawing>
          <wp:anchor distT="0" distB="0" distL="114300" distR="114300" simplePos="0" relativeHeight="251659264" behindDoc="0" locked="0" layoutInCell="1" allowOverlap="1" wp14:anchorId="5AC5FEE5" wp14:editId="1C3C5683">
            <wp:simplePos x="0" y="0"/>
            <wp:positionH relativeFrom="column">
              <wp:posOffset>4611177</wp:posOffset>
            </wp:positionH>
            <wp:positionV relativeFrom="paragraph">
              <wp:posOffset>163168</wp:posOffset>
            </wp:positionV>
            <wp:extent cx="1624965" cy="1184275"/>
            <wp:effectExtent l="0" t="0" r="635" b="0"/>
            <wp:wrapThrough wrapText="bothSides">
              <wp:wrapPolygon edited="0">
                <wp:start x="0" y="0"/>
                <wp:lineTo x="0" y="21310"/>
                <wp:lineTo x="21440" y="21310"/>
                <wp:lineTo x="21440" y="0"/>
                <wp:lineTo x="0" y="0"/>
              </wp:wrapPolygon>
            </wp:wrapThrough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7D1B996E-333B-4EAE-8AD2-17D40F7E16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7D1B996E-333B-4EAE-8AD2-17D40F7E16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E87B59" w14:textId="145D20AA" w:rsidR="005B3A54" w:rsidRPr="005B3A54" w:rsidRDefault="005B3A54" w:rsidP="005B3A54">
      <w:pPr>
        <w:numPr>
          <w:ilvl w:val="0"/>
          <w:numId w:val="26"/>
        </w:numPr>
        <w:tabs>
          <w:tab w:val="clear" w:pos="720"/>
          <w:tab w:val="num" w:pos="360"/>
        </w:tabs>
        <w:ind w:left="360"/>
      </w:pPr>
      <w:r w:rsidRPr="005B3A54">
        <w:t>The diagram shows a satellite orbiting the Earth.</w:t>
      </w:r>
      <w:r>
        <w:t xml:space="preserve"> </w:t>
      </w:r>
      <w:r w:rsidRPr="005B3A54">
        <w:t>Explain how the Earth’s gravity can result in the</w:t>
      </w:r>
      <w:r>
        <w:t xml:space="preserve"> </w:t>
      </w:r>
      <w:r w:rsidRPr="005B3A54">
        <w:t>satellites velocity changing but not its speed.</w:t>
      </w:r>
    </w:p>
    <w:p w14:paraId="7253033C" w14:textId="097149F5" w:rsidR="005B3A54" w:rsidRDefault="005B3A54" w:rsidP="005B3A54"/>
    <w:p w14:paraId="25E981AC" w14:textId="66F89447" w:rsidR="005B3A54" w:rsidRPr="006E4A80" w:rsidRDefault="006E4A80" w:rsidP="005B3A54">
      <w:pPr>
        <w:rPr>
          <w:b/>
          <w:u w:val="single"/>
        </w:rPr>
      </w:pPr>
      <w:r w:rsidRPr="006E4A80">
        <w:rPr>
          <w:b/>
          <w:u w:val="single"/>
        </w:rPr>
        <w:t>Part 2</w:t>
      </w:r>
      <w:bookmarkStart w:id="0" w:name="_GoBack"/>
      <w:bookmarkEnd w:id="0"/>
    </w:p>
    <w:p w14:paraId="62BBE926" w14:textId="318126DA" w:rsidR="005B3A54" w:rsidRDefault="005B3A54" w:rsidP="005B3A54">
      <w:pPr>
        <w:pStyle w:val="ListParagraph"/>
        <w:numPr>
          <w:ilvl w:val="0"/>
          <w:numId w:val="27"/>
        </w:numPr>
        <w:ind w:left="360"/>
      </w:pPr>
      <w:r w:rsidRPr="005B3A54">
        <w:t>What does the diagram suggest is happening to the Universe over</w:t>
      </w:r>
      <w:r>
        <w:t xml:space="preserve"> </w:t>
      </w:r>
      <w:r w:rsidRPr="005B3A54">
        <w:t xml:space="preserve">time? </w:t>
      </w:r>
    </w:p>
    <w:p w14:paraId="42BC4F10" w14:textId="03F67F70" w:rsidR="005B3A54" w:rsidRDefault="005B3A54" w:rsidP="005B3A54">
      <w:pPr>
        <w:jc w:val="center"/>
      </w:pPr>
      <w:r w:rsidRPr="005B3A54">
        <w:drawing>
          <wp:inline distT="0" distB="0" distL="0" distR="0" wp14:anchorId="22838BFC" wp14:editId="04A06551">
            <wp:extent cx="1979875" cy="966539"/>
            <wp:effectExtent l="0" t="0" r="1905" b="0"/>
            <wp:docPr id="26" name="Picture 25">
              <a:extLst xmlns:a="http://schemas.openxmlformats.org/drawingml/2006/main">
                <a:ext uri="{FF2B5EF4-FFF2-40B4-BE49-F238E27FC236}">
                  <a16:creationId xmlns:a16="http://schemas.microsoft.com/office/drawing/2014/main" id="{ECE27716-067C-D546-BAE8-7529F197B3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>
                      <a:extLst>
                        <a:ext uri="{FF2B5EF4-FFF2-40B4-BE49-F238E27FC236}">
                          <a16:creationId xmlns:a16="http://schemas.microsoft.com/office/drawing/2014/main" id="{ECE27716-067C-D546-BAE8-7529F197B3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103" cy="96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3E5B" w14:textId="185B977D" w:rsidR="005B3A54" w:rsidRDefault="005B3A54" w:rsidP="005B3A54">
      <w:pPr>
        <w:pStyle w:val="ListParagraph"/>
        <w:numPr>
          <w:ilvl w:val="0"/>
          <w:numId w:val="27"/>
        </w:numPr>
        <w:ind w:left="360"/>
      </w:pPr>
      <w:r w:rsidRPr="005B3A54">
        <w:t>Describe the current theory of how the Universe began.</w:t>
      </w:r>
    </w:p>
    <w:p w14:paraId="0CCF5FB2" w14:textId="77777777" w:rsidR="005B3A54" w:rsidRPr="005B3A54" w:rsidRDefault="005B3A54" w:rsidP="005B3A54">
      <w:pPr>
        <w:pStyle w:val="ListParagraph"/>
        <w:ind w:left="360"/>
      </w:pPr>
    </w:p>
    <w:p w14:paraId="4CA1416A" w14:textId="0A96D582" w:rsidR="005B3A54" w:rsidRPr="005B3A54" w:rsidRDefault="005B3A54" w:rsidP="005B3A54">
      <w:pPr>
        <w:pStyle w:val="ListParagraph"/>
        <w:numPr>
          <w:ilvl w:val="0"/>
          <w:numId w:val="27"/>
        </w:numPr>
        <w:ind w:left="360"/>
      </w:pPr>
      <w:r w:rsidRPr="005B3A54">
        <w:t>Which colour of light has the longest wavelength?</w:t>
      </w:r>
      <w:r w:rsidRPr="005B3A54">
        <w:rPr>
          <w:b/>
          <w:bCs/>
        </w:rPr>
        <w:t xml:space="preserve"> </w:t>
      </w:r>
    </w:p>
    <w:p w14:paraId="57898549" w14:textId="77777777" w:rsidR="005B3A54" w:rsidRPr="005B3A54" w:rsidRDefault="005B3A54" w:rsidP="005B3A54">
      <w:pPr>
        <w:pStyle w:val="ListParagraph"/>
        <w:ind w:left="360"/>
      </w:pPr>
    </w:p>
    <w:p w14:paraId="6DD18E0C" w14:textId="76A3EBA3" w:rsidR="005B3A54" w:rsidRDefault="005B3A54" w:rsidP="005B3A54">
      <w:pPr>
        <w:pStyle w:val="ListParagraph"/>
        <w:numPr>
          <w:ilvl w:val="0"/>
          <w:numId w:val="27"/>
        </w:numPr>
        <w:ind w:left="360"/>
      </w:pPr>
      <w:r w:rsidRPr="005B3A54">
        <w:t>The diagram shows the spectrum of light from a star in our galaxy.</w:t>
      </w:r>
    </w:p>
    <w:p w14:paraId="607739DE" w14:textId="1266DBD4" w:rsidR="005B3A54" w:rsidRDefault="005B3A54" w:rsidP="005B3A54">
      <w:pPr>
        <w:jc w:val="both"/>
      </w:pPr>
      <w:r w:rsidRPr="005B3A54">
        <w:drawing>
          <wp:inline distT="0" distB="0" distL="0" distR="0" wp14:anchorId="0F0C1415" wp14:editId="36374AA7">
            <wp:extent cx="5828306" cy="74126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142" cy="76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FDA2" w14:textId="2903DDE5" w:rsidR="005B3A54" w:rsidRDefault="005B3A54" w:rsidP="005B3A54">
      <w:pPr>
        <w:pStyle w:val="ListParagraph"/>
        <w:ind w:left="360"/>
      </w:pPr>
      <w:r w:rsidRPr="005B3A54">
        <w:t>Copy the second box by adding the spectra you would expect from a</w:t>
      </w:r>
      <w:r>
        <w:t xml:space="preserve"> </w:t>
      </w:r>
      <w:r w:rsidRPr="005B3A54">
        <w:t>star in a distant galaxy.</w:t>
      </w:r>
    </w:p>
    <w:p w14:paraId="146454CA" w14:textId="7343DC9E" w:rsidR="005B3A54" w:rsidRDefault="005B3A54" w:rsidP="005B3A54"/>
    <w:p w14:paraId="0D737D22" w14:textId="22942BD7" w:rsidR="005B3A54" w:rsidRDefault="005B3A54" w:rsidP="005B3A54"/>
    <w:p w14:paraId="29628A35" w14:textId="77777777" w:rsidR="005B3A54" w:rsidRDefault="005B3A54" w:rsidP="005B3A54"/>
    <w:p w14:paraId="3B85C69A" w14:textId="5CD8077E" w:rsidR="005B3A54" w:rsidRDefault="005B3A54" w:rsidP="009E64B6">
      <w:pPr>
        <w:numPr>
          <w:ilvl w:val="0"/>
          <w:numId w:val="27"/>
        </w:numPr>
        <w:ind w:left="360"/>
      </w:pPr>
      <w:r w:rsidRPr="005B3A54">
        <w:t xml:space="preserve">The light reaching Earth from distant galaxies exhibits red shift. Explain why red shift occurs. </w:t>
      </w:r>
    </w:p>
    <w:p w14:paraId="7BCCF6FC" w14:textId="66A45031" w:rsidR="005B3A54" w:rsidRDefault="005B3A54" w:rsidP="005B3A54">
      <w:pPr>
        <w:ind w:left="360"/>
      </w:pPr>
      <w:r w:rsidRPr="005B3A54">
        <w:drawing>
          <wp:anchor distT="0" distB="0" distL="114300" distR="114300" simplePos="0" relativeHeight="251662336" behindDoc="0" locked="0" layoutInCell="1" allowOverlap="1" wp14:anchorId="059CF2BE" wp14:editId="42E2E26E">
            <wp:simplePos x="0" y="0"/>
            <wp:positionH relativeFrom="column">
              <wp:posOffset>3975528</wp:posOffset>
            </wp:positionH>
            <wp:positionV relativeFrom="paragraph">
              <wp:posOffset>88416</wp:posOffset>
            </wp:positionV>
            <wp:extent cx="704878" cy="672770"/>
            <wp:effectExtent l="3492" t="0" r="0" b="0"/>
            <wp:wrapNone/>
            <wp:docPr id="1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96B06C1-2C2A-49A1-8E33-2E4CEFA912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96B06C1-2C2A-49A1-8E33-2E4CEFA912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4878" cy="67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3A54">
        <w:drawing>
          <wp:anchor distT="0" distB="0" distL="114300" distR="114300" simplePos="0" relativeHeight="251661312" behindDoc="0" locked="0" layoutInCell="1" allowOverlap="1" wp14:anchorId="599FB77F" wp14:editId="3F9E9D19">
            <wp:simplePos x="0" y="0"/>
            <wp:positionH relativeFrom="column">
              <wp:posOffset>1216549</wp:posOffset>
            </wp:positionH>
            <wp:positionV relativeFrom="paragraph">
              <wp:posOffset>231775</wp:posOffset>
            </wp:positionV>
            <wp:extent cx="1083163" cy="432048"/>
            <wp:effectExtent l="0" t="0" r="0" b="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C389C22-F947-4408-88E9-7006CF6507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C389C22-F947-4408-88E9-7006CF6507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3163" cy="432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</w:t>
      </w:r>
    </w:p>
    <w:p w14:paraId="156810E1" w14:textId="228C949C" w:rsidR="005B3A54" w:rsidRDefault="005B3A54" w:rsidP="005B3A54">
      <w:pPr>
        <w:ind w:left="360"/>
      </w:pPr>
    </w:p>
    <w:p w14:paraId="7D5EF447" w14:textId="3E048D44" w:rsidR="005B3A54" w:rsidRDefault="005B3A54" w:rsidP="005B3A54">
      <w:pPr>
        <w:ind w:left="360"/>
      </w:pPr>
    </w:p>
    <w:p w14:paraId="1620C383" w14:textId="776BD291" w:rsidR="005B3A54" w:rsidRPr="005B3A54" w:rsidRDefault="005B3A54" w:rsidP="005B3A54">
      <w:pPr>
        <w:ind w:left="360"/>
        <w:jc w:val="center"/>
      </w:pPr>
      <w:r w:rsidRPr="005B3A54">
        <w:t>Galaxy A</w:t>
      </w:r>
      <w:r w:rsidRPr="005B3A54">
        <w:tab/>
      </w:r>
      <w:r w:rsidRPr="005B3A54">
        <w:tab/>
      </w:r>
      <w:r w:rsidRPr="005B3A54">
        <w:tab/>
      </w:r>
      <w:r w:rsidRPr="005B3A54">
        <w:tab/>
        <w:t xml:space="preserve">                Galaxy B</w:t>
      </w:r>
    </w:p>
    <w:p w14:paraId="4EBD7E1D" w14:textId="38D96C0E" w:rsidR="005B3A54" w:rsidRPr="005B3A54" w:rsidRDefault="005B3A54" w:rsidP="005B3A54">
      <w:pPr>
        <w:numPr>
          <w:ilvl w:val="0"/>
          <w:numId w:val="27"/>
        </w:numPr>
        <w:ind w:left="360"/>
      </w:pPr>
      <w:r>
        <w:t xml:space="preserve"> </w:t>
      </w:r>
      <w:r w:rsidRPr="005B3A54">
        <w:t>If galaxy A has a much bigger red shift than galaxy B, what does this</w:t>
      </w:r>
      <w:r>
        <w:t xml:space="preserve"> </w:t>
      </w:r>
      <w:r w:rsidRPr="005B3A54">
        <w:t xml:space="preserve">tell you about galaxy A? </w:t>
      </w:r>
    </w:p>
    <w:p w14:paraId="3BA5203F" w14:textId="10B9B83B" w:rsidR="005B3A54" w:rsidRPr="005B3A54" w:rsidRDefault="005B3A54" w:rsidP="000E31E8">
      <w:pPr>
        <w:numPr>
          <w:ilvl w:val="0"/>
          <w:numId w:val="27"/>
        </w:numPr>
        <w:ind w:left="360"/>
      </w:pPr>
      <w:r w:rsidRPr="005B3A54">
        <w:t>Which theory about the origin of the Universe does red shift of galaxies support?</w:t>
      </w:r>
      <w:r w:rsidRPr="005B3A54">
        <w:rPr>
          <w:b/>
          <w:bCs/>
        </w:rPr>
        <w:t xml:space="preserve"> </w:t>
      </w:r>
    </w:p>
    <w:p w14:paraId="48D2D4B2" w14:textId="6EBCD17E" w:rsidR="005B3A54" w:rsidRPr="005B3A54" w:rsidRDefault="005B3A54" w:rsidP="005B3A54">
      <w:pPr>
        <w:numPr>
          <w:ilvl w:val="0"/>
          <w:numId w:val="27"/>
        </w:numPr>
        <w:ind w:left="360"/>
      </w:pPr>
      <w:r w:rsidRPr="005B3A54">
        <w:t>Approximately how many years ago did the Universe begin? (Circle the correct answer)</w:t>
      </w:r>
    </w:p>
    <w:p w14:paraId="5B369943" w14:textId="20E3F83A" w:rsidR="005B3A54" w:rsidRDefault="005B3A54" w:rsidP="006E4A80">
      <w:pPr>
        <w:ind w:left="360"/>
        <w:jc w:val="center"/>
        <w:rPr>
          <w:b/>
        </w:rPr>
      </w:pPr>
      <w:r w:rsidRPr="005B3A54">
        <w:rPr>
          <w:b/>
        </w:rPr>
        <w:t>14 million</w:t>
      </w:r>
      <w:r w:rsidRPr="005B3A54">
        <w:rPr>
          <w:b/>
        </w:rPr>
        <w:tab/>
      </w:r>
      <w:r w:rsidRPr="005B3A54">
        <w:rPr>
          <w:b/>
        </w:rPr>
        <w:tab/>
        <w:t>14 billion</w:t>
      </w:r>
      <w:r w:rsidRPr="005B3A54">
        <w:rPr>
          <w:b/>
        </w:rPr>
        <w:tab/>
        <w:t xml:space="preserve">  14 trillion</w:t>
      </w:r>
    </w:p>
    <w:p w14:paraId="4524A880" w14:textId="7628A0EE" w:rsidR="005B3A54" w:rsidRPr="006E4A80" w:rsidRDefault="005B3A54" w:rsidP="005B3A54">
      <w:pPr>
        <w:pStyle w:val="ListParagraph"/>
        <w:numPr>
          <w:ilvl w:val="0"/>
          <w:numId w:val="27"/>
        </w:numPr>
        <w:ind w:left="360"/>
      </w:pPr>
      <w:r w:rsidRPr="006E4A80">
        <w:t>The most distant galaxies in the Universe are thought to be:</w:t>
      </w:r>
    </w:p>
    <w:p w14:paraId="2A610C12" w14:textId="7148185B" w:rsidR="005B3A54" w:rsidRDefault="005B3A54" w:rsidP="006E4A80">
      <w:pPr>
        <w:pStyle w:val="ListParagraph"/>
        <w:ind w:left="360"/>
        <w:rPr>
          <w:bCs/>
        </w:rPr>
      </w:pPr>
      <w:r w:rsidRPr="006E4A80">
        <w:rPr>
          <w:bCs/>
        </w:rPr>
        <w:t xml:space="preserve">(tick the correct box) </w:t>
      </w:r>
    </w:p>
    <w:p w14:paraId="75DB3C8A" w14:textId="736FFC2E" w:rsidR="006E4A80" w:rsidRPr="006E4A80" w:rsidRDefault="006E4A80" w:rsidP="006E4A80">
      <w:pPr>
        <w:pStyle w:val="ListParagraph"/>
        <w:ind w:left="360"/>
      </w:pPr>
    </w:p>
    <w:p w14:paraId="6818D2A6" w14:textId="2A2A6D3E" w:rsidR="005B3A54" w:rsidRDefault="006E4A80" w:rsidP="006E4A80">
      <w:pPr>
        <w:pStyle w:val="ListParagraph"/>
      </w:pPr>
      <w:r w:rsidRPr="006E4A80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DD4866" wp14:editId="25BF8949">
                <wp:simplePos x="0" y="0"/>
                <wp:positionH relativeFrom="column">
                  <wp:posOffset>3101009</wp:posOffset>
                </wp:positionH>
                <wp:positionV relativeFrom="paragraph">
                  <wp:posOffset>15268</wp:posOffset>
                </wp:positionV>
                <wp:extent cx="180000" cy="184603"/>
                <wp:effectExtent l="0" t="0" r="10795" b="19050"/>
                <wp:wrapNone/>
                <wp:docPr id="17" name="TextBox 6">
                  <a:extLst xmlns:a="http://schemas.openxmlformats.org/drawingml/2006/main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80000" cy="184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AC9E99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244.15pt;margin-top:1.2pt;width:14.15pt;height:14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" filled="f" strokecolor="black [3213]">
                <v:path arrowok="t"/>
                <o:lock v:ext="edit" aspectratio="t"/>
                <v:textbox style="mso-fit-shape-to-text:t"/>
              </v:shape>
            </w:pict>
          </mc:Fallback>
        </mc:AlternateContent>
      </w:r>
      <w:r w:rsidRPr="006E4A80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FCF9EE" wp14:editId="7B9ECFCB">
                <wp:simplePos x="0" y="0"/>
                <wp:positionH relativeFrom="column">
                  <wp:posOffset>1669415</wp:posOffset>
                </wp:positionH>
                <wp:positionV relativeFrom="paragraph">
                  <wp:posOffset>16317</wp:posOffset>
                </wp:positionV>
                <wp:extent cx="180000" cy="184603"/>
                <wp:effectExtent l="0" t="0" r="10795" b="19050"/>
                <wp:wrapNone/>
                <wp:docPr id="15" name="TextBox 6">
                  <a:extLst xmlns:a="http://schemas.openxmlformats.org/drawingml/2006/main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80000" cy="184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9C75B" id="TextBox 6" o:spid="_x0000_s1026" type="#_x0000_t202" style="position:absolute;margin-left:131.45pt;margin-top:1.3pt;width:14.15pt;height:14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" filled="f" strokecolor="black [3213]">
                <v:path arrowok="t"/>
                <o:lock v:ext="edit" aspectratio="t"/>
                <v:textbox style="mso-fit-shape-to-text:t"/>
              </v:shape>
            </w:pict>
          </mc:Fallback>
        </mc:AlternateContent>
      </w:r>
      <w:r w:rsidR="005B3A54" w:rsidRPr="006E4A80">
        <w:t>The biggest galaxies</w:t>
      </w:r>
      <w:r w:rsidR="005B3A54" w:rsidRPr="006E4A80">
        <w:tab/>
      </w:r>
      <w:r w:rsidR="005B3A54" w:rsidRPr="006E4A80">
        <w:tab/>
        <w:t>Accelerating</w:t>
      </w:r>
    </w:p>
    <w:p w14:paraId="1AA9F441" w14:textId="148A86A3" w:rsidR="006E4A80" w:rsidRPr="006E4A80" w:rsidRDefault="006E4A80" w:rsidP="006E4A80">
      <w:pPr>
        <w:pStyle w:val="ListParagraph"/>
      </w:pPr>
      <w:r w:rsidRPr="006E4A80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A723E6" wp14:editId="3C28DAC5">
                <wp:simplePos x="0" y="0"/>
                <wp:positionH relativeFrom="column">
                  <wp:posOffset>3101009</wp:posOffset>
                </wp:positionH>
                <wp:positionV relativeFrom="paragraph">
                  <wp:posOffset>165128</wp:posOffset>
                </wp:positionV>
                <wp:extent cx="180000" cy="184603"/>
                <wp:effectExtent l="0" t="0" r="10795" b="19050"/>
                <wp:wrapNone/>
                <wp:docPr id="18" name="TextBox 7">
                  <a:extLst xmlns:a="http://schemas.openxmlformats.org/drawingml/2006/main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80000" cy="184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8DD28" id="TextBox 7" o:spid="_x0000_s1026" type="#_x0000_t202" style="position:absolute;margin-left:244.15pt;margin-top:13pt;width:14.15pt;height:14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" filled="f" strokecolor="black [3213]">
                <v:path arrowok="t"/>
                <o:lock v:ext="edit" aspectratio="t"/>
                <v:textbox style="mso-fit-shape-to-text:t"/>
              </v:shape>
            </w:pict>
          </mc:Fallback>
        </mc:AlternateContent>
      </w:r>
      <w:r w:rsidRPr="006E4A80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2FAE63" wp14:editId="01C7EAE0">
                <wp:simplePos x="0" y="0"/>
                <wp:positionH relativeFrom="column">
                  <wp:posOffset>1669415</wp:posOffset>
                </wp:positionH>
                <wp:positionV relativeFrom="paragraph">
                  <wp:posOffset>165735</wp:posOffset>
                </wp:positionV>
                <wp:extent cx="180000" cy="184603"/>
                <wp:effectExtent l="0" t="0" r="10795" b="19050"/>
                <wp:wrapNone/>
                <wp:docPr id="16" name="TextBox 7">
                  <a:extLst xmlns:a="http://schemas.openxmlformats.org/drawingml/2006/main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80000" cy="184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E81A2" id="TextBox 7" o:spid="_x0000_s1026" type="#_x0000_t202" style="position:absolute;margin-left:131.45pt;margin-top:13.05pt;width:14.15pt;height:14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" filled="f" strokecolor="black [3213]">
                <v:path arrowok="t"/>
                <o:lock v:ext="edit" aspectratio="t"/>
                <v:textbox style="mso-fit-shape-to-text:t"/>
              </v:shape>
            </w:pict>
          </mc:Fallback>
        </mc:AlternateContent>
      </w:r>
    </w:p>
    <w:p w14:paraId="1B56086B" w14:textId="5D186A88" w:rsidR="005B3A54" w:rsidRDefault="005B3A54" w:rsidP="006E4A80">
      <w:pPr>
        <w:pStyle w:val="ListParagraph"/>
      </w:pPr>
      <w:r w:rsidRPr="006E4A80">
        <w:t>Slowing down</w:t>
      </w:r>
      <w:r w:rsidRPr="006E4A80">
        <w:tab/>
      </w:r>
      <w:r w:rsidRPr="006E4A80">
        <w:tab/>
      </w:r>
      <w:r w:rsidRPr="006E4A80">
        <w:tab/>
        <w:t>The coldest</w:t>
      </w:r>
    </w:p>
    <w:p w14:paraId="65405D4C" w14:textId="77777777" w:rsidR="006E4A80" w:rsidRPr="006E4A80" w:rsidRDefault="006E4A80" w:rsidP="006E4A80">
      <w:pPr>
        <w:pStyle w:val="ListParagraph"/>
      </w:pPr>
    </w:p>
    <w:p w14:paraId="4E8DA9BE" w14:textId="065D7ED4" w:rsidR="005B3A54" w:rsidRDefault="005B3A54" w:rsidP="006E4A80">
      <w:pPr>
        <w:pStyle w:val="ListParagraph"/>
        <w:numPr>
          <w:ilvl w:val="0"/>
          <w:numId w:val="26"/>
        </w:numPr>
        <w:tabs>
          <w:tab w:val="clear" w:pos="720"/>
          <w:tab w:val="num" w:pos="360"/>
        </w:tabs>
        <w:ind w:left="360"/>
      </w:pPr>
      <w:r w:rsidRPr="006E4A80">
        <w:t>What is a nebula?</w:t>
      </w:r>
    </w:p>
    <w:p w14:paraId="4BD73487" w14:textId="77777777" w:rsidR="006E4A80" w:rsidRPr="006E4A80" w:rsidRDefault="006E4A80" w:rsidP="006E4A80">
      <w:pPr>
        <w:pStyle w:val="ListParagraph"/>
        <w:ind w:left="0"/>
      </w:pPr>
    </w:p>
    <w:p w14:paraId="2BB5B2B2" w14:textId="1A06EAA6" w:rsidR="005B3A54" w:rsidRDefault="005B3A54" w:rsidP="006E4A80">
      <w:pPr>
        <w:pStyle w:val="ListParagraph"/>
        <w:numPr>
          <w:ilvl w:val="0"/>
          <w:numId w:val="26"/>
        </w:numPr>
        <w:tabs>
          <w:tab w:val="clear" w:pos="720"/>
          <w:tab w:val="num" w:pos="360"/>
        </w:tabs>
        <w:ind w:left="360"/>
      </w:pPr>
      <w:r w:rsidRPr="006E4A80">
        <w:t>What determines the life cycle a star will take?</w:t>
      </w:r>
    </w:p>
    <w:p w14:paraId="1664A059" w14:textId="77777777" w:rsidR="006E4A80" w:rsidRPr="006E4A80" w:rsidRDefault="006E4A80" w:rsidP="006E4A80">
      <w:pPr>
        <w:pStyle w:val="ListParagraph"/>
        <w:ind w:left="0"/>
      </w:pPr>
    </w:p>
    <w:p w14:paraId="749513E1" w14:textId="2D683918" w:rsidR="005B3A54" w:rsidRDefault="005B3A54" w:rsidP="006E4A80">
      <w:pPr>
        <w:pStyle w:val="ListParagraph"/>
        <w:numPr>
          <w:ilvl w:val="0"/>
          <w:numId w:val="26"/>
        </w:numPr>
        <w:tabs>
          <w:tab w:val="clear" w:pos="720"/>
          <w:tab w:val="num" w:pos="360"/>
        </w:tabs>
        <w:ind w:left="360"/>
      </w:pPr>
      <w:r w:rsidRPr="006E4A80">
        <w:t>Describe the lifecycle of a star the size of the sun.</w:t>
      </w:r>
    </w:p>
    <w:p w14:paraId="1263217E" w14:textId="77777777" w:rsidR="006E4A80" w:rsidRPr="006E4A80" w:rsidRDefault="006E4A80" w:rsidP="006E4A80">
      <w:pPr>
        <w:pStyle w:val="ListParagraph"/>
        <w:ind w:left="0"/>
      </w:pPr>
    </w:p>
    <w:p w14:paraId="3D7FEAC4" w14:textId="77777777" w:rsidR="006E4A80" w:rsidRDefault="005B3A54" w:rsidP="006E4A80">
      <w:pPr>
        <w:pStyle w:val="ListParagraph"/>
        <w:numPr>
          <w:ilvl w:val="0"/>
          <w:numId w:val="26"/>
        </w:numPr>
        <w:tabs>
          <w:tab w:val="clear" w:pos="720"/>
          <w:tab w:val="num" w:pos="360"/>
        </w:tabs>
        <w:ind w:left="360"/>
      </w:pPr>
      <w:r w:rsidRPr="006E4A80">
        <w:t>Describe the lifecycle of a star more massive than the sun.</w:t>
      </w:r>
    </w:p>
    <w:p w14:paraId="0CCF8963" w14:textId="77777777" w:rsidR="006E4A80" w:rsidRDefault="006E4A80" w:rsidP="006E4A80">
      <w:pPr>
        <w:pStyle w:val="ListParagraph"/>
        <w:ind w:left="360"/>
      </w:pPr>
    </w:p>
    <w:p w14:paraId="3126FE32" w14:textId="77777777" w:rsidR="006E4A80" w:rsidRDefault="006E4A80" w:rsidP="006E4A80">
      <w:pPr>
        <w:pStyle w:val="ListParagraph"/>
        <w:numPr>
          <w:ilvl w:val="0"/>
          <w:numId w:val="26"/>
        </w:numPr>
        <w:tabs>
          <w:tab w:val="clear" w:pos="720"/>
          <w:tab w:val="num" w:pos="360"/>
        </w:tabs>
        <w:ind w:left="360"/>
      </w:pPr>
      <w:r w:rsidRPr="006E4A80">
        <w:t xml:space="preserve"> What processes produce all of the naturally occurring elements?</w:t>
      </w:r>
    </w:p>
    <w:p w14:paraId="55884D5E" w14:textId="77777777" w:rsidR="006E4A80" w:rsidRDefault="006E4A80" w:rsidP="006E4A80">
      <w:pPr>
        <w:pStyle w:val="ListParagraph"/>
        <w:ind w:left="360"/>
      </w:pPr>
    </w:p>
    <w:p w14:paraId="19EA8AC8" w14:textId="77777777" w:rsidR="006E4A80" w:rsidRDefault="006E4A80" w:rsidP="006E4A80">
      <w:pPr>
        <w:pStyle w:val="ListParagraph"/>
        <w:numPr>
          <w:ilvl w:val="0"/>
          <w:numId w:val="26"/>
        </w:numPr>
        <w:tabs>
          <w:tab w:val="clear" w:pos="720"/>
          <w:tab w:val="num" w:pos="360"/>
        </w:tabs>
        <w:ind w:left="360"/>
      </w:pPr>
      <w:r w:rsidRPr="006E4A80">
        <w:t>Where are elements heavier than iron produced?</w:t>
      </w:r>
    </w:p>
    <w:p w14:paraId="4ACE8A39" w14:textId="77777777" w:rsidR="006E4A80" w:rsidRDefault="006E4A80" w:rsidP="006E4A80">
      <w:pPr>
        <w:pStyle w:val="ListParagraph"/>
        <w:ind w:left="360"/>
      </w:pPr>
    </w:p>
    <w:p w14:paraId="5F467D92" w14:textId="55DAED4D" w:rsidR="006E4A80" w:rsidRPr="006E4A80" w:rsidRDefault="006E4A80" w:rsidP="006E4A80">
      <w:pPr>
        <w:pStyle w:val="ListParagraph"/>
        <w:numPr>
          <w:ilvl w:val="0"/>
          <w:numId w:val="26"/>
        </w:numPr>
        <w:tabs>
          <w:tab w:val="clear" w:pos="720"/>
          <w:tab w:val="num" w:pos="360"/>
        </w:tabs>
        <w:ind w:left="360"/>
      </w:pPr>
      <w:r w:rsidRPr="006E4A80">
        <w:t>How are these elements distributed throughout the universe?</w:t>
      </w:r>
    </w:p>
    <w:p w14:paraId="6F680567" w14:textId="77777777" w:rsidR="006E4A80" w:rsidRPr="006E4A80" w:rsidRDefault="006E4A80" w:rsidP="006E4A80">
      <w:pPr>
        <w:tabs>
          <w:tab w:val="num" w:pos="360"/>
        </w:tabs>
      </w:pPr>
    </w:p>
    <w:p w14:paraId="64B69BF0" w14:textId="77777777" w:rsidR="005B3A54" w:rsidRPr="006E4A80" w:rsidRDefault="005B3A54" w:rsidP="006E4A80"/>
    <w:p w14:paraId="3019A7CE" w14:textId="36038BA2" w:rsidR="005B3A54" w:rsidRPr="006E4A80" w:rsidRDefault="005B3A54" w:rsidP="005B3A54"/>
    <w:p w14:paraId="41108FCE" w14:textId="77777777" w:rsidR="005B3A54" w:rsidRPr="005B3A54" w:rsidRDefault="005B3A54" w:rsidP="005B3A54"/>
    <w:p w14:paraId="1B0A4F9D" w14:textId="759CEC16" w:rsidR="005B3A54" w:rsidRDefault="005B3A54" w:rsidP="005B3A54"/>
    <w:p w14:paraId="2019EEB9" w14:textId="1963B6A6" w:rsidR="005B3A54" w:rsidRDefault="005B3A54" w:rsidP="005B3A54"/>
    <w:p w14:paraId="641E232D" w14:textId="219CB8CC" w:rsidR="005B3A54" w:rsidRPr="002E7322" w:rsidRDefault="005B3A54" w:rsidP="005B3A54"/>
    <w:sectPr w:rsidR="005B3A54" w:rsidRPr="002E7322" w:rsidSect="00397B11">
      <w:headerReference w:type="default" r:id="rId12"/>
      <w:footerReference w:type="even" r:id="rId13"/>
      <w:footerReference w:type="default" r:id="rId14"/>
      <w:pgSz w:w="11906" w:h="16838"/>
      <w:pgMar w:top="1440" w:right="1133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3C7C24" w14:textId="77777777" w:rsidR="00BB3FF4" w:rsidRDefault="00BB3FF4" w:rsidP="00683DA2">
      <w:pPr>
        <w:spacing w:after="0" w:line="240" w:lineRule="auto"/>
      </w:pPr>
      <w:r>
        <w:separator/>
      </w:r>
    </w:p>
  </w:endnote>
  <w:endnote w:type="continuationSeparator" w:id="0">
    <w:p w14:paraId="6392A79F" w14:textId="77777777" w:rsidR="00BB3FF4" w:rsidRDefault="00BB3FF4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38B08" w14:textId="77777777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89A346" w14:textId="77777777" w:rsidR="00F75C1A" w:rsidRDefault="00F75C1A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E10A61" w14:textId="41858A04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57CD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557F7E3" w14:textId="77777777" w:rsidR="00F75C1A" w:rsidRPr="00AD2A9E" w:rsidRDefault="00F75C1A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241709" w14:textId="77777777" w:rsidR="00BB3FF4" w:rsidRDefault="00BB3FF4" w:rsidP="00683DA2">
      <w:pPr>
        <w:spacing w:after="0" w:line="240" w:lineRule="auto"/>
      </w:pPr>
      <w:r>
        <w:separator/>
      </w:r>
    </w:p>
  </w:footnote>
  <w:footnote w:type="continuationSeparator" w:id="0">
    <w:p w14:paraId="6CC65DB9" w14:textId="77777777" w:rsidR="00BB3FF4" w:rsidRDefault="00BB3FF4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E19D0F" w14:textId="758474FD" w:rsidR="00F75C1A" w:rsidRPr="005B5223" w:rsidRDefault="0030346A" w:rsidP="0030346A">
    <w:pPr>
      <w:pStyle w:val="Header"/>
      <w:jc w:val="right"/>
      <w:rPr>
        <w:sz w:val="18"/>
        <w:szCs w:val="20"/>
      </w:rPr>
    </w:pPr>
    <w:r w:rsidRPr="005B5223">
      <w:rPr>
        <w:noProof/>
        <w:sz w:val="18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5F964" wp14:editId="558AF0EE">
              <wp:simplePos x="0" y="0"/>
              <wp:positionH relativeFrom="column">
                <wp:posOffset>499827</wp:posOffset>
              </wp:positionH>
              <wp:positionV relativeFrom="paragraph">
                <wp:posOffset>360956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03D42E" id="Rectangle 2" o:spid="_x0000_s1026" style="position:absolute;margin-left:39.35pt;margin-top:28.4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drawing>
        <wp:anchor distT="0" distB="0" distL="114300" distR="114300" simplePos="0" relativeHeight="251658240" behindDoc="0" locked="0" layoutInCell="1" allowOverlap="1" wp14:anchorId="3FE7910C" wp14:editId="31B442DD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KnowIT Questions –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GCSE Physics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–</w: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2E7322">
      <w:rPr>
        <w:b/>
        <w:bCs/>
        <w:noProof/>
        <w:color w:val="F4B083" w:themeColor="accent2" w:themeTint="99"/>
        <w:sz w:val="28"/>
        <w:szCs w:val="32"/>
      </w:rPr>
      <w:t>Astronomy (physics only)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07FC9"/>
    <w:multiLevelType w:val="hybridMultilevel"/>
    <w:tmpl w:val="1F7656FC"/>
    <w:lvl w:ilvl="0" w:tplc="613A68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8CE9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F841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B84D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0C38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A00A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9CE5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B8B8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14BA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91E0B"/>
    <w:multiLevelType w:val="hybridMultilevel"/>
    <w:tmpl w:val="DA50D9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D26687"/>
    <w:multiLevelType w:val="hybridMultilevel"/>
    <w:tmpl w:val="4A76ECBA"/>
    <w:lvl w:ilvl="0" w:tplc="47EED8F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1212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BCB7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1A5A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70FA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980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1894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84CA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EA55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46E2D"/>
    <w:multiLevelType w:val="hybridMultilevel"/>
    <w:tmpl w:val="0B086FBC"/>
    <w:lvl w:ilvl="0" w:tplc="0BBEBA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6A42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5077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1264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50FD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DA83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9210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22A2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0882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A4C84"/>
    <w:multiLevelType w:val="hybridMultilevel"/>
    <w:tmpl w:val="0CF219C0"/>
    <w:lvl w:ilvl="0" w:tplc="FCEC7D7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63212"/>
    <w:multiLevelType w:val="hybridMultilevel"/>
    <w:tmpl w:val="24CE7DBA"/>
    <w:lvl w:ilvl="0" w:tplc="B62E8672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E49F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0045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7E46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16A5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327D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DA2B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98EF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306C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E6097"/>
    <w:multiLevelType w:val="hybridMultilevel"/>
    <w:tmpl w:val="A5A093CC"/>
    <w:lvl w:ilvl="0" w:tplc="48E27A12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86437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5AB8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868F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58C4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604A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DADD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7A8A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B415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FD7DF6"/>
    <w:multiLevelType w:val="hybridMultilevel"/>
    <w:tmpl w:val="1BB2C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D54FF"/>
    <w:multiLevelType w:val="hybridMultilevel"/>
    <w:tmpl w:val="1EAE4EC0"/>
    <w:lvl w:ilvl="0" w:tplc="86D66088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3035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DAE2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D056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DAD1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B843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DE2D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CAF3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10AA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9520B7"/>
    <w:multiLevelType w:val="hybridMultilevel"/>
    <w:tmpl w:val="71CC21A4"/>
    <w:lvl w:ilvl="0" w:tplc="2B6C49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C430B72"/>
    <w:multiLevelType w:val="hybridMultilevel"/>
    <w:tmpl w:val="698ED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5D4536"/>
    <w:multiLevelType w:val="hybridMultilevel"/>
    <w:tmpl w:val="67A46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D0722A"/>
    <w:multiLevelType w:val="hybridMultilevel"/>
    <w:tmpl w:val="DAC088CA"/>
    <w:lvl w:ilvl="0" w:tplc="FCEC7D7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1E0F33"/>
    <w:multiLevelType w:val="multilevel"/>
    <w:tmpl w:val="91CE34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BA51BB"/>
    <w:multiLevelType w:val="hybridMultilevel"/>
    <w:tmpl w:val="77D47386"/>
    <w:lvl w:ilvl="0" w:tplc="66703D8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9E2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60F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587F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D8DD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10DB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5E9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68EF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FAE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AA76A4"/>
    <w:multiLevelType w:val="hybridMultilevel"/>
    <w:tmpl w:val="9DF6775E"/>
    <w:lvl w:ilvl="0" w:tplc="F57E998C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7C8B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005E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5041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9CD5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4661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2266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12DE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0480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29691F"/>
    <w:multiLevelType w:val="hybridMultilevel"/>
    <w:tmpl w:val="28C8CDEE"/>
    <w:lvl w:ilvl="0" w:tplc="FCEC7D7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521180"/>
    <w:multiLevelType w:val="hybridMultilevel"/>
    <w:tmpl w:val="3E8860AC"/>
    <w:lvl w:ilvl="0" w:tplc="4086CC98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641D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6498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360A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A283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3420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7A22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B20E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40BF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6E09E8"/>
    <w:multiLevelType w:val="hybridMultilevel"/>
    <w:tmpl w:val="96E4116A"/>
    <w:lvl w:ilvl="0" w:tplc="8F563844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F868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9CF5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8AFD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A21D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B2EB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E8A1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3AD6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0CCC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B2016C"/>
    <w:multiLevelType w:val="hybridMultilevel"/>
    <w:tmpl w:val="8584A122"/>
    <w:lvl w:ilvl="0" w:tplc="3BF214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2CB2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0C95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4EA3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CEAD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36B9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235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BC0A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1836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2B259A"/>
    <w:multiLevelType w:val="hybridMultilevel"/>
    <w:tmpl w:val="573887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B64B19"/>
    <w:multiLevelType w:val="hybridMultilevel"/>
    <w:tmpl w:val="AD926B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20C20F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8EA5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66BF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C207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D4A2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6226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9C70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083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A77DF6"/>
    <w:multiLevelType w:val="hybridMultilevel"/>
    <w:tmpl w:val="573887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443275B"/>
    <w:multiLevelType w:val="hybridMultilevel"/>
    <w:tmpl w:val="30AEC8BA"/>
    <w:lvl w:ilvl="0" w:tplc="27AA2E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2C0B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008A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F8D0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6418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EC94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40D0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DE7D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5634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630795"/>
    <w:multiLevelType w:val="hybridMultilevel"/>
    <w:tmpl w:val="A13AE0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28E7B04"/>
    <w:multiLevelType w:val="hybridMultilevel"/>
    <w:tmpl w:val="26C01D9A"/>
    <w:lvl w:ilvl="0" w:tplc="DF0C85C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AA01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A7C20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CA10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4494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1278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0AE8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A206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467B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C326E5"/>
    <w:multiLevelType w:val="hybridMultilevel"/>
    <w:tmpl w:val="6FF46AB8"/>
    <w:lvl w:ilvl="0" w:tplc="FCEC7D7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B0FBE4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446A44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B6FC835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7C6AC5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EE7A6D38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8DECFBD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74489366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89E61BC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18"/>
  </w:num>
  <w:num w:numId="3">
    <w:abstractNumId w:val="8"/>
  </w:num>
  <w:num w:numId="4">
    <w:abstractNumId w:val="5"/>
  </w:num>
  <w:num w:numId="5">
    <w:abstractNumId w:val="17"/>
  </w:num>
  <w:num w:numId="6">
    <w:abstractNumId w:val="21"/>
  </w:num>
  <w:num w:numId="7">
    <w:abstractNumId w:val="23"/>
  </w:num>
  <w:num w:numId="8">
    <w:abstractNumId w:val="9"/>
  </w:num>
  <w:num w:numId="9">
    <w:abstractNumId w:val="25"/>
  </w:num>
  <w:num w:numId="10">
    <w:abstractNumId w:val="14"/>
  </w:num>
  <w:num w:numId="11">
    <w:abstractNumId w:val="13"/>
  </w:num>
  <w:num w:numId="12">
    <w:abstractNumId w:val="15"/>
  </w:num>
  <w:num w:numId="13">
    <w:abstractNumId w:val="26"/>
  </w:num>
  <w:num w:numId="14">
    <w:abstractNumId w:val="12"/>
  </w:num>
  <w:num w:numId="15">
    <w:abstractNumId w:val="16"/>
  </w:num>
  <w:num w:numId="16">
    <w:abstractNumId w:val="0"/>
  </w:num>
  <w:num w:numId="17">
    <w:abstractNumId w:val="4"/>
  </w:num>
  <w:num w:numId="18">
    <w:abstractNumId w:val="24"/>
  </w:num>
  <w:num w:numId="19">
    <w:abstractNumId w:val="7"/>
  </w:num>
  <w:num w:numId="20">
    <w:abstractNumId w:val="20"/>
  </w:num>
  <w:num w:numId="21">
    <w:abstractNumId w:val="10"/>
  </w:num>
  <w:num w:numId="22">
    <w:abstractNumId w:val="3"/>
  </w:num>
  <w:num w:numId="23">
    <w:abstractNumId w:val="22"/>
  </w:num>
  <w:num w:numId="24">
    <w:abstractNumId w:val="2"/>
  </w:num>
  <w:num w:numId="25">
    <w:abstractNumId w:val="19"/>
  </w:num>
  <w:num w:numId="26">
    <w:abstractNumId w:val="6"/>
  </w:num>
  <w:num w:numId="27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718"/>
    <w:rsid w:val="0000177A"/>
    <w:rsid w:val="00002AB7"/>
    <w:rsid w:val="00010F3D"/>
    <w:rsid w:val="000171CF"/>
    <w:rsid w:val="00032E40"/>
    <w:rsid w:val="00055752"/>
    <w:rsid w:val="000743AA"/>
    <w:rsid w:val="0008311B"/>
    <w:rsid w:val="000B783D"/>
    <w:rsid w:val="000C108E"/>
    <w:rsid w:val="000C483C"/>
    <w:rsid w:val="000C4FEF"/>
    <w:rsid w:val="000C73D7"/>
    <w:rsid w:val="000D3871"/>
    <w:rsid w:val="000E3176"/>
    <w:rsid w:val="000F385C"/>
    <w:rsid w:val="00116026"/>
    <w:rsid w:val="00116B56"/>
    <w:rsid w:val="0012097A"/>
    <w:rsid w:val="00121415"/>
    <w:rsid w:val="00137692"/>
    <w:rsid w:val="00147D1E"/>
    <w:rsid w:val="00154530"/>
    <w:rsid w:val="0015632D"/>
    <w:rsid w:val="00177612"/>
    <w:rsid w:val="0018541A"/>
    <w:rsid w:val="0018679B"/>
    <w:rsid w:val="001871FA"/>
    <w:rsid w:val="001A3D1C"/>
    <w:rsid w:val="001C183D"/>
    <w:rsid w:val="001C47DF"/>
    <w:rsid w:val="001C6AA9"/>
    <w:rsid w:val="001D06C1"/>
    <w:rsid w:val="001E7C4B"/>
    <w:rsid w:val="001F0F52"/>
    <w:rsid w:val="0020308E"/>
    <w:rsid w:val="0021214C"/>
    <w:rsid w:val="0022038C"/>
    <w:rsid w:val="00221D44"/>
    <w:rsid w:val="002231AE"/>
    <w:rsid w:val="00224A2F"/>
    <w:rsid w:val="00227B1F"/>
    <w:rsid w:val="0023102D"/>
    <w:rsid w:val="002314E4"/>
    <w:rsid w:val="00235E14"/>
    <w:rsid w:val="00242D0F"/>
    <w:rsid w:val="00251787"/>
    <w:rsid w:val="00270046"/>
    <w:rsid w:val="0029353E"/>
    <w:rsid w:val="002A430A"/>
    <w:rsid w:val="002B3ACC"/>
    <w:rsid w:val="002C2404"/>
    <w:rsid w:val="002C4FE4"/>
    <w:rsid w:val="002E101B"/>
    <w:rsid w:val="002E61D8"/>
    <w:rsid w:val="002E7322"/>
    <w:rsid w:val="002E7F31"/>
    <w:rsid w:val="003007F2"/>
    <w:rsid w:val="0030346A"/>
    <w:rsid w:val="00314064"/>
    <w:rsid w:val="00321AB9"/>
    <w:rsid w:val="0035363E"/>
    <w:rsid w:val="00357CD7"/>
    <w:rsid w:val="00357E7F"/>
    <w:rsid w:val="00364172"/>
    <w:rsid w:val="00370A44"/>
    <w:rsid w:val="00370FCD"/>
    <w:rsid w:val="00397B11"/>
    <w:rsid w:val="003B1C4B"/>
    <w:rsid w:val="003C1B6C"/>
    <w:rsid w:val="003C5C15"/>
    <w:rsid w:val="003C7562"/>
    <w:rsid w:val="003D29E8"/>
    <w:rsid w:val="003D7EBB"/>
    <w:rsid w:val="003E694F"/>
    <w:rsid w:val="003E7AC4"/>
    <w:rsid w:val="003F43D8"/>
    <w:rsid w:val="00400764"/>
    <w:rsid w:val="0040450F"/>
    <w:rsid w:val="00412439"/>
    <w:rsid w:val="00425248"/>
    <w:rsid w:val="004547AC"/>
    <w:rsid w:val="00463842"/>
    <w:rsid w:val="00463A5B"/>
    <w:rsid w:val="00466A1A"/>
    <w:rsid w:val="00473F18"/>
    <w:rsid w:val="004853C8"/>
    <w:rsid w:val="00487BD9"/>
    <w:rsid w:val="004917E7"/>
    <w:rsid w:val="004A46DE"/>
    <w:rsid w:val="004B392F"/>
    <w:rsid w:val="004C60D1"/>
    <w:rsid w:val="004D01F2"/>
    <w:rsid w:val="004D5AAC"/>
    <w:rsid w:val="004F60E7"/>
    <w:rsid w:val="005158FD"/>
    <w:rsid w:val="005406F9"/>
    <w:rsid w:val="00547C36"/>
    <w:rsid w:val="005504AB"/>
    <w:rsid w:val="00553572"/>
    <w:rsid w:val="00566B0F"/>
    <w:rsid w:val="005741A2"/>
    <w:rsid w:val="005941E7"/>
    <w:rsid w:val="005B3A54"/>
    <w:rsid w:val="005B5223"/>
    <w:rsid w:val="005B66A5"/>
    <w:rsid w:val="005D5778"/>
    <w:rsid w:val="006077C8"/>
    <w:rsid w:val="00615C91"/>
    <w:rsid w:val="00620D12"/>
    <w:rsid w:val="00625D23"/>
    <w:rsid w:val="00630920"/>
    <w:rsid w:val="006433CE"/>
    <w:rsid w:val="006623EE"/>
    <w:rsid w:val="00666216"/>
    <w:rsid w:val="00683DA2"/>
    <w:rsid w:val="006B1679"/>
    <w:rsid w:val="006C2D9B"/>
    <w:rsid w:val="006C779C"/>
    <w:rsid w:val="006D38A6"/>
    <w:rsid w:val="006E4A80"/>
    <w:rsid w:val="00701471"/>
    <w:rsid w:val="007178F1"/>
    <w:rsid w:val="00720DB3"/>
    <w:rsid w:val="007217F6"/>
    <w:rsid w:val="00725878"/>
    <w:rsid w:val="007419C9"/>
    <w:rsid w:val="007740A3"/>
    <w:rsid w:val="007754D5"/>
    <w:rsid w:val="00786F7A"/>
    <w:rsid w:val="007A38D3"/>
    <w:rsid w:val="007B44E3"/>
    <w:rsid w:val="007C3246"/>
    <w:rsid w:val="007D4536"/>
    <w:rsid w:val="007F1BC7"/>
    <w:rsid w:val="00811233"/>
    <w:rsid w:val="00814E34"/>
    <w:rsid w:val="008311C9"/>
    <w:rsid w:val="00861D7A"/>
    <w:rsid w:val="00864776"/>
    <w:rsid w:val="00887128"/>
    <w:rsid w:val="008A281B"/>
    <w:rsid w:val="008A3DE7"/>
    <w:rsid w:val="008A41CA"/>
    <w:rsid w:val="008C7786"/>
    <w:rsid w:val="008E7891"/>
    <w:rsid w:val="008F501F"/>
    <w:rsid w:val="008F5C35"/>
    <w:rsid w:val="009254BB"/>
    <w:rsid w:val="009577C9"/>
    <w:rsid w:val="00963282"/>
    <w:rsid w:val="00982ED2"/>
    <w:rsid w:val="00983ADF"/>
    <w:rsid w:val="009973A8"/>
    <w:rsid w:val="009A1CB1"/>
    <w:rsid w:val="009C4014"/>
    <w:rsid w:val="009D1487"/>
    <w:rsid w:val="009D593A"/>
    <w:rsid w:val="00A04163"/>
    <w:rsid w:val="00A04F9D"/>
    <w:rsid w:val="00A41532"/>
    <w:rsid w:val="00A56859"/>
    <w:rsid w:val="00A56C5C"/>
    <w:rsid w:val="00A64546"/>
    <w:rsid w:val="00A8468F"/>
    <w:rsid w:val="00A94D0D"/>
    <w:rsid w:val="00AB6E2F"/>
    <w:rsid w:val="00AC6A2B"/>
    <w:rsid w:val="00AD2A9E"/>
    <w:rsid w:val="00AD40C0"/>
    <w:rsid w:val="00AF0BA6"/>
    <w:rsid w:val="00B07FAF"/>
    <w:rsid w:val="00B272E5"/>
    <w:rsid w:val="00B33B21"/>
    <w:rsid w:val="00B46290"/>
    <w:rsid w:val="00B52BC1"/>
    <w:rsid w:val="00B57C53"/>
    <w:rsid w:val="00B621A1"/>
    <w:rsid w:val="00B62CCF"/>
    <w:rsid w:val="00B76AAE"/>
    <w:rsid w:val="00B8058A"/>
    <w:rsid w:val="00B855A3"/>
    <w:rsid w:val="00BA1AC1"/>
    <w:rsid w:val="00BA4C3C"/>
    <w:rsid w:val="00BA7436"/>
    <w:rsid w:val="00BB10D7"/>
    <w:rsid w:val="00BB3FF4"/>
    <w:rsid w:val="00BC3B4E"/>
    <w:rsid w:val="00BC481B"/>
    <w:rsid w:val="00BF0D1D"/>
    <w:rsid w:val="00BF2BAA"/>
    <w:rsid w:val="00BF513F"/>
    <w:rsid w:val="00BF7FB4"/>
    <w:rsid w:val="00C25349"/>
    <w:rsid w:val="00C359DF"/>
    <w:rsid w:val="00C4428A"/>
    <w:rsid w:val="00C52506"/>
    <w:rsid w:val="00C62840"/>
    <w:rsid w:val="00C701B8"/>
    <w:rsid w:val="00C720EA"/>
    <w:rsid w:val="00CA6681"/>
    <w:rsid w:val="00CD1F6B"/>
    <w:rsid w:val="00CE3EED"/>
    <w:rsid w:val="00D14798"/>
    <w:rsid w:val="00D26E65"/>
    <w:rsid w:val="00D27032"/>
    <w:rsid w:val="00D32161"/>
    <w:rsid w:val="00D3585C"/>
    <w:rsid w:val="00D45832"/>
    <w:rsid w:val="00D52B70"/>
    <w:rsid w:val="00D63CFC"/>
    <w:rsid w:val="00D64F63"/>
    <w:rsid w:val="00D65E1C"/>
    <w:rsid w:val="00D66621"/>
    <w:rsid w:val="00D759B8"/>
    <w:rsid w:val="00D8310A"/>
    <w:rsid w:val="00D92A34"/>
    <w:rsid w:val="00DA306B"/>
    <w:rsid w:val="00DA40EC"/>
    <w:rsid w:val="00DA5292"/>
    <w:rsid w:val="00DA6827"/>
    <w:rsid w:val="00DC0A21"/>
    <w:rsid w:val="00DC7CAE"/>
    <w:rsid w:val="00DD10D1"/>
    <w:rsid w:val="00DF5F13"/>
    <w:rsid w:val="00E00736"/>
    <w:rsid w:val="00E129FE"/>
    <w:rsid w:val="00E24FAF"/>
    <w:rsid w:val="00E442B3"/>
    <w:rsid w:val="00E47718"/>
    <w:rsid w:val="00E53F5B"/>
    <w:rsid w:val="00E746CB"/>
    <w:rsid w:val="00E86E66"/>
    <w:rsid w:val="00E9658B"/>
    <w:rsid w:val="00E96AEE"/>
    <w:rsid w:val="00EB2BF6"/>
    <w:rsid w:val="00EB7277"/>
    <w:rsid w:val="00EC0067"/>
    <w:rsid w:val="00EC4D76"/>
    <w:rsid w:val="00ED2C02"/>
    <w:rsid w:val="00ED6798"/>
    <w:rsid w:val="00EE5380"/>
    <w:rsid w:val="00EE5F67"/>
    <w:rsid w:val="00EF44F9"/>
    <w:rsid w:val="00F00EA2"/>
    <w:rsid w:val="00F05986"/>
    <w:rsid w:val="00F1644A"/>
    <w:rsid w:val="00F36038"/>
    <w:rsid w:val="00F42242"/>
    <w:rsid w:val="00F516F1"/>
    <w:rsid w:val="00F53BD4"/>
    <w:rsid w:val="00F741B2"/>
    <w:rsid w:val="00F75C1A"/>
    <w:rsid w:val="00F90980"/>
    <w:rsid w:val="00FC1133"/>
    <w:rsid w:val="00FC7B7B"/>
    <w:rsid w:val="00FD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BDEE6"/>
  <w15:chartTrackingRefBased/>
  <w15:docId w15:val="{73351E38-4432-4F07-B80E-7433F164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F0D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4B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4BB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9254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254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54B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54B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4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4BB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BF0D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7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0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9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8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33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2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8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56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40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7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6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1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6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499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7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10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25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69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89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3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8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6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8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96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84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3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51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12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5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29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702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31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7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56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3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41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8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1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3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8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8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686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6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001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1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7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4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0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4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23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40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43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905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0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2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3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0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43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435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3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7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3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34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3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56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47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35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3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21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3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1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21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08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AppData\Local\Huddle\Huddle\Files\9828b18f-bc78-4a02-9686-3a148eb150bc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Davies\AppData\Local\Huddle\Huddle\Files\9828b18f-bc78-4a02-9686-3a148eb150bc\KnowIT Questions Template.dotx</Template>
  <TotalTime>2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2</cp:revision>
  <cp:lastPrinted>2017-09-13T10:16:00Z</cp:lastPrinted>
  <dcterms:created xsi:type="dcterms:W3CDTF">2018-08-28T10:10:00Z</dcterms:created>
  <dcterms:modified xsi:type="dcterms:W3CDTF">2018-08-28T10:10:00Z</dcterms:modified>
</cp:coreProperties>
</file>