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17A3B" w14:textId="52BAA591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 w:rsidRPr="00B33DCE">
        <w:rPr>
          <w:rFonts w:cs="Arial"/>
          <w:b/>
          <w:lang w:eastAsia="en-GB"/>
        </w:rPr>
        <w:t>Part 1</w:t>
      </w:r>
    </w:p>
    <w:p w14:paraId="352D6DEE" w14:textId="7D935DC6" w:rsidR="00B33DCE" w:rsidRPr="009675B5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9675B5">
        <w:rPr>
          <w:rFonts w:cs="Arial"/>
          <w:lang w:eastAsia="en-GB"/>
        </w:rPr>
        <w:t>Put these astronomical objects in order of size from largest to smallest.</w:t>
      </w:r>
      <w:r>
        <w:rPr>
          <w:rFonts w:cs="Arial"/>
          <w:lang w:eastAsia="en-GB"/>
        </w:rPr>
        <w:t xml:space="preserve"> (3)</w:t>
      </w:r>
    </w:p>
    <w:p w14:paraId="2ADF0BC5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709" w:hanging="709"/>
        <w:rPr>
          <w:rFonts w:cs="Arial"/>
          <w:lang w:eastAsia="en-GB"/>
        </w:rPr>
      </w:pPr>
      <w:r w:rsidRPr="009675B5">
        <w:rPr>
          <w:rFonts w:cs="Arial"/>
          <w:lang w:eastAsia="en-GB"/>
        </w:rPr>
        <w:tab/>
        <w:t xml:space="preserve"> Fill in the boxes in the correct order.</w:t>
      </w:r>
    </w:p>
    <w:p w14:paraId="49D342E8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b/>
          <w:lang w:eastAsia="en-GB"/>
        </w:rPr>
      </w:pPr>
      <w:r w:rsidRPr="009675B5">
        <w:rPr>
          <w:rFonts w:cs="Arial"/>
          <w:lang w:eastAsia="en-GB"/>
        </w:rPr>
        <w:tab/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the </w:t>
      </w:r>
      <w:r>
        <w:rPr>
          <w:rFonts w:cs="Arial"/>
          <w:b/>
          <w:lang w:eastAsia="en-GB"/>
        </w:rPr>
        <w:t>M</w:t>
      </w:r>
      <w:r w:rsidRPr="009675B5">
        <w:rPr>
          <w:rFonts w:cs="Arial"/>
          <w:b/>
          <w:lang w:eastAsia="en-GB"/>
        </w:rPr>
        <w:t>oon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 xml:space="preserve">  the Sun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planets</w:t>
      </w:r>
      <w:r w:rsidRPr="009675B5">
        <w:rPr>
          <w:rFonts w:cs="Arial"/>
          <w:b/>
          <w:lang w:eastAsia="en-GB"/>
        </w:rPr>
        <w:tab/>
      </w:r>
      <w:r w:rsidRPr="009675B5">
        <w:rPr>
          <w:rFonts w:cs="Arial"/>
          <w:b/>
          <w:lang w:eastAsia="en-GB"/>
        </w:rPr>
        <w:tab/>
        <w:t>asteroids</w:t>
      </w:r>
    </w:p>
    <w:p w14:paraId="48BA9CEA" w14:textId="77777777" w:rsidR="00B33DCE" w:rsidRPr="009675B5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lang w:eastAsia="en-GB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1544"/>
        <w:gridCol w:w="1545"/>
        <w:gridCol w:w="1544"/>
        <w:gridCol w:w="1545"/>
        <w:gridCol w:w="1196"/>
      </w:tblGrid>
      <w:tr w:rsidR="00B33DCE" w:rsidRPr="009675B5" w14:paraId="309B7407" w14:textId="77777777" w:rsidTr="00B32CA5">
        <w:trPr>
          <w:trHeight w:val="216"/>
        </w:trPr>
        <w:tc>
          <w:tcPr>
            <w:tcW w:w="767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3A22A6A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right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largest</w:t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5E605937" w14:textId="7777777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color w:val="00B050"/>
                <w:lang w:eastAsia="en-GB"/>
              </w:rPr>
            </w:pPr>
            <w:r w:rsidRPr="00A05124">
              <w:rPr>
                <w:rFonts w:cs="Arial"/>
                <w:b/>
                <w:color w:val="00B050"/>
                <w:lang w:eastAsia="en-GB"/>
              </w:rPr>
              <w:t>the Sun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314B792F" w14:textId="7777777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  <w:r w:rsidRPr="00A05124">
              <w:rPr>
                <w:rFonts w:cs="Arial"/>
                <w:b/>
                <w:color w:val="00B050"/>
                <w:lang w:eastAsia="en-GB"/>
              </w:rPr>
              <w:t>planets</w:t>
            </w:r>
            <w:r w:rsidRPr="00A05124">
              <w:rPr>
                <w:rFonts w:cs="Arial"/>
                <w:b/>
                <w:color w:val="00B050"/>
                <w:lang w:eastAsia="en-GB"/>
              </w:rPr>
              <w:tab/>
            </w:r>
          </w:p>
        </w:tc>
        <w:tc>
          <w:tcPr>
            <w:tcW w:w="1544" w:type="dxa"/>
            <w:shd w:val="clear" w:color="auto" w:fill="auto"/>
            <w:vAlign w:val="center"/>
          </w:tcPr>
          <w:p w14:paraId="3774D09F" w14:textId="7777777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  <w:r w:rsidRPr="00A05124">
              <w:rPr>
                <w:rFonts w:cs="Arial"/>
                <w:b/>
                <w:color w:val="00B050"/>
                <w:lang w:eastAsia="en-GB"/>
              </w:rPr>
              <w:t xml:space="preserve">the </w:t>
            </w:r>
            <w:r>
              <w:rPr>
                <w:rFonts w:cs="Arial"/>
                <w:b/>
                <w:color w:val="00B050"/>
                <w:lang w:eastAsia="en-GB"/>
              </w:rPr>
              <w:t>M</w:t>
            </w:r>
            <w:r w:rsidRPr="00A05124">
              <w:rPr>
                <w:rFonts w:cs="Arial"/>
                <w:b/>
                <w:color w:val="00B050"/>
                <w:lang w:eastAsia="en-GB"/>
              </w:rPr>
              <w:t>oon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177447B8" w14:textId="77777777" w:rsidR="00B33DCE" w:rsidRPr="00A05124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color w:val="00B050"/>
                <w:lang w:eastAsia="en-GB"/>
              </w:rPr>
            </w:pPr>
            <w:r w:rsidRPr="00A05124">
              <w:rPr>
                <w:rFonts w:cs="Arial"/>
                <w:b/>
                <w:color w:val="00B050"/>
                <w:lang w:eastAsia="en-GB"/>
              </w:rPr>
              <w:t>asteroids</w:t>
            </w:r>
          </w:p>
        </w:tc>
        <w:tc>
          <w:tcPr>
            <w:tcW w:w="119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2F01D28" w14:textId="77777777" w:rsidR="00B33DCE" w:rsidRPr="009675B5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lang w:eastAsia="en-GB"/>
              </w:rPr>
            </w:pPr>
            <w:r w:rsidRPr="009675B5">
              <w:rPr>
                <w:rFonts w:cs="Arial"/>
                <w:lang w:eastAsia="en-GB"/>
              </w:rPr>
              <w:t>smallest</w:t>
            </w:r>
          </w:p>
        </w:tc>
      </w:tr>
    </w:tbl>
    <w:p w14:paraId="56BF0AFB" w14:textId="77777777" w:rsidR="00B33DCE" w:rsidRDefault="00B33DCE" w:rsidP="00B33DCE">
      <w:pPr>
        <w:spacing w:before="160"/>
        <w:ind w:left="360"/>
        <w:rPr>
          <w:b/>
        </w:rPr>
      </w:pPr>
    </w:p>
    <w:p w14:paraId="7A15223C" w14:textId="77777777" w:rsidR="00B33DCE" w:rsidRPr="00316ED4" w:rsidRDefault="00B33DCE" w:rsidP="00B33DCE">
      <w:pPr>
        <w:spacing w:before="160"/>
        <w:ind w:left="360"/>
        <w:rPr>
          <w:b/>
        </w:rPr>
      </w:pPr>
    </w:p>
    <w:p w14:paraId="17CF5CF2" w14:textId="77777777" w:rsidR="00B33DCE" w:rsidRPr="00C15D2D" w:rsidRDefault="00B33DCE" w:rsidP="00B33DCE">
      <w:pPr>
        <w:pStyle w:val="ListParagraph"/>
        <w:numPr>
          <w:ilvl w:val="0"/>
          <w:numId w:val="8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ind w:left="709" w:hanging="283"/>
        <w:rPr>
          <w:rFonts w:cs="Arial"/>
          <w:lang w:eastAsia="en-GB"/>
        </w:rPr>
      </w:pPr>
      <w:r w:rsidRPr="00C15D2D">
        <w:rPr>
          <w:rFonts w:cs="Arial"/>
          <w:lang w:val="en-US"/>
        </w:rPr>
        <w:t>Complete the sentences</w:t>
      </w:r>
      <w:r>
        <w:rPr>
          <w:rFonts w:cs="Arial"/>
          <w:lang w:val="en-US"/>
        </w:rPr>
        <w:t xml:space="preserve"> below</w:t>
      </w:r>
      <w:r w:rsidRPr="00C15D2D">
        <w:rPr>
          <w:rFonts w:cs="Arial"/>
          <w:lang w:val="en-US"/>
        </w:rPr>
        <w:t>.</w:t>
      </w:r>
    </w:p>
    <w:p w14:paraId="092D8137" w14:textId="77777777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ab/>
      </w:r>
      <w:r>
        <w:rPr>
          <w:rFonts w:cs="Arial"/>
          <w:lang w:eastAsia="en-GB"/>
        </w:rPr>
        <w:t xml:space="preserve">    </w:t>
      </w:r>
      <w:r w:rsidRPr="00C15D2D">
        <w:rPr>
          <w:rFonts w:cs="Arial"/>
          <w:lang w:eastAsia="en-GB"/>
        </w:rPr>
        <w:t xml:space="preserve">There are </w:t>
      </w:r>
      <w:r>
        <w:rPr>
          <w:rFonts w:cs="Arial"/>
          <w:lang w:eastAsia="en-GB"/>
        </w:rPr>
        <w:t xml:space="preserve">           </w:t>
      </w:r>
      <w:r w:rsidRPr="00A05124">
        <w:rPr>
          <w:rFonts w:cs="Arial"/>
          <w:b/>
          <w:color w:val="00B050"/>
          <w:lang w:eastAsia="en-GB"/>
        </w:rPr>
        <w:t xml:space="preserve"> billions</w:t>
      </w:r>
      <w:r w:rsidRPr="00A05124">
        <w:rPr>
          <w:rFonts w:cs="Arial"/>
          <w:color w:val="00B050"/>
          <w:lang w:eastAsia="en-GB"/>
        </w:rPr>
        <w:t xml:space="preserve">      </w:t>
      </w:r>
      <w:r w:rsidRPr="00C15D2D">
        <w:rPr>
          <w:rFonts w:cs="Arial"/>
          <w:lang w:eastAsia="en-GB"/>
        </w:rPr>
        <w:t xml:space="preserve">of galaxies, each containing </w:t>
      </w:r>
      <w:r>
        <w:rPr>
          <w:rFonts w:cs="Arial"/>
          <w:lang w:eastAsia="en-GB"/>
        </w:rPr>
        <w:t xml:space="preserve">       </w:t>
      </w:r>
      <w:r w:rsidRPr="00A05124">
        <w:rPr>
          <w:rFonts w:cs="Arial"/>
          <w:b/>
          <w:color w:val="00B050"/>
          <w:lang w:eastAsia="en-GB"/>
        </w:rPr>
        <w:t xml:space="preserve">billions </w:t>
      </w:r>
      <w:r>
        <w:rPr>
          <w:rFonts w:cs="Arial"/>
          <w:lang w:eastAsia="en-GB"/>
        </w:rPr>
        <w:t xml:space="preserve">     </w:t>
      </w:r>
      <w:r w:rsidRPr="00C15D2D">
        <w:rPr>
          <w:rFonts w:cs="Arial"/>
          <w:lang w:eastAsia="en-GB"/>
        </w:rPr>
        <w:t xml:space="preserve"> of Stars. </w:t>
      </w:r>
    </w:p>
    <w:p w14:paraId="31C2D188" w14:textId="77777777" w:rsidR="00B33DCE" w:rsidRPr="00C15D2D" w:rsidRDefault="00B33DCE" w:rsidP="00B33DCE">
      <w:pPr>
        <w:tabs>
          <w:tab w:val="left" w:pos="851"/>
        </w:tabs>
        <w:autoSpaceDE w:val="0"/>
        <w:autoSpaceDN w:val="0"/>
        <w:adjustRightInd w:val="0"/>
        <w:spacing w:line="360" w:lineRule="auto"/>
        <w:ind w:left="567" w:hanging="567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</w:t>
      </w:r>
      <w:r w:rsidRPr="00C15D2D">
        <w:rPr>
          <w:rFonts w:cs="Arial"/>
          <w:lang w:eastAsia="en-GB"/>
        </w:rPr>
        <w:t xml:space="preserve">All of these galaxies make up the </w:t>
      </w:r>
      <w:r>
        <w:rPr>
          <w:rFonts w:cs="Arial"/>
          <w:lang w:eastAsia="en-GB"/>
        </w:rPr>
        <w:t xml:space="preserve">       </w:t>
      </w:r>
      <w:r w:rsidRPr="00A05124">
        <w:rPr>
          <w:rFonts w:cs="Arial"/>
          <w:b/>
          <w:color w:val="00B050"/>
          <w:lang w:eastAsia="en-GB"/>
        </w:rPr>
        <w:t xml:space="preserve">Universe </w:t>
      </w:r>
      <w:r>
        <w:rPr>
          <w:rFonts w:cs="Arial"/>
          <w:lang w:eastAsia="en-GB"/>
        </w:rPr>
        <w:t xml:space="preserve">     </w:t>
      </w:r>
      <w:r w:rsidRPr="00C15D2D">
        <w:rPr>
          <w:rFonts w:cs="Arial"/>
          <w:lang w:eastAsia="en-GB"/>
        </w:rPr>
        <w:t xml:space="preserve">. </w:t>
      </w:r>
    </w:p>
    <w:p w14:paraId="19ED0AE0" w14:textId="77777777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 w:rsidRPr="00C15D2D">
        <w:rPr>
          <w:rFonts w:cs="Arial"/>
          <w:lang w:eastAsia="en-GB"/>
        </w:rPr>
        <w:t xml:space="preserve">             Our Sun is part of a </w:t>
      </w:r>
      <w:r>
        <w:rPr>
          <w:rFonts w:cs="Arial"/>
          <w:lang w:eastAsia="en-GB"/>
        </w:rPr>
        <w:t xml:space="preserve">          </w:t>
      </w:r>
      <w:r w:rsidRPr="00A05124">
        <w:rPr>
          <w:rFonts w:cs="Arial"/>
          <w:b/>
          <w:color w:val="00B050"/>
          <w:lang w:eastAsia="en-GB"/>
        </w:rPr>
        <w:t>galaxy</w:t>
      </w:r>
      <w:r>
        <w:rPr>
          <w:rFonts w:cs="Arial"/>
          <w:lang w:eastAsia="en-GB"/>
        </w:rPr>
        <w:t xml:space="preserve">             </w:t>
      </w:r>
      <w:r w:rsidRPr="00C15D2D">
        <w:rPr>
          <w:rFonts w:cs="Arial"/>
          <w:lang w:eastAsia="en-GB"/>
        </w:rPr>
        <w:t xml:space="preserve"> called </w:t>
      </w:r>
      <w:r>
        <w:rPr>
          <w:rFonts w:cs="Arial"/>
          <w:lang w:eastAsia="en-GB"/>
        </w:rPr>
        <w:t xml:space="preserve">the                 </w:t>
      </w:r>
      <w:r w:rsidRPr="00A05124">
        <w:rPr>
          <w:rFonts w:cs="Arial"/>
          <w:b/>
          <w:color w:val="00B050"/>
          <w:lang w:eastAsia="en-GB"/>
        </w:rPr>
        <w:t xml:space="preserve">  Milky Way                  </w:t>
      </w:r>
      <w:r>
        <w:rPr>
          <w:rFonts w:cs="Arial"/>
          <w:lang w:eastAsia="en-GB"/>
        </w:rPr>
        <w:t>(5)</w:t>
      </w:r>
    </w:p>
    <w:p w14:paraId="35C6FD41" w14:textId="77777777" w:rsidR="00B33DCE" w:rsidRDefault="00B33DCE" w:rsidP="00B33DCE">
      <w:pPr>
        <w:tabs>
          <w:tab w:val="left" w:pos="851"/>
        </w:tabs>
        <w:autoSpaceDE w:val="0"/>
        <w:autoSpaceDN w:val="0"/>
        <w:adjustRightInd w:val="0"/>
        <w:spacing w:line="480" w:lineRule="auto"/>
        <w:ind w:left="720" w:hanging="567"/>
        <w:rPr>
          <w:rFonts w:cs="Arial"/>
          <w:lang w:eastAsia="en-GB"/>
        </w:rPr>
      </w:pPr>
      <w:r>
        <w:rPr>
          <w:rFonts w:ascii="Lato" w:hAnsi="Lato"/>
          <w:noProof/>
          <w:color w:val="34495E"/>
          <w:sz w:val="27"/>
          <w:szCs w:val="27"/>
          <w:lang w:eastAsia="en-GB"/>
        </w:rPr>
        <w:drawing>
          <wp:anchor distT="0" distB="0" distL="114300" distR="114300" simplePos="0" relativeHeight="251659264" behindDoc="0" locked="0" layoutInCell="1" allowOverlap="1" wp14:anchorId="6B66FA83" wp14:editId="68A56CBF">
            <wp:simplePos x="0" y="0"/>
            <wp:positionH relativeFrom="column">
              <wp:posOffset>4105275</wp:posOffset>
            </wp:positionH>
            <wp:positionV relativeFrom="paragraph">
              <wp:posOffset>321945</wp:posOffset>
            </wp:positionV>
            <wp:extent cx="2333625" cy="1704975"/>
            <wp:effectExtent l="0" t="0" r="9525" b="9525"/>
            <wp:wrapNone/>
            <wp:docPr id="3" name="Picture 3" descr="https://media.quizizz.com/resource/gs/quizizz-media/questions/L2FwcGhvc3RpbmdfcHJvZC9ibG9icy9BRW5CMlVveGx6LUthYS1lX2xVOFZHVGdwR0phWXV4T05Qa21ZUU1kSEZJUlMtU0huQVBjSzRmT0J6cUJtcmtrVUY1c0UwV3hhVlNOZ0lLYUR4U1FMaHp6TWswQnRxX1FiQS5CRE80QjAySERsdlRCRU9k?w=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.quizizz.com/resource/gs/quizizz-media/questions/L2FwcGhvc3RpbmdfcHJvZC9ibG9icy9BRW5CMlVveGx6LUthYS1lX2xVOFZHVGdwR0phWXV4T05Qa21ZUU1kSEZJUlMtU0huQVBjSzRmT0J6cUJtcmtrVUY1c0UwV3hhVlNOZ0lLYUR4U1FMaHp6TWswQnRxX1FiQS5CRE80QjAySERsdlRCRU9k?w=5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E8433" w14:textId="77777777" w:rsidR="00B33DCE" w:rsidRDefault="00B33DCE" w:rsidP="00B33DCE">
      <w:pPr>
        <w:pStyle w:val="ListParagraph"/>
        <w:numPr>
          <w:ilvl w:val="0"/>
          <w:numId w:val="8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709" w:hanging="283"/>
        <w:rPr>
          <w:rFonts w:cs="Arial"/>
          <w:lang w:eastAsia="en-GB"/>
        </w:rPr>
      </w:pPr>
      <w:r>
        <w:rPr>
          <w:rFonts w:cs="Arial"/>
          <w:lang w:eastAsia="en-GB"/>
        </w:rPr>
        <w:t xml:space="preserve">(a) Which letter shows the approximate position of our </w:t>
      </w:r>
    </w:p>
    <w:p w14:paraId="32526D59" w14:textId="77777777" w:rsidR="00B33DCE" w:rsidRPr="007A43E0" w:rsidRDefault="00B33DCE" w:rsidP="00B33DC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66"/>
        <w:rPr>
          <w:rFonts w:cs="Arial"/>
          <w:lang w:eastAsia="en-GB"/>
        </w:rPr>
      </w:pPr>
      <w:r>
        <w:rPr>
          <w:rFonts w:cs="Arial"/>
          <w:lang w:eastAsia="en-GB"/>
        </w:rPr>
        <w:t xml:space="preserve">                   </w:t>
      </w:r>
      <w:r w:rsidRPr="007A43E0">
        <w:rPr>
          <w:rFonts w:cs="Arial"/>
          <w:lang w:eastAsia="en-GB"/>
        </w:rPr>
        <w:t>solar system in the galaxy?</w:t>
      </w:r>
      <w:r>
        <w:rPr>
          <w:rFonts w:cs="Arial"/>
          <w:lang w:eastAsia="en-GB"/>
        </w:rPr>
        <w:t xml:space="preserve"> (1)</w:t>
      </w:r>
    </w:p>
    <w:p w14:paraId="1F39BA7D" w14:textId="77777777" w:rsidR="00B33DCE" w:rsidRPr="00423C17" w:rsidRDefault="00B33DCE" w:rsidP="00B33DCE">
      <w:pPr>
        <w:spacing w:before="160"/>
        <w:ind w:left="709" w:hanging="709"/>
      </w:pPr>
      <w:r>
        <w:rPr>
          <w:b/>
          <w:color w:val="C45911"/>
        </w:rPr>
        <w:tab/>
        <w:t xml:space="preserve">     </w:t>
      </w:r>
      <w:r>
        <w:rPr>
          <w:b/>
          <w:color w:val="C45911"/>
        </w:rPr>
        <w:tab/>
      </w:r>
      <w:r>
        <w:rPr>
          <w:b/>
          <w:color w:val="C45911"/>
        </w:rPr>
        <w:tab/>
        <w:t xml:space="preserve">  </w:t>
      </w:r>
      <w:r w:rsidRPr="00423C17">
        <w:rPr>
          <w:b/>
          <w:color w:val="00B050"/>
        </w:rPr>
        <w:t>W</w:t>
      </w:r>
    </w:p>
    <w:p w14:paraId="04B40802" w14:textId="77777777" w:rsidR="00B33DCE" w:rsidRDefault="00B33DCE" w:rsidP="00B33DCE">
      <w:pPr>
        <w:spacing w:before="160"/>
        <w:ind w:left="709" w:hanging="709"/>
      </w:pPr>
      <w:r w:rsidRPr="007A43E0">
        <w:t xml:space="preserve">               (b) </w:t>
      </w:r>
      <w:r>
        <w:t>What is the name given to planets which orbit</w:t>
      </w:r>
    </w:p>
    <w:p w14:paraId="09A3E9DB" w14:textId="77777777" w:rsidR="00B33DCE" w:rsidRPr="007A43E0" w:rsidRDefault="00B33DCE" w:rsidP="00B33DCE">
      <w:pPr>
        <w:spacing w:before="160"/>
        <w:ind w:left="709" w:hanging="709"/>
        <w:rPr>
          <w:color w:val="C45911"/>
        </w:rPr>
      </w:pPr>
      <w:r>
        <w:t xml:space="preserve">                     stars other than our Sun?</w:t>
      </w:r>
      <w:r w:rsidRPr="007A43E0">
        <w:t xml:space="preserve">  </w:t>
      </w:r>
      <w:r>
        <w:t>(1)</w:t>
      </w:r>
    </w:p>
    <w:p w14:paraId="704F21B7" w14:textId="77777777" w:rsidR="00B33DCE" w:rsidRDefault="00B33DCE" w:rsidP="00B33DCE">
      <w:pPr>
        <w:spacing w:before="160"/>
        <w:ind w:left="709" w:hanging="709"/>
        <w:rPr>
          <w:b/>
          <w:color w:val="C45911"/>
        </w:rPr>
      </w:pPr>
      <w:r>
        <w:rPr>
          <w:b/>
          <w:color w:val="C45911"/>
        </w:rPr>
        <w:tab/>
      </w:r>
      <w:r>
        <w:rPr>
          <w:b/>
          <w:color w:val="C45911"/>
        </w:rPr>
        <w:tab/>
        <w:t xml:space="preserve">                      </w:t>
      </w:r>
      <w:r>
        <w:rPr>
          <w:b/>
          <w:color w:val="00B050"/>
        </w:rPr>
        <w:t xml:space="preserve"> Exoplanets</w:t>
      </w:r>
    </w:p>
    <w:p w14:paraId="26CD5B4C" w14:textId="77777777" w:rsidR="00B33DCE" w:rsidRDefault="00B33DCE" w:rsidP="00B33DCE">
      <w:pPr>
        <w:spacing w:after="0" w:line="240" w:lineRule="auto"/>
        <w:ind w:left="709" w:hanging="709"/>
        <w:rPr>
          <w:color w:val="000000" w:themeColor="text1"/>
        </w:rPr>
      </w:pPr>
      <w:r>
        <w:rPr>
          <w:b/>
          <w:color w:val="C45911"/>
        </w:rPr>
        <w:tab/>
        <w:t xml:space="preserve"> </w:t>
      </w:r>
      <w:r w:rsidRPr="00DE3283">
        <w:rPr>
          <w:color w:val="000000" w:themeColor="text1"/>
        </w:rPr>
        <w:t>(c)</w:t>
      </w:r>
      <w:r>
        <w:rPr>
          <w:color w:val="000000" w:themeColor="text1"/>
        </w:rPr>
        <w:t xml:space="preserve"> The </w:t>
      </w:r>
      <w:r w:rsidRPr="00DE3283">
        <w:rPr>
          <w:color w:val="C45911"/>
        </w:rPr>
        <w:tab/>
      </w:r>
      <w:r w:rsidRPr="00DE3283">
        <w:rPr>
          <w:color w:val="000000" w:themeColor="text1"/>
        </w:rPr>
        <w:t xml:space="preserve">age of our solar system is </w:t>
      </w:r>
      <w:r>
        <w:rPr>
          <w:color w:val="000000" w:themeColor="text1"/>
        </w:rPr>
        <w:t>approximately: (1)</w:t>
      </w:r>
    </w:p>
    <w:p w14:paraId="2F344927" w14:textId="77777777" w:rsidR="00B33DCE" w:rsidRDefault="00B33DCE" w:rsidP="00B33DCE">
      <w:pPr>
        <w:spacing w:after="0" w:line="240" w:lineRule="auto"/>
        <w:ind w:left="709" w:hanging="709"/>
        <w:rPr>
          <w:color w:val="000000" w:themeColor="text1"/>
        </w:rPr>
      </w:pPr>
      <w:r>
        <w:rPr>
          <w:color w:val="000000" w:themeColor="text1"/>
        </w:rPr>
        <w:t xml:space="preserve">                     (tick the correct box).</w:t>
      </w:r>
    </w:p>
    <w:p w14:paraId="03E72F25" w14:textId="77777777" w:rsidR="00B33DCE" w:rsidRPr="00DE3283" w:rsidRDefault="00B33DCE" w:rsidP="00B33DCE">
      <w:pPr>
        <w:spacing w:after="0" w:line="240" w:lineRule="auto"/>
        <w:ind w:left="709" w:hanging="709"/>
        <w:rPr>
          <w:color w:val="C45911"/>
        </w:rPr>
      </w:pPr>
    </w:p>
    <w:p w14:paraId="570846F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9D0A7" wp14:editId="03D6546A">
                <wp:simplePos x="0" y="0"/>
                <wp:positionH relativeFrom="column">
                  <wp:posOffset>4486275</wp:posOffset>
                </wp:positionH>
                <wp:positionV relativeFrom="paragraph">
                  <wp:posOffset>49530</wp:posOffset>
                </wp:positionV>
                <wp:extent cx="276225" cy="2667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3C822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9D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53.25pt;margin-top:3.9pt;width:21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" fillcolor="window" strokeweight=".5pt">
                <v:textbox>
                  <w:txbxContent>
                    <w:p w14:paraId="1AE3C822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10D65" wp14:editId="1C1BBFF3">
                <wp:simplePos x="0" y="0"/>
                <wp:positionH relativeFrom="column">
                  <wp:posOffset>2533650</wp:posOffset>
                </wp:positionH>
                <wp:positionV relativeFrom="paragraph">
                  <wp:posOffset>55880</wp:posOffset>
                </wp:positionV>
                <wp:extent cx="276225" cy="266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18CEE" w14:textId="77777777" w:rsidR="00B33DCE" w:rsidRPr="00A05124" w:rsidRDefault="00B33DCE" w:rsidP="00B33DCE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05124">
                              <w:rPr>
                                <w:b/>
                                <w:color w:val="00B050"/>
                                <w:sz w:val="28"/>
                                <w:szCs w:val="28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0D65" id="Text Box 4" o:spid="_x0000_s1027" type="#_x0000_t202" style="position:absolute;left:0;text-align:left;margin-left:199.5pt;margin-top:4.4pt;width:21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" fillcolor="white [3201]" strokeweight=".5pt">
                <v:textbox>
                  <w:txbxContent>
                    <w:p w14:paraId="2F818CEE" w14:textId="77777777" w:rsidR="00B33DCE" w:rsidRPr="00A05124" w:rsidRDefault="00B33DCE" w:rsidP="00B33DCE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A05124">
                        <w:rPr>
                          <w:b/>
                          <w:color w:val="00B050"/>
                          <w:sz w:val="28"/>
                          <w:szCs w:val="28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p w14:paraId="7397C8EC" w14:textId="77777777" w:rsidR="00B33DCE" w:rsidRDefault="00B33DCE" w:rsidP="00B33DCE">
      <w:pPr>
        <w:spacing w:after="0"/>
        <w:ind w:firstLine="709"/>
      </w:pPr>
      <w:r>
        <w:t xml:space="preserve">    </w:t>
      </w:r>
      <w:r>
        <w:tab/>
      </w:r>
      <w:r>
        <w:tab/>
        <w:t xml:space="preserve">  4.5 billion years        </w:t>
      </w:r>
      <w:r>
        <w:tab/>
      </w:r>
      <w:r>
        <w:tab/>
        <w:t xml:space="preserve">  45 million years        </w:t>
      </w:r>
    </w:p>
    <w:p w14:paraId="2103F95A" w14:textId="77777777" w:rsidR="00B33DCE" w:rsidRDefault="00B33DCE" w:rsidP="00B33DCE">
      <w:pPr>
        <w:spacing w:after="0"/>
        <w:ind w:firstLine="709"/>
      </w:pPr>
    </w:p>
    <w:p w14:paraId="3081AFAA" w14:textId="77777777" w:rsidR="00B33DCE" w:rsidRDefault="00B33DCE" w:rsidP="00B33DCE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F8219" wp14:editId="554EFB75">
                <wp:simplePos x="0" y="0"/>
                <wp:positionH relativeFrom="column">
                  <wp:posOffset>4467225</wp:posOffset>
                </wp:positionH>
                <wp:positionV relativeFrom="paragraph">
                  <wp:posOffset>40640</wp:posOffset>
                </wp:positionV>
                <wp:extent cx="276225" cy="2667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8525E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F8219" id="Text Box 13" o:spid="_x0000_s1028" type="#_x0000_t202" style="position:absolute;left:0;text-align:left;margin-left:351.75pt;margin-top:3.2pt;width:21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6u0WAIAALo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" fillcolor="window" strokeweight=".5pt">
                <v:textbox>
                  <w:txbxContent>
                    <w:p w14:paraId="1808525E" w14:textId="77777777" w:rsidR="00B33DCE" w:rsidRDefault="00B33DCE" w:rsidP="00B33DC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19371" wp14:editId="07522B06">
                <wp:simplePos x="0" y="0"/>
                <wp:positionH relativeFrom="column">
                  <wp:posOffset>2514600</wp:posOffset>
                </wp:positionH>
                <wp:positionV relativeFrom="paragraph">
                  <wp:posOffset>12065</wp:posOffset>
                </wp:positionV>
                <wp:extent cx="276225" cy="26670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C93B4" w14:textId="77777777" w:rsidR="00B33DCE" w:rsidRDefault="00B33DCE" w:rsidP="00B3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9371" id="Text Box 6" o:spid="_x0000_s1029" type="#_x0000_t202" style="position:absolute;left:0;text-align:left;margin-left:198pt;margin-top:.95pt;width:21.7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" fillcolor="window" strokeweight=".5pt">
                <v:textbox>
                  <w:txbxContent>
                    <w:p w14:paraId="124C93B4" w14:textId="77777777" w:rsidR="00B33DCE" w:rsidRDefault="00B33DCE" w:rsidP="00B33DCE"/>
                  </w:txbxContent>
                </v:textbox>
              </v:shape>
            </w:pict>
          </mc:Fallback>
        </mc:AlternateContent>
      </w:r>
    </w:p>
    <w:p w14:paraId="7A3CC88C" w14:textId="77777777" w:rsidR="00B33DCE" w:rsidRDefault="00B33DCE" w:rsidP="00B33DCE">
      <w:pPr>
        <w:spacing w:after="0"/>
        <w:ind w:firstLine="709"/>
      </w:pPr>
      <w:r>
        <w:t xml:space="preserve">                        </w:t>
      </w:r>
      <w:r>
        <w:tab/>
        <w:t xml:space="preserve">   4.5 trillion years      </w:t>
      </w:r>
      <w:r>
        <w:tab/>
      </w:r>
      <w:r>
        <w:tab/>
        <w:t xml:space="preserve"> 450 thousand years</w:t>
      </w:r>
    </w:p>
    <w:p w14:paraId="08E6A11E" w14:textId="77777777" w:rsidR="00B33DCE" w:rsidRDefault="00B33DCE" w:rsidP="00B33DCE">
      <w:pPr>
        <w:spacing w:after="0"/>
        <w:ind w:firstLine="709"/>
      </w:pPr>
    </w:p>
    <w:p w14:paraId="12BFB1ED" w14:textId="77777777" w:rsidR="00B33DCE" w:rsidRDefault="00B33DCE" w:rsidP="00B33DCE">
      <w:pPr>
        <w:spacing w:after="0"/>
        <w:ind w:firstLine="709"/>
      </w:pPr>
    </w:p>
    <w:p w14:paraId="5F198326" w14:textId="77777777" w:rsidR="00B33DCE" w:rsidRDefault="00B33DCE" w:rsidP="00B33DCE">
      <w:pPr>
        <w:spacing w:after="0"/>
        <w:ind w:firstLine="709"/>
      </w:pPr>
    </w:p>
    <w:p w14:paraId="70C92F87" w14:textId="77777777" w:rsidR="00B33DCE" w:rsidRDefault="00B33DCE" w:rsidP="00B33DCE">
      <w:pPr>
        <w:spacing w:after="0"/>
        <w:ind w:firstLine="709"/>
      </w:pPr>
    </w:p>
    <w:p w14:paraId="71314F5E" w14:textId="5C0528C6" w:rsidR="00B33DCE" w:rsidRDefault="00B33DCE">
      <w:r>
        <w:br w:type="page"/>
      </w:r>
    </w:p>
    <w:p w14:paraId="34B4B947" w14:textId="28295B5B" w:rsidR="00B33DCE" w:rsidRPr="00B33DCE" w:rsidRDefault="00B33DCE" w:rsidP="00B33DCE">
      <w:pPr>
        <w:autoSpaceDE w:val="0"/>
        <w:autoSpaceDN w:val="0"/>
        <w:adjustRightInd w:val="0"/>
        <w:spacing w:after="200" w:line="276" w:lineRule="auto"/>
        <w:rPr>
          <w:rFonts w:cs="Arial"/>
          <w:b/>
          <w:lang w:eastAsia="en-GB"/>
        </w:rPr>
      </w:pPr>
      <w:r>
        <w:rPr>
          <w:rFonts w:cs="Arial"/>
          <w:b/>
          <w:lang w:eastAsia="en-GB"/>
        </w:rPr>
        <w:lastRenderedPageBreak/>
        <w:t>Part 2</w:t>
      </w:r>
    </w:p>
    <w:p w14:paraId="0C350E7F" w14:textId="77777777" w:rsidR="00B33DCE" w:rsidRPr="00BE5D93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rFonts w:eastAsia="Times New Roman" w:cs="Arial"/>
          <w:lang w:eastAsia="en-GB"/>
        </w:rPr>
      </w:pPr>
      <w:r w:rsidRPr="00BE5D93">
        <w:rPr>
          <w:rFonts w:eastAsia="Times New Roman" w:cs="Arial"/>
          <w:lang w:eastAsia="en-GB"/>
        </w:rPr>
        <w:t xml:space="preserve">The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ig </w:t>
      </w:r>
      <w:r>
        <w:rPr>
          <w:rFonts w:eastAsia="Times New Roman" w:cs="Arial"/>
          <w:lang w:eastAsia="en-GB"/>
        </w:rPr>
        <w:t>B</w:t>
      </w:r>
      <w:r w:rsidRPr="00BE5D93">
        <w:rPr>
          <w:rFonts w:eastAsia="Times New Roman" w:cs="Arial"/>
          <w:lang w:eastAsia="en-GB"/>
        </w:rPr>
        <w:t xml:space="preserve">ang theory is the currently accepted theory for how the </w:t>
      </w:r>
      <w:r>
        <w:rPr>
          <w:rFonts w:eastAsia="Times New Roman" w:cs="Arial"/>
          <w:lang w:eastAsia="en-GB"/>
        </w:rPr>
        <w:t>U</w:t>
      </w:r>
      <w:r w:rsidRPr="00BE5D93">
        <w:rPr>
          <w:rFonts w:eastAsia="Times New Roman" w:cs="Arial"/>
          <w:lang w:eastAsia="en-GB"/>
        </w:rPr>
        <w:t xml:space="preserve">niverse began. </w:t>
      </w:r>
    </w:p>
    <w:p w14:paraId="5DE70BA8" w14:textId="77777777" w:rsidR="00B33DCE" w:rsidRPr="00FD1796" w:rsidRDefault="00B33DCE" w:rsidP="00B33DCE">
      <w:pPr>
        <w:numPr>
          <w:ilvl w:val="0"/>
          <w:numId w:val="13"/>
        </w:numPr>
        <w:tabs>
          <w:tab w:val="num" w:pos="1080"/>
        </w:tabs>
        <w:spacing w:after="0" w:line="240" w:lineRule="auto"/>
        <w:rPr>
          <w:rFonts w:eastAsia="Times New Roman" w:cs="Arial"/>
          <w:lang w:eastAsia="en-GB"/>
        </w:rPr>
      </w:pPr>
      <w:r w:rsidRPr="00FD1796">
        <w:rPr>
          <w:rFonts w:eastAsia="Times New Roman" w:cs="Arial"/>
          <w:lang w:eastAsia="en-GB"/>
        </w:rPr>
        <w:t xml:space="preserve">Describe how the </w:t>
      </w:r>
      <w:r>
        <w:rPr>
          <w:rFonts w:eastAsia="Times New Roman" w:cs="Arial"/>
          <w:lang w:eastAsia="en-GB"/>
        </w:rPr>
        <w:t>U</w:t>
      </w:r>
      <w:r w:rsidRPr="00FD1796">
        <w:rPr>
          <w:rFonts w:eastAsia="Times New Roman" w:cs="Arial"/>
          <w:lang w:eastAsia="en-GB"/>
        </w:rPr>
        <w:t>niverse began according to the Big Bang theory.</w:t>
      </w:r>
      <w:r>
        <w:rPr>
          <w:rFonts w:eastAsia="Times New Roman" w:cs="Arial"/>
          <w:lang w:eastAsia="en-GB"/>
        </w:rPr>
        <w:t xml:space="preserve"> (2)</w:t>
      </w:r>
    </w:p>
    <w:p w14:paraId="03B7032D" w14:textId="77777777" w:rsidR="00B33DCE" w:rsidRPr="00FD1796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F019257" w14:textId="77777777" w:rsidR="00B33DCE" w:rsidRPr="00C00D18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color w:val="00B050"/>
          <w:lang w:eastAsia="en-GB"/>
        </w:rPr>
      </w:pPr>
      <w:r w:rsidRPr="00C00D18">
        <w:rPr>
          <w:rFonts w:eastAsia="Times New Roman" w:cs="Arial"/>
          <w:b/>
          <w:color w:val="00B050"/>
          <w:lang w:eastAsia="en-GB"/>
        </w:rPr>
        <w:t>The Universe started as a single, tiny, hot, dense point</w:t>
      </w:r>
      <w:r>
        <w:rPr>
          <w:rFonts w:eastAsia="Times New Roman" w:cs="Arial"/>
          <w:b/>
          <w:color w:val="00B050"/>
          <w:lang w:eastAsia="en-GB"/>
        </w:rPr>
        <w:t>.</w:t>
      </w:r>
    </w:p>
    <w:p w14:paraId="1A57E7E7" w14:textId="77777777" w:rsidR="00B33DCE" w:rsidRPr="00C00D18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color w:val="00B050"/>
          <w:lang w:eastAsia="en-GB"/>
        </w:rPr>
      </w:pPr>
    </w:p>
    <w:p w14:paraId="396849A8" w14:textId="77777777" w:rsidR="00B33DCE" w:rsidRPr="00C00D18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color w:val="00B050"/>
          <w:lang w:eastAsia="en-GB"/>
        </w:rPr>
      </w:pPr>
      <w:r w:rsidRPr="00C00D18">
        <w:rPr>
          <w:rFonts w:eastAsia="Times New Roman" w:cs="Arial"/>
          <w:b/>
          <w:color w:val="00B050"/>
          <w:lang w:eastAsia="en-GB"/>
        </w:rPr>
        <w:t>This exploded (expanded) into the Universe we know today</w:t>
      </w:r>
      <w:r>
        <w:rPr>
          <w:rFonts w:eastAsia="Times New Roman" w:cs="Arial"/>
          <w:b/>
          <w:color w:val="00B050"/>
          <w:lang w:eastAsia="en-GB"/>
        </w:rPr>
        <w:t>.</w:t>
      </w:r>
    </w:p>
    <w:p w14:paraId="70DE8978" w14:textId="77777777" w:rsidR="00B33DCE" w:rsidRPr="00FD1796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lang w:eastAsia="en-GB"/>
        </w:rPr>
      </w:pPr>
    </w:p>
    <w:p w14:paraId="244CBFD3" w14:textId="77777777" w:rsidR="00B33DCE" w:rsidRPr="00BE5D93" w:rsidRDefault="00B33DCE" w:rsidP="00B33DC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eastAsia="Times New Roman" w:cs="Arial"/>
          <w:lang w:eastAsia="en-GB"/>
        </w:rPr>
      </w:pPr>
      <w:r w:rsidRPr="00BE5D93">
        <w:rPr>
          <w:rFonts w:eastAsia="Times New Roman" w:cs="Arial"/>
          <w:lang w:eastAsia="en-GB"/>
        </w:rPr>
        <w:t xml:space="preserve">Name </w:t>
      </w:r>
      <w:r w:rsidRPr="00BE5D93">
        <w:rPr>
          <w:rFonts w:eastAsia="Times New Roman" w:cs="Arial"/>
          <w:b/>
          <w:lang w:eastAsia="en-GB"/>
        </w:rPr>
        <w:t xml:space="preserve">one </w:t>
      </w:r>
      <w:r w:rsidRPr="00BE5D93">
        <w:rPr>
          <w:rFonts w:eastAsia="Times New Roman" w:cs="Arial"/>
          <w:lang w:eastAsia="en-GB"/>
        </w:rPr>
        <w:t>piece of evidence that supports the Big Bang theory.</w:t>
      </w:r>
      <w:r>
        <w:rPr>
          <w:rFonts w:eastAsia="Times New Roman" w:cs="Arial"/>
          <w:lang w:eastAsia="en-GB"/>
        </w:rPr>
        <w:t xml:space="preserve"> (1)</w:t>
      </w:r>
    </w:p>
    <w:p w14:paraId="2F67C59D" w14:textId="77777777" w:rsidR="00B33DCE" w:rsidRDefault="00B33DCE" w:rsidP="00B33DCE">
      <w:pPr>
        <w:spacing w:after="0" w:line="240" w:lineRule="auto"/>
        <w:jc w:val="both"/>
        <w:rPr>
          <w:rFonts w:eastAsia="Times New Roman" w:cs="Arial"/>
          <w:b/>
          <w:lang w:eastAsia="en-GB"/>
        </w:rPr>
      </w:pPr>
    </w:p>
    <w:p w14:paraId="3B14E836" w14:textId="77777777" w:rsidR="00B33DCE" w:rsidRPr="00C00D18" w:rsidRDefault="00B33DCE" w:rsidP="00B33DCE">
      <w:pPr>
        <w:spacing w:after="0" w:line="240" w:lineRule="auto"/>
        <w:ind w:left="1305"/>
        <w:jc w:val="both"/>
        <w:rPr>
          <w:rFonts w:eastAsia="Times New Roman" w:cs="Arial"/>
          <w:b/>
          <w:color w:val="00B050"/>
          <w:lang w:eastAsia="en-GB"/>
        </w:rPr>
      </w:pPr>
      <w:r w:rsidRPr="00C00D18">
        <w:rPr>
          <w:rFonts w:eastAsia="Times New Roman" w:cs="Arial"/>
          <w:b/>
          <w:color w:val="00B050"/>
          <w:lang w:eastAsia="en-GB"/>
        </w:rPr>
        <w:t xml:space="preserve">Red shift </w:t>
      </w:r>
      <w:r>
        <w:rPr>
          <w:rFonts w:eastAsia="Times New Roman" w:cs="Arial"/>
          <w:b/>
          <w:color w:val="00B050"/>
          <w:lang w:eastAsia="en-GB"/>
        </w:rPr>
        <w:tab/>
      </w:r>
      <w:r>
        <w:rPr>
          <w:rFonts w:eastAsia="Times New Roman" w:cs="Arial"/>
          <w:b/>
          <w:color w:val="00B050"/>
          <w:lang w:eastAsia="en-GB"/>
        </w:rPr>
        <w:tab/>
      </w:r>
      <w:r>
        <w:rPr>
          <w:rFonts w:eastAsia="Times New Roman" w:cs="Arial"/>
          <w:b/>
          <w:color w:val="00B050"/>
          <w:lang w:eastAsia="en-GB"/>
        </w:rPr>
        <w:tab/>
      </w:r>
      <w:r>
        <w:rPr>
          <w:rFonts w:eastAsia="Times New Roman" w:cs="Arial"/>
          <w:b/>
          <w:color w:val="00B050"/>
          <w:lang w:eastAsia="en-GB"/>
        </w:rPr>
        <w:tab/>
      </w:r>
      <w:r w:rsidRPr="00C00D18">
        <w:rPr>
          <w:rFonts w:eastAsia="Times New Roman" w:cs="Arial"/>
          <w:b/>
          <w:color w:val="00B050"/>
          <w:lang w:eastAsia="en-GB"/>
        </w:rPr>
        <w:t>CMB</w:t>
      </w:r>
      <w:r>
        <w:rPr>
          <w:rFonts w:eastAsia="Times New Roman" w:cs="Arial"/>
          <w:b/>
          <w:color w:val="00B050"/>
          <w:lang w:eastAsia="en-GB"/>
        </w:rPr>
        <w:t>R</w:t>
      </w:r>
    </w:p>
    <w:p w14:paraId="2C1D20BB" w14:textId="77777777" w:rsidR="00B33DCE" w:rsidRPr="00FD1796" w:rsidRDefault="00B33DCE" w:rsidP="00B33DCE">
      <w:pPr>
        <w:spacing w:after="0" w:line="240" w:lineRule="auto"/>
        <w:jc w:val="both"/>
        <w:rPr>
          <w:rFonts w:eastAsia="Times New Roman" w:cs="Arial"/>
          <w:lang w:eastAsia="en-GB"/>
        </w:rPr>
      </w:pPr>
    </w:p>
    <w:p w14:paraId="747D79DA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  <w:ind w:left="851" w:hanging="266"/>
      </w:pPr>
      <w:r>
        <w:t xml:space="preserve">Observations of red shift of the supernova in distant galaxies suggest the galaxies at the extreme of our Universe are </w:t>
      </w:r>
      <w:r w:rsidRPr="00086BF7">
        <w:rPr>
          <w:b/>
          <w:color w:val="00B050"/>
        </w:rPr>
        <w:t>a</w:t>
      </w:r>
      <w:r w:rsidRPr="00C00D18">
        <w:rPr>
          <w:b/>
          <w:color w:val="00B050"/>
        </w:rPr>
        <w:t>ccelerating</w:t>
      </w:r>
      <w:r>
        <w:rPr>
          <w:b/>
          <w:color w:val="00B050"/>
        </w:rPr>
        <w:t xml:space="preserve">.  </w:t>
      </w:r>
    </w:p>
    <w:p w14:paraId="0CB88AD2" w14:textId="77777777" w:rsidR="00B33DCE" w:rsidRDefault="00B33DCE" w:rsidP="00B33DCE">
      <w:pPr>
        <w:tabs>
          <w:tab w:val="left" w:pos="851"/>
        </w:tabs>
        <w:spacing w:after="0"/>
        <w:ind w:left="585"/>
      </w:pPr>
    </w:p>
    <w:p w14:paraId="1EB2600D" w14:textId="77777777" w:rsidR="00B33DCE" w:rsidRDefault="00B33DCE" w:rsidP="00B33DCE">
      <w:pPr>
        <w:tabs>
          <w:tab w:val="left" w:pos="851"/>
        </w:tabs>
        <w:spacing w:after="0"/>
        <w:ind w:left="945" w:hanging="94"/>
      </w:pPr>
      <w:r>
        <w:t>Choose the correct word to complete the above sentence. (1)</w:t>
      </w:r>
    </w:p>
    <w:p w14:paraId="3C1B8A52" w14:textId="77777777" w:rsidR="00B33DCE" w:rsidRPr="00C80ED3" w:rsidRDefault="00B33DCE" w:rsidP="00B33DCE">
      <w:pPr>
        <w:tabs>
          <w:tab w:val="left" w:pos="851"/>
        </w:tabs>
        <w:spacing w:after="0"/>
        <w:ind w:left="945"/>
        <w:rPr>
          <w:b/>
        </w:rPr>
      </w:pPr>
    </w:p>
    <w:p w14:paraId="07963D17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  <w:r>
        <w:rPr>
          <w:b/>
        </w:rPr>
        <w:tab/>
      </w:r>
      <w:r>
        <w:rPr>
          <w:b/>
        </w:rPr>
        <w:tab/>
        <w:t>a</w:t>
      </w:r>
      <w:r w:rsidRPr="00C80ED3">
        <w:rPr>
          <w:b/>
        </w:rPr>
        <w:t>ccelerating</w:t>
      </w:r>
      <w:r w:rsidRPr="00C80ED3">
        <w:rPr>
          <w:b/>
        </w:rPr>
        <w:tab/>
      </w:r>
      <w:r w:rsidRPr="00C80ED3">
        <w:rPr>
          <w:b/>
        </w:rPr>
        <w:tab/>
        <w:t xml:space="preserve">cooling down </w:t>
      </w:r>
      <w:r w:rsidRPr="00C80ED3">
        <w:rPr>
          <w:b/>
        </w:rPr>
        <w:tab/>
        <w:t xml:space="preserve">     getting bigger</w:t>
      </w:r>
      <w:r w:rsidRPr="00C80ED3">
        <w:rPr>
          <w:b/>
        </w:rPr>
        <w:tab/>
        <w:t>slowing down</w:t>
      </w:r>
      <w:r w:rsidRPr="00C80ED3">
        <w:rPr>
          <w:b/>
        </w:rPr>
        <w:tab/>
        <w:t xml:space="preserve"> </w:t>
      </w:r>
    </w:p>
    <w:p w14:paraId="29B251E8" w14:textId="77777777" w:rsidR="00B33DCE" w:rsidRDefault="00B33DCE" w:rsidP="00B33DCE">
      <w:pPr>
        <w:tabs>
          <w:tab w:val="left" w:pos="851"/>
        </w:tabs>
        <w:spacing w:after="0"/>
        <w:ind w:left="945" w:hanging="94"/>
        <w:rPr>
          <w:b/>
        </w:rPr>
      </w:pPr>
    </w:p>
    <w:p w14:paraId="5A39A8A1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Only around 5% of the known Universe is made of visible matter. What two properties are thought to make up the other 95% of the universe? (2)</w:t>
      </w:r>
    </w:p>
    <w:p w14:paraId="71070612" w14:textId="77777777" w:rsidR="00B33DCE" w:rsidRPr="00191843" w:rsidRDefault="00B33DCE" w:rsidP="00B33DCE">
      <w:pPr>
        <w:tabs>
          <w:tab w:val="left" w:pos="851"/>
        </w:tabs>
        <w:spacing w:after="0"/>
        <w:rPr>
          <w:b/>
          <w:color w:val="00B050"/>
        </w:rPr>
      </w:pPr>
    </w:p>
    <w:p w14:paraId="3580DBB9" w14:textId="77777777" w:rsidR="00B33DCE" w:rsidRPr="00191843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  <w:r w:rsidRPr="00191843">
        <w:rPr>
          <w:b/>
          <w:color w:val="00B050"/>
        </w:rPr>
        <w:t>Dark matter and dark energy</w:t>
      </w:r>
    </w:p>
    <w:p w14:paraId="2B7A135D" w14:textId="77777777" w:rsidR="00B33DCE" w:rsidRDefault="00B33DCE" w:rsidP="00B33DCE">
      <w:pPr>
        <w:tabs>
          <w:tab w:val="left" w:pos="851"/>
        </w:tabs>
        <w:spacing w:after="0"/>
        <w:ind w:left="945"/>
      </w:pPr>
    </w:p>
    <w:p w14:paraId="58E711B9" w14:textId="77777777" w:rsidR="00B33DCE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color w:val="000000" w:themeColor="text1"/>
        </w:rPr>
      </w:pPr>
      <w:r w:rsidRPr="00561DF9">
        <w:rPr>
          <w:color w:val="000000" w:themeColor="text1"/>
        </w:rPr>
        <w:t xml:space="preserve">Scientists have discovered over </w:t>
      </w:r>
      <w:r>
        <w:rPr>
          <w:color w:val="000000" w:themeColor="text1"/>
        </w:rPr>
        <w:t>3</w:t>
      </w:r>
      <w:r w:rsidRPr="00561DF9">
        <w:rPr>
          <w:color w:val="000000" w:themeColor="text1"/>
        </w:rPr>
        <w:t xml:space="preserve">000 planets orbiting stars outside our solar system. </w:t>
      </w:r>
      <w:r>
        <w:rPr>
          <w:color w:val="000000" w:themeColor="text1"/>
        </w:rPr>
        <w:t>Explain w</w:t>
      </w:r>
      <w:r w:rsidRPr="00561DF9">
        <w:rPr>
          <w:color w:val="000000" w:themeColor="text1"/>
        </w:rPr>
        <w:t>hy probes</w:t>
      </w:r>
      <w:r>
        <w:rPr>
          <w:color w:val="000000" w:themeColor="text1"/>
        </w:rPr>
        <w:t xml:space="preserve"> have not been sent</w:t>
      </w:r>
      <w:r w:rsidRPr="00561DF9">
        <w:rPr>
          <w:color w:val="000000" w:themeColor="text1"/>
        </w:rPr>
        <w:t xml:space="preserve"> to see whether life exists on any of these planets?</w:t>
      </w:r>
      <w:r>
        <w:rPr>
          <w:color w:val="000000" w:themeColor="text1"/>
        </w:rPr>
        <w:t xml:space="preserve"> (2)</w:t>
      </w:r>
    </w:p>
    <w:p w14:paraId="339FDE18" w14:textId="77777777" w:rsidR="00B33DCE" w:rsidRPr="00191843" w:rsidRDefault="00B33DCE" w:rsidP="00B33DCE">
      <w:pPr>
        <w:ind w:left="945"/>
        <w:rPr>
          <w:b/>
          <w:color w:val="00B050"/>
        </w:rPr>
      </w:pPr>
      <w:r w:rsidRPr="00191843">
        <w:rPr>
          <w:b/>
          <w:color w:val="00B050"/>
        </w:rPr>
        <w:t>They are too far away.</w:t>
      </w:r>
    </w:p>
    <w:p w14:paraId="17180A2D" w14:textId="77777777" w:rsidR="00B33DCE" w:rsidRPr="00191843" w:rsidRDefault="00B33DCE" w:rsidP="00B33DCE">
      <w:pPr>
        <w:ind w:left="945"/>
        <w:rPr>
          <w:b/>
          <w:color w:val="00B050"/>
        </w:rPr>
      </w:pPr>
      <w:r w:rsidRPr="00191843">
        <w:rPr>
          <w:b/>
          <w:color w:val="00B050"/>
        </w:rPr>
        <w:t>It would take thousands of years for a probe to reach them.</w:t>
      </w:r>
    </w:p>
    <w:p w14:paraId="15764777" w14:textId="44C069F3" w:rsidR="00B33DCE" w:rsidRPr="00B33DCE" w:rsidRDefault="00B33DCE" w:rsidP="003869A1">
      <w:pPr>
        <w:pStyle w:val="ListParagraph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after="200" w:line="276" w:lineRule="auto"/>
        <w:rPr>
          <w:rFonts w:cs="Arial"/>
          <w:bCs/>
          <w:lang w:eastAsia="en-GB"/>
        </w:rPr>
      </w:pPr>
      <w:r w:rsidRPr="00B33DCE">
        <w:rPr>
          <w:rFonts w:cs="Arial"/>
          <w:bCs/>
          <w:lang w:eastAsia="en-GB"/>
        </w:rPr>
        <w:t xml:space="preserve">The table shows the distances to three different galaxies, </w:t>
      </w:r>
      <w:r w:rsidRPr="00B33DCE">
        <w:rPr>
          <w:rFonts w:cs="Arial"/>
          <w:b/>
          <w:bCs/>
          <w:lang w:eastAsia="en-GB"/>
        </w:rPr>
        <w:t>X</w:t>
      </w:r>
      <w:r w:rsidRPr="00B33DCE">
        <w:rPr>
          <w:rFonts w:cs="Arial"/>
          <w:bCs/>
          <w:lang w:eastAsia="en-GB"/>
        </w:rPr>
        <w:t xml:space="preserve">, </w:t>
      </w:r>
      <w:r w:rsidRPr="00B33DCE">
        <w:rPr>
          <w:rFonts w:cs="Arial"/>
          <w:b/>
          <w:bCs/>
          <w:lang w:eastAsia="en-GB"/>
        </w:rPr>
        <w:t>Y</w:t>
      </w:r>
      <w:r w:rsidRPr="00B33DCE">
        <w:rPr>
          <w:rFonts w:cs="Arial"/>
          <w:bCs/>
          <w:lang w:eastAsia="en-GB"/>
        </w:rPr>
        <w:t xml:space="preserve">, and </w:t>
      </w:r>
      <w:r w:rsidRPr="00B33DCE">
        <w:rPr>
          <w:rFonts w:cs="Arial"/>
          <w:b/>
          <w:bCs/>
          <w:lang w:eastAsia="en-GB"/>
        </w:rPr>
        <w:t>Z</w:t>
      </w:r>
      <w:r w:rsidRPr="00B33DCE">
        <w:rPr>
          <w:rFonts w:cs="Arial"/>
          <w:bCs/>
          <w:lang w:eastAsia="en-GB"/>
        </w:rPr>
        <w:t xml:space="preserve"> and the speed with which these galaxies are moving.</w:t>
      </w:r>
    </w:p>
    <w:tbl>
      <w:tblPr>
        <w:tblpPr w:leftFromText="180" w:rightFromText="180" w:vertAnchor="text" w:horzAnchor="margin" w:tblpXSpec="center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64"/>
        <w:gridCol w:w="1384"/>
        <w:gridCol w:w="1384"/>
        <w:gridCol w:w="1384"/>
      </w:tblGrid>
      <w:tr w:rsidR="00B33DCE" w:rsidRPr="00E30C68" w14:paraId="3A8258F5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75A05D98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Galaxy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433875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X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7DC80B4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Y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14260A5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Z</w:t>
            </w:r>
          </w:p>
        </w:tc>
      </w:tr>
      <w:tr w:rsidR="00B33DCE" w:rsidRPr="00E30C68" w14:paraId="101674A9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359B7FA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Distance (millions of light years)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97C080D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400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64D95E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900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97D1EE1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2200</w:t>
            </w:r>
          </w:p>
        </w:tc>
      </w:tr>
      <w:tr w:rsidR="00B33DCE" w:rsidRPr="00E30C68" w14:paraId="14FD27AC" w14:textId="77777777" w:rsidTr="00B32CA5">
        <w:trPr>
          <w:trHeight w:val="360"/>
        </w:trPr>
        <w:tc>
          <w:tcPr>
            <w:tcW w:w="3564" w:type="dxa"/>
            <w:shd w:val="clear" w:color="auto" w:fill="auto"/>
            <w:vAlign w:val="center"/>
          </w:tcPr>
          <w:p w14:paraId="48861F7B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rPr>
                <w:rFonts w:cs="Arial"/>
                <w:b/>
                <w:bCs/>
                <w:lang w:eastAsia="en-GB"/>
              </w:rPr>
            </w:pPr>
            <w:r w:rsidRPr="00E30C68">
              <w:rPr>
                <w:rFonts w:cs="Arial"/>
                <w:b/>
                <w:bCs/>
                <w:lang w:eastAsia="en-GB"/>
              </w:rPr>
              <w:t>Speed (km/s)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C729257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7000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264F996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20</w:t>
            </w:r>
            <w:r>
              <w:rPr>
                <w:rFonts w:cs="Arial"/>
                <w:bCs/>
                <w:lang w:eastAsia="en-GB"/>
              </w:rPr>
              <w:t xml:space="preserve"> </w:t>
            </w:r>
            <w:r w:rsidRPr="00E30C68">
              <w:rPr>
                <w:rFonts w:cs="Arial"/>
                <w:bCs/>
                <w:lang w:eastAsia="en-GB"/>
              </w:rPr>
              <w:t>00</w:t>
            </w:r>
            <w:r>
              <w:rPr>
                <w:rFonts w:cs="Arial"/>
                <w:bCs/>
                <w:lang w:eastAsia="en-GB"/>
              </w:rPr>
              <w:t>0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6C7AB22" w14:textId="77777777" w:rsidR="00B33DCE" w:rsidRPr="00E30C68" w:rsidRDefault="00B33DCE" w:rsidP="00B32CA5">
            <w:pPr>
              <w:tabs>
                <w:tab w:val="left" w:pos="851"/>
              </w:tabs>
              <w:autoSpaceDE w:val="0"/>
              <w:autoSpaceDN w:val="0"/>
              <w:adjustRightInd w:val="0"/>
              <w:jc w:val="center"/>
              <w:rPr>
                <w:rFonts w:cs="Arial"/>
                <w:bCs/>
                <w:lang w:eastAsia="en-GB"/>
              </w:rPr>
            </w:pPr>
            <w:r w:rsidRPr="00E30C68">
              <w:rPr>
                <w:rFonts w:cs="Arial"/>
                <w:bCs/>
                <w:lang w:eastAsia="en-GB"/>
              </w:rPr>
              <w:t>50 000</w:t>
            </w:r>
          </w:p>
        </w:tc>
      </w:tr>
    </w:tbl>
    <w:p w14:paraId="4EE7AFAD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rPr>
          <w:rFonts w:cs="Arial"/>
          <w:bCs/>
          <w:lang w:eastAsia="en-GB"/>
        </w:rPr>
      </w:pPr>
    </w:p>
    <w:p w14:paraId="294B508C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495DD663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  <w:r w:rsidRPr="00E30C68">
        <w:rPr>
          <w:rFonts w:cs="Arial"/>
          <w:bCs/>
          <w:lang w:eastAsia="en-GB"/>
        </w:rPr>
        <w:tab/>
      </w:r>
      <w:r w:rsidRPr="00E30C68">
        <w:rPr>
          <w:rFonts w:cs="Arial"/>
          <w:bCs/>
          <w:lang w:eastAsia="en-GB"/>
        </w:rPr>
        <w:tab/>
      </w:r>
    </w:p>
    <w:p w14:paraId="2FF67167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</w:p>
    <w:p w14:paraId="1C69434D" w14:textId="77777777" w:rsidR="00B33DCE" w:rsidRPr="00E30C68" w:rsidRDefault="00B33DCE" w:rsidP="00B33DCE">
      <w:pPr>
        <w:tabs>
          <w:tab w:val="left" w:pos="851"/>
        </w:tabs>
        <w:autoSpaceDE w:val="0"/>
        <w:autoSpaceDN w:val="0"/>
        <w:adjustRightInd w:val="0"/>
        <w:ind w:left="567" w:hanging="567"/>
        <w:rPr>
          <w:rFonts w:cs="Arial"/>
          <w:bCs/>
          <w:lang w:eastAsia="en-GB"/>
        </w:rPr>
      </w:pPr>
      <w:r w:rsidRPr="00E30C68">
        <w:rPr>
          <w:rFonts w:cs="Arial"/>
          <w:bCs/>
          <w:lang w:eastAsia="en-GB"/>
        </w:rPr>
        <w:tab/>
        <w:t xml:space="preserve">        Describe the correlation shown by the data.</w:t>
      </w:r>
      <w:r>
        <w:rPr>
          <w:rFonts w:cs="Arial"/>
          <w:bCs/>
          <w:lang w:eastAsia="en-GB"/>
        </w:rPr>
        <w:t xml:space="preserve"> (2)</w:t>
      </w:r>
    </w:p>
    <w:p w14:paraId="0D47B45F" w14:textId="77777777" w:rsidR="00B33DCE" w:rsidRPr="00191843" w:rsidRDefault="00B33DCE" w:rsidP="00B33DCE">
      <w:pPr>
        <w:tabs>
          <w:tab w:val="left" w:pos="567"/>
          <w:tab w:val="left" w:pos="851"/>
        </w:tabs>
        <w:spacing w:before="240" w:line="360" w:lineRule="auto"/>
        <w:rPr>
          <w:b/>
          <w:color w:val="00B050"/>
        </w:rPr>
      </w:pPr>
      <w:r w:rsidRPr="00FE2746">
        <w:rPr>
          <w:rFonts w:cs="Arial"/>
          <w:sz w:val="20"/>
          <w:szCs w:val="20"/>
          <w:lang w:eastAsia="en-GB"/>
        </w:rPr>
        <w:tab/>
      </w:r>
      <w:r>
        <w:rPr>
          <w:rFonts w:cs="Arial"/>
          <w:sz w:val="20"/>
          <w:szCs w:val="20"/>
          <w:lang w:eastAsia="en-GB"/>
        </w:rPr>
        <w:tab/>
        <w:t xml:space="preserve"> </w:t>
      </w:r>
      <w:r w:rsidRPr="00191843">
        <w:rPr>
          <w:rFonts w:cs="Arial"/>
          <w:b/>
          <w:color w:val="00B050"/>
          <w:lang w:eastAsia="en-GB"/>
        </w:rPr>
        <w:t>As the speed of the galaxy increases,</w:t>
      </w:r>
    </w:p>
    <w:p w14:paraId="12DF5A5C" w14:textId="25DF0160" w:rsidR="00B33DCE" w:rsidRDefault="00B33DCE" w:rsidP="00B33DCE">
      <w:pPr>
        <w:rPr>
          <w:b/>
          <w:color w:val="00B050"/>
        </w:rPr>
      </w:pPr>
      <w:r w:rsidRPr="00191843">
        <w:rPr>
          <w:b/>
          <w:color w:val="00B050"/>
        </w:rPr>
        <w:tab/>
        <w:t xml:space="preserve">    Its distance also increases.                        Faster moving galaxies are further away</w:t>
      </w:r>
      <w:r>
        <w:rPr>
          <w:b/>
          <w:color w:val="00B050"/>
        </w:rPr>
        <w:t xml:space="preserve"> (2)</w:t>
      </w:r>
    </w:p>
    <w:p w14:paraId="774491B2" w14:textId="33A60278" w:rsidR="00B33DCE" w:rsidRDefault="00B33DCE" w:rsidP="00B33DCE">
      <w:pPr>
        <w:rPr>
          <w:b/>
          <w:color w:val="00B050"/>
        </w:rPr>
      </w:pPr>
    </w:p>
    <w:p w14:paraId="02B994FB" w14:textId="77777777" w:rsidR="00B33DCE" w:rsidRDefault="00B33DCE" w:rsidP="00B33DCE">
      <w:pPr>
        <w:rPr>
          <w:b/>
          <w:color w:val="00B050"/>
        </w:rPr>
      </w:pPr>
    </w:p>
    <w:p w14:paraId="5AB100A3" w14:textId="77777777" w:rsidR="00B33DCE" w:rsidRPr="00CB41D3" w:rsidRDefault="00B33DCE" w:rsidP="00B33DCE">
      <w:pPr>
        <w:pStyle w:val="ListParagraph"/>
        <w:numPr>
          <w:ilvl w:val="0"/>
          <w:numId w:val="12"/>
        </w:numPr>
        <w:spacing w:after="200" w:line="276" w:lineRule="auto"/>
        <w:rPr>
          <w:color w:val="000000" w:themeColor="text1"/>
        </w:rPr>
      </w:pPr>
      <w:r w:rsidRPr="00CB41D3">
        <w:rPr>
          <w:color w:val="000000" w:themeColor="text1"/>
        </w:rPr>
        <w:lastRenderedPageBreak/>
        <w:t xml:space="preserve">(a) </w:t>
      </w:r>
      <w:r>
        <w:rPr>
          <w:color w:val="000000" w:themeColor="text1"/>
        </w:rPr>
        <w:t xml:space="preserve"> </w:t>
      </w:r>
      <w:r w:rsidRPr="00CB41D3">
        <w:rPr>
          <w:color w:val="000000" w:themeColor="text1"/>
        </w:rPr>
        <w:t>Light from distan</w:t>
      </w:r>
      <w:r>
        <w:rPr>
          <w:color w:val="000000" w:themeColor="text1"/>
        </w:rPr>
        <w:t>t</w:t>
      </w:r>
      <w:r w:rsidRPr="00CB41D3">
        <w:rPr>
          <w:color w:val="000000" w:themeColor="text1"/>
        </w:rPr>
        <w:t xml:space="preserve"> galaxies is red shifted.  What does this tell us?  </w:t>
      </w:r>
      <w:r>
        <w:rPr>
          <w:color w:val="000000" w:themeColor="text1"/>
        </w:rPr>
        <w:t>(1)</w:t>
      </w:r>
    </w:p>
    <w:p w14:paraId="537241F5" w14:textId="77777777" w:rsidR="00B33DCE" w:rsidRPr="00342D5A" w:rsidRDefault="00B33DCE" w:rsidP="00B33DCE">
      <w:pPr>
        <w:ind w:left="945"/>
        <w:rPr>
          <w:b/>
          <w:color w:val="000000" w:themeColor="text1"/>
        </w:rPr>
      </w:pPr>
      <w:r>
        <w:rPr>
          <w:color w:val="000000" w:themeColor="text1"/>
        </w:rPr>
        <w:t xml:space="preserve">       </w:t>
      </w:r>
      <w:r w:rsidRPr="00342D5A">
        <w:rPr>
          <w:b/>
          <w:color w:val="00B050"/>
        </w:rPr>
        <w:t>The galax</w:t>
      </w:r>
      <w:r>
        <w:rPr>
          <w:b/>
          <w:color w:val="00B050"/>
        </w:rPr>
        <w:t>ies</w:t>
      </w:r>
      <w:r w:rsidRPr="00342D5A">
        <w:rPr>
          <w:b/>
          <w:color w:val="00B050"/>
        </w:rPr>
        <w:t xml:space="preserve"> </w:t>
      </w:r>
      <w:r>
        <w:rPr>
          <w:b/>
          <w:color w:val="00B050"/>
        </w:rPr>
        <w:t>are</w:t>
      </w:r>
      <w:r w:rsidRPr="00342D5A">
        <w:rPr>
          <w:b/>
          <w:color w:val="00B050"/>
        </w:rPr>
        <w:t xml:space="preserve"> moving away from the Earth at high speed.</w:t>
      </w:r>
    </w:p>
    <w:p w14:paraId="61593E8D" w14:textId="77777777" w:rsidR="00B33DCE" w:rsidRPr="007045AB" w:rsidRDefault="00B33DCE" w:rsidP="00B33DCE">
      <w:pPr>
        <w:ind w:left="945"/>
      </w:pPr>
      <w:r w:rsidRPr="007045AB">
        <w:t xml:space="preserve"> </w:t>
      </w:r>
    </w:p>
    <w:p w14:paraId="37C18C4D" w14:textId="77777777" w:rsidR="00B33DCE" w:rsidRPr="00CB41D3" w:rsidRDefault="00B33DCE" w:rsidP="00B33DCE">
      <w:pPr>
        <w:ind w:left="709"/>
        <w:rPr>
          <w:color w:val="000000" w:themeColor="text1"/>
        </w:rPr>
      </w:pPr>
      <w:r w:rsidRPr="00CB41D3">
        <w:rPr>
          <w:color w:val="000000" w:themeColor="text1"/>
        </w:rPr>
        <w:t xml:space="preserve">  </w:t>
      </w:r>
      <w:r>
        <w:rPr>
          <w:color w:val="000000" w:themeColor="text1"/>
        </w:rPr>
        <w:t xml:space="preserve">   (b) </w:t>
      </w:r>
      <w:r w:rsidRPr="00CB41D3">
        <w:rPr>
          <w:color w:val="000000" w:themeColor="text1"/>
        </w:rPr>
        <w:t xml:space="preserve">Light from </w:t>
      </w:r>
      <w:r>
        <w:rPr>
          <w:color w:val="000000" w:themeColor="text1"/>
        </w:rPr>
        <w:t xml:space="preserve">some </w:t>
      </w:r>
      <w:r w:rsidRPr="00CB41D3">
        <w:rPr>
          <w:color w:val="000000" w:themeColor="text1"/>
        </w:rPr>
        <w:t>galaxies</w:t>
      </w:r>
      <w:r>
        <w:rPr>
          <w:color w:val="000000" w:themeColor="text1"/>
        </w:rPr>
        <w:t xml:space="preserve"> </w:t>
      </w:r>
      <w:r w:rsidRPr="00CB41D3">
        <w:rPr>
          <w:color w:val="000000" w:themeColor="text1"/>
        </w:rPr>
        <w:t xml:space="preserve">show a greater red shift.  What does this tell us? </w:t>
      </w:r>
      <w:r>
        <w:rPr>
          <w:color w:val="000000" w:themeColor="text1"/>
        </w:rPr>
        <w:t>(2)</w:t>
      </w:r>
    </w:p>
    <w:p w14:paraId="17304117" w14:textId="77777777" w:rsidR="00B33DCE" w:rsidRPr="000A7827" w:rsidRDefault="00B33DCE" w:rsidP="00B33DCE">
      <w:pPr>
        <w:ind w:left="945"/>
        <w:rPr>
          <w:b/>
          <w:color w:val="000000" w:themeColor="text1"/>
        </w:rPr>
      </w:pPr>
      <w:r>
        <w:rPr>
          <w:color w:val="000000" w:themeColor="text1"/>
        </w:rPr>
        <w:t xml:space="preserve">      </w:t>
      </w:r>
      <w:r w:rsidRPr="000A7827">
        <w:rPr>
          <w:b/>
          <w:color w:val="00B050"/>
        </w:rPr>
        <w:t xml:space="preserve">They are moving </w:t>
      </w:r>
      <w:r>
        <w:rPr>
          <w:b/>
          <w:color w:val="00B050"/>
        </w:rPr>
        <w:t xml:space="preserve">away </w:t>
      </w:r>
      <w:r w:rsidRPr="000A7827">
        <w:rPr>
          <w:b/>
          <w:color w:val="00B050"/>
        </w:rPr>
        <w:t>at higher speed                   they must be further away.</w:t>
      </w:r>
    </w:p>
    <w:p w14:paraId="313DBE09" w14:textId="3A55E840" w:rsidR="00B33DCE" w:rsidRPr="00CB41D3" w:rsidRDefault="00B33DCE" w:rsidP="00B33DCE">
      <w:pPr>
        <w:tabs>
          <w:tab w:val="left" w:pos="851"/>
        </w:tabs>
        <w:spacing w:after="0" w:line="276" w:lineRule="auto"/>
      </w:pPr>
      <w:r>
        <w:rPr>
          <w:color w:val="000000" w:themeColor="text1"/>
        </w:rPr>
        <w:t xml:space="preserve">                    (c) </w:t>
      </w:r>
      <w:r w:rsidRPr="00B33DCE">
        <w:rPr>
          <w:color w:val="000000" w:themeColor="text1"/>
        </w:rPr>
        <w:t>Circle the correct answer.</w:t>
      </w:r>
    </w:p>
    <w:p w14:paraId="28B03F54" w14:textId="77777777" w:rsidR="00B33DCE" w:rsidRPr="00CB41D3" w:rsidRDefault="00B33DCE" w:rsidP="00B33DCE">
      <w:pPr>
        <w:tabs>
          <w:tab w:val="left" w:pos="851"/>
        </w:tabs>
        <w:spacing w:after="0"/>
        <w:ind w:left="993"/>
      </w:pPr>
    </w:p>
    <w:p w14:paraId="0C7A4E1D" w14:textId="77777777" w:rsidR="00B33DCE" w:rsidRDefault="00B33DCE" w:rsidP="00B33DCE">
      <w:pPr>
        <w:tabs>
          <w:tab w:val="left" w:pos="851"/>
        </w:tabs>
        <w:spacing w:after="0"/>
        <w:ind w:left="993"/>
        <w:rPr>
          <w:b/>
          <w:color w:val="000000" w:themeColor="text1"/>
        </w:rPr>
      </w:pPr>
      <w:r>
        <w:rPr>
          <w:color w:val="000000" w:themeColor="text1"/>
        </w:rPr>
        <w:t xml:space="preserve">      </w:t>
      </w:r>
      <w:r w:rsidRPr="00CB41D3">
        <w:rPr>
          <w:color w:val="000000" w:themeColor="text1"/>
        </w:rPr>
        <w:t xml:space="preserve">Red shift gives us evidence that the Universe is </w:t>
      </w:r>
      <w:r>
        <w:rPr>
          <w:color w:val="000000" w:themeColor="text1"/>
        </w:rPr>
        <w:t>s</w:t>
      </w:r>
      <w:r w:rsidRPr="00CB41D3">
        <w:rPr>
          <w:b/>
          <w:color w:val="000000" w:themeColor="text1"/>
        </w:rPr>
        <w:t xml:space="preserve">lowing down / </w:t>
      </w:r>
      <w:r w:rsidRPr="000A7827">
        <w:rPr>
          <w:b/>
          <w:color w:val="00B050"/>
        </w:rPr>
        <w:t>expanding</w:t>
      </w:r>
      <w:r w:rsidRPr="00CB41D3">
        <w:rPr>
          <w:b/>
          <w:color w:val="000000" w:themeColor="text1"/>
        </w:rPr>
        <w:t xml:space="preserve"> / getting hotter</w:t>
      </w:r>
      <w:r>
        <w:rPr>
          <w:b/>
          <w:color w:val="000000" w:themeColor="text1"/>
        </w:rPr>
        <w:t xml:space="preserve"> </w:t>
      </w:r>
      <w:r w:rsidRPr="00086BF7">
        <w:rPr>
          <w:color w:val="000000" w:themeColor="text1"/>
        </w:rPr>
        <w:t>(1)</w:t>
      </w:r>
    </w:p>
    <w:p w14:paraId="420E39FA" w14:textId="77777777" w:rsidR="00B33DCE" w:rsidRDefault="00B33DCE" w:rsidP="00B33DCE">
      <w:pPr>
        <w:tabs>
          <w:tab w:val="left" w:pos="851"/>
        </w:tabs>
        <w:spacing w:after="0"/>
      </w:pPr>
    </w:p>
    <w:p w14:paraId="36D3062F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The spectra below are from Star X. Underneath each Star X spectrum is the spectrum from a different element.</w:t>
      </w:r>
    </w:p>
    <w:p w14:paraId="58A11529" w14:textId="77777777" w:rsidR="00B33DCE" w:rsidRDefault="00B33DCE" w:rsidP="00B33DCE">
      <w:pPr>
        <w:tabs>
          <w:tab w:val="left" w:pos="851"/>
        </w:tabs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5888" behindDoc="0" locked="0" layoutInCell="1" allowOverlap="1" wp14:anchorId="49D484A9" wp14:editId="78F231DD">
            <wp:simplePos x="0" y="0"/>
            <wp:positionH relativeFrom="column">
              <wp:posOffset>933450</wp:posOffset>
            </wp:positionH>
            <wp:positionV relativeFrom="paragraph">
              <wp:posOffset>9525</wp:posOffset>
            </wp:positionV>
            <wp:extent cx="4762500" cy="2695575"/>
            <wp:effectExtent l="0" t="0" r="0" b="9525"/>
            <wp:wrapNone/>
            <wp:docPr id="23" name="Picture 23" descr="Image result for star spectra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star spectra in black and whi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5A8CD" w14:textId="77777777" w:rsidR="00B33DCE" w:rsidRDefault="00B33DCE" w:rsidP="00B33DCE">
      <w:pPr>
        <w:tabs>
          <w:tab w:val="left" w:pos="851"/>
        </w:tabs>
        <w:spacing w:after="0"/>
      </w:pPr>
    </w:p>
    <w:p w14:paraId="72199151" w14:textId="77777777" w:rsidR="00B33DCE" w:rsidRDefault="00B33DCE" w:rsidP="00B33DCE">
      <w:pPr>
        <w:tabs>
          <w:tab w:val="left" w:pos="851"/>
        </w:tabs>
        <w:spacing w:after="0"/>
      </w:pPr>
    </w:p>
    <w:p w14:paraId="59E8D041" w14:textId="77777777" w:rsidR="00B33DCE" w:rsidRDefault="00B33DCE" w:rsidP="00B33DCE">
      <w:pPr>
        <w:tabs>
          <w:tab w:val="left" w:pos="851"/>
        </w:tabs>
        <w:spacing w:after="0"/>
      </w:pPr>
    </w:p>
    <w:p w14:paraId="538A22F5" w14:textId="77777777" w:rsidR="00B33DCE" w:rsidRDefault="00B33DCE" w:rsidP="00B33DCE">
      <w:pPr>
        <w:tabs>
          <w:tab w:val="left" w:pos="851"/>
        </w:tabs>
        <w:spacing w:after="0"/>
      </w:pPr>
    </w:p>
    <w:p w14:paraId="756BE692" w14:textId="77777777" w:rsidR="00B33DCE" w:rsidRDefault="00B33DCE" w:rsidP="00B33DCE">
      <w:pPr>
        <w:tabs>
          <w:tab w:val="left" w:pos="851"/>
        </w:tabs>
        <w:spacing w:after="0"/>
      </w:pPr>
    </w:p>
    <w:p w14:paraId="47795983" w14:textId="77777777" w:rsidR="00B33DCE" w:rsidRDefault="00B33DCE" w:rsidP="00B33DCE">
      <w:pPr>
        <w:tabs>
          <w:tab w:val="left" w:pos="851"/>
        </w:tabs>
        <w:spacing w:after="0"/>
      </w:pPr>
    </w:p>
    <w:p w14:paraId="156BD4C7" w14:textId="77777777" w:rsidR="00B33DCE" w:rsidRDefault="00B33DCE" w:rsidP="00B33DCE">
      <w:pPr>
        <w:tabs>
          <w:tab w:val="left" w:pos="851"/>
        </w:tabs>
        <w:spacing w:after="0"/>
      </w:pPr>
    </w:p>
    <w:p w14:paraId="64CE9621" w14:textId="77777777" w:rsidR="00B33DCE" w:rsidRDefault="00B33DCE" w:rsidP="00B33DCE">
      <w:pPr>
        <w:tabs>
          <w:tab w:val="left" w:pos="851"/>
        </w:tabs>
        <w:spacing w:after="0"/>
      </w:pPr>
    </w:p>
    <w:p w14:paraId="646266E6" w14:textId="77777777" w:rsidR="00B33DCE" w:rsidRDefault="00B33DCE" w:rsidP="00B33DCE">
      <w:pPr>
        <w:tabs>
          <w:tab w:val="left" w:pos="851"/>
        </w:tabs>
        <w:spacing w:after="0"/>
      </w:pPr>
    </w:p>
    <w:p w14:paraId="2E126983" w14:textId="77777777" w:rsidR="00B33DCE" w:rsidRDefault="00B33DCE" w:rsidP="00B33DCE">
      <w:pPr>
        <w:tabs>
          <w:tab w:val="left" w:pos="851"/>
        </w:tabs>
        <w:spacing w:after="0"/>
      </w:pPr>
    </w:p>
    <w:p w14:paraId="136685E8" w14:textId="77777777" w:rsidR="00B33DCE" w:rsidRDefault="00B33DCE" w:rsidP="00B33DCE">
      <w:pPr>
        <w:tabs>
          <w:tab w:val="left" w:pos="851"/>
        </w:tabs>
        <w:spacing w:after="0"/>
      </w:pPr>
    </w:p>
    <w:p w14:paraId="5F2BDB6A" w14:textId="77777777" w:rsidR="00B33DCE" w:rsidRDefault="00B33DCE" w:rsidP="00B33DCE">
      <w:pPr>
        <w:tabs>
          <w:tab w:val="left" w:pos="851"/>
        </w:tabs>
        <w:spacing w:after="0"/>
      </w:pPr>
    </w:p>
    <w:p w14:paraId="308D4BF3" w14:textId="77777777" w:rsidR="00B33DCE" w:rsidRDefault="00B33DCE" w:rsidP="00B33DCE">
      <w:pPr>
        <w:tabs>
          <w:tab w:val="left" w:pos="851"/>
        </w:tabs>
        <w:spacing w:after="0"/>
      </w:pPr>
    </w:p>
    <w:p w14:paraId="37A765F8" w14:textId="77777777" w:rsidR="00B33DCE" w:rsidRDefault="00B33DCE" w:rsidP="00B33DCE">
      <w:pPr>
        <w:tabs>
          <w:tab w:val="left" w:pos="851"/>
        </w:tabs>
        <w:spacing w:after="0"/>
      </w:pPr>
    </w:p>
    <w:p w14:paraId="2BFFB9E1" w14:textId="77777777" w:rsidR="00B33DCE" w:rsidRDefault="00B33DCE" w:rsidP="00B33DCE">
      <w:pPr>
        <w:tabs>
          <w:tab w:val="left" w:pos="851"/>
        </w:tabs>
        <w:spacing w:after="0"/>
      </w:pPr>
      <w:r>
        <w:tab/>
      </w:r>
      <w:r>
        <w:tab/>
        <w:t>Which of the four elements is present in star X? (1)</w:t>
      </w:r>
    </w:p>
    <w:p w14:paraId="0C8ABDF7" w14:textId="77777777" w:rsidR="00B33DCE" w:rsidRDefault="00B33DCE" w:rsidP="00B33DCE">
      <w:pPr>
        <w:tabs>
          <w:tab w:val="left" w:pos="851"/>
        </w:tabs>
        <w:spacing w:after="0"/>
      </w:pPr>
    </w:p>
    <w:p w14:paraId="41A65C4F" w14:textId="77777777" w:rsidR="00B33DCE" w:rsidRPr="00123871" w:rsidRDefault="00B33DCE" w:rsidP="00B33DCE">
      <w:pPr>
        <w:tabs>
          <w:tab w:val="left" w:pos="851"/>
        </w:tabs>
        <w:spacing w:after="0"/>
        <w:rPr>
          <w:b/>
        </w:rPr>
      </w:pPr>
      <w:r>
        <w:tab/>
      </w:r>
      <w:r>
        <w:tab/>
      </w:r>
      <w:r w:rsidRPr="00123871">
        <w:rPr>
          <w:b/>
          <w:color w:val="00B050"/>
        </w:rPr>
        <w:t>Helium as it is the only one with a matching spectra.</w:t>
      </w:r>
    </w:p>
    <w:p w14:paraId="263029A7" w14:textId="77777777" w:rsidR="00B33DCE" w:rsidRDefault="00B33DCE" w:rsidP="00B33DCE">
      <w:pPr>
        <w:tabs>
          <w:tab w:val="left" w:pos="851"/>
        </w:tabs>
        <w:spacing w:after="0"/>
      </w:pPr>
    </w:p>
    <w:p w14:paraId="20BAB52D" w14:textId="77777777" w:rsidR="00B33DCE" w:rsidRDefault="00B33DCE" w:rsidP="00B33DCE">
      <w:pPr>
        <w:pStyle w:val="ListParagraph"/>
        <w:numPr>
          <w:ilvl w:val="0"/>
          <w:numId w:val="12"/>
        </w:numPr>
        <w:tabs>
          <w:tab w:val="left" w:pos="851"/>
        </w:tabs>
        <w:spacing w:after="0" w:line="276" w:lineRule="auto"/>
      </w:pPr>
      <w:r>
        <w:t>If a galaxy was moving towards the Earth, explain what the observed spectrum would look like. (3)</w:t>
      </w:r>
    </w:p>
    <w:p w14:paraId="35C53A18" w14:textId="77777777" w:rsidR="00B33DCE" w:rsidRDefault="00B33DCE" w:rsidP="00B33DCE">
      <w:pPr>
        <w:tabs>
          <w:tab w:val="left" w:pos="851"/>
        </w:tabs>
        <w:spacing w:after="0"/>
      </w:pPr>
    </w:p>
    <w:p w14:paraId="6A526DC7" w14:textId="77777777" w:rsidR="00B33DCE" w:rsidRPr="00123871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  <w:r w:rsidRPr="00123871">
        <w:rPr>
          <w:b/>
          <w:color w:val="00B050"/>
        </w:rPr>
        <w:t xml:space="preserve">Light from the galaxy would have its wavelengths </w:t>
      </w:r>
      <w:r>
        <w:rPr>
          <w:b/>
          <w:color w:val="00B050"/>
        </w:rPr>
        <w:t>reduced</w:t>
      </w:r>
      <w:r w:rsidRPr="00123871">
        <w:rPr>
          <w:b/>
          <w:color w:val="00B050"/>
        </w:rPr>
        <w:t>.</w:t>
      </w:r>
    </w:p>
    <w:p w14:paraId="774A5AEF" w14:textId="77777777" w:rsidR="00B33DCE" w:rsidRPr="00123871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</w:p>
    <w:p w14:paraId="7A8F7563" w14:textId="77777777" w:rsidR="00B33DCE" w:rsidRPr="00123871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  <w:r w:rsidRPr="00123871">
        <w:rPr>
          <w:b/>
          <w:color w:val="00B050"/>
        </w:rPr>
        <w:t>Waves would appear to move towards the blue end of the spectrum.</w:t>
      </w:r>
    </w:p>
    <w:p w14:paraId="6C974CD3" w14:textId="77777777" w:rsidR="00B33DCE" w:rsidRPr="00123871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</w:p>
    <w:p w14:paraId="036B3038" w14:textId="77777777" w:rsidR="00B33DCE" w:rsidRPr="00123871" w:rsidRDefault="00B33DCE" w:rsidP="00B33DCE">
      <w:pPr>
        <w:tabs>
          <w:tab w:val="left" w:pos="851"/>
        </w:tabs>
        <w:spacing w:after="0"/>
        <w:ind w:left="945"/>
        <w:rPr>
          <w:b/>
          <w:color w:val="00B050"/>
        </w:rPr>
      </w:pPr>
      <w:r w:rsidRPr="00123871">
        <w:rPr>
          <w:b/>
          <w:color w:val="00B050"/>
        </w:rPr>
        <w:t>Galaxy would exhibit blue shift.</w:t>
      </w:r>
    </w:p>
    <w:p w14:paraId="422587AB" w14:textId="77777777" w:rsidR="00B33DCE" w:rsidRDefault="00B33DCE" w:rsidP="00B33DCE">
      <w:pPr>
        <w:tabs>
          <w:tab w:val="left" w:pos="851"/>
        </w:tabs>
        <w:spacing w:after="0"/>
      </w:pPr>
    </w:p>
    <w:p w14:paraId="34D29538" w14:textId="0CBBB6B2" w:rsidR="00B33DCE" w:rsidRDefault="00B33DCE">
      <w:r>
        <w:br w:type="page"/>
      </w:r>
    </w:p>
    <w:p w14:paraId="3BC8649B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Arial"/>
          <w:lang w:eastAsia="en-GB"/>
        </w:rPr>
      </w:pPr>
      <w:r w:rsidRPr="00371A4E">
        <w:rPr>
          <w:rFonts w:eastAsia="Times New Roman" w:cs="Arial"/>
          <w:lang w:eastAsia="en-GB"/>
        </w:rPr>
        <w:lastRenderedPageBreak/>
        <w:t>The spectra below show light from two galaxies when viewed from Earth.</w:t>
      </w:r>
    </w:p>
    <w:p w14:paraId="11C86B7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50CEC5C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7E6FEFC1" wp14:editId="274DC4B6">
            <wp:simplePos x="0" y="0"/>
            <wp:positionH relativeFrom="column">
              <wp:posOffset>1638300</wp:posOffset>
            </wp:positionH>
            <wp:positionV relativeFrom="paragraph">
              <wp:posOffset>17780</wp:posOffset>
            </wp:positionV>
            <wp:extent cx="4533900" cy="1828800"/>
            <wp:effectExtent l="19050" t="0" r="0" b="0"/>
            <wp:wrapNone/>
            <wp:docPr id="29" name="Picture 29" descr="http://www.astro.cornell.edu/academics/courses/astro201/images/spect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tro.cornell.edu/academics/courses/astro201/images/spect2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78693E7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804EDC" wp14:editId="6E5E3878">
                <wp:simplePos x="0" y="0"/>
                <wp:positionH relativeFrom="column">
                  <wp:posOffset>685800</wp:posOffset>
                </wp:positionH>
                <wp:positionV relativeFrom="paragraph">
                  <wp:posOffset>106045</wp:posOffset>
                </wp:positionV>
                <wp:extent cx="1047750" cy="295275"/>
                <wp:effectExtent l="9525" t="8255" r="9525" b="1079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D8E5A" w14:textId="77777777" w:rsidR="00B33DCE" w:rsidRDefault="00B33DCE" w:rsidP="00B33DCE">
                            <w:r>
                              <w:t>Near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04EDC" id="Text Box 24" o:spid="_x0000_s1030" type="#_x0000_t202" style="position:absolute;margin-left:54pt;margin-top:8.35pt;width:82.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" strokecolor="white [3212]">
                <v:textbox>
                  <w:txbxContent>
                    <w:p w14:paraId="278D8E5A" w14:textId="77777777" w:rsidR="00B33DCE" w:rsidRDefault="00B33DCE" w:rsidP="00B33DCE">
                      <w:r>
                        <w:t>Near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70E4BD43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23DA3F6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1C7C82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4855FAA0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  <w:r>
        <w:rPr>
          <w:rFonts w:eastAsia="Times New Roman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938D3" wp14:editId="09F5B96B">
                <wp:simplePos x="0" y="0"/>
                <wp:positionH relativeFrom="column">
                  <wp:posOffset>714375</wp:posOffset>
                </wp:positionH>
                <wp:positionV relativeFrom="paragraph">
                  <wp:posOffset>103505</wp:posOffset>
                </wp:positionV>
                <wp:extent cx="1047750" cy="295275"/>
                <wp:effectExtent l="9525" t="5080" r="9525" b="1397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AD381" w14:textId="77777777" w:rsidR="00B33DCE" w:rsidRDefault="00B33DCE" w:rsidP="00B33DCE">
                            <w:r>
                              <w:t>Distant Galaxy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938D3" id="Text Box 25" o:spid="_x0000_s1031" type="#_x0000_t202" style="position:absolute;margin-left:56.25pt;margin-top:8.15pt;width:82.5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" strokecolor="white [3212]">
                <v:textbox>
                  <w:txbxContent>
                    <w:p w14:paraId="7C9AD381" w14:textId="77777777" w:rsidR="00B33DCE" w:rsidRDefault="00B33DCE" w:rsidP="00B33DCE">
                      <w:r>
                        <w:t>Distant Galaxy</w:t>
                      </w:r>
                    </w:p>
                  </w:txbxContent>
                </v:textbox>
              </v:shape>
            </w:pict>
          </mc:Fallback>
        </mc:AlternateContent>
      </w:r>
    </w:p>
    <w:p w14:paraId="257C9508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76E23A1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1759BB85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87BA399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6A400CF4" w14:textId="77777777" w:rsidR="00B33DCE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363DEDD1" w14:textId="77777777" w:rsidR="00B33DCE" w:rsidRPr="006A5776" w:rsidRDefault="00B33DCE" w:rsidP="00B33DCE">
      <w:pPr>
        <w:spacing w:after="0" w:line="240" w:lineRule="auto"/>
        <w:rPr>
          <w:rFonts w:eastAsia="Times New Roman" w:cs="Arial"/>
          <w:lang w:eastAsia="en-GB"/>
        </w:rPr>
      </w:pPr>
    </w:p>
    <w:p w14:paraId="00D94A77" w14:textId="77777777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 w:rsidRPr="006A5776">
        <w:rPr>
          <w:color w:val="000000" w:themeColor="text1"/>
        </w:rPr>
        <w:t>Explain why the spectrum from the near galaxy looks different to that from the distant galaxy.</w:t>
      </w:r>
      <w:r>
        <w:rPr>
          <w:color w:val="000000" w:themeColor="text1"/>
        </w:rPr>
        <w:t xml:space="preserve"> (6)</w:t>
      </w:r>
    </w:p>
    <w:p w14:paraId="2B0A5B0C" w14:textId="77777777" w:rsidR="00B33DCE" w:rsidRDefault="00B33DCE" w:rsidP="00B33DCE">
      <w:pPr>
        <w:tabs>
          <w:tab w:val="left" w:pos="851"/>
        </w:tabs>
        <w:spacing w:after="0"/>
        <w:rPr>
          <w:color w:val="000000" w:themeColor="text1"/>
        </w:rPr>
      </w:pPr>
    </w:p>
    <w:p w14:paraId="4753AE75" w14:textId="2F3A9E6F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rPr>
          <w:rFonts w:eastAsia="Times New Roman" w:cs="Arial"/>
          <w:b/>
          <w:color w:val="00B050"/>
          <w:lang w:eastAsia="en-GB"/>
        </w:rPr>
      </w:pPr>
      <w:r>
        <w:rPr>
          <w:color w:val="000000" w:themeColor="text1"/>
        </w:rPr>
        <w:tab/>
        <w:t xml:space="preserve">     </w:t>
      </w:r>
      <w:r>
        <w:rPr>
          <w:color w:val="000000" w:themeColor="text1"/>
        </w:rPr>
        <w:t xml:space="preserve"> </w:t>
      </w:r>
      <w:r w:rsidRPr="0016254B">
        <w:rPr>
          <w:rFonts w:eastAsia="Times New Roman" w:cs="Arial"/>
          <w:b/>
          <w:color w:val="00B050"/>
          <w:lang w:eastAsia="en-GB"/>
        </w:rPr>
        <w:t xml:space="preserve">Spectral lines show light is red shifted </w:t>
      </w:r>
      <w:r>
        <w:rPr>
          <w:rFonts w:eastAsia="Times New Roman" w:cs="Arial"/>
          <w:b/>
          <w:color w:val="00B050"/>
          <w:lang w:eastAsia="en-GB"/>
        </w:rPr>
        <w:t>more by the distant galaxy</w:t>
      </w:r>
    </w:p>
    <w:p w14:paraId="70588E56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rPr>
          <w:rFonts w:eastAsia="Times New Roman" w:cs="Arial"/>
          <w:b/>
          <w:color w:val="00B050"/>
          <w:lang w:eastAsia="en-GB"/>
        </w:rPr>
      </w:pPr>
    </w:p>
    <w:p w14:paraId="10597ADF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rPr>
          <w:rFonts w:eastAsia="Times New Roman" w:cs="Arial"/>
          <w:b/>
          <w:color w:val="00B050"/>
          <w:lang w:eastAsia="en-GB"/>
        </w:rPr>
      </w:pPr>
      <w:r w:rsidRPr="0016254B">
        <w:rPr>
          <w:rFonts w:eastAsia="Times New Roman" w:cs="Arial"/>
          <w:b/>
          <w:color w:val="00B050"/>
          <w:lang w:eastAsia="en-GB"/>
        </w:rPr>
        <w:t xml:space="preserve"> </w:t>
      </w:r>
      <w:r w:rsidRPr="0016254B">
        <w:rPr>
          <w:rFonts w:eastAsia="Times New Roman" w:cs="Arial"/>
          <w:b/>
          <w:color w:val="00B050"/>
          <w:lang w:eastAsia="en-GB"/>
        </w:rPr>
        <w:tab/>
        <w:t xml:space="preserve">      Red shift is caused by galaxies moving away from Earth </w:t>
      </w:r>
    </w:p>
    <w:p w14:paraId="53CB79C7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rPr>
          <w:rFonts w:eastAsia="Times New Roman" w:cs="Arial"/>
          <w:b/>
          <w:color w:val="00B050"/>
          <w:lang w:eastAsia="en-GB"/>
        </w:rPr>
      </w:pPr>
    </w:p>
    <w:p w14:paraId="400BAD0C" w14:textId="77777777" w:rsidR="00B33DCE" w:rsidRDefault="00B33DCE" w:rsidP="00B33DCE">
      <w:pPr>
        <w:framePr w:hSpace="180" w:wrap="around" w:vAnchor="text" w:hAnchor="margin" w:xAlign="center" w:y="-38"/>
        <w:spacing w:after="0" w:line="240" w:lineRule="auto"/>
        <w:ind w:firstLine="720"/>
        <w:rPr>
          <w:rFonts w:eastAsia="Times New Roman" w:cs="Arial"/>
          <w:b/>
          <w:color w:val="00B050"/>
          <w:lang w:eastAsia="en-GB"/>
        </w:rPr>
      </w:pPr>
      <w:r w:rsidRPr="0016254B">
        <w:rPr>
          <w:rFonts w:eastAsia="Times New Roman" w:cs="Arial"/>
          <w:b/>
          <w:color w:val="00B050"/>
          <w:lang w:eastAsia="en-GB"/>
        </w:rPr>
        <w:t xml:space="preserve">      Distant galaxy shows greater red-shift </w:t>
      </w:r>
      <w:r>
        <w:rPr>
          <w:rFonts w:eastAsia="Times New Roman" w:cs="Arial"/>
          <w:b/>
          <w:color w:val="00B050"/>
          <w:lang w:eastAsia="en-GB"/>
        </w:rPr>
        <w:t xml:space="preserve">so it is moving away, </w:t>
      </w:r>
    </w:p>
    <w:p w14:paraId="1AFA7277" w14:textId="77777777" w:rsidR="00B33DCE" w:rsidRDefault="00B33DCE" w:rsidP="00B33DCE">
      <w:pPr>
        <w:framePr w:hSpace="180" w:wrap="around" w:vAnchor="text" w:hAnchor="margin" w:xAlign="center" w:y="-38"/>
        <w:spacing w:after="0" w:line="240" w:lineRule="auto"/>
        <w:ind w:firstLine="720"/>
        <w:rPr>
          <w:rFonts w:eastAsia="Times New Roman" w:cs="Arial"/>
          <w:b/>
          <w:color w:val="00B050"/>
          <w:lang w:eastAsia="en-GB"/>
        </w:rPr>
      </w:pPr>
    </w:p>
    <w:p w14:paraId="1505EF30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ind w:firstLine="720"/>
        <w:rPr>
          <w:rFonts w:eastAsia="Times New Roman" w:cs="Arial"/>
          <w:b/>
          <w:color w:val="00B050"/>
          <w:lang w:eastAsia="en-GB"/>
        </w:rPr>
      </w:pPr>
      <w:r>
        <w:rPr>
          <w:rFonts w:eastAsia="Times New Roman" w:cs="Arial"/>
          <w:b/>
          <w:color w:val="00B050"/>
          <w:lang w:eastAsia="en-GB"/>
        </w:rPr>
        <w:t xml:space="preserve">      with greater speed</w:t>
      </w:r>
      <w:r w:rsidRPr="0016254B">
        <w:rPr>
          <w:rFonts w:eastAsia="Times New Roman" w:cs="Arial"/>
          <w:b/>
          <w:color w:val="00B050"/>
          <w:lang w:eastAsia="en-GB"/>
        </w:rPr>
        <w:t xml:space="preserve"> </w:t>
      </w:r>
      <w:r>
        <w:rPr>
          <w:rFonts w:eastAsia="Times New Roman" w:cs="Arial"/>
          <w:b/>
          <w:color w:val="00B050"/>
          <w:lang w:eastAsia="en-GB"/>
        </w:rPr>
        <w:t>t</w:t>
      </w:r>
      <w:r w:rsidRPr="0016254B">
        <w:rPr>
          <w:rFonts w:eastAsia="Times New Roman" w:cs="Arial"/>
          <w:b/>
          <w:color w:val="00B050"/>
          <w:lang w:eastAsia="en-GB"/>
        </w:rPr>
        <w:t xml:space="preserve">han near galaxy </w:t>
      </w:r>
    </w:p>
    <w:p w14:paraId="1FB5C182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rPr>
          <w:rFonts w:eastAsia="Times New Roman" w:cs="Arial"/>
          <w:b/>
          <w:color w:val="00B050"/>
          <w:lang w:eastAsia="en-GB"/>
        </w:rPr>
      </w:pPr>
    </w:p>
    <w:p w14:paraId="1ACD4D21" w14:textId="77777777" w:rsidR="00B33DCE" w:rsidRPr="0016254B" w:rsidRDefault="00B33DCE" w:rsidP="00B33DCE">
      <w:pPr>
        <w:framePr w:hSpace="180" w:wrap="around" w:vAnchor="text" w:hAnchor="margin" w:xAlign="center" w:y="-38"/>
        <w:spacing w:after="0" w:line="240" w:lineRule="auto"/>
        <w:ind w:firstLine="720"/>
        <w:rPr>
          <w:rFonts w:eastAsia="Times New Roman" w:cs="Arial"/>
          <w:b/>
          <w:color w:val="00B050"/>
          <w:lang w:eastAsia="en-GB"/>
        </w:rPr>
      </w:pPr>
      <w:r w:rsidRPr="0016254B">
        <w:rPr>
          <w:rFonts w:eastAsia="Times New Roman" w:cs="Arial"/>
          <w:b/>
          <w:color w:val="00B050"/>
          <w:lang w:eastAsia="en-GB"/>
        </w:rPr>
        <w:t xml:space="preserve">      This means galaxy is </w:t>
      </w:r>
      <w:r>
        <w:rPr>
          <w:rFonts w:eastAsia="Times New Roman" w:cs="Arial"/>
          <w:b/>
          <w:color w:val="00B050"/>
          <w:lang w:eastAsia="en-GB"/>
        </w:rPr>
        <w:t>further away</w:t>
      </w:r>
      <w:r w:rsidRPr="0016254B">
        <w:rPr>
          <w:rFonts w:eastAsia="Times New Roman" w:cs="Arial"/>
          <w:b/>
          <w:color w:val="00B050"/>
          <w:lang w:eastAsia="en-GB"/>
        </w:rPr>
        <w:t xml:space="preserve"> than near galaxy </w:t>
      </w:r>
    </w:p>
    <w:p w14:paraId="5114A79B" w14:textId="77777777" w:rsidR="00B33DCE" w:rsidRPr="0016254B" w:rsidRDefault="00B33DCE" w:rsidP="00B33DCE">
      <w:pPr>
        <w:tabs>
          <w:tab w:val="left" w:pos="851"/>
        </w:tabs>
        <w:spacing w:after="0"/>
        <w:rPr>
          <w:color w:val="00B050"/>
        </w:rPr>
      </w:pPr>
      <w:r w:rsidRPr="0016254B">
        <w:rPr>
          <w:rFonts w:eastAsia="Times New Roman" w:cs="Arial"/>
          <w:b/>
          <w:color w:val="00B050"/>
          <w:lang w:eastAsia="en-GB"/>
        </w:rPr>
        <w:tab/>
        <w:t xml:space="preserve">    Suggests Universe is expanding</w:t>
      </w:r>
    </w:p>
    <w:p w14:paraId="206EBD20" w14:textId="77777777" w:rsidR="00B33DCE" w:rsidRPr="0016254B" w:rsidRDefault="00B33DCE" w:rsidP="00B33DCE">
      <w:pPr>
        <w:tabs>
          <w:tab w:val="left" w:pos="851"/>
        </w:tabs>
        <w:spacing w:after="0"/>
        <w:rPr>
          <w:color w:val="00B050"/>
        </w:rPr>
      </w:pPr>
    </w:p>
    <w:p w14:paraId="1D9A3797" w14:textId="0F53BFAC" w:rsidR="00B33DCE" w:rsidRDefault="00B33DCE" w:rsidP="00B33DCE">
      <w:pPr>
        <w:tabs>
          <w:tab w:val="left" w:pos="851"/>
        </w:tabs>
        <w:spacing w:after="0"/>
        <w:rPr>
          <w:b/>
          <w:color w:val="000000" w:themeColor="text1"/>
        </w:rPr>
      </w:pPr>
      <w:r>
        <w:rPr>
          <w:color w:val="000000" w:themeColor="text1"/>
        </w:rPr>
        <w:tab/>
      </w:r>
    </w:p>
    <w:p w14:paraId="1407D9A3" w14:textId="77777777" w:rsidR="00B33DCE" w:rsidRDefault="00B33DCE" w:rsidP="00B33DCE">
      <w:pPr>
        <w:spacing w:after="0"/>
        <w:ind w:firstLine="709"/>
      </w:pPr>
    </w:p>
    <w:p w14:paraId="2E767384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A star begins its life cycle as a nebula. Explain the structure of a nebula and the processes it goes through to become a star. (4)</w:t>
      </w:r>
    </w:p>
    <w:p w14:paraId="113A6187" w14:textId="77777777" w:rsidR="00B33DCE" w:rsidRDefault="00B33DCE" w:rsidP="00B33DCE">
      <w:pPr>
        <w:spacing w:after="0"/>
      </w:pPr>
    </w:p>
    <w:p w14:paraId="07BC31F7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  <w:r w:rsidRPr="00F41AA5">
        <w:rPr>
          <w:b/>
          <w:color w:val="00B050"/>
        </w:rPr>
        <w:t>A nebula is a dense cloud of dust and gas.</w:t>
      </w:r>
    </w:p>
    <w:p w14:paraId="59D593DD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</w:p>
    <w:p w14:paraId="71967BE5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  <w:r w:rsidRPr="00F41AA5">
        <w:rPr>
          <w:b/>
          <w:color w:val="00B050"/>
        </w:rPr>
        <w:t>Gravity slowly pulls the dust and gas towards a central point.</w:t>
      </w:r>
    </w:p>
    <w:p w14:paraId="351BEEA3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</w:p>
    <w:p w14:paraId="0B9EB32B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  <w:r w:rsidRPr="00F41AA5">
        <w:rPr>
          <w:b/>
          <w:color w:val="00B050"/>
        </w:rPr>
        <w:t>As the material spirals towards the centre the mass becomes denser and begins to rotate.</w:t>
      </w:r>
    </w:p>
    <w:p w14:paraId="624C24D4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</w:p>
    <w:p w14:paraId="1E2DB94D" w14:textId="77777777" w:rsidR="00B33DCE" w:rsidRPr="00F41AA5" w:rsidRDefault="00B33DCE" w:rsidP="00B33DCE">
      <w:pPr>
        <w:spacing w:after="0"/>
        <w:ind w:left="1080" w:hanging="371"/>
        <w:rPr>
          <w:b/>
          <w:color w:val="00B050"/>
        </w:rPr>
      </w:pPr>
      <w:r w:rsidRPr="00F41AA5">
        <w:rPr>
          <w:b/>
          <w:color w:val="00B050"/>
        </w:rPr>
        <w:t>When the pressure and temperature are sufficiently high, fusion begins and a star is created.</w:t>
      </w:r>
    </w:p>
    <w:p w14:paraId="5B2A821B" w14:textId="77777777" w:rsidR="00B33DCE" w:rsidRDefault="00B33DCE" w:rsidP="00B33DCE">
      <w:pPr>
        <w:spacing w:after="0"/>
        <w:ind w:left="1080" w:hanging="371"/>
      </w:pPr>
    </w:p>
    <w:p w14:paraId="08CE3C6C" w14:textId="77777777" w:rsidR="00B33DCE" w:rsidRDefault="00B33DCE" w:rsidP="00B33DCE">
      <w:pPr>
        <w:spacing w:after="0"/>
        <w:ind w:left="1080" w:hanging="371"/>
      </w:pPr>
    </w:p>
    <w:p w14:paraId="6AF0C350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4384" behindDoc="0" locked="0" layoutInCell="1" allowOverlap="1" wp14:anchorId="764937E7" wp14:editId="71F297FE">
            <wp:simplePos x="0" y="0"/>
            <wp:positionH relativeFrom="column">
              <wp:posOffset>4638675</wp:posOffset>
            </wp:positionH>
            <wp:positionV relativeFrom="paragraph">
              <wp:posOffset>100330</wp:posOffset>
            </wp:positionV>
            <wp:extent cx="1343025" cy="1343025"/>
            <wp:effectExtent l="0" t="0" r="9525" b="9525"/>
            <wp:wrapNone/>
            <wp:docPr id="9" name="Picture 9" descr="Image result for balanced forces in a main sequence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balanced forces in a main sequence st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the forces acting on a main sequence star.</w:t>
      </w:r>
    </w:p>
    <w:p w14:paraId="3181CA3A" w14:textId="77777777" w:rsidR="00B33DCE" w:rsidRDefault="00B33DCE" w:rsidP="00B33DCE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DEDE1" wp14:editId="4B5B74EE">
                <wp:simplePos x="0" y="0"/>
                <wp:positionH relativeFrom="column">
                  <wp:posOffset>5219700</wp:posOffset>
                </wp:positionH>
                <wp:positionV relativeFrom="paragraph">
                  <wp:posOffset>165735</wp:posOffset>
                </wp:positionV>
                <wp:extent cx="209550" cy="95250"/>
                <wp:effectExtent l="19050" t="19050" r="38100" b="19050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40366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411pt;margin-top:13.05pt;width:16.5pt;height:7.5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" adj="16691" fillcolor="window" strokecolor="#2f528f" strokeweight="1pt"/>
            </w:pict>
          </mc:Fallback>
        </mc:AlternateContent>
      </w:r>
    </w:p>
    <w:p w14:paraId="5B37D7C7" w14:textId="77777777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A19E0A" wp14:editId="6938AC5D">
                <wp:simplePos x="0" y="0"/>
                <wp:positionH relativeFrom="column">
                  <wp:posOffset>4942841</wp:posOffset>
                </wp:positionH>
                <wp:positionV relativeFrom="paragraph">
                  <wp:posOffset>628650</wp:posOffset>
                </wp:positionV>
                <wp:extent cx="209550" cy="95250"/>
                <wp:effectExtent l="0" t="57150" r="19050" b="38100"/>
                <wp:wrapNone/>
                <wp:docPr id="15" name="Arrow: Righ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363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27E79" id="Arrow: Right 15" o:spid="_x0000_s1026" type="#_x0000_t13" style="position:absolute;margin-left:389.2pt;margin-top:49.5pt;width:16.5pt;height:7.5pt;rotation:9214769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9579B" wp14:editId="38E2BDC2">
                <wp:simplePos x="0" y="0"/>
                <wp:positionH relativeFrom="column">
                  <wp:posOffset>5219064</wp:posOffset>
                </wp:positionH>
                <wp:positionV relativeFrom="paragraph">
                  <wp:posOffset>695960</wp:posOffset>
                </wp:positionV>
                <wp:extent cx="209550" cy="95250"/>
                <wp:effectExtent l="19050" t="0" r="38100" b="3810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DAC7" id="Arrow: Right 14" o:spid="_x0000_s1026" type="#_x0000_t13" style="position:absolute;margin-left:410.95pt;margin-top:54.8pt;width:16.5pt;height:7.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69D41" wp14:editId="461BC864">
                <wp:simplePos x="0" y="0"/>
                <wp:positionH relativeFrom="column">
                  <wp:posOffset>5486215</wp:posOffset>
                </wp:positionH>
                <wp:positionV relativeFrom="paragraph">
                  <wp:posOffset>579245</wp:posOffset>
                </wp:positionV>
                <wp:extent cx="206110" cy="102760"/>
                <wp:effectExtent l="19050" t="57150" r="3810" b="50165"/>
                <wp:wrapNone/>
                <wp:docPr id="16" name="Arrow: Righ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9882">
                          <a:off x="0" y="0"/>
                          <a:ext cx="206110" cy="10276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F32FB" id="Arrow: Right 16" o:spid="_x0000_s1026" type="#_x0000_t13" style="position:absolute;margin-left:6in;margin-top:45.6pt;width:16.25pt;height:8.1pt;rotation:2282708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" adj="16215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36EE2" wp14:editId="5A21A3AD">
                <wp:simplePos x="0" y="0"/>
                <wp:positionH relativeFrom="column">
                  <wp:posOffset>4827905</wp:posOffset>
                </wp:positionH>
                <wp:positionV relativeFrom="paragraph">
                  <wp:posOffset>353060</wp:posOffset>
                </wp:positionV>
                <wp:extent cx="209550" cy="95250"/>
                <wp:effectExtent l="19050" t="19050" r="19050" b="3810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6EBAF" id="Arrow: Right 12" o:spid="_x0000_s1026" type="#_x0000_t13" style="position:absolute;margin-left:380.15pt;margin-top:27.8pt;width:16.5pt;height:7.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90F9F0" wp14:editId="6FD16113">
                <wp:simplePos x="0" y="0"/>
                <wp:positionH relativeFrom="column">
                  <wp:posOffset>5581650</wp:posOffset>
                </wp:positionH>
                <wp:positionV relativeFrom="paragraph">
                  <wp:posOffset>348615</wp:posOffset>
                </wp:positionV>
                <wp:extent cx="209550" cy="95250"/>
                <wp:effectExtent l="0" t="19050" r="38100" b="38100"/>
                <wp:wrapNone/>
                <wp:docPr id="10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137BC" id="Arrow: Right 10" o:spid="_x0000_s1026" type="#_x0000_t13" style="position:absolute;margin-left:439.5pt;margin-top:27.45pt;width:16.5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" adj="16691" fillcolor="white [3212]" strokecolor="#1f3763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85FD87" wp14:editId="055C05FA">
                <wp:simplePos x="0" y="0"/>
                <wp:positionH relativeFrom="column">
                  <wp:posOffset>4969415</wp:posOffset>
                </wp:positionH>
                <wp:positionV relativeFrom="paragraph">
                  <wp:posOffset>67310</wp:posOffset>
                </wp:positionV>
                <wp:extent cx="209550" cy="95250"/>
                <wp:effectExtent l="0" t="38100" r="19050" b="57150"/>
                <wp:wrapNone/>
                <wp:docPr id="22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107577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0ED83" id="Arrow: Right 13" o:spid="_x0000_s1026" type="#_x0000_t13" style="position:absolute;margin-left:391.3pt;margin-top:5.3pt;width:16.5pt;height:7.5pt;rotation:-9275991fd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" adj="16691" fillcolor="window" strokecolor="#2f528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E0ACF" wp14:editId="50D16983">
                <wp:simplePos x="0" y="0"/>
                <wp:positionH relativeFrom="column">
                  <wp:posOffset>5457825</wp:posOffset>
                </wp:positionH>
                <wp:positionV relativeFrom="paragraph">
                  <wp:posOffset>99694</wp:posOffset>
                </wp:positionV>
                <wp:extent cx="209550" cy="95250"/>
                <wp:effectExtent l="19050" t="38100" r="0" b="57150"/>
                <wp:wrapNone/>
                <wp:docPr id="1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07873">
                          <a:off x="0" y="0"/>
                          <a:ext cx="209550" cy="95250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5FC3" id="Arrow: Right 17" o:spid="_x0000_s1026" type="#_x0000_t13" style="position:absolute;margin-left:429.75pt;margin-top:7.85pt;width:16.5pt;height:7.5pt;rotation:-2175934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" adj="16691" fillcolor="window" strokecolor="#2f528f" strokeweight="1pt"/>
            </w:pict>
          </mc:Fallback>
        </mc:AlternateContent>
      </w:r>
      <w:r>
        <w:t>What do the two different arrows represent? (2)</w:t>
      </w:r>
    </w:p>
    <w:p w14:paraId="085DDCCA" w14:textId="77777777" w:rsidR="00B33DCE" w:rsidRDefault="00B33DCE" w:rsidP="00B33DCE">
      <w:pPr>
        <w:spacing w:after="0"/>
      </w:pPr>
    </w:p>
    <w:p w14:paraId="13EBEFA7" w14:textId="77777777" w:rsidR="00B33DCE" w:rsidRDefault="00B33DCE" w:rsidP="00B33DCE">
      <w:pPr>
        <w:spacing w:after="0"/>
        <w:ind w:left="1069"/>
      </w:pPr>
      <w:r>
        <w:t xml:space="preserve">White arrows represent </w:t>
      </w:r>
      <w:r w:rsidRPr="00F41AA5">
        <w:rPr>
          <w:b/>
          <w:color w:val="00B050"/>
        </w:rPr>
        <w:t>thermal expansion</w:t>
      </w:r>
    </w:p>
    <w:p w14:paraId="5D558AF8" w14:textId="77777777" w:rsidR="00B33DCE" w:rsidRDefault="00B33DCE" w:rsidP="00B33DCE">
      <w:pPr>
        <w:spacing w:after="0"/>
        <w:ind w:left="1069"/>
      </w:pPr>
    </w:p>
    <w:p w14:paraId="35C139DD" w14:textId="77777777" w:rsidR="00B33DCE" w:rsidRPr="00F41AA5" w:rsidRDefault="00B33DCE" w:rsidP="00B33DCE">
      <w:pPr>
        <w:spacing w:after="0"/>
        <w:ind w:left="1069"/>
        <w:rPr>
          <w:b/>
          <w:color w:val="00B050"/>
        </w:rPr>
      </w:pPr>
      <w:r>
        <w:t xml:space="preserve">Black arrows represent </w:t>
      </w:r>
      <w:r w:rsidRPr="00F41AA5">
        <w:rPr>
          <w:b/>
          <w:color w:val="00B050"/>
        </w:rPr>
        <w:t>gravit</w:t>
      </w:r>
      <w:r>
        <w:rPr>
          <w:b/>
          <w:color w:val="00B050"/>
        </w:rPr>
        <w:t>ational attraction</w:t>
      </w:r>
    </w:p>
    <w:p w14:paraId="50D5B118" w14:textId="77777777" w:rsidR="00B33DCE" w:rsidRDefault="00B33DCE" w:rsidP="00B33DCE">
      <w:pPr>
        <w:spacing w:after="0"/>
      </w:pPr>
    </w:p>
    <w:p w14:paraId="30F7CF72" w14:textId="77777777" w:rsidR="00B33DCE" w:rsidRDefault="00B33DCE" w:rsidP="00B33DCE">
      <w:pPr>
        <w:pStyle w:val="ListParagraph"/>
        <w:numPr>
          <w:ilvl w:val="0"/>
          <w:numId w:val="9"/>
        </w:numPr>
        <w:spacing w:after="0" w:line="276" w:lineRule="auto"/>
      </w:pPr>
      <w:r>
        <w:lastRenderedPageBreak/>
        <w:t>What can you assume about these two forces in the main sequence star? (1)</w:t>
      </w:r>
    </w:p>
    <w:p w14:paraId="2DDE0735" w14:textId="77777777" w:rsidR="00B33DCE" w:rsidRDefault="00B33DCE" w:rsidP="00B33DCE">
      <w:pPr>
        <w:spacing w:after="0"/>
      </w:pPr>
    </w:p>
    <w:p w14:paraId="39C737F9" w14:textId="77777777" w:rsidR="00B33DCE" w:rsidRPr="00F41AA5" w:rsidRDefault="00B33DCE" w:rsidP="00B33DCE">
      <w:pPr>
        <w:spacing w:after="0"/>
        <w:ind w:left="1069"/>
        <w:rPr>
          <w:b/>
          <w:color w:val="00B050"/>
        </w:rPr>
      </w:pPr>
      <w:r w:rsidRPr="00F41AA5">
        <w:rPr>
          <w:b/>
          <w:color w:val="00B050"/>
        </w:rPr>
        <w:t>They are equal</w:t>
      </w:r>
      <w:r>
        <w:rPr>
          <w:b/>
          <w:color w:val="00B050"/>
        </w:rPr>
        <w:t xml:space="preserve"> in size but opposite in direction,</w:t>
      </w:r>
      <w:r w:rsidRPr="00F41AA5">
        <w:rPr>
          <w:b/>
          <w:color w:val="00B050"/>
        </w:rPr>
        <w:t xml:space="preserve"> or </w:t>
      </w:r>
      <w:r>
        <w:rPr>
          <w:b/>
          <w:color w:val="00B050"/>
        </w:rPr>
        <w:t xml:space="preserve">they are </w:t>
      </w:r>
      <w:r w:rsidRPr="00F41AA5">
        <w:rPr>
          <w:b/>
          <w:color w:val="00B050"/>
        </w:rPr>
        <w:t>in equilibrium</w:t>
      </w:r>
    </w:p>
    <w:p w14:paraId="2ABB1C62" w14:textId="77777777" w:rsidR="00B33DCE" w:rsidRDefault="00B33DCE" w:rsidP="00B33DCE">
      <w:pPr>
        <w:spacing w:after="0"/>
        <w:ind w:left="1069"/>
      </w:pPr>
    </w:p>
    <w:p w14:paraId="673C95AB" w14:textId="3FAB8323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The diagram below shows nuclear fusion in a star.</w:t>
      </w:r>
    </w:p>
    <w:p w14:paraId="1A46B88F" w14:textId="77777777" w:rsidR="00B33DCE" w:rsidRDefault="00B33DCE" w:rsidP="00B33DCE">
      <w:pPr>
        <w:spacing w:after="0"/>
      </w:pPr>
      <w:r>
        <w:rPr>
          <w:noProof/>
          <w:lang w:eastAsia="en-GB"/>
        </w:rPr>
        <w:drawing>
          <wp:anchor distT="0" distB="0" distL="0" distR="0" simplePos="0" relativeHeight="251673600" behindDoc="0" locked="0" layoutInCell="1" allowOverlap="0" wp14:anchorId="0CC996EB" wp14:editId="2CAF5E0F">
            <wp:simplePos x="0" y="0"/>
            <wp:positionH relativeFrom="margin">
              <wp:posOffset>1571625</wp:posOffset>
            </wp:positionH>
            <wp:positionV relativeFrom="paragraph">
              <wp:posOffset>12065</wp:posOffset>
            </wp:positionV>
            <wp:extent cx="3638550" cy="1724025"/>
            <wp:effectExtent l="0" t="0" r="0" b="9525"/>
            <wp:wrapSquare wrapText="bothSides"/>
            <wp:docPr id="18" name="Picture 18" descr="http://www.chem.uwec.edu/chem115_f02/casparkj/project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hem.uwec.edu/chem115_f02/casparkj/project_files/image00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" t="16111" r="7452" b="14722"/>
                    <a:stretch/>
                  </pic:blipFill>
                  <pic:spPr bwMode="auto">
                    <a:xfrm>
                      <a:off x="0" y="0"/>
                      <a:ext cx="3638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30DF5" w14:textId="77777777" w:rsidR="00B33DCE" w:rsidRDefault="00B33DCE" w:rsidP="00B33DCE">
      <w:pPr>
        <w:spacing w:after="0"/>
      </w:pPr>
    </w:p>
    <w:p w14:paraId="29DB38D6" w14:textId="77777777" w:rsidR="00B33DCE" w:rsidRDefault="00B33DCE" w:rsidP="00B33DCE">
      <w:pPr>
        <w:spacing w:after="0"/>
      </w:pPr>
    </w:p>
    <w:p w14:paraId="5A20327F" w14:textId="77777777" w:rsidR="00B33DCE" w:rsidRDefault="00B33DCE" w:rsidP="00B33DCE">
      <w:pPr>
        <w:spacing w:after="0"/>
      </w:pPr>
    </w:p>
    <w:p w14:paraId="203E1A4A" w14:textId="77777777" w:rsidR="00B33DCE" w:rsidRDefault="00B33DCE" w:rsidP="00B33DCE">
      <w:pPr>
        <w:spacing w:after="0"/>
      </w:pPr>
    </w:p>
    <w:p w14:paraId="09834ECB" w14:textId="77777777" w:rsidR="00B33DCE" w:rsidRDefault="00B33DCE" w:rsidP="00B33DCE">
      <w:pPr>
        <w:spacing w:after="0"/>
      </w:pPr>
    </w:p>
    <w:p w14:paraId="0D728748" w14:textId="77777777" w:rsidR="00B33DCE" w:rsidRDefault="00B33DCE" w:rsidP="00B33DCE">
      <w:pPr>
        <w:spacing w:after="0"/>
      </w:pPr>
    </w:p>
    <w:p w14:paraId="7DBC9E35" w14:textId="77777777" w:rsidR="00B33DCE" w:rsidRDefault="00B33DCE" w:rsidP="00B33DCE">
      <w:pPr>
        <w:spacing w:after="0"/>
      </w:pPr>
    </w:p>
    <w:p w14:paraId="480E5B47" w14:textId="77777777" w:rsidR="00B33DCE" w:rsidRDefault="00B33DCE" w:rsidP="00B33DCE">
      <w:pPr>
        <w:spacing w:after="0"/>
      </w:pPr>
    </w:p>
    <w:p w14:paraId="69D08EBA" w14:textId="77777777" w:rsidR="00B33DCE" w:rsidRDefault="00B33DCE" w:rsidP="00B33DCE">
      <w:pPr>
        <w:spacing w:after="0"/>
      </w:pPr>
    </w:p>
    <w:p w14:paraId="010070E8" w14:textId="77777777" w:rsidR="00B33DCE" w:rsidRDefault="00B33DCE" w:rsidP="00B33DCE">
      <w:pPr>
        <w:spacing w:after="0"/>
        <w:ind w:left="1069"/>
      </w:pPr>
    </w:p>
    <w:p w14:paraId="08F82703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What do the letters represent on the diagram? (3)</w:t>
      </w:r>
    </w:p>
    <w:p w14:paraId="32FD5072" w14:textId="77777777" w:rsidR="00B33DCE" w:rsidRDefault="00B33DCE" w:rsidP="00B33DCE">
      <w:pPr>
        <w:spacing w:after="0"/>
      </w:pPr>
    </w:p>
    <w:p w14:paraId="3B03E6CA" w14:textId="77777777" w:rsidR="00B33DCE" w:rsidRDefault="00B33DCE" w:rsidP="00B33DCE">
      <w:pPr>
        <w:spacing w:after="0"/>
        <w:ind w:left="2160"/>
      </w:pPr>
      <w:r>
        <w:t xml:space="preserve">D = </w:t>
      </w:r>
      <w:r w:rsidRPr="00EB5FEB">
        <w:rPr>
          <w:b/>
          <w:color w:val="00B050"/>
        </w:rPr>
        <w:t xml:space="preserve">Deuterium  </w:t>
      </w:r>
      <w:r>
        <w:t xml:space="preserve">                                      T = </w:t>
      </w:r>
      <w:r w:rsidRPr="00EB5FEB">
        <w:rPr>
          <w:b/>
          <w:color w:val="00B050"/>
        </w:rPr>
        <w:t>Tritium</w:t>
      </w:r>
    </w:p>
    <w:p w14:paraId="1FB9AC83" w14:textId="77777777" w:rsidR="00B33DCE" w:rsidRDefault="00B33DCE" w:rsidP="00B33DCE">
      <w:pPr>
        <w:spacing w:after="0"/>
        <w:ind w:left="2160"/>
      </w:pPr>
    </w:p>
    <w:p w14:paraId="311BE692" w14:textId="77777777" w:rsidR="00B33DCE" w:rsidRDefault="00B33DCE" w:rsidP="00B33DCE">
      <w:pPr>
        <w:spacing w:after="0"/>
        <w:ind w:left="2160"/>
      </w:pPr>
      <w:r>
        <w:t xml:space="preserve">N = </w:t>
      </w:r>
      <w:r w:rsidRPr="00EB5FEB">
        <w:rPr>
          <w:b/>
          <w:color w:val="00B050"/>
        </w:rPr>
        <w:t>neutron</w:t>
      </w:r>
    </w:p>
    <w:p w14:paraId="166945BC" w14:textId="77777777" w:rsidR="00B33DCE" w:rsidRDefault="00B33DCE" w:rsidP="00B33DCE">
      <w:pPr>
        <w:spacing w:after="0"/>
        <w:ind w:left="2160"/>
      </w:pPr>
    </w:p>
    <w:p w14:paraId="5FA4F6D7" w14:textId="77777777" w:rsidR="00B33DCE" w:rsidRDefault="00B33DCE" w:rsidP="00B33DCE">
      <w:pPr>
        <w:spacing w:after="0"/>
        <w:ind w:left="2160"/>
      </w:pPr>
    </w:p>
    <w:p w14:paraId="569E8320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What else will be given off in this reaction? (1)</w:t>
      </w:r>
    </w:p>
    <w:p w14:paraId="1A19477B" w14:textId="77777777" w:rsidR="00B33DCE" w:rsidRDefault="00B33DCE" w:rsidP="00B33DCE">
      <w:pPr>
        <w:spacing w:after="0"/>
      </w:pPr>
      <w:r>
        <w:t xml:space="preserve"> </w:t>
      </w:r>
    </w:p>
    <w:p w14:paraId="56D7FFE4" w14:textId="77777777" w:rsidR="00B33DCE" w:rsidRPr="00EB5FEB" w:rsidRDefault="00B33DCE" w:rsidP="00B33DCE">
      <w:pPr>
        <w:spacing w:after="0"/>
        <w:ind w:left="1429"/>
        <w:rPr>
          <w:b/>
        </w:rPr>
      </w:pPr>
      <w:r>
        <w:t xml:space="preserve">   </w:t>
      </w:r>
      <w:r w:rsidRPr="00EB5FEB">
        <w:rPr>
          <w:b/>
          <w:color w:val="00B050"/>
        </w:rPr>
        <w:t>Energy</w:t>
      </w:r>
    </w:p>
    <w:p w14:paraId="3780AF3C" w14:textId="77777777" w:rsidR="00B33DCE" w:rsidRDefault="00B33DCE" w:rsidP="00B33DCE">
      <w:pPr>
        <w:spacing w:after="0"/>
        <w:ind w:left="1429"/>
      </w:pPr>
    </w:p>
    <w:p w14:paraId="5ECF6FBB" w14:textId="77777777" w:rsidR="00B33DCE" w:rsidRDefault="00B33DCE" w:rsidP="00B33DCE">
      <w:pPr>
        <w:spacing w:after="0"/>
        <w:ind w:left="1429"/>
      </w:pPr>
    </w:p>
    <w:p w14:paraId="56FE3817" w14:textId="77777777" w:rsidR="00B33DCE" w:rsidRDefault="00B33DCE" w:rsidP="00B33DCE">
      <w:pPr>
        <w:pStyle w:val="ListParagraph"/>
        <w:numPr>
          <w:ilvl w:val="0"/>
          <w:numId w:val="12"/>
        </w:numPr>
        <w:spacing w:after="0" w:line="276" w:lineRule="auto"/>
      </w:pPr>
      <w:r>
        <w:t>The life cycle of a massive star is shown below.</w:t>
      </w:r>
    </w:p>
    <w:p w14:paraId="71BABE6B" w14:textId="77777777" w:rsidR="00B33DCE" w:rsidRDefault="00B33DCE" w:rsidP="00B33DCE">
      <w:pPr>
        <w:spacing w:after="0"/>
      </w:pPr>
      <w:r w:rsidRPr="00A238C6">
        <w:rPr>
          <w:rFonts w:ascii="Times New Roman" w:hAnsi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0" locked="0" layoutInCell="1" allowOverlap="1" wp14:anchorId="5EB83120" wp14:editId="5B4183FF">
            <wp:simplePos x="0" y="0"/>
            <wp:positionH relativeFrom="column">
              <wp:posOffset>400050</wp:posOffset>
            </wp:positionH>
            <wp:positionV relativeFrom="paragraph">
              <wp:posOffset>52705</wp:posOffset>
            </wp:positionV>
            <wp:extent cx="5943600" cy="1713230"/>
            <wp:effectExtent l="0" t="0" r="0" b="127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7F693" w14:textId="77777777" w:rsidR="00B33DCE" w:rsidRDefault="00B33DCE" w:rsidP="00B33DCE">
      <w:pPr>
        <w:spacing w:after="0"/>
      </w:pPr>
    </w:p>
    <w:p w14:paraId="2C2B27DE" w14:textId="77777777" w:rsidR="00B33DCE" w:rsidRDefault="00B33DCE" w:rsidP="00B33DCE">
      <w:pPr>
        <w:spacing w:after="0"/>
      </w:pPr>
    </w:p>
    <w:p w14:paraId="0EA5278C" w14:textId="77777777" w:rsidR="00B33DCE" w:rsidRDefault="00B33DCE" w:rsidP="00B33DCE">
      <w:pPr>
        <w:spacing w:after="0"/>
      </w:pPr>
    </w:p>
    <w:p w14:paraId="70EAECAA" w14:textId="77777777" w:rsidR="00B33DCE" w:rsidRDefault="00B33DCE" w:rsidP="00B33DCE">
      <w:pPr>
        <w:spacing w:after="0"/>
      </w:pPr>
    </w:p>
    <w:p w14:paraId="7F86288B" w14:textId="77777777" w:rsidR="00B33DCE" w:rsidRDefault="00B33DCE" w:rsidP="00B33DCE">
      <w:pPr>
        <w:spacing w:after="0"/>
      </w:pPr>
    </w:p>
    <w:p w14:paraId="58CE6730" w14:textId="77777777" w:rsidR="00B33DCE" w:rsidRDefault="00B33DCE" w:rsidP="00B33DCE">
      <w:pPr>
        <w:spacing w:after="0"/>
      </w:pPr>
    </w:p>
    <w:p w14:paraId="01597EAC" w14:textId="77777777" w:rsidR="00B33DCE" w:rsidRDefault="00B33DCE" w:rsidP="00B33DCE">
      <w:pPr>
        <w:spacing w:after="0"/>
      </w:pPr>
    </w:p>
    <w:p w14:paraId="615D44FB" w14:textId="77777777" w:rsidR="00B33DCE" w:rsidRDefault="00B33DCE" w:rsidP="00B33DCE">
      <w:pPr>
        <w:spacing w:after="0"/>
      </w:pPr>
    </w:p>
    <w:p w14:paraId="522C2960" w14:textId="77777777" w:rsidR="00B33DCE" w:rsidRDefault="00B33DCE" w:rsidP="00B33DCE">
      <w:pPr>
        <w:spacing w:after="0"/>
      </w:pPr>
    </w:p>
    <w:p w14:paraId="033C252A" w14:textId="77777777" w:rsidR="00B33DCE" w:rsidRDefault="00B33DCE" w:rsidP="00B33DCE">
      <w:pPr>
        <w:spacing w:after="0"/>
      </w:pPr>
    </w:p>
    <w:p w14:paraId="356A7534" w14:textId="77777777" w:rsidR="00B33DCE" w:rsidRDefault="00B33DCE" w:rsidP="00B33DCE">
      <w:pPr>
        <w:spacing w:after="0"/>
      </w:pPr>
      <w:r>
        <w:tab/>
        <w:t>Complete the stages of the life cycle shown by the letters A to G. (4)</w:t>
      </w:r>
    </w:p>
    <w:p w14:paraId="501F2788" w14:textId="77777777" w:rsidR="00B33DCE" w:rsidRDefault="00B33DCE" w:rsidP="00B33DCE">
      <w:pPr>
        <w:spacing w:after="0"/>
      </w:pPr>
    </w:p>
    <w:p w14:paraId="563C5C81" w14:textId="77777777" w:rsidR="00B33DCE" w:rsidRDefault="00B33DCE" w:rsidP="00B33DCE">
      <w:pPr>
        <w:spacing w:after="0"/>
      </w:pPr>
      <w:r>
        <w:tab/>
      </w:r>
      <w:r>
        <w:tab/>
        <w:t xml:space="preserve">A  </w:t>
      </w:r>
      <w:r w:rsidRPr="005C6FD9">
        <w:rPr>
          <w:b/>
          <w:color w:val="00B050"/>
        </w:rPr>
        <w:t xml:space="preserve">Nebula         </w:t>
      </w:r>
      <w:r>
        <w:t xml:space="preserve">                          B </w:t>
      </w:r>
      <w:r w:rsidRPr="005C6FD9">
        <w:rPr>
          <w:b/>
          <w:color w:val="00B050"/>
        </w:rPr>
        <w:t xml:space="preserve">Protostar     </w:t>
      </w:r>
      <w:r>
        <w:t xml:space="preserve">                        C </w:t>
      </w:r>
      <w:r w:rsidRPr="005C6FD9">
        <w:rPr>
          <w:b/>
          <w:color w:val="00B050"/>
        </w:rPr>
        <w:t>Main sequence star</w:t>
      </w:r>
    </w:p>
    <w:p w14:paraId="64B5A15E" w14:textId="77777777" w:rsidR="00B33DCE" w:rsidRDefault="00B33DCE" w:rsidP="00B33DCE">
      <w:pPr>
        <w:spacing w:after="0"/>
      </w:pPr>
      <w:r>
        <w:tab/>
      </w:r>
    </w:p>
    <w:p w14:paraId="26FC918E" w14:textId="77777777" w:rsidR="00B33DCE" w:rsidRDefault="00B33DCE" w:rsidP="00B33DCE">
      <w:pPr>
        <w:spacing w:after="0"/>
      </w:pPr>
      <w:r>
        <w:tab/>
      </w:r>
      <w:r>
        <w:tab/>
        <w:t xml:space="preserve">D </w:t>
      </w:r>
      <w:r w:rsidRPr="005C6FD9">
        <w:rPr>
          <w:b/>
          <w:color w:val="00B050"/>
        </w:rPr>
        <w:t xml:space="preserve">Red super giant   </w:t>
      </w:r>
      <w:r>
        <w:t xml:space="preserve">                  E </w:t>
      </w:r>
      <w:r w:rsidRPr="005C6FD9">
        <w:rPr>
          <w:b/>
          <w:color w:val="00B050"/>
        </w:rPr>
        <w:t xml:space="preserve">Supernova </w:t>
      </w:r>
      <w:r>
        <w:t xml:space="preserve">                          F </w:t>
      </w:r>
      <w:r w:rsidRPr="005C6FD9">
        <w:rPr>
          <w:b/>
          <w:color w:val="00B050"/>
        </w:rPr>
        <w:t>Black hole</w:t>
      </w:r>
    </w:p>
    <w:p w14:paraId="4268B879" w14:textId="77777777" w:rsidR="00B33DCE" w:rsidRDefault="00B33DCE" w:rsidP="00B33DCE">
      <w:pPr>
        <w:spacing w:after="0"/>
      </w:pPr>
    </w:p>
    <w:p w14:paraId="4679C329" w14:textId="77777777" w:rsidR="00B33DCE" w:rsidRDefault="00B33DCE" w:rsidP="00B33DCE">
      <w:pPr>
        <w:spacing w:after="0"/>
      </w:pPr>
      <w:r>
        <w:tab/>
      </w:r>
      <w:r>
        <w:tab/>
        <w:t xml:space="preserve">G </w:t>
      </w:r>
      <w:r w:rsidRPr="005C6FD9">
        <w:rPr>
          <w:b/>
          <w:color w:val="00B050"/>
        </w:rPr>
        <w:t>Neutron star</w:t>
      </w:r>
      <w:r>
        <w:rPr>
          <w:b/>
          <w:color w:val="00B050"/>
        </w:rPr>
        <w:tab/>
      </w:r>
      <w:r>
        <w:rPr>
          <w:b/>
          <w:color w:val="00B050"/>
        </w:rPr>
        <w:tab/>
        <w:t xml:space="preserve">          (-1 mark / incorrect answer)</w:t>
      </w:r>
      <w:r>
        <w:rPr>
          <w:b/>
          <w:color w:val="00B050"/>
        </w:rPr>
        <w:tab/>
      </w:r>
    </w:p>
    <w:p w14:paraId="4840E77E" w14:textId="77777777" w:rsidR="00B33DCE" w:rsidRDefault="00B33DCE" w:rsidP="00B33DCE">
      <w:pPr>
        <w:spacing w:after="0"/>
      </w:pPr>
    </w:p>
    <w:p w14:paraId="7CFDA051" w14:textId="2CEB4E99" w:rsidR="00B33DCE" w:rsidRDefault="00B33DCE" w:rsidP="00B33DCE">
      <w:pPr>
        <w:spacing w:after="0" w:line="276" w:lineRule="auto"/>
      </w:pPr>
      <w:r>
        <w:lastRenderedPageBreak/>
        <w:t xml:space="preserve">          16. </w:t>
      </w:r>
      <w:r>
        <w:t>The sun is in its main sequence stage. What will happen to the sun as the hydrogen begins to run out? (2)</w:t>
      </w:r>
    </w:p>
    <w:p w14:paraId="28FC3192" w14:textId="77777777" w:rsidR="00B33DCE" w:rsidRDefault="00B33DCE" w:rsidP="00B33DCE">
      <w:pPr>
        <w:spacing w:after="0"/>
      </w:pPr>
    </w:p>
    <w:p w14:paraId="6E06887A" w14:textId="77777777" w:rsidR="00B33DCE" w:rsidRPr="005C6FD9" w:rsidRDefault="00B33DCE" w:rsidP="00B33DCE">
      <w:pPr>
        <w:spacing w:after="0"/>
        <w:ind w:left="709"/>
        <w:rPr>
          <w:b/>
          <w:color w:val="00B050"/>
        </w:rPr>
      </w:pPr>
      <w:r w:rsidRPr="005C6FD9">
        <w:rPr>
          <w:b/>
          <w:color w:val="00B050"/>
        </w:rPr>
        <w:t xml:space="preserve">It will heat up </w:t>
      </w:r>
      <w:r>
        <w:rPr>
          <w:b/>
          <w:color w:val="00B050"/>
        </w:rPr>
        <w:t>and expand           to</w:t>
      </w:r>
      <w:r w:rsidRPr="005C6FD9">
        <w:rPr>
          <w:b/>
          <w:color w:val="00B050"/>
        </w:rPr>
        <w:t xml:space="preserve"> become a red giant. </w:t>
      </w:r>
    </w:p>
    <w:p w14:paraId="0BAE9361" w14:textId="77777777" w:rsidR="00B33DCE" w:rsidRDefault="00B33DCE" w:rsidP="00B33DCE">
      <w:pPr>
        <w:spacing w:after="0"/>
        <w:ind w:left="709"/>
      </w:pPr>
    </w:p>
    <w:p w14:paraId="4358A8CF" w14:textId="34F43878" w:rsidR="00B33DCE" w:rsidRDefault="00B33DCE" w:rsidP="00B33DCE">
      <w:pPr>
        <w:spacing w:after="0" w:line="276" w:lineRule="auto"/>
      </w:pPr>
      <w:r>
        <w:t xml:space="preserve">           17. </w:t>
      </w:r>
      <w:r>
        <w:t>Explain why small stars remain in their main sequence stage much longer than very big stars. (2)</w:t>
      </w:r>
    </w:p>
    <w:p w14:paraId="3B50EC5C" w14:textId="77777777" w:rsidR="00B33DCE" w:rsidRPr="005C6FD9" w:rsidRDefault="00B33DCE" w:rsidP="00B33DCE">
      <w:pPr>
        <w:spacing w:after="0"/>
        <w:rPr>
          <w:b/>
          <w:color w:val="00B050"/>
        </w:rPr>
      </w:pPr>
    </w:p>
    <w:p w14:paraId="2A885320" w14:textId="77777777" w:rsidR="00B33DCE" w:rsidRPr="005C6FD9" w:rsidRDefault="00B33DCE" w:rsidP="00B33DCE">
      <w:pPr>
        <w:spacing w:after="0"/>
        <w:ind w:left="709"/>
        <w:rPr>
          <w:b/>
          <w:color w:val="00B050"/>
        </w:rPr>
      </w:pPr>
      <w:r w:rsidRPr="005C6FD9">
        <w:rPr>
          <w:b/>
          <w:color w:val="00B050"/>
        </w:rPr>
        <w:t xml:space="preserve">Small stars fuse their hydrogen </w:t>
      </w:r>
      <w:r>
        <w:rPr>
          <w:b/>
          <w:color w:val="00B050"/>
        </w:rPr>
        <w:t xml:space="preserve">(fuel) </w:t>
      </w:r>
      <w:r w:rsidRPr="005C6FD9">
        <w:rPr>
          <w:b/>
          <w:color w:val="00B050"/>
        </w:rPr>
        <w:t>much more slowly</w:t>
      </w:r>
    </w:p>
    <w:p w14:paraId="4AE9B3F6" w14:textId="77777777" w:rsidR="00B33DCE" w:rsidRPr="005C6FD9" w:rsidRDefault="00B33DCE" w:rsidP="00B33DCE">
      <w:pPr>
        <w:spacing w:after="0"/>
        <w:ind w:left="709"/>
        <w:rPr>
          <w:b/>
          <w:color w:val="00B050"/>
        </w:rPr>
      </w:pPr>
    </w:p>
    <w:p w14:paraId="02A9CD32" w14:textId="77777777" w:rsidR="00B33DCE" w:rsidRPr="005C6FD9" w:rsidRDefault="00B33DCE" w:rsidP="00B33DCE">
      <w:pPr>
        <w:spacing w:after="0"/>
        <w:ind w:left="709"/>
        <w:rPr>
          <w:b/>
          <w:color w:val="00B050"/>
        </w:rPr>
      </w:pPr>
      <w:r w:rsidRPr="005C6FD9">
        <w:rPr>
          <w:b/>
          <w:color w:val="00B050"/>
        </w:rPr>
        <w:t>So</w:t>
      </w:r>
      <w:r>
        <w:rPr>
          <w:b/>
          <w:color w:val="00B050"/>
        </w:rPr>
        <w:t>,</w:t>
      </w:r>
      <w:r w:rsidRPr="005C6FD9">
        <w:rPr>
          <w:b/>
          <w:color w:val="00B050"/>
        </w:rPr>
        <w:t xml:space="preserve"> their fuel lasts much longer than with big stars which burn their fuel quickly.</w:t>
      </w:r>
    </w:p>
    <w:p w14:paraId="4731AF0F" w14:textId="77777777" w:rsidR="00B33DCE" w:rsidRDefault="00B33DCE" w:rsidP="00B33DCE">
      <w:pPr>
        <w:spacing w:after="0"/>
        <w:ind w:left="709"/>
      </w:pPr>
    </w:p>
    <w:p w14:paraId="5815BF9F" w14:textId="77777777" w:rsidR="00B33DCE" w:rsidRDefault="00B33DCE" w:rsidP="00B33DCE">
      <w:pPr>
        <w:spacing w:after="0"/>
        <w:ind w:left="709"/>
      </w:pPr>
    </w:p>
    <w:p w14:paraId="55651A31" w14:textId="102B7741" w:rsidR="00B33DCE" w:rsidRDefault="00B33DCE" w:rsidP="00B33DCE">
      <w:pPr>
        <w:spacing w:after="0" w:line="276" w:lineRule="auto"/>
      </w:pPr>
      <w:r>
        <w:t xml:space="preserve">           18.</w:t>
      </w:r>
      <w:r>
        <w:t xml:space="preserve"> The diagram below shows how larger elements could be made in a star. In the space below write a  </w:t>
      </w:r>
    </w:p>
    <w:p w14:paraId="22AAA511" w14:textId="77777777" w:rsidR="00B33DCE" w:rsidRDefault="00B33DCE" w:rsidP="00B33DCE">
      <w:pPr>
        <w:spacing w:after="0"/>
        <w:ind w:left="66"/>
      </w:pPr>
      <w:r>
        <w:t xml:space="preserve">               reaction to show the process described. (3)</w:t>
      </w:r>
    </w:p>
    <w:p w14:paraId="078B39CC" w14:textId="77777777" w:rsidR="00B33DCE" w:rsidRDefault="00B33DCE" w:rsidP="00B33DCE">
      <w:pPr>
        <w:spacing w:after="0"/>
        <w:ind w:left="66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5648" behindDoc="0" locked="0" layoutInCell="1" allowOverlap="1" wp14:anchorId="7B71B2A3" wp14:editId="53DF11B9">
            <wp:simplePos x="0" y="0"/>
            <wp:positionH relativeFrom="margin">
              <wp:posOffset>1294130</wp:posOffset>
            </wp:positionH>
            <wp:positionV relativeFrom="paragraph">
              <wp:posOffset>63500</wp:posOffset>
            </wp:positionV>
            <wp:extent cx="3449179" cy="1504950"/>
            <wp:effectExtent l="0" t="0" r="0" b="0"/>
            <wp:wrapNone/>
            <wp:docPr id="20" name="Picture 20" descr="Image result for helium to carbon re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 result for helium to carbon reacti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7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4F891" w14:textId="77777777" w:rsidR="00B33DCE" w:rsidRDefault="00B33DCE" w:rsidP="00B33DCE">
      <w:pPr>
        <w:spacing w:after="0"/>
        <w:ind w:left="66"/>
      </w:pPr>
    </w:p>
    <w:p w14:paraId="223081A8" w14:textId="77777777" w:rsidR="00B33DCE" w:rsidRDefault="00B33DCE" w:rsidP="00B33DCE">
      <w:pPr>
        <w:spacing w:after="0"/>
        <w:ind w:left="66"/>
      </w:pPr>
    </w:p>
    <w:p w14:paraId="39EADF9A" w14:textId="77777777" w:rsidR="00B33DCE" w:rsidRDefault="00B33DCE" w:rsidP="00B33DCE">
      <w:pPr>
        <w:spacing w:after="0"/>
        <w:ind w:left="66"/>
      </w:pPr>
    </w:p>
    <w:p w14:paraId="0290F210" w14:textId="77777777" w:rsidR="00B33DCE" w:rsidRDefault="00B33DCE" w:rsidP="00B33DCE">
      <w:pPr>
        <w:spacing w:after="0"/>
        <w:ind w:left="66"/>
      </w:pPr>
    </w:p>
    <w:p w14:paraId="0DA2FE7F" w14:textId="77777777" w:rsidR="00B33DCE" w:rsidRDefault="00B33DCE" w:rsidP="00B33DCE">
      <w:pPr>
        <w:spacing w:after="0"/>
        <w:ind w:left="66"/>
      </w:pPr>
    </w:p>
    <w:p w14:paraId="410A07D6" w14:textId="77777777" w:rsidR="00B33DCE" w:rsidRDefault="00B33DCE" w:rsidP="00B33DCE">
      <w:pPr>
        <w:spacing w:after="0"/>
        <w:ind w:left="66"/>
      </w:pPr>
    </w:p>
    <w:p w14:paraId="38DB61FA" w14:textId="77777777" w:rsidR="00B33DCE" w:rsidRDefault="00B33DCE" w:rsidP="00B33DCE">
      <w:pPr>
        <w:spacing w:after="0"/>
        <w:ind w:left="66"/>
      </w:pPr>
    </w:p>
    <w:p w14:paraId="534A875D" w14:textId="77777777" w:rsidR="00B33DCE" w:rsidRDefault="00B33DCE" w:rsidP="00B33DCE">
      <w:pPr>
        <w:spacing w:after="0"/>
        <w:ind w:left="66"/>
      </w:pPr>
    </w:p>
    <w:p w14:paraId="6D37E8ED" w14:textId="77777777" w:rsidR="00B33DCE" w:rsidRPr="00441F5F" w:rsidRDefault="00B33DCE" w:rsidP="00B33DCE">
      <w:pPr>
        <w:pStyle w:val="ListParagraph"/>
        <w:numPr>
          <w:ilvl w:val="0"/>
          <w:numId w:val="14"/>
        </w:numPr>
        <w:spacing w:after="0" w:line="276" w:lineRule="auto"/>
        <w:rPr>
          <w:b/>
          <w:color w:val="00B050"/>
        </w:rPr>
      </w:pPr>
      <w:r w:rsidRPr="00441F5F">
        <w:rPr>
          <w:b/>
          <w:color w:val="00B050"/>
        </w:rPr>
        <w:t xml:space="preserve">            (1)                            (1)</w:t>
      </w:r>
      <w:r w:rsidRPr="00441F5F">
        <w:rPr>
          <w:b/>
          <w:color w:val="00B050"/>
        </w:rPr>
        <w:tab/>
      </w:r>
    </w:p>
    <w:p w14:paraId="14EFCCC1" w14:textId="77777777" w:rsidR="00B33DCE" w:rsidRPr="00441F5F" w:rsidRDefault="00B33DCE" w:rsidP="00B33DCE">
      <w:pPr>
        <w:spacing w:after="0"/>
        <w:ind w:left="66"/>
        <w:rPr>
          <w:b/>
          <w:sz w:val="36"/>
          <w:szCs w:val="36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B7BF73" wp14:editId="37385F11">
                <wp:simplePos x="0" y="0"/>
                <wp:positionH relativeFrom="column">
                  <wp:posOffset>3667125</wp:posOffset>
                </wp:positionH>
                <wp:positionV relativeFrom="paragraph">
                  <wp:posOffset>113665</wp:posOffset>
                </wp:positionV>
                <wp:extent cx="504825" cy="9525"/>
                <wp:effectExtent l="0" t="95250" r="0" b="1047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9525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FD3F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88.75pt;margin-top:8.95pt;width:39.75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" strokecolor="#00b050" strokeweight="3.2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A3E32D" wp14:editId="124EDA37">
                <wp:simplePos x="0" y="0"/>
                <wp:positionH relativeFrom="column">
                  <wp:posOffset>1933575</wp:posOffset>
                </wp:positionH>
                <wp:positionV relativeFrom="paragraph">
                  <wp:posOffset>147320</wp:posOffset>
                </wp:positionV>
                <wp:extent cx="504825" cy="9525"/>
                <wp:effectExtent l="0" t="95250" r="0" b="10477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9525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9C48D" id="Straight Arrow Connector 26" o:spid="_x0000_s1026" type="#_x0000_t32" style="position:absolute;margin-left:152.25pt;margin-top:11.6pt;width:39.75pt;height: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" strokecolor="#00b050" strokeweight="3.2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 w:rsidRPr="00510946">
        <w:rPr>
          <w:b/>
          <w:color w:val="00B050"/>
          <w:sz w:val="36"/>
          <w:szCs w:val="36"/>
          <w:vertAlign w:val="subscript"/>
        </w:rPr>
        <w:t>2</w:t>
      </w:r>
      <w:r w:rsidRPr="00441F5F">
        <w:rPr>
          <w:b/>
          <w:color w:val="00B050"/>
          <w:sz w:val="36"/>
          <w:szCs w:val="36"/>
          <w:vertAlign w:val="superscript"/>
        </w:rPr>
        <w:t>4</w:t>
      </w:r>
      <w:r w:rsidRPr="00441F5F">
        <w:rPr>
          <w:b/>
          <w:color w:val="00B050"/>
          <w:sz w:val="36"/>
          <w:szCs w:val="36"/>
        </w:rPr>
        <w:t xml:space="preserve">He             </w:t>
      </w:r>
      <w:r w:rsidRPr="00441F5F">
        <w:rPr>
          <w:b/>
          <w:color w:val="00B050"/>
          <w:sz w:val="36"/>
          <w:szCs w:val="36"/>
          <w:vertAlign w:val="superscript"/>
        </w:rPr>
        <w:t>8</w:t>
      </w:r>
      <w:r w:rsidRPr="00441F5F">
        <w:rPr>
          <w:b/>
          <w:color w:val="00B050"/>
          <w:sz w:val="36"/>
          <w:szCs w:val="36"/>
        </w:rPr>
        <w:t xml:space="preserve">Be  +  </w:t>
      </w:r>
      <w:r w:rsidRPr="00441F5F">
        <w:rPr>
          <w:b/>
          <w:color w:val="00B050"/>
          <w:sz w:val="36"/>
          <w:szCs w:val="36"/>
          <w:vertAlign w:val="superscript"/>
        </w:rPr>
        <w:t>4</w:t>
      </w:r>
      <w:r w:rsidRPr="00441F5F">
        <w:rPr>
          <w:b/>
          <w:color w:val="00B050"/>
          <w:sz w:val="36"/>
          <w:szCs w:val="36"/>
        </w:rPr>
        <w:t xml:space="preserve">He               </w:t>
      </w:r>
      <w:r w:rsidRPr="00441F5F">
        <w:rPr>
          <w:b/>
          <w:color w:val="00B050"/>
          <w:sz w:val="36"/>
          <w:szCs w:val="36"/>
          <w:vertAlign w:val="superscript"/>
        </w:rPr>
        <w:t>12</w:t>
      </w:r>
      <w:r w:rsidRPr="00441F5F">
        <w:rPr>
          <w:b/>
          <w:color w:val="00B050"/>
          <w:sz w:val="36"/>
          <w:szCs w:val="36"/>
        </w:rPr>
        <w:t>C</w:t>
      </w:r>
    </w:p>
    <w:p w14:paraId="4E8EB6F1" w14:textId="77777777" w:rsidR="00B33DCE" w:rsidRDefault="00B33DCE" w:rsidP="00B33DCE">
      <w:pPr>
        <w:spacing w:after="0"/>
        <w:ind w:left="66"/>
      </w:pPr>
    </w:p>
    <w:p w14:paraId="540D298B" w14:textId="77777777" w:rsidR="00B33DCE" w:rsidRDefault="00B33DCE" w:rsidP="00B33DCE">
      <w:pPr>
        <w:spacing w:after="0"/>
        <w:ind w:left="66"/>
      </w:pPr>
    </w:p>
    <w:p w14:paraId="17FFAC37" w14:textId="77777777" w:rsidR="00B33DCE" w:rsidRDefault="00B33DCE" w:rsidP="00B33DCE">
      <w:pPr>
        <w:spacing w:after="0"/>
        <w:ind w:left="66"/>
      </w:pPr>
    </w:p>
    <w:p w14:paraId="467E70FA" w14:textId="25177EEE" w:rsidR="00B33DCE" w:rsidRDefault="00B33DCE" w:rsidP="00B33DCE">
      <w:pPr>
        <w:tabs>
          <w:tab w:val="left" w:pos="851"/>
        </w:tabs>
        <w:spacing w:after="0" w:line="276" w:lineRule="auto"/>
        <w:ind w:left="720"/>
      </w:pPr>
      <w:r>
        <w:t xml:space="preserve">19.   </w:t>
      </w:r>
      <w:r>
        <w:t xml:space="preserve">Elements bigger than iron cannot be produced in fusion reactions in stars. </w:t>
      </w:r>
    </w:p>
    <w:p w14:paraId="7BC10D18" w14:textId="138AA225" w:rsidR="00B33DCE" w:rsidRDefault="00B33DCE" w:rsidP="00B33DCE">
      <w:pPr>
        <w:tabs>
          <w:tab w:val="left" w:pos="851"/>
        </w:tabs>
        <w:spacing w:after="0"/>
        <w:ind w:left="426"/>
      </w:pPr>
      <w:r>
        <w:tab/>
      </w:r>
      <w:r>
        <w:t xml:space="preserve">      </w:t>
      </w:r>
      <w:r>
        <w:t>Explain how the larger elements are created and dispersed in the Universe. (3)</w:t>
      </w:r>
    </w:p>
    <w:p w14:paraId="38204F99" w14:textId="77777777" w:rsidR="00B33DCE" w:rsidRDefault="00B33DCE" w:rsidP="00B33DCE">
      <w:pPr>
        <w:tabs>
          <w:tab w:val="left" w:pos="851"/>
        </w:tabs>
        <w:spacing w:after="0"/>
      </w:pPr>
    </w:p>
    <w:p w14:paraId="4A9A806A" w14:textId="77777777" w:rsidR="00B33DCE" w:rsidRDefault="00B33DCE" w:rsidP="00B33DCE">
      <w:pPr>
        <w:tabs>
          <w:tab w:val="left" w:pos="851"/>
        </w:tabs>
        <w:spacing w:after="0"/>
        <w:ind w:left="1440"/>
        <w:rPr>
          <w:b/>
          <w:color w:val="00B050"/>
        </w:rPr>
      </w:pPr>
      <w:r>
        <w:rPr>
          <w:b/>
          <w:color w:val="00B050"/>
        </w:rPr>
        <w:t>Bigger elements are p</w:t>
      </w:r>
      <w:r w:rsidRPr="00441F5F">
        <w:rPr>
          <w:b/>
          <w:color w:val="00B050"/>
        </w:rPr>
        <w:t>roduced in a violent explosion by a supernova.</w:t>
      </w:r>
    </w:p>
    <w:p w14:paraId="243D4890" w14:textId="77777777" w:rsidR="00B33DCE" w:rsidRDefault="00B33DCE" w:rsidP="00B33DCE">
      <w:pPr>
        <w:tabs>
          <w:tab w:val="left" w:pos="851"/>
        </w:tabs>
        <w:spacing w:after="0"/>
        <w:ind w:left="1440"/>
        <w:rPr>
          <w:b/>
          <w:color w:val="00B050"/>
        </w:rPr>
      </w:pPr>
    </w:p>
    <w:p w14:paraId="5E157EEC" w14:textId="77777777" w:rsidR="00B33DCE" w:rsidRPr="00441F5F" w:rsidRDefault="00B33DCE" w:rsidP="00B33DCE">
      <w:pPr>
        <w:tabs>
          <w:tab w:val="left" w:pos="851"/>
        </w:tabs>
        <w:spacing w:after="0"/>
        <w:ind w:left="1440"/>
        <w:rPr>
          <w:b/>
          <w:color w:val="00B050"/>
        </w:rPr>
      </w:pPr>
      <w:r>
        <w:rPr>
          <w:b/>
          <w:color w:val="00B050"/>
        </w:rPr>
        <w:t>Where the temperatures and pressures are much greater than those found in a large star.</w:t>
      </w:r>
    </w:p>
    <w:p w14:paraId="79B30FED" w14:textId="77777777" w:rsidR="00B33DCE" w:rsidRPr="00441F5F" w:rsidRDefault="00B33DCE" w:rsidP="00B33DCE">
      <w:pPr>
        <w:tabs>
          <w:tab w:val="left" w:pos="851"/>
        </w:tabs>
        <w:spacing w:after="0"/>
        <w:ind w:left="1440"/>
        <w:rPr>
          <w:b/>
          <w:color w:val="00B050"/>
        </w:rPr>
      </w:pPr>
    </w:p>
    <w:p w14:paraId="65770263" w14:textId="77777777" w:rsidR="00B33DCE" w:rsidRPr="00441F5F" w:rsidRDefault="00B33DCE" w:rsidP="00B33DCE">
      <w:pPr>
        <w:tabs>
          <w:tab w:val="left" w:pos="851"/>
        </w:tabs>
        <w:spacing w:after="0"/>
        <w:ind w:left="1440"/>
        <w:rPr>
          <w:b/>
          <w:color w:val="00B050"/>
        </w:rPr>
      </w:pPr>
      <w:r w:rsidRPr="00441F5F">
        <w:rPr>
          <w:b/>
          <w:color w:val="00B050"/>
        </w:rPr>
        <w:t>The explosion that produced the larger elements also disperses them throughout the Universe.</w:t>
      </w:r>
    </w:p>
    <w:p w14:paraId="21A38395" w14:textId="77777777" w:rsidR="00B33DCE" w:rsidRDefault="00B33DCE" w:rsidP="00B33DCE">
      <w:pPr>
        <w:tabs>
          <w:tab w:val="left" w:pos="851"/>
        </w:tabs>
        <w:spacing w:after="0"/>
        <w:ind w:left="851"/>
      </w:pPr>
    </w:p>
    <w:p w14:paraId="7D02FC41" w14:textId="77777777" w:rsidR="00B33DCE" w:rsidRDefault="00B33DCE" w:rsidP="00B33DCE">
      <w:pPr>
        <w:tabs>
          <w:tab w:val="left" w:pos="851"/>
        </w:tabs>
        <w:spacing w:after="0"/>
        <w:ind w:left="1215"/>
      </w:pPr>
    </w:p>
    <w:p w14:paraId="3084D866" w14:textId="77777777" w:rsidR="00B33DCE" w:rsidRDefault="00B33DCE" w:rsidP="00B33DCE">
      <w:pPr>
        <w:tabs>
          <w:tab w:val="left" w:pos="851"/>
        </w:tabs>
        <w:spacing w:after="0"/>
        <w:ind w:left="1215"/>
      </w:pPr>
      <w:bookmarkStart w:id="0" w:name="_GoBack"/>
      <w:bookmarkEnd w:id="0"/>
    </w:p>
    <w:sectPr w:rsidR="00B33DCE" w:rsidSect="00E076E3">
      <w:headerReference w:type="default" r:id="rId18"/>
      <w:footerReference w:type="default" r:id="rId19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563981" w14:textId="77777777" w:rsidR="00FF3251" w:rsidRDefault="00FF3251" w:rsidP="00683DA2">
      <w:pPr>
        <w:spacing w:after="0" w:line="240" w:lineRule="auto"/>
      </w:pPr>
      <w:r>
        <w:separator/>
      </w:r>
    </w:p>
  </w:endnote>
  <w:endnote w:type="continuationSeparator" w:id="0">
    <w:p w14:paraId="2524CABF" w14:textId="77777777" w:rsidR="00FF3251" w:rsidRDefault="00FF3251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altName w:val="Segoe UI"/>
    <w:panose1 w:val="020B0604020202020204"/>
    <w:charset w:val="00"/>
    <w:family w:val="auto"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42E26" w14:textId="77777777" w:rsidR="00FF3251" w:rsidRDefault="00FF3251" w:rsidP="00683DA2">
      <w:pPr>
        <w:spacing w:after="0" w:line="240" w:lineRule="auto"/>
      </w:pPr>
      <w:r>
        <w:separator/>
      </w:r>
    </w:p>
  </w:footnote>
  <w:footnote w:type="continuationSeparator" w:id="0">
    <w:p w14:paraId="47831D1F" w14:textId="77777777" w:rsidR="00FF3251" w:rsidRDefault="00FF3251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3735AFD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B33DCE">
      <w:rPr>
        <w:b/>
        <w:noProof/>
        <w:color w:val="ED7D31" w:themeColor="accent2"/>
        <w:sz w:val="36"/>
        <w:szCs w:val="32"/>
        <w:lang w:val="en-US"/>
      </w:rPr>
      <w:t>7</w:t>
    </w:r>
  </w:p>
  <w:p w14:paraId="64B56625" w14:textId="2553F062" w:rsidR="001B4431" w:rsidRPr="00683DA2" w:rsidRDefault="00A259DE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B33DCE">
      <w:rPr>
        <w:b/>
        <w:color w:val="ED7D31" w:themeColor="accent2"/>
        <w:sz w:val="32"/>
        <w:szCs w:val="32"/>
      </w:rPr>
      <w:t>Astronomy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1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1"/>
  </w:num>
  <w:num w:numId="9">
    <w:abstractNumId w:val="12"/>
  </w:num>
  <w:num w:numId="10">
    <w:abstractNumId w:val="9"/>
  </w:num>
  <w:num w:numId="11">
    <w:abstractNumId w:val="10"/>
  </w:num>
  <w:num w:numId="12">
    <w:abstractNumId w:val="11"/>
  </w:num>
  <w:num w:numId="13">
    <w:abstractNumId w:val="4"/>
  </w:num>
  <w:num w:numId="14">
    <w:abstractNumId w:val="0"/>
  </w:num>
  <w:num w:numId="1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3251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gi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10A12-47E0-6B43-B2EF-A2AC5A40B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56</TotalTime>
  <Pages>6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13</cp:revision>
  <cp:lastPrinted>2017-07-01T09:03:00Z</cp:lastPrinted>
  <dcterms:created xsi:type="dcterms:W3CDTF">2018-05-17T17:27:00Z</dcterms:created>
  <dcterms:modified xsi:type="dcterms:W3CDTF">2018-05-17T19:20:00Z</dcterms:modified>
</cp:coreProperties>
</file>