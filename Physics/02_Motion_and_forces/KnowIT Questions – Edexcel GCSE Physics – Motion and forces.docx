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AE116" w14:textId="5CAE9D2D" w:rsidR="00EE5380" w:rsidRPr="00463A5B" w:rsidRDefault="00463A5B" w:rsidP="00EE5380">
      <w:pPr>
        <w:rPr>
          <w:b/>
          <w:sz w:val="24"/>
          <w:u w:val="single"/>
        </w:rPr>
      </w:pPr>
      <w:r w:rsidRPr="00463A5B">
        <w:rPr>
          <w:b/>
          <w:sz w:val="24"/>
          <w:u w:val="single"/>
        </w:rPr>
        <w:t>Part 1</w:t>
      </w:r>
    </w:p>
    <w:p w14:paraId="635E8CB1" w14:textId="77777777" w:rsidR="00000000" w:rsidRPr="00463A5B" w:rsidRDefault="00494DB9" w:rsidP="00494DB9">
      <w:pPr>
        <w:numPr>
          <w:ilvl w:val="0"/>
          <w:numId w:val="1"/>
        </w:numPr>
      </w:pPr>
      <w:r w:rsidRPr="00463A5B">
        <w:rPr>
          <w:lang w:val="en-US"/>
        </w:rPr>
        <w:t>What is a scalar quantity?</w:t>
      </w:r>
    </w:p>
    <w:p w14:paraId="3D4860B5" w14:textId="77777777" w:rsidR="00000000" w:rsidRPr="00463A5B" w:rsidRDefault="00494DB9" w:rsidP="00494DB9">
      <w:pPr>
        <w:numPr>
          <w:ilvl w:val="0"/>
          <w:numId w:val="1"/>
        </w:numPr>
      </w:pPr>
      <w:r w:rsidRPr="00463A5B">
        <w:rPr>
          <w:lang w:val="en-US"/>
        </w:rPr>
        <w:t>Explain how a car can be moving at a constant speed but have changing velocity.</w:t>
      </w:r>
    </w:p>
    <w:p w14:paraId="1CB2C3A4" w14:textId="77777777" w:rsidR="00000000" w:rsidRPr="00463A5B" w:rsidRDefault="00494DB9" w:rsidP="00494DB9">
      <w:pPr>
        <w:numPr>
          <w:ilvl w:val="0"/>
          <w:numId w:val="1"/>
        </w:numPr>
      </w:pPr>
      <w:r w:rsidRPr="00463A5B">
        <w:rPr>
          <w:lang w:val="en-US"/>
        </w:rPr>
        <w:t xml:space="preserve"> State whether the following quan</w:t>
      </w:r>
      <w:r w:rsidRPr="00463A5B">
        <w:rPr>
          <w:lang w:val="en-US"/>
        </w:rPr>
        <w:t>tities are scalars or vectors:</w:t>
      </w:r>
    </w:p>
    <w:p w14:paraId="02B76B42" w14:textId="756BB8A8" w:rsidR="00463A5B" w:rsidRPr="00463A5B" w:rsidRDefault="00463A5B" w:rsidP="00463A5B">
      <w:pPr>
        <w:jc w:val="center"/>
      </w:pPr>
      <w:r w:rsidRPr="00463A5B">
        <w:rPr>
          <w:b/>
          <w:bCs/>
          <w:lang w:val="en-US"/>
        </w:rPr>
        <w:t xml:space="preserve">speed </w:t>
      </w:r>
      <w:r w:rsidRPr="00463A5B">
        <w:rPr>
          <w:b/>
          <w:bCs/>
          <w:lang w:val="en-US"/>
        </w:rPr>
        <w:tab/>
        <w:t>direction energy  displacement  mass  weight</w:t>
      </w:r>
    </w:p>
    <w:p w14:paraId="519A7028" w14:textId="40980409" w:rsidR="00463A5B" w:rsidRDefault="00463A5B" w:rsidP="00463A5B">
      <w:pPr>
        <w:jc w:val="center"/>
        <w:rPr>
          <w:b/>
          <w:bCs/>
          <w:lang w:val="en-US"/>
        </w:rPr>
      </w:pPr>
      <w:r w:rsidRPr="00463A5B">
        <w:rPr>
          <w:b/>
          <w:bCs/>
          <w:lang w:val="en-US"/>
        </w:rPr>
        <w:t>velocity   acceleration  momentum</w:t>
      </w:r>
    </w:p>
    <w:p w14:paraId="22DFA29D" w14:textId="0C78F56F" w:rsidR="00463A5B" w:rsidRDefault="00463A5B" w:rsidP="00463A5B">
      <w:pPr>
        <w:rPr>
          <w:b/>
          <w:bCs/>
          <w:lang w:val="en-US"/>
        </w:rPr>
      </w:pPr>
      <w:r w:rsidRPr="00463A5B">
        <w:rPr>
          <w:b/>
          <w:sz w:val="24"/>
          <w:u w:val="single"/>
        </w:rPr>
        <w:t xml:space="preserve">Part </w:t>
      </w:r>
      <w:r>
        <w:rPr>
          <w:b/>
          <w:sz w:val="24"/>
          <w:u w:val="single"/>
        </w:rPr>
        <w:t>2</w:t>
      </w:r>
    </w:p>
    <w:p w14:paraId="60DFCDF0" w14:textId="77777777" w:rsidR="00000000" w:rsidRPr="00463A5B" w:rsidRDefault="00494DB9" w:rsidP="00494DB9">
      <w:pPr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t>Recall the equations that link speed, distance and time, including units.</w:t>
      </w:r>
    </w:p>
    <w:p w14:paraId="7825BD1C" w14:textId="3755C9A4" w:rsidR="00463A5B" w:rsidRPr="00463A5B" w:rsidRDefault="00463A5B" w:rsidP="00494DB9">
      <w:pPr>
        <w:pStyle w:val="ListParagraph"/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t>Describe the difference between speed and velocity.</w:t>
      </w:r>
    </w:p>
    <w:p w14:paraId="5357607B" w14:textId="7DBA0FA2" w:rsidR="00463A5B" w:rsidRPr="00463A5B" w:rsidRDefault="00463A5B" w:rsidP="00494DB9">
      <w:pPr>
        <w:numPr>
          <w:ilvl w:val="0"/>
          <w:numId w:val="2"/>
        </w:numPr>
        <w:rPr>
          <w:bCs/>
        </w:rPr>
      </w:pPr>
      <w:r w:rsidRPr="00463A5B">
        <w:rPr>
          <w:bCs/>
        </w:rPr>
        <w:t>A car moves round a circular track at 120 mph. Give the average velocity of the car.  Explain your answer.</w:t>
      </w:r>
    </w:p>
    <w:p w14:paraId="1A75E6C6" w14:textId="049971C3" w:rsidR="00463A5B" w:rsidRPr="00463A5B" w:rsidRDefault="00463A5B" w:rsidP="00494DB9">
      <w:pPr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t>A motorcycle travels a distance of 420 miles in 8.5 hours. Give the average speed of the motorcycle.</w:t>
      </w:r>
    </w:p>
    <w:p w14:paraId="3822E7B6" w14:textId="176C60EB" w:rsidR="00463A5B" w:rsidRPr="00463A5B" w:rsidRDefault="00463A5B" w:rsidP="00494DB9">
      <w:pPr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t>Describe the difference between instantaneous speed and average speed.</w:t>
      </w:r>
    </w:p>
    <w:p w14:paraId="0560BFD8" w14:textId="705CB352" w:rsidR="00463A5B" w:rsidRPr="00463A5B" w:rsidRDefault="00463A5B" w:rsidP="00494DB9">
      <w:pPr>
        <w:numPr>
          <w:ilvl w:val="0"/>
          <w:numId w:val="2"/>
        </w:numPr>
        <w:rPr>
          <w:bCs/>
        </w:rPr>
      </w:pPr>
      <w:r w:rsidRPr="00463A5B">
        <w:rPr>
          <w:bCs/>
        </w:rPr>
        <w:t>Describe fully the motion shown in the distance-time graph shown below.</w:t>
      </w:r>
    </w:p>
    <w:p w14:paraId="33CED6B0" w14:textId="71D28A50" w:rsidR="00463A5B" w:rsidRDefault="00463A5B" w:rsidP="00463A5B">
      <w:pPr>
        <w:ind w:left="360"/>
        <w:jc w:val="center"/>
        <w:rPr>
          <w:bCs/>
        </w:rPr>
      </w:pPr>
      <w:r w:rsidRPr="00463A5B">
        <w:rPr>
          <w:bCs/>
        </w:rPr>
        <w:drawing>
          <wp:inline distT="0" distB="0" distL="0" distR="0" wp14:anchorId="401B05E1" wp14:editId="37CDEB8E">
            <wp:extent cx="2385392" cy="1789044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196" cy="179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2EAD" w14:textId="57CCD84B" w:rsidR="00463A5B" w:rsidRPr="00463A5B" w:rsidRDefault="00463A5B" w:rsidP="00494DB9">
      <w:pPr>
        <w:pStyle w:val="ListParagraph"/>
        <w:numPr>
          <w:ilvl w:val="0"/>
          <w:numId w:val="2"/>
        </w:numPr>
        <w:jc w:val="both"/>
        <w:rPr>
          <w:bCs/>
        </w:rPr>
      </w:pPr>
      <w:r w:rsidRPr="00463A5B">
        <w:rPr>
          <w:b/>
          <w:bCs/>
          <w:lang w:val="en-US"/>
        </w:rPr>
        <w:t>Describe how you would find the instantaneous speed of an object from a distance-time graph where the line is a curve. (Higher Tier Only).</w:t>
      </w:r>
    </w:p>
    <w:p w14:paraId="68929C6C" w14:textId="6AF9B909" w:rsidR="00463A5B" w:rsidRPr="00463A5B" w:rsidRDefault="00463A5B" w:rsidP="00463A5B">
      <w:pPr>
        <w:pStyle w:val="ListParagraph"/>
        <w:jc w:val="center"/>
        <w:rPr>
          <w:bCs/>
        </w:rPr>
      </w:pPr>
      <w:r w:rsidRPr="00463A5B">
        <w:rPr>
          <w:bCs/>
        </w:rPr>
        <w:drawing>
          <wp:inline distT="0" distB="0" distL="0" distR="0" wp14:anchorId="093C6EDB" wp14:editId="1FCE6EE5">
            <wp:extent cx="2589047" cy="1685677"/>
            <wp:effectExtent l="0" t="0" r="1905" b="381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1049" cy="170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4AA3" w14:textId="5F0DCDE6" w:rsidR="00463A5B" w:rsidRPr="00463A5B" w:rsidRDefault="00463A5B" w:rsidP="00494DB9">
      <w:pPr>
        <w:pStyle w:val="ListParagraph"/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t>State the equation that links acceleration, change in velocity and time taken, including units.</w:t>
      </w:r>
    </w:p>
    <w:p w14:paraId="71CAA277" w14:textId="0AA86109" w:rsidR="00463A5B" w:rsidRPr="00463A5B" w:rsidRDefault="00463A5B" w:rsidP="00494DB9">
      <w:pPr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t>Describe what is meant by a negative acceleration.</w:t>
      </w:r>
    </w:p>
    <w:p w14:paraId="05C7967C" w14:textId="789F3E34" w:rsidR="00463A5B" w:rsidRPr="00463A5B" w:rsidRDefault="00463A5B" w:rsidP="00494DB9">
      <w:pPr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t>Give the units of acceleration.</w:t>
      </w:r>
    </w:p>
    <w:p w14:paraId="6A95C6C7" w14:textId="2BABF7F8" w:rsidR="00463A5B" w:rsidRPr="00463A5B" w:rsidRDefault="00463A5B" w:rsidP="00494DB9">
      <w:pPr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lastRenderedPageBreak/>
        <w:t>A stone is dropped off a cliff. The stone hits the floor at 30 m/s. Calculate the height of the cliff. Take g = 9.8 m/s</w:t>
      </w:r>
      <w:r w:rsidRPr="00463A5B">
        <w:rPr>
          <w:bCs/>
          <w:vertAlign w:val="superscript"/>
          <w:lang w:val="en-US"/>
        </w:rPr>
        <w:t>2</w:t>
      </w:r>
    </w:p>
    <w:p w14:paraId="7167E7FC" w14:textId="77777777" w:rsidR="00463A5B" w:rsidRPr="00463A5B" w:rsidRDefault="00463A5B" w:rsidP="00494DB9">
      <w:pPr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t>Describe how the distance travelled by an object can be found from a velocity-time graph.</w:t>
      </w:r>
    </w:p>
    <w:p w14:paraId="529C31E3" w14:textId="219CF62C" w:rsidR="00463A5B" w:rsidRPr="00463A5B" w:rsidRDefault="00463A5B" w:rsidP="00494DB9">
      <w:pPr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t xml:space="preserve">Describe fully the motion shown in the velocity-time graph shown below. </w:t>
      </w:r>
    </w:p>
    <w:p w14:paraId="74736915" w14:textId="0FADB529" w:rsidR="00463A5B" w:rsidRDefault="00463A5B" w:rsidP="00463A5B">
      <w:pPr>
        <w:ind w:left="360"/>
        <w:jc w:val="center"/>
        <w:rPr>
          <w:bCs/>
        </w:rPr>
      </w:pPr>
      <w:r w:rsidRPr="00463A5B">
        <w:rPr>
          <w:bCs/>
        </w:rPr>
        <w:drawing>
          <wp:inline distT="0" distB="0" distL="0" distR="0" wp14:anchorId="3B4B5118" wp14:editId="75426871">
            <wp:extent cx="2067944" cy="1789043"/>
            <wp:effectExtent l="0" t="0" r="2540" b="19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6909" cy="18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B76D" w14:textId="01EC25CC" w:rsidR="00463A5B" w:rsidRPr="00463A5B" w:rsidRDefault="00463A5B" w:rsidP="00494DB9">
      <w:pPr>
        <w:pStyle w:val="ListParagraph"/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t>State the typical speed of a person</w:t>
      </w:r>
    </w:p>
    <w:p w14:paraId="1BF8BCB9" w14:textId="27ED3343" w:rsidR="00463A5B" w:rsidRPr="00463A5B" w:rsidRDefault="00463A5B" w:rsidP="00463A5B">
      <w:pPr>
        <w:ind w:left="720"/>
        <w:rPr>
          <w:bCs/>
        </w:rPr>
      </w:pPr>
      <w:r w:rsidRPr="00463A5B">
        <w:rPr>
          <w:b/>
          <w:bCs/>
          <w:lang w:val="en-US"/>
        </w:rPr>
        <w:t xml:space="preserve">Walking </w:t>
      </w:r>
      <w:r w:rsidRPr="00463A5B">
        <w:rPr>
          <w:b/>
          <w:bCs/>
          <w:lang w:val="en-US"/>
        </w:rPr>
        <w:tab/>
      </w:r>
    </w:p>
    <w:p w14:paraId="306CBCCE" w14:textId="77777777" w:rsidR="00463A5B" w:rsidRPr="00463A5B" w:rsidRDefault="00463A5B" w:rsidP="00463A5B">
      <w:pPr>
        <w:ind w:left="720"/>
        <w:rPr>
          <w:bCs/>
        </w:rPr>
      </w:pPr>
      <w:r w:rsidRPr="00463A5B">
        <w:rPr>
          <w:b/>
          <w:bCs/>
          <w:lang w:val="en-US"/>
        </w:rPr>
        <w:t xml:space="preserve">Cycling  </w:t>
      </w:r>
      <w:r w:rsidRPr="00463A5B">
        <w:rPr>
          <w:b/>
          <w:bCs/>
          <w:lang w:val="en-US"/>
        </w:rPr>
        <w:tab/>
      </w:r>
    </w:p>
    <w:p w14:paraId="5693FC22" w14:textId="09CE4415" w:rsidR="00463A5B" w:rsidRPr="00463A5B" w:rsidRDefault="00463A5B" w:rsidP="00494DB9">
      <w:pPr>
        <w:pStyle w:val="ListParagraph"/>
        <w:numPr>
          <w:ilvl w:val="0"/>
          <w:numId w:val="2"/>
        </w:numPr>
        <w:rPr>
          <w:bCs/>
        </w:rPr>
      </w:pPr>
      <w:r w:rsidRPr="00463A5B">
        <w:rPr>
          <w:bCs/>
          <w:lang w:val="en-US"/>
        </w:rPr>
        <w:t xml:space="preserve">Explain how the motion of a skydiver changes from the moment they jump out of the plane until they land. </w:t>
      </w:r>
    </w:p>
    <w:p w14:paraId="1EAC56F0" w14:textId="709B5BB9" w:rsidR="00463A5B" w:rsidRPr="00463A5B" w:rsidRDefault="00463A5B" w:rsidP="00463A5B">
      <w:pPr>
        <w:ind w:left="360"/>
        <w:rPr>
          <w:b/>
          <w:bCs/>
          <w:lang w:val="en-US"/>
        </w:rPr>
      </w:pPr>
      <w:r w:rsidRPr="00463A5B">
        <w:rPr>
          <w:b/>
          <w:sz w:val="24"/>
          <w:u w:val="single"/>
        </w:rPr>
        <w:t xml:space="preserve">Part </w:t>
      </w:r>
      <w:r>
        <w:rPr>
          <w:b/>
          <w:sz w:val="24"/>
          <w:u w:val="single"/>
        </w:rPr>
        <w:t>3</w:t>
      </w:r>
    </w:p>
    <w:p w14:paraId="3C80EAD4" w14:textId="3132E67A" w:rsidR="00463A5B" w:rsidRPr="00463A5B" w:rsidRDefault="00463A5B" w:rsidP="00494DB9">
      <w:pPr>
        <w:numPr>
          <w:ilvl w:val="0"/>
          <w:numId w:val="3"/>
        </w:numPr>
        <w:rPr>
          <w:bCs/>
        </w:rPr>
      </w:pPr>
      <w:r w:rsidRPr="00463A5B">
        <w:rPr>
          <w:bCs/>
        </w:rPr>
        <w:t>What does Newton's first law state about objects that are stationary?</w:t>
      </w:r>
    </w:p>
    <w:p w14:paraId="5A612ACE" w14:textId="705C8107" w:rsidR="00463A5B" w:rsidRPr="00463A5B" w:rsidRDefault="00463A5B" w:rsidP="00494DB9">
      <w:pPr>
        <w:numPr>
          <w:ilvl w:val="0"/>
          <w:numId w:val="3"/>
        </w:numPr>
        <w:rPr>
          <w:bCs/>
        </w:rPr>
      </w:pPr>
      <w:r w:rsidRPr="00463A5B">
        <w:rPr>
          <w:bCs/>
          <w:lang w:val="en-US"/>
        </w:rPr>
        <w:t xml:space="preserve"> </w:t>
      </w:r>
      <w:r w:rsidRPr="00463A5B">
        <w:rPr>
          <w:bCs/>
        </w:rPr>
        <w:t xml:space="preserve">What does Newton's first law state about objects that are moving </w:t>
      </w:r>
    </w:p>
    <w:p w14:paraId="5CB3F547" w14:textId="0239C12F" w:rsidR="00463A5B" w:rsidRPr="00463A5B" w:rsidRDefault="00463A5B" w:rsidP="00494DB9">
      <w:pPr>
        <w:numPr>
          <w:ilvl w:val="0"/>
          <w:numId w:val="3"/>
        </w:numPr>
        <w:rPr>
          <w:bCs/>
        </w:rPr>
      </w:pPr>
      <w:r w:rsidRPr="00463A5B">
        <w:rPr>
          <w:bCs/>
        </w:rPr>
        <w:t>Describe why a cannon ball, when fired from a cannon does not continue to move with constant velocity.</w:t>
      </w:r>
    </w:p>
    <w:p w14:paraId="7ED599D4" w14:textId="08C0AA18" w:rsidR="00463A5B" w:rsidRPr="00463A5B" w:rsidRDefault="00463A5B" w:rsidP="00494DB9">
      <w:pPr>
        <w:numPr>
          <w:ilvl w:val="0"/>
          <w:numId w:val="3"/>
        </w:numPr>
        <w:rPr>
          <w:bCs/>
        </w:rPr>
      </w:pPr>
      <w:r w:rsidRPr="00463A5B">
        <w:rPr>
          <w:bCs/>
          <w:lang w:val="en-US"/>
        </w:rPr>
        <w:t>Recall the equation used for Newton’s second law.</w:t>
      </w:r>
    </w:p>
    <w:p w14:paraId="55297830" w14:textId="701DAA91" w:rsidR="00463A5B" w:rsidRPr="00463A5B" w:rsidRDefault="00463A5B" w:rsidP="00494DB9">
      <w:pPr>
        <w:numPr>
          <w:ilvl w:val="0"/>
          <w:numId w:val="3"/>
        </w:numPr>
        <w:rPr>
          <w:bCs/>
        </w:rPr>
      </w:pPr>
      <w:r w:rsidRPr="00463A5B">
        <w:rPr>
          <w:bCs/>
          <w:lang w:val="en-US"/>
        </w:rPr>
        <w:t>A car has an acceleration of 1.7</w:t>
      </w:r>
      <w:r w:rsidRPr="00463A5B">
        <w:rPr>
          <w:bCs/>
          <w:vertAlign w:val="superscript"/>
          <w:lang w:val="en-US"/>
        </w:rPr>
        <w:t xml:space="preserve"> </w:t>
      </w:r>
      <w:r w:rsidRPr="00463A5B">
        <w:rPr>
          <w:bCs/>
          <w:lang w:val="en-US"/>
        </w:rPr>
        <w:t>m/s</w:t>
      </w:r>
      <w:r w:rsidRPr="00463A5B">
        <w:rPr>
          <w:bCs/>
          <w:vertAlign w:val="superscript"/>
          <w:lang w:val="en-US"/>
        </w:rPr>
        <w:t>2</w:t>
      </w:r>
      <w:r w:rsidRPr="00463A5B">
        <w:rPr>
          <w:bCs/>
          <w:lang w:val="en-US"/>
        </w:rPr>
        <w:t xml:space="preserve"> and a mass of 700 kg.</w:t>
      </w:r>
      <w:r>
        <w:rPr>
          <w:bCs/>
          <w:lang w:val="en-US"/>
        </w:rPr>
        <w:t xml:space="preserve"> </w:t>
      </w:r>
      <w:r w:rsidRPr="00463A5B">
        <w:rPr>
          <w:bCs/>
          <w:lang w:val="en-US"/>
        </w:rPr>
        <w:t>Calculate the driving force of the car.</w:t>
      </w:r>
    </w:p>
    <w:p w14:paraId="2F91F05C" w14:textId="58FEF161" w:rsidR="00463A5B" w:rsidRPr="00463A5B" w:rsidRDefault="00463A5B" w:rsidP="00494DB9">
      <w:pPr>
        <w:numPr>
          <w:ilvl w:val="0"/>
          <w:numId w:val="3"/>
        </w:numPr>
        <w:rPr>
          <w:bCs/>
        </w:rPr>
      </w:pPr>
      <w:r w:rsidRPr="00463A5B">
        <w:rPr>
          <w:bCs/>
          <w:lang w:val="en-US"/>
        </w:rPr>
        <w:t>A skydiver has a weight of 686 N and a mass of 70 kg. Calculate the acceleration of the skydiver the moment he jumps out of  the plane.</w:t>
      </w:r>
    </w:p>
    <w:p w14:paraId="0E31B4BC" w14:textId="665CBA86" w:rsidR="00463A5B" w:rsidRPr="00463A5B" w:rsidRDefault="00463A5B" w:rsidP="00494DB9">
      <w:pPr>
        <w:numPr>
          <w:ilvl w:val="0"/>
          <w:numId w:val="3"/>
        </w:numPr>
        <w:rPr>
          <w:bCs/>
        </w:rPr>
      </w:pPr>
      <w:r w:rsidRPr="00463A5B">
        <w:rPr>
          <w:bCs/>
          <w:lang w:val="en-US"/>
        </w:rPr>
        <w:t>A motorcycle has a driving force of 1400 N and an acceleration of 6 m/s</w:t>
      </w:r>
      <w:r w:rsidRPr="00463A5B">
        <w:rPr>
          <w:bCs/>
          <w:vertAlign w:val="superscript"/>
          <w:lang w:val="en-US"/>
        </w:rPr>
        <w:t>2</w:t>
      </w:r>
      <w:r w:rsidRPr="00463A5B">
        <w:rPr>
          <w:bCs/>
          <w:lang w:val="en-US"/>
        </w:rPr>
        <w:t>. Calculate the mass of the motorcycle.</w:t>
      </w:r>
    </w:p>
    <w:p w14:paraId="131ED6F0" w14:textId="0D096FE5" w:rsidR="00463A5B" w:rsidRPr="00463A5B" w:rsidRDefault="00463A5B" w:rsidP="00494DB9">
      <w:pPr>
        <w:numPr>
          <w:ilvl w:val="0"/>
          <w:numId w:val="3"/>
        </w:numPr>
        <w:rPr>
          <w:bCs/>
        </w:rPr>
      </w:pPr>
      <w:r w:rsidRPr="00463A5B">
        <w:rPr>
          <w:bCs/>
          <w:lang w:val="en-US"/>
        </w:rPr>
        <w:t>A boy has a mass of 40 kg. Calculate the boy’s weight. Take g = 10 N/kg.</w:t>
      </w:r>
    </w:p>
    <w:p w14:paraId="29DB5BB1" w14:textId="3E166262" w:rsidR="00463A5B" w:rsidRPr="00463A5B" w:rsidRDefault="00463A5B" w:rsidP="00494DB9">
      <w:pPr>
        <w:numPr>
          <w:ilvl w:val="0"/>
          <w:numId w:val="3"/>
        </w:numPr>
        <w:rPr>
          <w:bCs/>
        </w:rPr>
      </w:pPr>
      <w:r w:rsidRPr="00463A5B">
        <w:rPr>
          <w:bCs/>
          <w:lang w:val="en-US"/>
        </w:rPr>
        <w:t xml:space="preserve">Name a piece of scientific equipment that you would use to find the weight of a block in a science laboratory.        </w:t>
      </w:r>
    </w:p>
    <w:p w14:paraId="03D8D776" w14:textId="7BC91A4C" w:rsidR="00463A5B" w:rsidRPr="00463A5B" w:rsidRDefault="00463A5B" w:rsidP="00494DB9">
      <w:pPr>
        <w:numPr>
          <w:ilvl w:val="0"/>
          <w:numId w:val="3"/>
        </w:numPr>
        <w:rPr>
          <w:bCs/>
        </w:rPr>
      </w:pPr>
      <w:r w:rsidRPr="00463A5B">
        <w:rPr>
          <w:bCs/>
          <w:lang w:val="en-US"/>
        </w:rPr>
        <w:t>On The Moon an astronaut has a weight of 130 N.  The gravitational field strength on The Moon is 1.7 N/kg.  The gravitational field strength on the Earth is 10 N/kg. Calculate the weight of the astronaut on the Earth.</w:t>
      </w:r>
    </w:p>
    <w:p w14:paraId="0E6C8F6F" w14:textId="77777777" w:rsidR="00463A5B" w:rsidRPr="00463A5B" w:rsidRDefault="00463A5B" w:rsidP="00463A5B">
      <w:pPr>
        <w:ind w:left="720"/>
        <w:rPr>
          <w:bCs/>
        </w:rPr>
      </w:pPr>
    </w:p>
    <w:p w14:paraId="131ACCC2" w14:textId="6A60C34D" w:rsidR="00463A5B" w:rsidRDefault="00463A5B" w:rsidP="00463A5B">
      <w:pPr>
        <w:rPr>
          <w:b/>
          <w:sz w:val="24"/>
          <w:u w:val="single"/>
        </w:rPr>
      </w:pPr>
      <w:r w:rsidRPr="00463A5B">
        <w:rPr>
          <w:b/>
          <w:sz w:val="24"/>
          <w:u w:val="single"/>
        </w:rPr>
        <w:lastRenderedPageBreak/>
        <w:t xml:space="preserve">Part </w:t>
      </w:r>
      <w:r>
        <w:rPr>
          <w:b/>
          <w:sz w:val="24"/>
          <w:u w:val="single"/>
        </w:rPr>
        <w:t>4</w:t>
      </w:r>
    </w:p>
    <w:p w14:paraId="5F81E5D2" w14:textId="77777777" w:rsidR="00000000" w:rsidRPr="00463A5B" w:rsidRDefault="00494DB9" w:rsidP="00494DB9">
      <w:pPr>
        <w:pStyle w:val="NoSpacing"/>
        <w:numPr>
          <w:ilvl w:val="0"/>
          <w:numId w:val="4"/>
        </w:numPr>
        <w:spacing w:line="360" w:lineRule="auto"/>
      </w:pPr>
      <w:r w:rsidRPr="00463A5B">
        <w:t>State the units of momentum.</w:t>
      </w:r>
    </w:p>
    <w:p w14:paraId="155A8BAC" w14:textId="77777777" w:rsidR="00000000" w:rsidRPr="00463A5B" w:rsidRDefault="00494DB9" w:rsidP="00494DB9">
      <w:pPr>
        <w:pStyle w:val="NoSpacing"/>
        <w:numPr>
          <w:ilvl w:val="0"/>
          <w:numId w:val="4"/>
        </w:numPr>
        <w:spacing w:line="360" w:lineRule="auto"/>
      </w:pPr>
      <w:r w:rsidRPr="00463A5B">
        <w:t>State the equation that links mass, momentum and velocity.</w:t>
      </w:r>
    </w:p>
    <w:p w14:paraId="0F924A5D" w14:textId="68120A9D" w:rsidR="00463A5B" w:rsidRPr="00463A5B" w:rsidRDefault="00494DB9" w:rsidP="00494DB9">
      <w:pPr>
        <w:pStyle w:val="NoSpacing"/>
        <w:numPr>
          <w:ilvl w:val="0"/>
          <w:numId w:val="4"/>
        </w:numPr>
        <w:spacing w:line="360" w:lineRule="auto"/>
      </w:pPr>
      <w:r w:rsidRPr="00463A5B">
        <w:t>Mom</w:t>
      </w:r>
      <w:r w:rsidR="00BF0D1D">
        <w:t xml:space="preserve">entum is a conserved quantity. </w:t>
      </w:r>
      <w:r w:rsidR="00463A5B" w:rsidRPr="00463A5B">
        <w:t>Explain what is meant by a conserved quantity.</w:t>
      </w:r>
    </w:p>
    <w:p w14:paraId="5736D334" w14:textId="563F550D" w:rsidR="00463A5B" w:rsidRPr="00463A5B" w:rsidRDefault="00494DB9" w:rsidP="00494DB9">
      <w:pPr>
        <w:pStyle w:val="NoSpacing"/>
        <w:numPr>
          <w:ilvl w:val="0"/>
          <w:numId w:val="4"/>
        </w:numPr>
        <w:spacing w:line="360" w:lineRule="auto"/>
      </w:pPr>
      <w:r w:rsidRPr="00463A5B">
        <w:t>A football has a mass of 0.75 kg and is kicked with a speed o</w:t>
      </w:r>
      <w:r w:rsidRPr="00463A5B">
        <w:t>f 12 m/s.</w:t>
      </w:r>
      <w:r w:rsidR="00463A5B" w:rsidRPr="00463A5B">
        <w:t xml:space="preserve"> Calculate the momentum of the kicked football.</w:t>
      </w:r>
    </w:p>
    <w:p w14:paraId="662F152D" w14:textId="172E07D2" w:rsidR="00463A5B" w:rsidRDefault="00494DB9" w:rsidP="00494DB9">
      <w:pPr>
        <w:pStyle w:val="NoSpacing"/>
        <w:numPr>
          <w:ilvl w:val="0"/>
          <w:numId w:val="4"/>
        </w:numPr>
        <w:spacing w:line="360" w:lineRule="auto"/>
      </w:pPr>
      <w:r w:rsidRPr="00463A5B">
        <w:t>Two ice skaters push themselves apart on the ice.</w:t>
      </w:r>
      <w:r w:rsidR="00463A5B" w:rsidRPr="00463A5B">
        <w:t xml:space="preserve"> Explain how the conservation of momentum applies in this case.</w:t>
      </w:r>
    </w:p>
    <w:p w14:paraId="539D2CB6" w14:textId="77777777" w:rsidR="00BF0D1D" w:rsidRPr="00BF0D1D" w:rsidRDefault="00494DB9" w:rsidP="00494DB9">
      <w:pPr>
        <w:pStyle w:val="NoSpacing"/>
        <w:numPr>
          <w:ilvl w:val="0"/>
          <w:numId w:val="4"/>
        </w:numPr>
        <w:spacing w:line="360" w:lineRule="auto"/>
      </w:pPr>
      <w:r w:rsidRPr="00BF0D1D">
        <w:rPr>
          <w:bCs/>
          <w:lang w:val="en-US"/>
        </w:rPr>
        <w:t>A trolley has a mass of 1.2 kg and a speed of 4.5 m/s.  The trolley crashes into a stationary trolley of mass 0.8 kg.  On impact the two trolley’s stick together and move off with speed, v.</w:t>
      </w:r>
      <w:r w:rsidR="00BF0D1D" w:rsidRPr="00BF0D1D">
        <w:rPr>
          <w:bCs/>
          <w:lang w:val="en-US"/>
        </w:rPr>
        <w:t xml:space="preserve"> </w:t>
      </w:r>
    </w:p>
    <w:p w14:paraId="65835330" w14:textId="2B0756E4" w:rsidR="00000000" w:rsidRPr="00BF0D1D" w:rsidRDefault="00494DB9" w:rsidP="00494DB9">
      <w:pPr>
        <w:pStyle w:val="NoSpacing"/>
        <w:numPr>
          <w:ilvl w:val="1"/>
          <w:numId w:val="4"/>
        </w:numPr>
        <w:spacing w:line="360" w:lineRule="auto"/>
      </w:pPr>
      <w:r w:rsidRPr="00BF0D1D">
        <w:rPr>
          <w:bCs/>
          <w:lang w:val="en-US"/>
        </w:rPr>
        <w:t>Calculate the momentum of the trolleys before impact.</w:t>
      </w:r>
    </w:p>
    <w:p w14:paraId="7A1B41A2" w14:textId="77777777" w:rsidR="00000000" w:rsidRPr="00BF0D1D" w:rsidRDefault="00494DB9" w:rsidP="00494DB9">
      <w:pPr>
        <w:pStyle w:val="NoSpacing"/>
        <w:numPr>
          <w:ilvl w:val="1"/>
          <w:numId w:val="4"/>
        </w:numPr>
        <w:spacing w:line="360" w:lineRule="auto"/>
      </w:pPr>
      <w:r w:rsidRPr="00BF0D1D">
        <w:rPr>
          <w:bCs/>
          <w:lang w:val="en-US"/>
        </w:rPr>
        <w:t xml:space="preserve">Calculate the speed of the trolleys after impact. </w:t>
      </w:r>
    </w:p>
    <w:p w14:paraId="2DA3A043" w14:textId="639F409A" w:rsidR="00BF0D1D" w:rsidRPr="00BF0D1D" w:rsidRDefault="00494DB9" w:rsidP="00494DB9">
      <w:pPr>
        <w:pStyle w:val="NoSpacing"/>
        <w:numPr>
          <w:ilvl w:val="0"/>
          <w:numId w:val="4"/>
        </w:numPr>
        <w:spacing w:line="360" w:lineRule="auto"/>
      </w:pPr>
      <w:r w:rsidRPr="00BF0D1D">
        <w:rPr>
          <w:bCs/>
          <w:lang w:val="en-US"/>
        </w:rPr>
        <w:t>A gymnast falls onto a crash mat.  The crash mat reduces the risk of injury to the gymnast.</w:t>
      </w:r>
      <w:r w:rsidR="00BF0D1D" w:rsidRPr="00BF0D1D">
        <w:rPr>
          <w:bCs/>
          <w:lang w:val="en-US"/>
        </w:rPr>
        <w:t xml:space="preserve"> Explain how the crash mat reduces injury.</w:t>
      </w:r>
    </w:p>
    <w:p w14:paraId="7947F33E" w14:textId="77777777" w:rsidR="00000000" w:rsidRPr="00BF0D1D" w:rsidRDefault="00494DB9" w:rsidP="00494DB9">
      <w:pPr>
        <w:pStyle w:val="NoSpacing"/>
        <w:numPr>
          <w:ilvl w:val="0"/>
          <w:numId w:val="4"/>
        </w:numPr>
        <w:spacing w:line="360" w:lineRule="auto"/>
      </w:pPr>
      <w:r w:rsidRPr="00BF0D1D">
        <w:rPr>
          <w:bCs/>
          <w:lang w:val="en-US"/>
        </w:rPr>
        <w:t>A car of mass 850 kg hits a crash barrier at a speed of 30 m/s.  The car stops in 0.4 s.  Calculate the force on the car.</w:t>
      </w:r>
    </w:p>
    <w:p w14:paraId="5824F8E1" w14:textId="1AD9D840" w:rsidR="00BF0D1D" w:rsidRDefault="00BF0D1D" w:rsidP="00BF0D1D">
      <w:pPr>
        <w:rPr>
          <w:b/>
          <w:sz w:val="24"/>
          <w:u w:val="single"/>
        </w:rPr>
      </w:pPr>
      <w:r w:rsidRPr="00BF0D1D">
        <w:rPr>
          <w:b/>
          <w:sz w:val="24"/>
          <w:u w:val="single"/>
        </w:rPr>
        <w:t xml:space="preserve">Part </w:t>
      </w:r>
      <w:r>
        <w:rPr>
          <w:b/>
          <w:sz w:val="24"/>
          <w:u w:val="single"/>
        </w:rPr>
        <w:t>5</w:t>
      </w:r>
    </w:p>
    <w:p w14:paraId="6E59A836" w14:textId="77777777" w:rsidR="00000000" w:rsidRPr="00BF0D1D" w:rsidRDefault="00494DB9" w:rsidP="00494DB9">
      <w:pPr>
        <w:numPr>
          <w:ilvl w:val="0"/>
          <w:numId w:val="5"/>
        </w:numPr>
      </w:pPr>
      <w:r w:rsidRPr="00BF0D1D">
        <w:t>Define thinking distance.</w:t>
      </w:r>
    </w:p>
    <w:p w14:paraId="3FA13923" w14:textId="60CB160D" w:rsidR="00000000" w:rsidRPr="00BF0D1D" w:rsidRDefault="00494DB9" w:rsidP="00494DB9">
      <w:pPr>
        <w:pStyle w:val="ListParagraph"/>
        <w:numPr>
          <w:ilvl w:val="0"/>
          <w:numId w:val="5"/>
        </w:numPr>
      </w:pPr>
      <w:r w:rsidRPr="00BF0D1D">
        <w:t>Complete the equation:</w:t>
      </w:r>
    </w:p>
    <w:p w14:paraId="2719DAAB" w14:textId="2A9E187D" w:rsidR="00BF0D1D" w:rsidRPr="00BF0D1D" w:rsidRDefault="00BF0D1D" w:rsidP="00BF0D1D">
      <w:r>
        <w:t xml:space="preserve">                    </w:t>
      </w:r>
      <w:r w:rsidRPr="00BF0D1D">
        <w:t>Stopping distance = ……………………………… + ……………………………….</w:t>
      </w:r>
    </w:p>
    <w:p w14:paraId="25E6A717" w14:textId="77777777" w:rsidR="00000000" w:rsidRPr="00BF0D1D" w:rsidRDefault="00494DB9" w:rsidP="00494DB9">
      <w:pPr>
        <w:numPr>
          <w:ilvl w:val="0"/>
          <w:numId w:val="6"/>
        </w:numPr>
      </w:pPr>
      <w:r w:rsidRPr="00BF0D1D">
        <w:t xml:space="preserve">Describe how the speed of a vehicle affects the thinking distance. </w:t>
      </w:r>
    </w:p>
    <w:p w14:paraId="302C5CE6" w14:textId="2017ABFF" w:rsidR="00000000" w:rsidRDefault="00494DB9" w:rsidP="00494DB9">
      <w:pPr>
        <w:numPr>
          <w:ilvl w:val="0"/>
          <w:numId w:val="6"/>
        </w:numPr>
      </w:pPr>
      <w:r w:rsidRPr="00BF0D1D">
        <w:t>A driver sees a car braking sharply in front of him.  The driver takes 0.5 s to react to the stimulus and then brakes.  Figure 1 shows the velocity-time graph for the motion of the vehicle from seeing the stimulus to stopping.   Calcula</w:t>
      </w:r>
      <w:r w:rsidRPr="00BF0D1D">
        <w:t>te the stopping distance of the vehicle.</w:t>
      </w:r>
    </w:p>
    <w:p w14:paraId="128E95D0" w14:textId="77777777" w:rsidR="00BF0D1D" w:rsidRPr="00BF0D1D" w:rsidRDefault="00BF0D1D" w:rsidP="00BF0D1D">
      <w:pPr>
        <w:jc w:val="center"/>
        <w:rPr>
          <w:b/>
        </w:rPr>
      </w:pPr>
      <w:r w:rsidRPr="00BF0D1D">
        <w:rPr>
          <w:b/>
          <w:bCs/>
          <w:lang w:val="en-US"/>
        </w:rPr>
        <w:t>Figure 1</w:t>
      </w:r>
    </w:p>
    <w:p w14:paraId="3249DEFA" w14:textId="0631D889" w:rsidR="00BF0D1D" w:rsidRDefault="00BF0D1D" w:rsidP="00BF0D1D">
      <w:pPr>
        <w:jc w:val="center"/>
      </w:pPr>
      <w:r w:rsidRPr="00BF0D1D">
        <w:drawing>
          <wp:inline distT="0" distB="0" distL="0" distR="0" wp14:anchorId="49AA88A9" wp14:editId="5877C79E">
            <wp:extent cx="2504660" cy="2295939"/>
            <wp:effectExtent l="0" t="0" r="0" b="317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6960" cy="231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43A3" w14:textId="77777777" w:rsidR="00000000" w:rsidRPr="00BF0D1D" w:rsidRDefault="00494DB9" w:rsidP="00494DB9">
      <w:pPr>
        <w:numPr>
          <w:ilvl w:val="0"/>
          <w:numId w:val="7"/>
        </w:numPr>
      </w:pPr>
      <w:r w:rsidRPr="00BF0D1D">
        <w:lastRenderedPageBreak/>
        <w:t xml:space="preserve">The </w:t>
      </w:r>
      <w:r w:rsidRPr="00BF0D1D">
        <w:t>highway code shows the stopping distances for vehicles up to 70 mph. In 2011 the government proposed a new 80 mph speed limit for UK motorways.</w:t>
      </w:r>
    </w:p>
    <w:p w14:paraId="2856943D" w14:textId="40CE5339" w:rsidR="00BF0D1D" w:rsidRDefault="00BF0D1D" w:rsidP="00BF0D1D">
      <w:pPr>
        <w:ind w:left="720"/>
      </w:pPr>
      <w:r w:rsidRPr="00BF0D1D">
        <w:t>Use the information in the diagram, and your own knowledge, to determine the overall stopping distance of a vehicle at 80 mph.</w:t>
      </w:r>
    </w:p>
    <w:p w14:paraId="465B8361" w14:textId="167DC55F" w:rsidR="00BF0D1D" w:rsidRDefault="00BF0D1D" w:rsidP="00BF0D1D">
      <w:pPr>
        <w:ind w:left="720"/>
        <w:jc w:val="center"/>
      </w:pPr>
      <w:r w:rsidRPr="00BF0D1D">
        <w:drawing>
          <wp:inline distT="0" distB="0" distL="0" distR="0" wp14:anchorId="140B9829" wp14:editId="4498017C">
            <wp:extent cx="2600076" cy="1590566"/>
            <wp:effectExtent l="0" t="0" r="381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179" cy="15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1ADD" w14:textId="77777777" w:rsidR="00000000" w:rsidRPr="00BF0D1D" w:rsidRDefault="00494DB9" w:rsidP="00494DB9">
      <w:pPr>
        <w:numPr>
          <w:ilvl w:val="0"/>
          <w:numId w:val="8"/>
        </w:numPr>
      </w:pPr>
      <w:r w:rsidRPr="00BF0D1D">
        <w:t>Describe how you could measure the reaction time of a person.</w:t>
      </w:r>
    </w:p>
    <w:p w14:paraId="0AA27179" w14:textId="77777777" w:rsidR="00000000" w:rsidRPr="00BF0D1D" w:rsidRDefault="00494DB9" w:rsidP="00494DB9">
      <w:pPr>
        <w:numPr>
          <w:ilvl w:val="0"/>
          <w:numId w:val="8"/>
        </w:numPr>
      </w:pPr>
      <w:r w:rsidRPr="00BF0D1D">
        <w:t xml:space="preserve">Explain the dangers caused by large decelerations of a vehicle. </w:t>
      </w:r>
    </w:p>
    <w:p w14:paraId="13D259B3" w14:textId="77777777" w:rsidR="00000000" w:rsidRPr="00BF0D1D" w:rsidRDefault="00494DB9" w:rsidP="00494DB9">
      <w:pPr>
        <w:numPr>
          <w:ilvl w:val="0"/>
          <w:numId w:val="8"/>
        </w:numPr>
      </w:pPr>
      <w:r w:rsidRPr="00BF0D1D">
        <w:rPr>
          <w:lang w:val="en-US"/>
        </w:rPr>
        <w:t>Put the following factors under the correct headings to show whether the factor affects thinking dist</w:t>
      </w:r>
      <w:r w:rsidRPr="00BF0D1D">
        <w:rPr>
          <w:lang w:val="en-US"/>
        </w:rPr>
        <w:t>ance, braking distance or both thinking and braking distance.</w:t>
      </w:r>
    </w:p>
    <w:p w14:paraId="07C7D690" w14:textId="77777777" w:rsidR="00BF0D1D" w:rsidRPr="00BF0D1D" w:rsidRDefault="00BF0D1D" w:rsidP="00BF0D1D">
      <w:pPr>
        <w:ind w:left="720"/>
      </w:pPr>
      <w:r w:rsidRPr="00BF0D1D">
        <w:rPr>
          <w:b/>
          <w:bCs/>
          <w:lang w:val="en-US"/>
        </w:rPr>
        <w:tab/>
      </w:r>
      <w:r w:rsidRPr="00BF0D1D">
        <w:rPr>
          <w:b/>
          <w:bCs/>
        </w:rPr>
        <w:t>speed</w:t>
      </w:r>
      <w:r w:rsidRPr="00BF0D1D">
        <w:rPr>
          <w:b/>
          <w:bCs/>
        </w:rPr>
        <w:tab/>
      </w:r>
      <w:r w:rsidRPr="00BF0D1D">
        <w:rPr>
          <w:b/>
          <w:bCs/>
        </w:rPr>
        <w:tab/>
        <w:t>mass</w:t>
      </w:r>
      <w:r w:rsidRPr="00BF0D1D">
        <w:rPr>
          <w:b/>
          <w:bCs/>
        </w:rPr>
        <w:tab/>
      </w:r>
      <w:r w:rsidRPr="00BF0D1D">
        <w:rPr>
          <w:b/>
          <w:bCs/>
        </w:rPr>
        <w:tab/>
        <w:t>icy roads</w:t>
      </w:r>
      <w:r w:rsidRPr="00BF0D1D">
        <w:rPr>
          <w:b/>
          <w:bCs/>
        </w:rPr>
        <w:tab/>
        <w:t>tiredness</w:t>
      </w:r>
    </w:p>
    <w:p w14:paraId="187EFE13" w14:textId="77777777" w:rsidR="00BF0D1D" w:rsidRPr="00BF0D1D" w:rsidRDefault="00BF0D1D" w:rsidP="00BF0D1D">
      <w:pPr>
        <w:ind w:left="720"/>
      </w:pPr>
      <w:r w:rsidRPr="00BF0D1D">
        <w:rPr>
          <w:b/>
          <w:bCs/>
        </w:rPr>
        <w:tab/>
        <w:t>poor brakes</w:t>
      </w:r>
      <w:r w:rsidRPr="00BF0D1D">
        <w:rPr>
          <w:b/>
          <w:bCs/>
        </w:rPr>
        <w:tab/>
        <w:t>mobile phone use</w:t>
      </w:r>
      <w:r w:rsidRPr="00BF0D1D">
        <w:rPr>
          <w:b/>
          <w:bCs/>
        </w:rPr>
        <w:tab/>
        <w:t>alcohol      bald tyres</w:t>
      </w:r>
    </w:p>
    <w:tbl>
      <w:tblPr>
        <w:tblStyle w:val="GridTable1Light"/>
        <w:tblW w:w="8505" w:type="dxa"/>
        <w:jc w:val="center"/>
        <w:tblLook w:val="0420" w:firstRow="1" w:lastRow="0" w:firstColumn="0" w:lastColumn="0" w:noHBand="0" w:noVBand="1"/>
      </w:tblPr>
      <w:tblGrid>
        <w:gridCol w:w="2835"/>
        <w:gridCol w:w="2835"/>
        <w:gridCol w:w="2835"/>
      </w:tblGrid>
      <w:tr w:rsidR="00BF0D1D" w:rsidRPr="00BF0D1D" w14:paraId="7916249C" w14:textId="77777777" w:rsidTr="00BF0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  <w:jc w:val="center"/>
        </w:trPr>
        <w:tc>
          <w:tcPr>
            <w:tcW w:w="2835" w:type="dxa"/>
            <w:hideMark/>
          </w:tcPr>
          <w:p w14:paraId="18627F0E" w14:textId="77777777" w:rsidR="00BF0D1D" w:rsidRPr="00BF0D1D" w:rsidRDefault="00BF0D1D" w:rsidP="00BF0D1D">
            <w:pPr>
              <w:spacing w:after="160" w:line="259" w:lineRule="auto"/>
              <w:ind w:left="720"/>
            </w:pPr>
            <w:r w:rsidRPr="00BF0D1D">
              <w:rPr>
                <w:lang w:val="en-US"/>
              </w:rPr>
              <w:t>Thinking Distance</w:t>
            </w:r>
          </w:p>
        </w:tc>
        <w:tc>
          <w:tcPr>
            <w:tcW w:w="2835" w:type="dxa"/>
            <w:hideMark/>
          </w:tcPr>
          <w:p w14:paraId="15B0F961" w14:textId="77777777" w:rsidR="00BF0D1D" w:rsidRPr="00BF0D1D" w:rsidRDefault="00BF0D1D" w:rsidP="00BF0D1D">
            <w:pPr>
              <w:spacing w:after="160" w:line="259" w:lineRule="auto"/>
              <w:ind w:left="720"/>
            </w:pPr>
            <w:r w:rsidRPr="00BF0D1D">
              <w:rPr>
                <w:lang w:val="en-US"/>
              </w:rPr>
              <w:t>Braking Distance</w:t>
            </w:r>
          </w:p>
        </w:tc>
        <w:tc>
          <w:tcPr>
            <w:tcW w:w="2835" w:type="dxa"/>
            <w:hideMark/>
          </w:tcPr>
          <w:p w14:paraId="415BC80B" w14:textId="77777777" w:rsidR="00BF0D1D" w:rsidRPr="00BF0D1D" w:rsidRDefault="00BF0D1D" w:rsidP="00BF0D1D">
            <w:pPr>
              <w:spacing w:after="160" w:line="259" w:lineRule="auto"/>
              <w:ind w:left="720"/>
            </w:pPr>
            <w:r w:rsidRPr="00BF0D1D">
              <w:rPr>
                <w:lang w:val="en-US"/>
              </w:rPr>
              <w:t>Both</w:t>
            </w:r>
          </w:p>
        </w:tc>
      </w:tr>
      <w:tr w:rsidR="00BF0D1D" w:rsidRPr="00BF0D1D" w14:paraId="2C742B6F" w14:textId="77777777" w:rsidTr="00BF0D1D">
        <w:trPr>
          <w:trHeight w:val="227"/>
          <w:jc w:val="center"/>
        </w:trPr>
        <w:tc>
          <w:tcPr>
            <w:tcW w:w="2835" w:type="dxa"/>
            <w:hideMark/>
          </w:tcPr>
          <w:p w14:paraId="618773F9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  <w:tc>
          <w:tcPr>
            <w:tcW w:w="2835" w:type="dxa"/>
            <w:hideMark/>
          </w:tcPr>
          <w:p w14:paraId="247908AD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  <w:tc>
          <w:tcPr>
            <w:tcW w:w="2835" w:type="dxa"/>
            <w:hideMark/>
          </w:tcPr>
          <w:p w14:paraId="524E99EE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</w:tr>
      <w:tr w:rsidR="00BF0D1D" w:rsidRPr="00BF0D1D" w14:paraId="6D7968BA" w14:textId="77777777" w:rsidTr="00BF0D1D">
        <w:trPr>
          <w:trHeight w:val="227"/>
          <w:jc w:val="center"/>
        </w:trPr>
        <w:tc>
          <w:tcPr>
            <w:tcW w:w="2835" w:type="dxa"/>
            <w:hideMark/>
          </w:tcPr>
          <w:p w14:paraId="7FB31158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  <w:tc>
          <w:tcPr>
            <w:tcW w:w="2835" w:type="dxa"/>
            <w:hideMark/>
          </w:tcPr>
          <w:p w14:paraId="13AD5CE0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  <w:tc>
          <w:tcPr>
            <w:tcW w:w="2835" w:type="dxa"/>
            <w:hideMark/>
          </w:tcPr>
          <w:p w14:paraId="7CD0B33F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</w:tr>
      <w:tr w:rsidR="00BF0D1D" w:rsidRPr="00BF0D1D" w14:paraId="3C432E21" w14:textId="77777777" w:rsidTr="00BF0D1D">
        <w:trPr>
          <w:trHeight w:val="227"/>
          <w:jc w:val="center"/>
        </w:trPr>
        <w:tc>
          <w:tcPr>
            <w:tcW w:w="2835" w:type="dxa"/>
            <w:hideMark/>
          </w:tcPr>
          <w:p w14:paraId="65B396B0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  <w:tc>
          <w:tcPr>
            <w:tcW w:w="2835" w:type="dxa"/>
            <w:hideMark/>
          </w:tcPr>
          <w:p w14:paraId="35A8C62A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  <w:tc>
          <w:tcPr>
            <w:tcW w:w="2835" w:type="dxa"/>
            <w:hideMark/>
          </w:tcPr>
          <w:p w14:paraId="26C70623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</w:tr>
      <w:tr w:rsidR="00BF0D1D" w:rsidRPr="00BF0D1D" w14:paraId="5C94A834" w14:textId="77777777" w:rsidTr="00BF0D1D">
        <w:trPr>
          <w:trHeight w:val="227"/>
          <w:jc w:val="center"/>
        </w:trPr>
        <w:tc>
          <w:tcPr>
            <w:tcW w:w="2835" w:type="dxa"/>
            <w:hideMark/>
          </w:tcPr>
          <w:p w14:paraId="784D716A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  <w:tc>
          <w:tcPr>
            <w:tcW w:w="2835" w:type="dxa"/>
            <w:hideMark/>
          </w:tcPr>
          <w:p w14:paraId="4E04F002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  <w:tc>
          <w:tcPr>
            <w:tcW w:w="2835" w:type="dxa"/>
            <w:hideMark/>
          </w:tcPr>
          <w:p w14:paraId="2E786A59" w14:textId="77777777" w:rsidR="00BF0D1D" w:rsidRPr="00BF0D1D" w:rsidRDefault="00BF0D1D" w:rsidP="00BF0D1D">
            <w:pPr>
              <w:spacing w:after="160" w:line="259" w:lineRule="auto"/>
              <w:ind w:left="720"/>
            </w:pPr>
          </w:p>
        </w:tc>
      </w:tr>
    </w:tbl>
    <w:p w14:paraId="72098063" w14:textId="550FE992" w:rsidR="00BF0D1D" w:rsidRDefault="00BF0D1D" w:rsidP="00BF0D1D">
      <w:pPr>
        <w:ind w:left="720"/>
      </w:pPr>
    </w:p>
    <w:p w14:paraId="5E806964" w14:textId="77777777" w:rsidR="00BF0D1D" w:rsidRDefault="00BF0D1D" w:rsidP="00BF0D1D">
      <w:pPr>
        <w:ind w:left="720"/>
      </w:pPr>
      <w:bookmarkStart w:id="0" w:name="_GoBack"/>
      <w:bookmarkEnd w:id="0"/>
    </w:p>
    <w:p w14:paraId="5EE72EA8" w14:textId="77777777" w:rsidR="00BF0D1D" w:rsidRDefault="00BF0D1D" w:rsidP="00BF0D1D">
      <w:pPr>
        <w:ind w:left="720"/>
      </w:pPr>
    </w:p>
    <w:p w14:paraId="1D14C4CB" w14:textId="77777777" w:rsidR="00BF0D1D" w:rsidRPr="00BF0D1D" w:rsidRDefault="00BF0D1D" w:rsidP="00BF0D1D">
      <w:pPr>
        <w:ind w:left="720"/>
      </w:pPr>
    </w:p>
    <w:p w14:paraId="414CB4F8" w14:textId="77777777" w:rsidR="00BF0D1D" w:rsidRPr="00BF0D1D" w:rsidRDefault="00BF0D1D" w:rsidP="00BF0D1D">
      <w:pPr>
        <w:jc w:val="center"/>
      </w:pPr>
    </w:p>
    <w:p w14:paraId="5BEED483" w14:textId="77777777" w:rsidR="00BF0D1D" w:rsidRPr="00463A5B" w:rsidRDefault="00BF0D1D" w:rsidP="00BF0D1D">
      <w:pPr>
        <w:pStyle w:val="NoSpacing"/>
        <w:spacing w:line="360" w:lineRule="auto"/>
        <w:ind w:left="360"/>
      </w:pPr>
    </w:p>
    <w:p w14:paraId="1DA6DE1E" w14:textId="77777777" w:rsidR="00463A5B" w:rsidRPr="00463A5B" w:rsidRDefault="00463A5B" w:rsidP="00463A5B">
      <w:pPr>
        <w:pStyle w:val="NoSpacing"/>
        <w:spacing w:line="360" w:lineRule="auto"/>
      </w:pPr>
    </w:p>
    <w:p w14:paraId="1D314707" w14:textId="77777777" w:rsidR="00463A5B" w:rsidRDefault="00463A5B" w:rsidP="00463A5B">
      <w:pPr>
        <w:rPr>
          <w:b/>
          <w:bCs/>
          <w:lang w:val="en-US"/>
        </w:rPr>
      </w:pPr>
    </w:p>
    <w:p w14:paraId="7E4E487E" w14:textId="77777777" w:rsidR="00463A5B" w:rsidRPr="00463A5B" w:rsidRDefault="00463A5B" w:rsidP="00463A5B">
      <w:pPr>
        <w:rPr>
          <w:bCs/>
        </w:rPr>
      </w:pPr>
    </w:p>
    <w:p w14:paraId="0D9B1B0D" w14:textId="126966E4" w:rsidR="00463A5B" w:rsidRPr="00463A5B" w:rsidRDefault="00463A5B" w:rsidP="00463A5B">
      <w:pPr>
        <w:rPr>
          <w:bCs/>
        </w:rPr>
      </w:pPr>
    </w:p>
    <w:p w14:paraId="35111633" w14:textId="77777777" w:rsidR="00463A5B" w:rsidRPr="00463A5B" w:rsidRDefault="00463A5B" w:rsidP="00463A5B">
      <w:pPr>
        <w:ind w:left="360"/>
        <w:rPr>
          <w:bCs/>
        </w:rPr>
      </w:pPr>
    </w:p>
    <w:p w14:paraId="71257CD4" w14:textId="77777777" w:rsidR="00463A5B" w:rsidRPr="00463A5B" w:rsidRDefault="00463A5B" w:rsidP="00463A5B">
      <w:pPr>
        <w:rPr>
          <w:bCs/>
        </w:rPr>
      </w:pPr>
    </w:p>
    <w:p w14:paraId="41FACB12" w14:textId="4D4D5844" w:rsidR="00463A5B" w:rsidRDefault="00463A5B" w:rsidP="00463A5B">
      <w:pPr>
        <w:rPr>
          <w:b/>
          <w:bCs/>
          <w:lang w:val="en-US"/>
        </w:rPr>
      </w:pPr>
    </w:p>
    <w:p w14:paraId="2B4003AB" w14:textId="77777777" w:rsidR="00463A5B" w:rsidRPr="00463A5B" w:rsidRDefault="00463A5B" w:rsidP="00463A5B"/>
    <w:p w14:paraId="31D0AC94" w14:textId="77777777" w:rsidR="00463A5B" w:rsidRDefault="00463A5B" w:rsidP="00463A5B">
      <w:pPr>
        <w:jc w:val="center"/>
      </w:pPr>
    </w:p>
    <w:sectPr w:rsidR="00463A5B" w:rsidSect="00397B11">
      <w:headerReference w:type="default" r:id="rId12"/>
      <w:footerReference w:type="even" r:id="rId13"/>
      <w:footerReference w:type="default" r:id="rId14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DB7FFA" w14:textId="77777777" w:rsidR="00494DB9" w:rsidRDefault="00494DB9" w:rsidP="00683DA2">
      <w:pPr>
        <w:spacing w:after="0" w:line="240" w:lineRule="auto"/>
      </w:pPr>
      <w:r>
        <w:separator/>
      </w:r>
    </w:p>
  </w:endnote>
  <w:endnote w:type="continuationSeparator" w:id="0">
    <w:p w14:paraId="5321C3A9" w14:textId="77777777" w:rsidR="00494DB9" w:rsidRDefault="00494DB9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A1934C" w14:textId="77777777" w:rsidR="00494DB9" w:rsidRDefault="00494DB9" w:rsidP="00683DA2">
      <w:pPr>
        <w:spacing w:after="0" w:line="240" w:lineRule="auto"/>
      </w:pPr>
      <w:r>
        <w:separator/>
      </w:r>
    </w:p>
  </w:footnote>
  <w:footnote w:type="continuationSeparator" w:id="0">
    <w:p w14:paraId="3E9670E6" w14:textId="77777777" w:rsidR="00494DB9" w:rsidRDefault="00494DB9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19D0F" w14:textId="3F1BB69E" w:rsidR="00F75C1A" w:rsidRPr="00683DA2" w:rsidRDefault="0030346A" w:rsidP="0030346A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7C7B9476">
              <wp:simplePos x="0" y="0"/>
              <wp:positionH relativeFrom="column">
                <wp:posOffset>817880</wp:posOffset>
              </wp:positionH>
              <wp:positionV relativeFrom="paragraph">
                <wp:posOffset>356484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3AF48E" id="Rectangle 2" o:spid="_x0000_s1026" style="position:absolute;margin-left:64.4pt;margin-top:28.0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F75C1A" w:rsidRPr="00EE5380">
      <w:rPr>
        <w:b/>
        <w:noProof/>
        <w:color w:val="F4B083" w:themeColor="accent2" w:themeTint="99"/>
        <w:sz w:val="32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31B442DD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C1A" w:rsidRPr="00EE5380">
      <w:rPr>
        <w:b/>
        <w:noProof/>
        <w:color w:val="F4B083" w:themeColor="accent2" w:themeTint="99"/>
        <w:sz w:val="32"/>
        <w:szCs w:val="32"/>
        <w:lang w:val="en-US"/>
      </w:rPr>
      <w:t xml:space="preserve">KnowIT Questions – </w:t>
    </w:r>
    <w:r w:rsidR="00EE5380" w:rsidRPr="00EE5380">
      <w:rPr>
        <w:b/>
        <w:noProof/>
        <w:color w:val="F4B083" w:themeColor="accent2" w:themeTint="99"/>
        <w:sz w:val="32"/>
        <w:szCs w:val="32"/>
        <w:lang w:val="en-US"/>
      </w:rPr>
      <w:t>Edexcel</w:t>
    </w:r>
    <w:r w:rsidR="00F75C1A" w:rsidRPr="00EE5380">
      <w:rPr>
        <w:b/>
        <w:noProof/>
        <w:color w:val="F4B083" w:themeColor="accent2" w:themeTint="99"/>
        <w:sz w:val="32"/>
        <w:szCs w:val="32"/>
        <w:lang w:val="en-US"/>
      </w:rPr>
      <w:t xml:space="preserve"> GCSE Physics </w:t>
    </w:r>
    <w:r w:rsidR="00EE5380" w:rsidRPr="00EE5380">
      <w:rPr>
        <w:b/>
        <w:noProof/>
        <w:color w:val="F4B083" w:themeColor="accent2" w:themeTint="99"/>
        <w:sz w:val="32"/>
        <w:szCs w:val="32"/>
        <w:lang w:val="en-US"/>
      </w:rPr>
      <w:t>–</w:t>
    </w:r>
    <w:r w:rsidR="00F75C1A" w:rsidRPr="00EE5380">
      <w:rPr>
        <w:b/>
        <w:noProof/>
        <w:color w:val="F4B083" w:themeColor="accent2" w:themeTint="99"/>
        <w:sz w:val="32"/>
        <w:szCs w:val="32"/>
        <w:lang w:val="en-US"/>
      </w:rPr>
      <w:t xml:space="preserve"> </w:t>
    </w:r>
    <w:r w:rsidRPr="0030346A">
      <w:rPr>
        <w:b/>
        <w:bCs/>
        <w:noProof/>
        <w:color w:val="F4B083" w:themeColor="accent2" w:themeTint="99"/>
        <w:sz w:val="32"/>
        <w:szCs w:val="32"/>
      </w:rPr>
      <w:t>Motion and forces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152E"/>
    <w:multiLevelType w:val="hybridMultilevel"/>
    <w:tmpl w:val="5094D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F4301"/>
    <w:multiLevelType w:val="hybridMultilevel"/>
    <w:tmpl w:val="6D52509C"/>
    <w:lvl w:ilvl="0" w:tplc="DC52C8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DC9F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14E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0AC1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909F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447A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A4A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10CF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D0C2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D5B5F"/>
    <w:multiLevelType w:val="hybridMultilevel"/>
    <w:tmpl w:val="1CDEC472"/>
    <w:lvl w:ilvl="0" w:tplc="02BEA4C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6240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14CA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5667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9C03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C03A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DE62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0A48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B427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E657A"/>
    <w:multiLevelType w:val="hybridMultilevel"/>
    <w:tmpl w:val="9FFC0172"/>
    <w:lvl w:ilvl="0" w:tplc="B7C2FF6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E3E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E81E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D89E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D4A5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5207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8214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7487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4667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B5573"/>
    <w:multiLevelType w:val="hybridMultilevel"/>
    <w:tmpl w:val="B186FB64"/>
    <w:lvl w:ilvl="0" w:tplc="DE82D2B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3C4A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FA77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2E0E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381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8C9C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A630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1EFC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1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1739EC"/>
    <w:multiLevelType w:val="hybridMultilevel"/>
    <w:tmpl w:val="5094D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B3454A"/>
    <w:multiLevelType w:val="hybridMultilevel"/>
    <w:tmpl w:val="F25AF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0C6A01"/>
    <w:multiLevelType w:val="hybridMultilevel"/>
    <w:tmpl w:val="DA6E3CD6"/>
    <w:lvl w:ilvl="0" w:tplc="563236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1244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8E6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FEC3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4E86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2822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86AA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A2B2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0853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4"/>
  </w:num>
  <w:num w:numId="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55752"/>
    <w:rsid w:val="000743AA"/>
    <w:rsid w:val="0008311B"/>
    <w:rsid w:val="000B783D"/>
    <w:rsid w:val="000C108E"/>
    <w:rsid w:val="000C483C"/>
    <w:rsid w:val="000C4FEF"/>
    <w:rsid w:val="000C73D7"/>
    <w:rsid w:val="000D3871"/>
    <w:rsid w:val="000E3176"/>
    <w:rsid w:val="000F385C"/>
    <w:rsid w:val="00116026"/>
    <w:rsid w:val="00116B56"/>
    <w:rsid w:val="0012097A"/>
    <w:rsid w:val="00121415"/>
    <w:rsid w:val="00137692"/>
    <w:rsid w:val="00154530"/>
    <w:rsid w:val="00177612"/>
    <w:rsid w:val="0018541A"/>
    <w:rsid w:val="0018679B"/>
    <w:rsid w:val="001871FA"/>
    <w:rsid w:val="001A3D1C"/>
    <w:rsid w:val="001C47DF"/>
    <w:rsid w:val="001C6AA9"/>
    <w:rsid w:val="001D06C1"/>
    <w:rsid w:val="001E7C4B"/>
    <w:rsid w:val="0020308E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B3ACC"/>
    <w:rsid w:val="002C2404"/>
    <w:rsid w:val="002C4FE4"/>
    <w:rsid w:val="002E101B"/>
    <w:rsid w:val="002E61D8"/>
    <w:rsid w:val="002E7F31"/>
    <w:rsid w:val="003007F2"/>
    <w:rsid w:val="0030346A"/>
    <w:rsid w:val="00314064"/>
    <w:rsid w:val="00321AB9"/>
    <w:rsid w:val="0035363E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3A5B"/>
    <w:rsid w:val="00466A1A"/>
    <w:rsid w:val="00473F18"/>
    <w:rsid w:val="004853C8"/>
    <w:rsid w:val="00487BD9"/>
    <w:rsid w:val="004917E7"/>
    <w:rsid w:val="00494DB9"/>
    <w:rsid w:val="004A46DE"/>
    <w:rsid w:val="004B392F"/>
    <w:rsid w:val="004C60D1"/>
    <w:rsid w:val="004D01F2"/>
    <w:rsid w:val="004F60E7"/>
    <w:rsid w:val="005158FD"/>
    <w:rsid w:val="005406F9"/>
    <w:rsid w:val="00547C36"/>
    <w:rsid w:val="005504AB"/>
    <w:rsid w:val="00553572"/>
    <w:rsid w:val="00566B0F"/>
    <w:rsid w:val="005741A2"/>
    <w:rsid w:val="005941E7"/>
    <w:rsid w:val="005B66A5"/>
    <w:rsid w:val="005D5778"/>
    <w:rsid w:val="006077C8"/>
    <w:rsid w:val="00615C91"/>
    <w:rsid w:val="00620D12"/>
    <w:rsid w:val="00625D23"/>
    <w:rsid w:val="00630920"/>
    <w:rsid w:val="006433CE"/>
    <w:rsid w:val="006623EE"/>
    <w:rsid w:val="00683DA2"/>
    <w:rsid w:val="006B1679"/>
    <w:rsid w:val="006C2D9B"/>
    <w:rsid w:val="006C779C"/>
    <w:rsid w:val="006D38A6"/>
    <w:rsid w:val="00701471"/>
    <w:rsid w:val="007178F1"/>
    <w:rsid w:val="00720DB3"/>
    <w:rsid w:val="007217F6"/>
    <w:rsid w:val="00725878"/>
    <w:rsid w:val="007419C9"/>
    <w:rsid w:val="007754D5"/>
    <w:rsid w:val="00786F7A"/>
    <w:rsid w:val="007A38D3"/>
    <w:rsid w:val="007B44E3"/>
    <w:rsid w:val="007C3246"/>
    <w:rsid w:val="007D4536"/>
    <w:rsid w:val="007F1BC7"/>
    <w:rsid w:val="00811233"/>
    <w:rsid w:val="00814E34"/>
    <w:rsid w:val="008311C9"/>
    <w:rsid w:val="00861D7A"/>
    <w:rsid w:val="00864776"/>
    <w:rsid w:val="00887128"/>
    <w:rsid w:val="008A281B"/>
    <w:rsid w:val="008A3DE7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A04163"/>
    <w:rsid w:val="00A04F9D"/>
    <w:rsid w:val="00A41532"/>
    <w:rsid w:val="00A56859"/>
    <w:rsid w:val="00A56C5C"/>
    <w:rsid w:val="00A64546"/>
    <w:rsid w:val="00A8468F"/>
    <w:rsid w:val="00A94D0D"/>
    <w:rsid w:val="00AB6E2F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6AAE"/>
    <w:rsid w:val="00B8058A"/>
    <w:rsid w:val="00B855A3"/>
    <w:rsid w:val="00BA1AC1"/>
    <w:rsid w:val="00BA4C3C"/>
    <w:rsid w:val="00BB10D7"/>
    <w:rsid w:val="00BC3B4E"/>
    <w:rsid w:val="00BC481B"/>
    <w:rsid w:val="00BF0D1D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36038"/>
    <w:rsid w:val="00F42242"/>
    <w:rsid w:val="00F53BD4"/>
    <w:rsid w:val="00F741B2"/>
    <w:rsid w:val="00F75C1A"/>
    <w:rsid w:val="00F90980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0D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BF0D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tiff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16</TotalTime>
  <Pages>5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2017-09-13T10:16:00Z</cp:lastPrinted>
  <dcterms:created xsi:type="dcterms:W3CDTF">2018-08-28T08:08:00Z</dcterms:created>
  <dcterms:modified xsi:type="dcterms:W3CDTF">2018-08-28T08:27:00Z</dcterms:modified>
</cp:coreProperties>
</file>