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77777777" w:rsidR="00F9275F" w:rsidRPr="00F9275F" w:rsidRDefault="00F9275F" w:rsidP="00BF7A2F">
      <w:pPr>
        <w:spacing w:line="360" w:lineRule="auto"/>
        <w:ind w:firstLine="426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7405AB4B" w14:textId="32D17850" w:rsidR="008E0665" w:rsidRPr="00BF7A2F" w:rsidRDefault="00577866" w:rsidP="00BF7A2F">
      <w:pPr>
        <w:spacing w:line="360" w:lineRule="auto"/>
        <w:ind w:firstLine="426"/>
        <w:contextualSpacing/>
        <w:rPr>
          <w:color w:val="000000" w:themeColor="text1"/>
        </w:rPr>
      </w:pPr>
      <w:r w:rsidRPr="00BF7A2F">
        <w:rPr>
          <w:color w:val="000000" w:themeColor="text1"/>
        </w:rPr>
        <w:t>1</w:t>
      </w:r>
      <w:r w:rsidR="00BF7A2F">
        <w:rPr>
          <w:color w:val="000000" w:themeColor="text1"/>
        </w:rPr>
        <w:t xml:space="preserve">.  </w:t>
      </w:r>
      <w:r w:rsidRPr="00BF7A2F">
        <w:rPr>
          <w:color w:val="000000" w:themeColor="text1"/>
        </w:rPr>
        <w:t xml:space="preserve">Quantities that we measure can be grouped into scalars and vectors.   </w:t>
      </w:r>
    </w:p>
    <w:p w14:paraId="7E632EF2" w14:textId="6F0C395D" w:rsidR="00191E7A" w:rsidRPr="00BF7A2F" w:rsidRDefault="00081599" w:rsidP="00B12DEF">
      <w:pPr>
        <w:spacing w:line="360" w:lineRule="auto"/>
        <w:ind w:firstLine="426"/>
        <w:contextualSpacing/>
        <w:rPr>
          <w:rFonts w:cstheme="minorHAnsi"/>
          <w:color w:val="00B050"/>
        </w:rPr>
      </w:pPr>
      <w:r>
        <w:rPr>
          <w:rFonts w:cstheme="minorHAnsi"/>
        </w:rPr>
        <w:t xml:space="preserve">     </w:t>
      </w:r>
      <w:r w:rsidR="00577866" w:rsidRPr="00BF7A2F">
        <w:rPr>
          <w:rFonts w:cstheme="minorHAnsi"/>
        </w:rPr>
        <w:t>a</w:t>
      </w:r>
      <w:r>
        <w:rPr>
          <w:rFonts w:cstheme="minorHAnsi"/>
        </w:rPr>
        <w:t>.</w:t>
      </w:r>
      <w:r w:rsidR="00BF7A2F">
        <w:rPr>
          <w:rFonts w:cstheme="minorHAnsi"/>
        </w:rPr>
        <w:t xml:space="preserve"> </w:t>
      </w:r>
      <w:r w:rsidR="00577866" w:rsidRPr="00BF7A2F">
        <w:rPr>
          <w:rFonts w:cstheme="minorHAnsi"/>
        </w:rPr>
        <w:t>Describe the difference between scalars and vectors. (2)</w:t>
      </w:r>
      <w:r w:rsidR="001F52B0" w:rsidRPr="00BF7A2F">
        <w:rPr>
          <w:rFonts w:cstheme="minorHAnsi"/>
        </w:rPr>
        <w:tab/>
      </w:r>
      <w:r>
        <w:rPr>
          <w:rFonts w:cstheme="minorHAnsi"/>
        </w:rPr>
        <w:t xml:space="preserve">    </w:t>
      </w:r>
      <w:r w:rsidR="00CA55F1">
        <w:rPr>
          <w:rFonts w:cstheme="minorHAnsi"/>
        </w:rPr>
        <w:tab/>
      </w:r>
    </w:p>
    <w:p w14:paraId="5DAB35A7" w14:textId="6B72B349" w:rsidR="00577866" w:rsidRPr="00BF7A2F" w:rsidRDefault="00081599" w:rsidP="001C341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b.  </w:t>
      </w:r>
      <w:r w:rsidR="00DF33D6" w:rsidRPr="00BF7A2F">
        <w:rPr>
          <w:rFonts w:cstheme="minorHAnsi"/>
        </w:rPr>
        <w:t>Complete the table by putting the following quantities in the correct place. (2)</w:t>
      </w:r>
    </w:p>
    <w:p w14:paraId="65D2FADE" w14:textId="2BBFBD06" w:rsidR="00DF33D6" w:rsidRPr="00BF7A2F" w:rsidRDefault="00DF33D6" w:rsidP="00D6566B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67095" wp14:editId="1677611C">
                <wp:simplePos x="0" y="0"/>
                <wp:positionH relativeFrom="column">
                  <wp:posOffset>487680</wp:posOffset>
                </wp:positionH>
                <wp:positionV relativeFrom="paragraph">
                  <wp:posOffset>54610</wp:posOffset>
                </wp:positionV>
                <wp:extent cx="5915025" cy="342900"/>
                <wp:effectExtent l="0" t="0" r="28575" b="1905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4A747" w14:textId="245B279D" w:rsidR="001B4431" w:rsidRPr="00DF33D6" w:rsidRDefault="00F9275F" w:rsidP="00F9275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acceleration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mass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speed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time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>displacement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06709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8.4pt;margin-top:4.3pt;width:465.75pt;height:2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" filled="f" strokecolor="#1f3763 [1604]" strokeweight="1.5pt">
                <v:textbox>
                  <w:txbxContent>
                    <w:p w14:paraId="56F4A747" w14:textId="245B279D" w:rsidR="001B4431" w:rsidRPr="00DF33D6" w:rsidRDefault="00F9275F" w:rsidP="00F9275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acceleration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mass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speed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time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>displacement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F9FC2F" w14:textId="3558D3BD" w:rsidR="00DF33D6" w:rsidRPr="00BF7A2F" w:rsidRDefault="00DF33D6" w:rsidP="00D6566B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</w:p>
    <w:tbl>
      <w:tblPr>
        <w:tblStyle w:val="TableGrid"/>
        <w:tblW w:w="9317" w:type="dxa"/>
        <w:tblInd w:w="7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01"/>
        <w:gridCol w:w="4916"/>
      </w:tblGrid>
      <w:tr w:rsidR="00DF33D6" w:rsidRPr="00BF7A2F" w14:paraId="73FEB81B" w14:textId="77777777" w:rsidTr="00081599">
        <w:tc>
          <w:tcPr>
            <w:tcW w:w="4401" w:type="dxa"/>
          </w:tcPr>
          <w:p w14:paraId="237E4D46" w14:textId="630EDBEF" w:rsidR="00DF33D6" w:rsidRPr="00BF7A2F" w:rsidRDefault="00DF33D6" w:rsidP="00D6566B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Scalar Quantities</w:t>
            </w:r>
          </w:p>
        </w:tc>
        <w:tc>
          <w:tcPr>
            <w:tcW w:w="4916" w:type="dxa"/>
          </w:tcPr>
          <w:p w14:paraId="3F672B8E" w14:textId="4C184726" w:rsidR="00DF33D6" w:rsidRPr="00BF7A2F" w:rsidRDefault="00DF33D6" w:rsidP="00D6566B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Vector Quantities</w:t>
            </w:r>
          </w:p>
        </w:tc>
      </w:tr>
      <w:tr w:rsidR="00DF33D6" w:rsidRPr="00BF7A2F" w14:paraId="683F3F17" w14:textId="77777777" w:rsidTr="00081599">
        <w:tc>
          <w:tcPr>
            <w:tcW w:w="4401" w:type="dxa"/>
          </w:tcPr>
          <w:p w14:paraId="0DE9D5A1" w14:textId="2C66463C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5EB531AA" w14:textId="4301855E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DF33D6" w:rsidRPr="00BF7A2F" w14:paraId="794EE91C" w14:textId="77777777" w:rsidTr="00081599">
        <w:tc>
          <w:tcPr>
            <w:tcW w:w="4401" w:type="dxa"/>
          </w:tcPr>
          <w:p w14:paraId="5D644A9E" w14:textId="451C50DD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6B8F7380" w14:textId="6AA13287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DF33D6" w:rsidRPr="00BF7A2F" w14:paraId="1C3D4FD1" w14:textId="77777777" w:rsidTr="00081599">
        <w:tc>
          <w:tcPr>
            <w:tcW w:w="4401" w:type="dxa"/>
          </w:tcPr>
          <w:p w14:paraId="6351E1DD" w14:textId="6A5716BC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5752BD84" w14:textId="77777777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492E47C1" w14:textId="02519CD3" w:rsidR="00DF33D6" w:rsidRPr="00BF7A2F" w:rsidRDefault="00DF33D6" w:rsidP="00D6566B">
      <w:pPr>
        <w:tabs>
          <w:tab w:val="left" w:pos="1020"/>
        </w:tabs>
        <w:spacing w:line="360" w:lineRule="auto"/>
        <w:contextualSpacing/>
        <w:rPr>
          <w:rFonts w:cstheme="minorHAnsi"/>
        </w:rPr>
      </w:pPr>
    </w:p>
    <w:p w14:paraId="1458D969" w14:textId="293D0D02" w:rsidR="00191E7A" w:rsidRPr="00BF7A2F" w:rsidRDefault="00081599" w:rsidP="00B12DEF">
      <w:pPr>
        <w:tabs>
          <w:tab w:val="left" w:pos="720"/>
        </w:tabs>
        <w:spacing w:line="360" w:lineRule="auto"/>
        <w:ind w:firstLine="426"/>
        <w:contextualSpacing/>
        <w:rPr>
          <w:rFonts w:cstheme="minorHAnsi"/>
          <w:color w:val="00B050"/>
        </w:rPr>
      </w:pPr>
      <w:r>
        <w:rPr>
          <w:rFonts w:cstheme="minorHAnsi"/>
        </w:rPr>
        <w:t xml:space="preserve">       </w:t>
      </w:r>
      <w:r w:rsidR="00DF33D6" w:rsidRPr="00E025CE">
        <w:rPr>
          <w:rFonts w:cstheme="minorHAnsi"/>
        </w:rPr>
        <w:t>c</w:t>
      </w:r>
      <w:r>
        <w:rPr>
          <w:rFonts w:cstheme="minorHAnsi"/>
        </w:rPr>
        <w:t>.</w:t>
      </w:r>
      <w:r w:rsidR="00E025CE">
        <w:rPr>
          <w:rFonts w:cstheme="minorHAnsi"/>
        </w:rPr>
        <w:t xml:space="preserve"> </w:t>
      </w:r>
      <w:r w:rsidR="00DF33D6" w:rsidRPr="00BF7A2F">
        <w:rPr>
          <w:rFonts w:cstheme="minorHAnsi"/>
        </w:rPr>
        <w:t>Describe the difference between speed and velocity. (2)</w:t>
      </w:r>
      <w:r w:rsidR="00191E7A" w:rsidRPr="00BF7A2F">
        <w:rPr>
          <w:rFonts w:cstheme="minorHAnsi"/>
          <w:b/>
        </w:rPr>
        <w:tab/>
      </w:r>
      <w:r w:rsidR="00E025CE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   </w:t>
      </w:r>
      <w:r w:rsidR="00E025CE">
        <w:rPr>
          <w:rFonts w:cstheme="minorHAnsi"/>
          <w:b/>
        </w:rPr>
        <w:t xml:space="preserve"> </w:t>
      </w:r>
      <w:r w:rsidR="00CA55F1">
        <w:rPr>
          <w:rFonts w:cstheme="minorHAnsi"/>
          <w:b/>
        </w:rPr>
        <w:tab/>
      </w:r>
    </w:p>
    <w:p w14:paraId="52175F6B" w14:textId="403F6A3B" w:rsidR="00782608" w:rsidRPr="00F9275F" w:rsidRDefault="00782608" w:rsidP="00782608">
      <w:pPr>
        <w:spacing w:line="360" w:lineRule="auto"/>
        <w:ind w:firstLine="426"/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Part 2</w:t>
      </w:r>
    </w:p>
    <w:p w14:paraId="0D433F42" w14:textId="504B1ACE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1. </w:t>
      </w:r>
      <w:r w:rsidRPr="00BF7A2F">
        <w:rPr>
          <w:rFonts w:cstheme="minorHAnsi"/>
        </w:rPr>
        <w:t xml:space="preserve">A person watches a rocket explode at a firework display.  The person hears the explosion 2.5 seconds after </w:t>
      </w:r>
    </w:p>
    <w:p w14:paraId="67DE7C19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</w:t>
      </w:r>
      <w:r w:rsidRPr="00BF7A2F">
        <w:rPr>
          <w:rFonts w:cstheme="minorHAnsi"/>
        </w:rPr>
        <w:t>seeing the rocket explode.</w:t>
      </w:r>
    </w:p>
    <w:p w14:paraId="5D4BC2F7" w14:textId="77777777" w:rsidR="00782608" w:rsidRPr="00BF7A2F" w:rsidRDefault="00782608" w:rsidP="00782608">
      <w:pPr>
        <w:spacing w:after="0"/>
        <w:ind w:firstLine="425"/>
        <w:rPr>
          <w:rFonts w:cstheme="minorHAnsi"/>
        </w:rPr>
      </w:pPr>
    </w:p>
    <w:p w14:paraId="3E836F8C" w14:textId="77777777" w:rsidR="00782608" w:rsidRPr="00BF7A2F" w:rsidRDefault="00782608" w:rsidP="00782608">
      <w:pPr>
        <w:ind w:firstLine="426"/>
        <w:rPr>
          <w:rFonts w:ascii="Helvetica" w:hAnsi="Helvetica" w:cs="Helvetica"/>
        </w:rPr>
      </w:pPr>
      <w:r w:rsidRPr="00AA0965"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3360" behindDoc="0" locked="0" layoutInCell="1" allowOverlap="1" wp14:anchorId="42F17028" wp14:editId="43688500">
            <wp:simplePos x="0" y="0"/>
            <wp:positionH relativeFrom="margin">
              <wp:posOffset>5353050</wp:posOffset>
            </wp:positionH>
            <wp:positionV relativeFrom="paragraph">
              <wp:posOffset>10795</wp:posOffset>
            </wp:positionV>
            <wp:extent cx="885825" cy="978535"/>
            <wp:effectExtent l="0" t="0" r="0" b="0"/>
            <wp:wrapNone/>
            <wp:docPr id="30" name="Picture 3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  <w:r>
        <w:rPr>
          <w:rFonts w:cstheme="minorHAnsi"/>
        </w:rPr>
        <w:t xml:space="preserve">a. </w:t>
      </w:r>
      <w:r w:rsidRPr="00BF7A2F">
        <w:rPr>
          <w:rFonts w:cstheme="minorHAnsi"/>
        </w:rPr>
        <w:t>Work out how far away the rocket was when it exploded. (3)</w:t>
      </w:r>
      <w:r w:rsidRPr="00BF7A2F">
        <w:rPr>
          <w:rFonts w:ascii="Helvetica" w:hAnsi="Helvetica" w:cs="Helvetica"/>
        </w:rPr>
        <w:t xml:space="preserve"> </w:t>
      </w:r>
    </w:p>
    <w:p w14:paraId="535B2453" w14:textId="55B570BB" w:rsidR="00782608" w:rsidRPr="00AA0965" w:rsidRDefault="00B12DEF" w:rsidP="00782608">
      <w:pPr>
        <w:ind w:firstLine="426"/>
        <w:rPr>
          <w:rFonts w:cstheme="minorHAnsi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4384" behindDoc="0" locked="0" layoutInCell="1" allowOverlap="1" wp14:anchorId="1BC31C01" wp14:editId="16276197">
            <wp:simplePos x="0" y="0"/>
            <wp:positionH relativeFrom="column">
              <wp:posOffset>4532419</wp:posOffset>
            </wp:positionH>
            <wp:positionV relativeFrom="paragraph">
              <wp:posOffset>240877</wp:posOffset>
            </wp:positionV>
            <wp:extent cx="470535" cy="980931"/>
            <wp:effectExtent l="0" t="0" r="0" b="0"/>
            <wp:wrapNone/>
            <wp:docPr id="31" name="Picture 31" descr="Image result for person looking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 result for person looking u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0535" cy="98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608">
        <w:rPr>
          <w:rFonts w:ascii="Helvetica" w:hAnsi="Helvetica" w:cs="Helvetica"/>
        </w:rPr>
        <w:tab/>
      </w:r>
      <w:r w:rsidR="00782608">
        <w:rPr>
          <w:rFonts w:ascii="Helvetica" w:hAnsi="Helvetica" w:cs="Helvetica"/>
        </w:rPr>
        <w:tab/>
      </w:r>
      <w:r w:rsidR="00782608">
        <w:rPr>
          <w:rFonts w:ascii="Helvetica" w:hAnsi="Helvetica" w:cs="Helvetica"/>
        </w:rPr>
        <w:tab/>
      </w:r>
      <w:r w:rsidR="00782608">
        <w:rPr>
          <w:rFonts w:ascii="Helvetica" w:hAnsi="Helvetica" w:cs="Helvetica"/>
        </w:rPr>
        <w:tab/>
      </w:r>
      <w:r w:rsidR="00782608" w:rsidRPr="00AA0965">
        <w:rPr>
          <w:rFonts w:cstheme="minorHAnsi"/>
        </w:rPr>
        <w:t>Speed of sound in air = 33</w:t>
      </w:r>
      <w:r w:rsidR="00782608">
        <w:rPr>
          <w:rFonts w:cstheme="minorHAnsi"/>
        </w:rPr>
        <w:t>0</w:t>
      </w:r>
      <w:r w:rsidR="00782608" w:rsidRPr="00AA0965">
        <w:rPr>
          <w:rFonts w:cstheme="minorHAnsi"/>
        </w:rPr>
        <w:t>m/s</w:t>
      </w:r>
    </w:p>
    <w:p w14:paraId="6A8D7584" w14:textId="6DD3B1CB" w:rsidR="00782608" w:rsidRPr="00BF7A2F" w:rsidRDefault="00782608" w:rsidP="00782608">
      <w:pPr>
        <w:ind w:firstLine="426"/>
        <w:rPr>
          <w:rFonts w:ascii="Helvetica" w:hAnsi="Helvetica" w:cs="Helvetica"/>
        </w:rPr>
      </w:pPr>
    </w:p>
    <w:p w14:paraId="4FE24256" w14:textId="11AA84CD" w:rsidR="00782608" w:rsidRPr="001B4AE2" w:rsidRDefault="00782608" w:rsidP="00782608">
      <w:pPr>
        <w:spacing w:line="240" w:lineRule="auto"/>
        <w:rPr>
          <w:rFonts w:ascii="Arial" w:eastAsia="Times New Roman" w:hAnsi="Arial" w:cs="Arial"/>
          <w:color w:val="222222"/>
          <w:sz w:val="27"/>
          <w:szCs w:val="27"/>
          <w:lang w:eastAsia="en-GB"/>
        </w:rPr>
      </w:pPr>
    </w:p>
    <w:p w14:paraId="015491C8" w14:textId="2628CC3C" w:rsidR="00782608" w:rsidRPr="00BF7A2F" w:rsidRDefault="0078260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</w:t>
      </w:r>
    </w:p>
    <w:p w14:paraId="3C9BDDC7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</w:p>
    <w:p w14:paraId="2469468D" w14:textId="1F9EDBBE" w:rsidR="00782608" w:rsidRDefault="00B12DEF" w:rsidP="00B12DEF">
      <w:pPr>
        <w:ind w:left="426"/>
        <w:rPr>
          <w:rFonts w:cstheme="minorHAnsi"/>
        </w:rPr>
      </w:pPr>
      <w:r>
        <w:rPr>
          <w:rFonts w:cstheme="minorHAnsi"/>
        </w:rPr>
        <w:t xml:space="preserve">    </w:t>
      </w:r>
      <w:r w:rsidR="00782608" w:rsidRPr="00D020BA">
        <w:rPr>
          <w:rFonts w:cstheme="minorHAnsi"/>
        </w:rPr>
        <w:t>b</w:t>
      </w:r>
      <w:r w:rsidR="00782608">
        <w:rPr>
          <w:rFonts w:cstheme="minorHAnsi"/>
        </w:rPr>
        <w:t xml:space="preserve">. </w:t>
      </w:r>
      <w:r w:rsidR="00782608" w:rsidRPr="00BF7A2F">
        <w:rPr>
          <w:rFonts w:cstheme="minorHAnsi"/>
        </w:rPr>
        <w:t>Children are often told that the time difference</w:t>
      </w:r>
      <w:r w:rsidR="00782608">
        <w:rPr>
          <w:rFonts w:cstheme="minorHAnsi"/>
        </w:rPr>
        <w:t>, in seconds,</w:t>
      </w:r>
      <w:r w:rsidR="00782608" w:rsidRPr="00BF7A2F">
        <w:rPr>
          <w:rFonts w:cstheme="minorHAnsi"/>
        </w:rPr>
        <w:t xml:space="preserve"> between seeing lightning and hearing the </w:t>
      </w:r>
    </w:p>
    <w:p w14:paraId="75C45F18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thunder is the distance the lightning strike was away, in miles.</w:t>
      </w:r>
    </w:p>
    <w:p w14:paraId="09811931" w14:textId="77777777" w:rsidR="00782608" w:rsidRPr="00BF7A2F" w:rsidRDefault="00782608" w:rsidP="00782608">
      <w:pPr>
        <w:spacing w:after="0"/>
        <w:ind w:firstLine="425"/>
        <w:rPr>
          <w:rFonts w:cstheme="minorHAnsi"/>
        </w:rPr>
      </w:pPr>
    </w:p>
    <w:p w14:paraId="55DEEBF7" w14:textId="179645A0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The speed of sound is 330 m/s.  </w:t>
      </w:r>
    </w:p>
    <w:p w14:paraId="640F56A5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One mile is 1604 m.</w:t>
      </w:r>
    </w:p>
    <w:p w14:paraId="3B7BD1B5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Explain whether children are told the distance correctly. (3)</w:t>
      </w:r>
    </w:p>
    <w:p w14:paraId="7298A820" w14:textId="46DCD2BD" w:rsidR="00782608" w:rsidRPr="00BF7A2F" w:rsidRDefault="00B12DEF" w:rsidP="00B12DEF">
      <w:pPr>
        <w:rPr>
          <w:rFonts w:cstheme="minorHAnsi"/>
        </w:rPr>
      </w:pPr>
      <w:r>
        <w:rPr>
          <w:rFonts w:cstheme="minorHAnsi"/>
        </w:rPr>
        <w:t xml:space="preserve">        </w:t>
      </w:r>
      <w:r w:rsidR="00782608">
        <w:rPr>
          <w:rFonts w:cstheme="minorHAnsi"/>
        </w:rPr>
        <w:t>2</w:t>
      </w:r>
      <w:r w:rsidR="00782608" w:rsidRPr="00AF2729">
        <w:rPr>
          <w:rFonts w:cstheme="minorHAnsi"/>
        </w:rPr>
        <w:t xml:space="preserve">  </w:t>
      </w:r>
      <w:r w:rsidR="00782608">
        <w:rPr>
          <w:rFonts w:cstheme="minorHAnsi"/>
          <w:b/>
        </w:rPr>
        <w:t xml:space="preserve">  </w:t>
      </w:r>
      <w:r w:rsidR="00782608" w:rsidRPr="00BF7A2F">
        <w:rPr>
          <w:rFonts w:cstheme="minorHAnsi"/>
        </w:rPr>
        <w:t>Boats use sonar to find the depth of water where they are.</w:t>
      </w:r>
    </w:p>
    <w:p w14:paraId="6576BC26" w14:textId="77777777" w:rsidR="00782608" w:rsidRPr="00BF7A2F" w:rsidRDefault="00782608" w:rsidP="00782608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</w:rPr>
        <w:tab/>
        <w:t>The</w:t>
      </w:r>
      <w:r>
        <w:rPr>
          <w:rFonts w:cstheme="minorHAnsi"/>
        </w:rPr>
        <w:t>y</w:t>
      </w:r>
      <w:r w:rsidRPr="00BF7A2F">
        <w:rPr>
          <w:rFonts w:cstheme="minorHAnsi"/>
        </w:rPr>
        <w:t xml:space="preserve"> measure the time taken to receive the echo of the sound wave that is </w:t>
      </w:r>
      <w:r>
        <w:rPr>
          <w:rFonts w:cstheme="minorHAnsi"/>
        </w:rPr>
        <w:t>sent out from</w:t>
      </w:r>
      <w:r w:rsidRPr="00BF7A2F">
        <w:rPr>
          <w:rFonts w:cstheme="minorHAnsi"/>
        </w:rPr>
        <w:t xml:space="preserve"> the boat.</w:t>
      </w:r>
    </w:p>
    <w:p w14:paraId="171CE6A2" w14:textId="77777777" w:rsidR="00782608" w:rsidRDefault="00782608" w:rsidP="00782608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</w:rPr>
        <w:tab/>
        <w:t>If it takes 4.7 s to receive the echo</w:t>
      </w:r>
      <w:r>
        <w:rPr>
          <w:rFonts w:cstheme="minorHAnsi"/>
        </w:rPr>
        <w:t>.</w:t>
      </w:r>
      <w:r w:rsidRPr="00BF7A2F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BF7A2F">
        <w:rPr>
          <w:rFonts w:cstheme="minorHAnsi"/>
        </w:rPr>
        <w:t>he speed of sound in water is 1498 m/s</w:t>
      </w:r>
      <w:r>
        <w:rPr>
          <w:rFonts w:cstheme="minorHAnsi"/>
        </w:rPr>
        <w:t>.</w:t>
      </w:r>
    </w:p>
    <w:p w14:paraId="4AC88CBF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W</w:t>
      </w:r>
      <w:r w:rsidRPr="00BF7A2F">
        <w:rPr>
          <w:rFonts w:cstheme="minorHAnsi"/>
        </w:rPr>
        <w:t>ork out the depth of the sea at that point. (</w:t>
      </w:r>
      <w:r>
        <w:rPr>
          <w:rFonts w:cstheme="minorHAnsi"/>
        </w:rPr>
        <w:t>4</w:t>
      </w:r>
      <w:r w:rsidRPr="00BF7A2F">
        <w:rPr>
          <w:rFonts w:cstheme="minorHAnsi"/>
        </w:rPr>
        <w:t>)</w:t>
      </w:r>
    </w:p>
    <w:p w14:paraId="78770A0B" w14:textId="208D8051" w:rsidR="00782608" w:rsidRDefault="00782608" w:rsidP="00B12DEF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591196A9" w14:textId="77777777" w:rsidR="00B12DEF" w:rsidRDefault="00782608" w:rsidP="00782608">
      <w:pPr>
        <w:ind w:firstLine="426"/>
        <w:rPr>
          <w:rFonts w:cstheme="minorHAnsi"/>
          <w:b/>
          <w:color w:val="00B050"/>
        </w:rPr>
      </w:pPr>
      <w:r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ab/>
      </w:r>
    </w:p>
    <w:p w14:paraId="7AACE63F" w14:textId="77777777" w:rsidR="00B12DEF" w:rsidRDefault="00B12DEF">
      <w:pPr>
        <w:rPr>
          <w:rFonts w:cstheme="minorHAnsi"/>
          <w:b/>
          <w:color w:val="00B050"/>
        </w:rPr>
      </w:pPr>
      <w:r>
        <w:rPr>
          <w:rFonts w:cstheme="minorHAnsi"/>
          <w:b/>
          <w:color w:val="00B050"/>
        </w:rPr>
        <w:br w:type="page"/>
      </w:r>
    </w:p>
    <w:p w14:paraId="19EE441F" w14:textId="087505F1" w:rsidR="00782608" w:rsidRPr="00BF7A2F" w:rsidRDefault="00782608" w:rsidP="00782608">
      <w:pPr>
        <w:ind w:firstLine="426"/>
        <w:rPr>
          <w:rFonts w:cstheme="minorHAnsi"/>
        </w:rPr>
      </w:pPr>
      <w:r w:rsidRPr="00CA55F1">
        <w:rPr>
          <w:rFonts w:ascii="Helvetica" w:hAnsi="Helvetica" w:cs="Helvetica"/>
          <w:noProof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17A50455" wp14:editId="30A401A7">
            <wp:simplePos x="0" y="0"/>
            <wp:positionH relativeFrom="column">
              <wp:posOffset>1177078</wp:posOffset>
            </wp:positionH>
            <wp:positionV relativeFrom="paragraph">
              <wp:posOffset>336762</wp:posOffset>
            </wp:positionV>
            <wp:extent cx="4148455" cy="292100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5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</w:rPr>
        <w:t>3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The motion of a car is shown in the distance-time graph below.</w:t>
      </w:r>
    </w:p>
    <w:p w14:paraId="64B806BE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2E78AAF" w14:textId="5621E2D5" w:rsidR="00782608" w:rsidRPr="00BF7A2F" w:rsidRDefault="00782608" w:rsidP="00782608">
      <w:pPr>
        <w:ind w:firstLine="426"/>
        <w:rPr>
          <w:rFonts w:cstheme="minorHAnsi"/>
        </w:rPr>
      </w:pPr>
    </w:p>
    <w:p w14:paraId="07BFFF0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6BA71312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393897A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4E0DBFE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087A556" w14:textId="77777777" w:rsidR="00782608" w:rsidRDefault="00782608" w:rsidP="00782608">
      <w:pPr>
        <w:ind w:firstLine="426"/>
        <w:rPr>
          <w:rFonts w:cstheme="minorHAnsi"/>
        </w:rPr>
      </w:pPr>
    </w:p>
    <w:p w14:paraId="6EDE925B" w14:textId="77777777" w:rsidR="00782608" w:rsidRDefault="00782608" w:rsidP="00782608">
      <w:pPr>
        <w:ind w:firstLine="426"/>
        <w:rPr>
          <w:rFonts w:cstheme="minorHAnsi"/>
        </w:rPr>
      </w:pPr>
    </w:p>
    <w:p w14:paraId="6BA19D26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3216BC5B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2D44CB26" w14:textId="77777777" w:rsidR="00782608" w:rsidRPr="00CA55F1" w:rsidRDefault="00782608" w:rsidP="00782608">
      <w:pPr>
        <w:ind w:firstLine="426"/>
        <w:rPr>
          <w:rFonts w:cstheme="minorHAnsi"/>
        </w:rPr>
      </w:pPr>
    </w:p>
    <w:p w14:paraId="43322D59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CA55F1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A55F1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Describe fully the motion of car. (5)</w:t>
      </w:r>
    </w:p>
    <w:p w14:paraId="6602865F" w14:textId="6286D374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 w:rsidRPr="00CA55F1">
        <w:rPr>
          <w:rFonts w:cstheme="minorHAnsi"/>
          <w:b/>
        </w:rPr>
        <w:t xml:space="preserve">      </w:t>
      </w:r>
    </w:p>
    <w:p w14:paraId="09E9C9C0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A55F1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 motorbike completes the same journey at a greater average speed.</w:t>
      </w:r>
    </w:p>
    <w:p w14:paraId="68ED790E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 w:rsidRPr="00BF7A2F">
        <w:rPr>
          <w:rFonts w:cstheme="minorHAnsi"/>
        </w:rPr>
        <w:t>On the graph, above, add a second line to show the motion of the motorbike. (1)</w:t>
      </w:r>
    </w:p>
    <w:p w14:paraId="2E30CD49" w14:textId="696AF137" w:rsidR="00782608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</w:t>
      </w:r>
    </w:p>
    <w:p w14:paraId="21404802" w14:textId="0D9F9CBC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  <w:b/>
        </w:rPr>
        <w:t>4</w:t>
      </w:r>
      <w:r w:rsidRPr="00BF7A2F">
        <w:rPr>
          <w:rFonts w:cstheme="minorHAnsi"/>
        </w:rPr>
        <w:tab/>
        <w:t xml:space="preserve">A car has its speed analysed over a period of one minute.  The graph, below, shows the motion of the car. </w:t>
      </w:r>
    </w:p>
    <w:p w14:paraId="3A172A14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585748A8" wp14:editId="278B4B45">
            <wp:simplePos x="0" y="0"/>
            <wp:positionH relativeFrom="column">
              <wp:posOffset>1750483</wp:posOffset>
            </wp:positionH>
            <wp:positionV relativeFrom="paragraph">
              <wp:posOffset>-6138</wp:posOffset>
            </wp:positionV>
            <wp:extent cx="3296622" cy="2855807"/>
            <wp:effectExtent l="0" t="0" r="5715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622" cy="285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</w:p>
    <w:p w14:paraId="25B6015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525DD8F8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755979AF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49E1561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3FA6E5CE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0CAF930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5C668C1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27AD5E13" w14:textId="77777777" w:rsidR="00782608" w:rsidRDefault="00782608" w:rsidP="00782608">
      <w:pPr>
        <w:ind w:firstLine="426"/>
        <w:rPr>
          <w:rFonts w:cstheme="minorHAnsi"/>
        </w:rPr>
      </w:pPr>
    </w:p>
    <w:p w14:paraId="40FED973" w14:textId="77777777" w:rsidR="00782608" w:rsidRDefault="00782608" w:rsidP="00782608">
      <w:pPr>
        <w:ind w:firstLine="426"/>
        <w:rPr>
          <w:rFonts w:cstheme="minorHAnsi"/>
        </w:rPr>
      </w:pPr>
    </w:p>
    <w:p w14:paraId="0BE8E377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06AFD63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CA55F1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A55F1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times when the car was stationary. (1)</w:t>
      </w:r>
    </w:p>
    <w:p w14:paraId="23877870" w14:textId="46B4B049" w:rsidR="00782608" w:rsidRPr="00CA55F1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>
        <w:rPr>
          <w:rFonts w:cstheme="minorHAnsi"/>
        </w:rPr>
        <w:tab/>
      </w:r>
    </w:p>
    <w:p w14:paraId="47FAF75A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lastRenderedPageBreak/>
        <w:t xml:space="preserve">         </w:t>
      </w:r>
      <w:r w:rsidRPr="00CA55F1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During which times did the car have the greatest acceleration?  </w:t>
      </w:r>
    </w:p>
    <w:p w14:paraId="01F00C2E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Explain how the graph shows this. (2)</w:t>
      </w:r>
    </w:p>
    <w:p w14:paraId="6A8816D5" w14:textId="1CDBAA2D" w:rsidR="00782608" w:rsidRPr="00BF7A2F" w:rsidRDefault="0078260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</w:p>
    <w:p w14:paraId="01E0E7DD" w14:textId="77777777" w:rsidR="00782608" w:rsidRPr="00BF7A2F" w:rsidRDefault="00782608" w:rsidP="00782608">
      <w:pPr>
        <w:ind w:firstLine="720"/>
        <w:rPr>
          <w:rFonts w:cstheme="minorHAnsi"/>
        </w:rPr>
      </w:pPr>
      <w:r>
        <w:rPr>
          <w:rFonts w:cstheme="minorHAnsi"/>
        </w:rPr>
        <w:t xml:space="preserve">   </w:t>
      </w:r>
      <w:r w:rsidRPr="00CA55F1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acceleration of the car for the first 20 seconds of its journey. (2)</w:t>
      </w:r>
    </w:p>
    <w:p w14:paraId="4C0215D9" w14:textId="4D96E234" w:rsidR="00782608" w:rsidRPr="00BF7A2F" w:rsidRDefault="0078260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070D1328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A55F1">
        <w:rPr>
          <w:rFonts w:cstheme="minorHAnsi"/>
        </w:rPr>
        <w:t>iv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total distance travelled by the car. (3)</w:t>
      </w:r>
    </w:p>
    <w:p w14:paraId="43A9FA0F" w14:textId="3070B331" w:rsidR="00782608" w:rsidRDefault="0078260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0ED2DA9A" w14:textId="14DCBF19" w:rsidR="00782608" w:rsidRPr="00BF7A2F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>5</w:t>
      </w:r>
      <w:r w:rsidRPr="00BF7A2F">
        <w:rPr>
          <w:rFonts w:cstheme="minorHAnsi"/>
        </w:rPr>
        <w:tab/>
        <w:t>A stone is dropped off a cliff.</w:t>
      </w:r>
    </w:p>
    <w:p w14:paraId="4A18F2E7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stone hits the floor at a speed of 21.2 m/s.</w:t>
      </w:r>
    </w:p>
    <w:p w14:paraId="3A2B6129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acceleration due to gravity on Earth is 9.8 m/s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</w:p>
    <w:p w14:paraId="2D3B222F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a. </w:t>
      </w:r>
      <w:r w:rsidRPr="00BF7A2F">
        <w:rPr>
          <w:rFonts w:cstheme="minorHAnsi"/>
        </w:rPr>
        <w:t>Work out the height of the cliff. (3)</w:t>
      </w:r>
    </w:p>
    <w:p w14:paraId="509B3911" w14:textId="304066A2" w:rsidR="00782608" w:rsidRPr="007A2A3C" w:rsidRDefault="00782608" w:rsidP="00782608">
      <w:pPr>
        <w:ind w:firstLine="426"/>
        <w:jc w:val="center"/>
        <w:rPr>
          <w:rFonts w:cstheme="minorHAnsi"/>
          <w:b/>
          <w:i/>
          <w:sz w:val="24"/>
          <w:szCs w:val="24"/>
        </w:rPr>
      </w:pPr>
      <w:r w:rsidRPr="007A2A3C">
        <w:rPr>
          <w:rFonts w:cstheme="minorHAnsi"/>
          <w:b/>
          <w:i/>
          <w:sz w:val="24"/>
          <w:szCs w:val="24"/>
        </w:rPr>
        <w:t>v</w:t>
      </w:r>
      <w:r w:rsidRPr="007A2A3C">
        <w:rPr>
          <w:rFonts w:cstheme="minorHAnsi"/>
          <w:b/>
          <w:i/>
          <w:sz w:val="24"/>
          <w:szCs w:val="24"/>
          <w:vertAlign w:val="superscript"/>
        </w:rPr>
        <w:t>2</w:t>
      </w:r>
      <w:r w:rsidRPr="007A2A3C">
        <w:rPr>
          <w:rFonts w:cstheme="minorHAnsi"/>
          <w:b/>
          <w:i/>
          <w:sz w:val="24"/>
          <w:szCs w:val="24"/>
        </w:rPr>
        <w:t>- u</w:t>
      </w:r>
      <w:r w:rsidRPr="007A2A3C">
        <w:rPr>
          <w:rFonts w:cstheme="minorHAnsi"/>
          <w:b/>
          <w:i/>
          <w:sz w:val="24"/>
          <w:szCs w:val="24"/>
          <w:vertAlign w:val="superscript"/>
        </w:rPr>
        <w:t>2</w:t>
      </w:r>
      <w:r w:rsidRPr="007A2A3C">
        <w:rPr>
          <w:rFonts w:cstheme="minorHAnsi"/>
          <w:b/>
          <w:i/>
          <w:sz w:val="24"/>
          <w:szCs w:val="24"/>
        </w:rPr>
        <w:t xml:space="preserve"> = 2</w:t>
      </w:r>
      <w:r>
        <w:rPr>
          <w:rFonts w:cstheme="minorHAnsi"/>
          <w:b/>
          <w:i/>
          <w:sz w:val="24"/>
          <w:szCs w:val="24"/>
        </w:rPr>
        <w:t xml:space="preserve"> x</w:t>
      </w:r>
      <w:r w:rsidRPr="007A2A3C">
        <w:rPr>
          <w:rFonts w:cstheme="minorHAnsi"/>
          <w:b/>
          <w:i/>
          <w:sz w:val="24"/>
          <w:szCs w:val="24"/>
        </w:rPr>
        <w:t xml:space="preserve"> a </w:t>
      </w:r>
      <w:r>
        <w:rPr>
          <w:rFonts w:cstheme="minorHAnsi"/>
          <w:b/>
          <w:i/>
          <w:sz w:val="24"/>
          <w:szCs w:val="24"/>
        </w:rPr>
        <w:t xml:space="preserve"> x </w:t>
      </w:r>
      <w:r w:rsidRPr="007A2A3C">
        <w:rPr>
          <w:rFonts w:cstheme="minorHAnsi"/>
          <w:b/>
          <w:i/>
          <w:sz w:val="24"/>
          <w:szCs w:val="24"/>
        </w:rPr>
        <w:t>s</w:t>
      </w:r>
    </w:p>
    <w:p w14:paraId="22A412D4" w14:textId="3953A989" w:rsidR="00782608" w:rsidRPr="00BF7A2F" w:rsidRDefault="00782608" w:rsidP="00782608">
      <w:pPr>
        <w:ind w:firstLine="426"/>
        <w:rPr>
          <w:rFonts w:cstheme="minorHAnsi"/>
          <w:b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0B7312D4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220099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The stone </w:t>
      </w:r>
      <w:r w:rsidRPr="00BF7A2F">
        <w:rPr>
          <w:rFonts w:cstheme="minorHAnsi"/>
          <w:b/>
        </w:rPr>
        <w:t xml:space="preserve">did not </w:t>
      </w:r>
      <w:r w:rsidRPr="00BF7A2F">
        <w:rPr>
          <w:rFonts w:cstheme="minorHAnsi"/>
        </w:rPr>
        <w:t>reach terminal velocity as it fell.</w:t>
      </w:r>
    </w:p>
    <w:p w14:paraId="58A61140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What conditions are required for an object to fall at terminal velocity? (2)</w:t>
      </w:r>
    </w:p>
    <w:p w14:paraId="2E350444" w14:textId="15C550ED" w:rsidR="00782608" w:rsidRDefault="00782608" w:rsidP="00B12DEF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716C2077" w14:textId="2F930432" w:rsidR="00194C5C" w:rsidRPr="003253A3" w:rsidRDefault="00B62438" w:rsidP="00194C5C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>Part 3</w:t>
      </w:r>
    </w:p>
    <w:p w14:paraId="5C26670C" w14:textId="77777777" w:rsidR="00194C5C" w:rsidRPr="00BF7A2F" w:rsidRDefault="00194C5C" w:rsidP="00194C5C">
      <w:pPr>
        <w:ind w:firstLine="426"/>
        <w:rPr>
          <w:rFonts w:cstheme="minorHAnsi"/>
        </w:rPr>
      </w:pPr>
      <w:r w:rsidRPr="00AB4A28">
        <w:rPr>
          <w:rFonts w:cstheme="minorHAnsi"/>
        </w:rPr>
        <w:t>1</w:t>
      </w:r>
      <w:r w:rsidRPr="00BF7A2F">
        <w:rPr>
          <w:rFonts w:cstheme="minorHAnsi"/>
          <w:b/>
        </w:rPr>
        <w:t xml:space="preserve"> 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This question is about Newton's Laws of Motion.</w:t>
      </w:r>
    </w:p>
    <w:p w14:paraId="28BE28E4" w14:textId="77CE71FD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>
        <w:rPr>
          <w:rFonts w:cstheme="minorHAnsi"/>
          <w:b/>
        </w:rPr>
        <w:t xml:space="preserve">      </w:t>
      </w:r>
      <w:r w:rsidRPr="00C0271B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0271B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State Newton's First Law of Motion. (1)</w:t>
      </w: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</w:p>
    <w:p w14:paraId="2594DA1A" w14:textId="21BD5765" w:rsidR="00194C5C" w:rsidRPr="00C0271B" w:rsidRDefault="00194C5C" w:rsidP="00194C5C">
      <w:pPr>
        <w:ind w:firstLine="426"/>
        <w:rPr>
          <w:rFonts w:cstheme="minorHAnsi"/>
          <w:b/>
        </w:rPr>
      </w:pPr>
      <w:r>
        <w:rPr>
          <w:rFonts w:cstheme="minorHAnsi"/>
        </w:rPr>
        <w:t xml:space="preserve">         </w:t>
      </w:r>
      <w:r w:rsidRPr="00C0271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used to commonly show Newton's Second Law of motion. (1)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75281F6D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0271B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 car crashes into a crash barrier.</w:t>
      </w:r>
    </w:p>
    <w:p w14:paraId="1F4A9AFA" w14:textId="77777777" w:rsidR="00194C5C" w:rsidRPr="00BF7A2F" w:rsidRDefault="00194C5C" w:rsidP="00194C5C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The car experiences a force of 27 000 N.</w:t>
      </w:r>
    </w:p>
    <w:p w14:paraId="280DEED7" w14:textId="45F7EEDF" w:rsidR="00194C5C" w:rsidRPr="00BF7A2F" w:rsidRDefault="00194C5C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Describe the force acting on the crash barrier. (2)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39906AF3" w14:textId="77777777" w:rsidR="00194C5C" w:rsidRDefault="00194C5C" w:rsidP="00194C5C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  <w:r w:rsidRPr="00C0271B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A motorbike and rider have a combined mass of 320 kg.  The driving force supplied by the motorbike's </w:t>
      </w:r>
    </w:p>
    <w:p w14:paraId="7463B2A2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>engine is 6700 N.</w:t>
      </w:r>
    </w:p>
    <w:p w14:paraId="6825D535" w14:textId="645A5B8A" w:rsidR="00194C5C" w:rsidRPr="00C0271B" w:rsidRDefault="00194C5C" w:rsidP="00B12DEF">
      <w:pPr>
        <w:ind w:firstLine="426"/>
        <w:rPr>
          <w:rFonts w:cstheme="minorHAnsi"/>
          <w:b/>
          <w:color w:val="00B050"/>
          <w:vertAlign w:val="superscript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Work out the acceleration of the motorbike and rider. (2)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28591383" w14:textId="77777777" w:rsidR="00194C5C" w:rsidRDefault="00194C5C" w:rsidP="00194C5C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  <w:r w:rsidRPr="00C0271B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Give the property of matter that gives an object the tendency to continue at rest or</w:t>
      </w:r>
      <w:r>
        <w:rPr>
          <w:rFonts w:cstheme="minorHAnsi"/>
        </w:rPr>
        <w:t xml:space="preserve"> </w:t>
      </w:r>
      <w:r w:rsidRPr="00BF7A2F">
        <w:rPr>
          <w:rFonts w:cstheme="minorHAnsi"/>
        </w:rPr>
        <w:t xml:space="preserve">at a steady speed in </w:t>
      </w:r>
    </w:p>
    <w:p w14:paraId="622395AC" w14:textId="6D55F4F8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>a straight line. (1)</w:t>
      </w:r>
      <w:r w:rsidRPr="00BF7A2F">
        <w:rPr>
          <w:rFonts w:cstheme="minorHAnsi"/>
        </w:rPr>
        <w:tab/>
      </w:r>
    </w:p>
    <w:p w14:paraId="332B4F4E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C0271B">
        <w:rPr>
          <w:rFonts w:cstheme="minorHAnsi"/>
        </w:rPr>
        <w:t>d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 car accelerates from rest until it reaches its top speed along a test track.</w:t>
      </w:r>
    </w:p>
    <w:p w14:paraId="5D9B6BE2" w14:textId="1EFA0B51" w:rsidR="00194C5C" w:rsidRDefault="00194C5C" w:rsidP="00B12DEF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Explain how the acceleration of the car changes during its journey. (4)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0271B">
        <w:rPr>
          <w:rFonts w:cstheme="minorHAnsi"/>
          <w:b/>
          <w:color w:val="00B050"/>
        </w:rPr>
        <w:tab/>
      </w:r>
      <w:r w:rsidRPr="00C0271B">
        <w:rPr>
          <w:rFonts w:cstheme="minorHAnsi"/>
          <w:b/>
          <w:color w:val="00B050"/>
        </w:rPr>
        <w:tab/>
      </w:r>
    </w:p>
    <w:p w14:paraId="4A0BDB41" w14:textId="77777777" w:rsidR="00194C5C" w:rsidRPr="00BF7A2F" w:rsidRDefault="00194C5C" w:rsidP="00194C5C">
      <w:pPr>
        <w:ind w:firstLine="426"/>
        <w:rPr>
          <w:rFonts w:cstheme="minorHAnsi"/>
        </w:rPr>
      </w:pPr>
      <w:r w:rsidRPr="00AB4A28">
        <w:rPr>
          <w:rFonts w:cstheme="minorHAnsi"/>
        </w:rPr>
        <w:t>2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 xml:space="preserve">A ball of mass </w:t>
      </w:r>
      <w:r>
        <w:rPr>
          <w:rFonts w:cstheme="minorHAnsi"/>
        </w:rPr>
        <w:t>0.6</w:t>
      </w:r>
      <w:r w:rsidRPr="00BF7A2F">
        <w:rPr>
          <w:rFonts w:cstheme="minorHAnsi"/>
        </w:rPr>
        <w:t xml:space="preserve"> kg is kicked with a force of 38 N.  </w:t>
      </w:r>
    </w:p>
    <w:p w14:paraId="798347D0" w14:textId="7C57E994" w:rsidR="00194C5C" w:rsidRPr="00C0271B" w:rsidRDefault="00194C5C" w:rsidP="00B12DEF">
      <w:pPr>
        <w:ind w:firstLine="426"/>
        <w:rPr>
          <w:rFonts w:cstheme="minorHAnsi"/>
          <w:b/>
          <w:color w:val="00B050"/>
          <w:vertAlign w:val="superscript"/>
        </w:rPr>
      </w:pPr>
      <w:r w:rsidRPr="00BF7A2F">
        <w:rPr>
          <w:rFonts w:cstheme="minorHAnsi"/>
        </w:rPr>
        <w:tab/>
        <w:t>Work out the acceleration of the ball. (2)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4DB3549A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 w:rsidRPr="00B31336">
        <w:rPr>
          <w:rFonts w:cstheme="minorHAnsi"/>
        </w:rPr>
        <w:lastRenderedPageBreak/>
        <w:t>3</w:t>
      </w:r>
      <w:r>
        <w:rPr>
          <w:rFonts w:cstheme="minorHAnsi"/>
        </w:rPr>
        <w:t>.</w:t>
      </w:r>
      <w:r w:rsidRPr="00BF7A2F">
        <w:rPr>
          <w:rFonts w:cstheme="minorHAnsi"/>
        </w:rPr>
        <w:tab/>
        <w:t>This question is about weight and mass.</w:t>
      </w:r>
    </w:p>
    <w:p w14:paraId="73C181D1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</w:t>
      </w:r>
      <w:r w:rsidRPr="00B31336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State the equation that links gravitational field strength, mass and weight. (1)</w:t>
      </w:r>
    </w:p>
    <w:p w14:paraId="0A8BCD4C" w14:textId="0D4DD5E1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  <w:color w:val="00B050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</w:t>
      </w:r>
      <w:r>
        <w:rPr>
          <w:rFonts w:cstheme="minorHAnsi"/>
          <w:b/>
        </w:rPr>
        <w:tab/>
      </w:r>
    </w:p>
    <w:p w14:paraId="304F87EB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</w:t>
      </w:r>
      <w:r w:rsidRPr="00B31336">
        <w:rPr>
          <w:rFonts w:cstheme="minorHAnsi"/>
        </w:rPr>
        <w:t>b</w:t>
      </w:r>
      <w:r>
        <w:rPr>
          <w:rFonts w:cstheme="minorHAnsi"/>
        </w:rPr>
        <w:t xml:space="preserve">. </w:t>
      </w:r>
      <w:proofErr w:type="spellStart"/>
      <w:r w:rsidRPr="00B31336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An astronaut has a weight of 750 N on Earth, where the gravitational field strength </w:t>
      </w:r>
      <w:r w:rsidRPr="00BF7A2F">
        <w:rPr>
          <w:rFonts w:cstheme="minorHAnsi"/>
        </w:rPr>
        <w:tab/>
        <w:t>is 9.8 N/kg.</w:t>
      </w:r>
    </w:p>
    <w:p w14:paraId="761E1BC2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 w:rsidRPr="00BF7A2F">
        <w:rPr>
          <w:rFonts w:cstheme="minorHAnsi"/>
        </w:rPr>
        <w:t>Work out the mass of the astronaut. (2)</w:t>
      </w:r>
    </w:p>
    <w:p w14:paraId="52F015ED" w14:textId="7E12DF04" w:rsidR="00B62438" w:rsidRPr="00945736" w:rsidRDefault="00B62438" w:rsidP="00B12DEF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    </w:t>
      </w:r>
      <w:r>
        <w:rPr>
          <w:rFonts w:cstheme="minorHAnsi"/>
          <w:b/>
        </w:rPr>
        <w:tab/>
      </w:r>
    </w:p>
    <w:p w14:paraId="5F861783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>
        <w:rPr>
          <w:rFonts w:cstheme="minorHAnsi"/>
        </w:rPr>
        <w:t xml:space="preserve">        </w:t>
      </w:r>
      <w:r w:rsidRPr="00B31336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The astronaut goes to </w:t>
      </w:r>
      <w:r>
        <w:rPr>
          <w:rFonts w:cstheme="minorHAnsi"/>
        </w:rPr>
        <w:t>t</w:t>
      </w:r>
      <w:r w:rsidRPr="00BF7A2F">
        <w:rPr>
          <w:rFonts w:cstheme="minorHAnsi"/>
        </w:rPr>
        <w:t>he Moon where the gravitational field strength is 1.6 N/kg.</w:t>
      </w:r>
    </w:p>
    <w:p w14:paraId="5A5FF1AA" w14:textId="5630BC1C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Work out the weight of the astronaut on The Moon. (2)</w:t>
      </w:r>
    </w:p>
    <w:p w14:paraId="2DC6F295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>
        <w:rPr>
          <w:rFonts w:cstheme="minorHAnsi"/>
        </w:rPr>
        <w:t xml:space="preserve">         </w:t>
      </w:r>
      <w:r w:rsidRPr="00B31336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Give the mass of the astronaut on </w:t>
      </w:r>
      <w:r>
        <w:rPr>
          <w:rFonts w:cstheme="minorHAnsi"/>
        </w:rPr>
        <w:t>t</w:t>
      </w:r>
      <w:r w:rsidRPr="00BF7A2F">
        <w:rPr>
          <w:rFonts w:cstheme="minorHAnsi"/>
        </w:rPr>
        <w:t>he Moon.</w:t>
      </w:r>
    </w:p>
    <w:p w14:paraId="44550037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  </w:t>
      </w:r>
      <w:r w:rsidRPr="00BF7A2F">
        <w:rPr>
          <w:rFonts w:cstheme="minorHAnsi"/>
        </w:rPr>
        <w:t>Explain your answer. (2)</w:t>
      </w:r>
    </w:p>
    <w:p w14:paraId="1294FC1C" w14:textId="08BADBC9" w:rsidR="00B62438" w:rsidRDefault="00B62438" w:rsidP="00B12DEF">
      <w:pPr>
        <w:spacing w:line="360" w:lineRule="auto"/>
        <w:ind w:firstLine="567"/>
        <w:contextualSpacing/>
        <w:rPr>
          <w:rFonts w:cstheme="minorHAnsi"/>
          <w:color w:val="00B050"/>
        </w:rPr>
      </w:pPr>
      <w:r>
        <w:rPr>
          <w:rFonts w:cstheme="minorHAnsi"/>
        </w:rPr>
        <w:t xml:space="preserve">               </w:t>
      </w:r>
      <w:r>
        <w:rPr>
          <w:rFonts w:cstheme="minorHAnsi"/>
        </w:rPr>
        <w:tab/>
      </w:r>
    </w:p>
    <w:p w14:paraId="6D9AEF40" w14:textId="78986E63" w:rsidR="00B62438" w:rsidRDefault="00B62438" w:rsidP="00B62438">
      <w:pPr>
        <w:ind w:firstLine="426"/>
        <w:rPr>
          <w:rFonts w:cstheme="minorHAnsi"/>
          <w:b/>
        </w:rPr>
      </w:pPr>
      <w:r w:rsidRPr="00B62438">
        <w:rPr>
          <w:rFonts w:cstheme="minorHAnsi"/>
          <w:b/>
        </w:rPr>
        <w:t>Part 4 (PHYSICS ONLY)</w:t>
      </w:r>
    </w:p>
    <w:p w14:paraId="0757E782" w14:textId="2702AF8C" w:rsidR="00B62438" w:rsidRPr="009D63C4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>1a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State the equation that links mass, momentum and velocity. (1)</w:t>
      </w:r>
      <w:r w:rsidRPr="009D63C4">
        <w:rPr>
          <w:rFonts w:cstheme="minorHAnsi"/>
        </w:rPr>
        <w:tab/>
      </w:r>
    </w:p>
    <w:p w14:paraId="42387DA9" w14:textId="2663B04B" w:rsidR="00B62438" w:rsidRPr="009D63C4" w:rsidRDefault="00B62438" w:rsidP="00B62438">
      <w:pPr>
        <w:ind w:firstLine="426"/>
        <w:rPr>
          <w:rFonts w:cstheme="minorHAnsi"/>
          <w:b/>
          <w:color w:val="00B050"/>
        </w:rPr>
      </w:pPr>
      <w:r>
        <w:rPr>
          <w:rFonts w:cstheme="minorHAnsi"/>
        </w:rPr>
        <w:t xml:space="preserve">    </w:t>
      </w:r>
      <w:r w:rsidRPr="009D63C4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Momentum is a vector quantity.  Explain what is meant by a vector quantity. (1)</w:t>
      </w:r>
      <w:r w:rsidRPr="009D63C4">
        <w:rPr>
          <w:rFonts w:cstheme="minorHAnsi"/>
        </w:rPr>
        <w:tab/>
      </w:r>
      <w:r>
        <w:rPr>
          <w:rFonts w:cstheme="minorHAnsi"/>
        </w:rPr>
        <w:tab/>
      </w:r>
    </w:p>
    <w:p w14:paraId="1AA6B20E" w14:textId="77777777" w:rsidR="00B62438" w:rsidRPr="009D63C4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c. </w:t>
      </w:r>
      <w:r w:rsidRPr="009D63C4">
        <w:rPr>
          <w:rFonts w:cstheme="minorHAnsi"/>
        </w:rPr>
        <w:t>Momentum is a conserved quantity.</w:t>
      </w:r>
    </w:p>
    <w:p w14:paraId="6F5275C2" w14:textId="0E062701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9D63C4">
        <w:rPr>
          <w:rFonts w:cstheme="minorHAnsi"/>
        </w:rPr>
        <w:t>Describe what is meant by a momentum being a conserved quantity. (1)</w:t>
      </w:r>
      <w:r w:rsidRPr="009D63C4">
        <w:rPr>
          <w:rFonts w:cstheme="minorHAnsi"/>
        </w:rPr>
        <w:tab/>
      </w:r>
      <w:r>
        <w:rPr>
          <w:rFonts w:cstheme="minorHAnsi"/>
        </w:rPr>
        <w:tab/>
      </w:r>
    </w:p>
    <w:p w14:paraId="467782CB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>2a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A ball of mass 0.75 kg is kicked and moves off with a speed of 14 m/s.</w:t>
      </w:r>
    </w:p>
    <w:p w14:paraId="641B7D93" w14:textId="7C548D4B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9D63C4">
        <w:rPr>
          <w:rFonts w:cstheme="minorHAnsi"/>
        </w:rPr>
        <w:t>Work out the momentum of the ball. (2)</w:t>
      </w:r>
      <w:r w:rsidRPr="009D63C4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ab/>
      </w:r>
    </w:p>
    <w:p w14:paraId="4EB21F6A" w14:textId="77777777" w:rsidR="00B62438" w:rsidRPr="009D63C4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b. </w:t>
      </w:r>
      <w:r w:rsidRPr="009D63C4">
        <w:rPr>
          <w:rFonts w:cstheme="minorHAnsi"/>
        </w:rPr>
        <w:t xml:space="preserve">The ball is kicked again and moves off with half the speed.  </w:t>
      </w:r>
    </w:p>
    <w:p w14:paraId="269CAF12" w14:textId="48C3B38B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 </w:t>
      </w:r>
      <w:r w:rsidRPr="009D63C4">
        <w:rPr>
          <w:rFonts w:cstheme="minorHAnsi"/>
        </w:rPr>
        <w:t>State the new momentum of the ball. (1)</w:t>
      </w:r>
      <w:r w:rsidRPr="009D63C4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ab/>
      </w:r>
    </w:p>
    <w:p w14:paraId="35924D10" w14:textId="1EFE612B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>
        <w:rPr>
          <w:rFonts w:cstheme="minorHAnsi"/>
        </w:rPr>
        <w:t xml:space="preserve">    </w:t>
      </w:r>
      <w:r w:rsidRPr="009D63C4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Describe how doubling the mass of an object will affect its momentum, at a given</w:t>
      </w:r>
      <w:r>
        <w:rPr>
          <w:rFonts w:cstheme="minorHAnsi"/>
        </w:rPr>
        <w:t xml:space="preserve"> </w:t>
      </w:r>
      <w:r w:rsidRPr="009D63C4">
        <w:rPr>
          <w:rFonts w:cstheme="minorHAnsi"/>
        </w:rPr>
        <w:t>speed. (1)</w:t>
      </w:r>
      <w:r w:rsidRPr="009D63C4">
        <w:rPr>
          <w:rFonts w:cstheme="minorHAnsi"/>
        </w:rPr>
        <w:tab/>
      </w:r>
      <w:r>
        <w:rPr>
          <w:rFonts w:cstheme="minorHAnsi"/>
        </w:rPr>
        <w:tab/>
      </w:r>
    </w:p>
    <w:p w14:paraId="3696694D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>3a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 xml:space="preserve">A car has a </w:t>
      </w:r>
      <w:r>
        <w:rPr>
          <w:rFonts w:cstheme="minorHAnsi"/>
        </w:rPr>
        <w:t>momentum</w:t>
      </w:r>
      <w:r w:rsidRPr="009D63C4">
        <w:rPr>
          <w:rFonts w:cstheme="minorHAnsi"/>
        </w:rPr>
        <w:t xml:space="preserve"> of </w:t>
      </w:r>
      <w:r>
        <w:rPr>
          <w:rFonts w:cstheme="minorHAnsi"/>
        </w:rPr>
        <w:t xml:space="preserve">33 000 </w:t>
      </w:r>
      <w:proofErr w:type="spellStart"/>
      <w:r w:rsidRPr="009D63C4">
        <w:rPr>
          <w:rFonts w:cstheme="minorHAnsi"/>
        </w:rPr>
        <w:t>kg</w:t>
      </w:r>
      <w:r>
        <w:rPr>
          <w:rFonts w:cstheme="minorHAnsi"/>
        </w:rPr>
        <w:t>m</w:t>
      </w:r>
      <w:proofErr w:type="spellEnd"/>
      <w:r>
        <w:rPr>
          <w:rFonts w:cstheme="minorHAnsi"/>
        </w:rPr>
        <w:t>/s</w:t>
      </w:r>
      <w:r w:rsidRPr="009D63C4">
        <w:rPr>
          <w:rFonts w:cstheme="minorHAnsi"/>
        </w:rPr>
        <w:t xml:space="preserve"> and a speed of 30 m/s.</w:t>
      </w:r>
    </w:p>
    <w:p w14:paraId="2A7E61D3" w14:textId="20BFB625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9D63C4">
        <w:rPr>
          <w:rFonts w:cstheme="minorHAnsi"/>
        </w:rPr>
        <w:t xml:space="preserve">Work out the </w:t>
      </w:r>
      <w:r>
        <w:rPr>
          <w:rFonts w:cstheme="minorHAnsi"/>
        </w:rPr>
        <w:t>mass</w:t>
      </w:r>
      <w:r w:rsidRPr="009D63C4">
        <w:rPr>
          <w:rFonts w:cstheme="minorHAnsi"/>
        </w:rPr>
        <w:t xml:space="preserve"> of the car. (2)</w:t>
      </w:r>
      <w:r w:rsidRPr="009D63C4">
        <w:rPr>
          <w:rFonts w:cstheme="minorHAnsi"/>
        </w:rPr>
        <w:tab/>
      </w:r>
      <w:r>
        <w:rPr>
          <w:rFonts w:cstheme="minorHAnsi"/>
        </w:rPr>
        <w:tab/>
      </w:r>
    </w:p>
    <w:p w14:paraId="19E962BF" w14:textId="788BA82D" w:rsidR="00B62438" w:rsidRPr="009D63C4" w:rsidRDefault="00B12DEF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b. </w:t>
      </w:r>
      <w:r w:rsidR="00B62438" w:rsidRPr="009D63C4">
        <w:rPr>
          <w:rFonts w:cstheme="minorHAnsi"/>
        </w:rPr>
        <w:t xml:space="preserve">The car changes speed and now has a momentum of 4760 </w:t>
      </w:r>
      <w:proofErr w:type="spellStart"/>
      <w:r w:rsidR="00B62438" w:rsidRPr="009D63C4">
        <w:rPr>
          <w:rFonts w:cstheme="minorHAnsi"/>
        </w:rPr>
        <w:t>kgm</w:t>
      </w:r>
      <w:proofErr w:type="spellEnd"/>
      <w:r w:rsidR="00B62438" w:rsidRPr="009D63C4">
        <w:rPr>
          <w:rFonts w:cstheme="minorHAnsi"/>
        </w:rPr>
        <w:t>/s.</w:t>
      </w:r>
    </w:p>
    <w:p w14:paraId="297DFDF3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Work out the new speed of the car. (2)</w:t>
      </w:r>
    </w:p>
    <w:p w14:paraId="222BFE77" w14:textId="75BB5D37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69F7C8B6" w14:textId="77777777" w:rsidR="00B62438" w:rsidRDefault="00B62438">
      <w:pPr>
        <w:rPr>
          <w:rFonts w:cstheme="minorHAnsi"/>
        </w:rPr>
      </w:pPr>
      <w:r>
        <w:rPr>
          <w:rFonts w:cstheme="minorHAnsi"/>
        </w:rPr>
        <w:br w:type="page"/>
      </w:r>
    </w:p>
    <w:p w14:paraId="0CCDF227" w14:textId="1B4966C1" w:rsidR="00B62438" w:rsidRPr="00BF7A2F" w:rsidRDefault="00B62438" w:rsidP="00B62438">
      <w:pPr>
        <w:ind w:firstLine="426"/>
        <w:rPr>
          <w:rFonts w:cstheme="minorHAnsi"/>
        </w:rPr>
      </w:pPr>
      <w:r w:rsidRPr="00CE1103">
        <w:rPr>
          <w:rFonts w:cstheme="minorHAnsi"/>
        </w:rPr>
        <w:lastRenderedPageBreak/>
        <w:t>4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In a crash test two identical cars of mass 900 kg move towards each other.</w:t>
      </w:r>
    </w:p>
    <w:p w14:paraId="53CF6A41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7456" behindDoc="0" locked="0" layoutInCell="1" allowOverlap="1" wp14:anchorId="12D84BD7" wp14:editId="0EE22AA9">
            <wp:simplePos x="0" y="0"/>
            <wp:positionH relativeFrom="column">
              <wp:posOffset>1288415</wp:posOffset>
            </wp:positionH>
            <wp:positionV relativeFrom="paragraph">
              <wp:posOffset>-6773</wp:posOffset>
            </wp:positionV>
            <wp:extent cx="3812752" cy="1138431"/>
            <wp:effectExtent l="0" t="0" r="0" b="508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52" cy="113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</w:p>
    <w:p w14:paraId="572C2045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52DEDD0B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4AD2D101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14A8DD52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 xml:space="preserve">Before impact, </w:t>
      </w:r>
      <w:r w:rsidRPr="00BF7A2F">
        <w:rPr>
          <w:rFonts w:cstheme="minorHAnsi"/>
          <w:b/>
        </w:rPr>
        <w:t>Car P</w:t>
      </w:r>
      <w:r w:rsidRPr="00BF7A2F">
        <w:rPr>
          <w:rFonts w:cstheme="minorHAnsi"/>
        </w:rPr>
        <w:t xml:space="preserve"> has a speed of 14 m/s and </w:t>
      </w:r>
      <w:r w:rsidRPr="00BF7A2F">
        <w:rPr>
          <w:rFonts w:cstheme="minorHAnsi"/>
          <w:b/>
        </w:rPr>
        <w:t>Car Q</w:t>
      </w:r>
      <w:r w:rsidRPr="00BF7A2F">
        <w:rPr>
          <w:rFonts w:cstheme="minorHAnsi"/>
        </w:rPr>
        <w:t xml:space="preserve"> has a speed of 18 m/s.</w:t>
      </w:r>
    </w:p>
    <w:p w14:paraId="2FE43173" w14:textId="3CF8A819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r>
        <w:rPr>
          <w:rFonts w:cstheme="minorHAnsi"/>
        </w:rPr>
        <w:t xml:space="preserve">      </w:t>
      </w:r>
      <w:r w:rsidRPr="00CE1103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E1103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total momentum of the two cars before impact. (3)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0DDDD532" w14:textId="47D5C08B" w:rsidR="00B62438" w:rsidRPr="00BF7A2F" w:rsidRDefault="00B6243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 w:rsidR="00B12DEF">
        <w:rPr>
          <w:rFonts w:cstheme="minorHAnsi"/>
        </w:rPr>
        <w:t xml:space="preserve">    </w:t>
      </w:r>
      <w:r w:rsidRPr="00CE1103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After impact the cars move off together to the left.</w:t>
      </w:r>
    </w:p>
    <w:p w14:paraId="2BAF0E4F" w14:textId="53321B80" w:rsidR="00B62438" w:rsidRPr="00BF7A2F" w:rsidRDefault="00B6243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speed that the two cars move off at after impact. (3)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75C4CA0F" w14:textId="77777777" w:rsidR="00B62438" w:rsidRDefault="00B62438" w:rsidP="00B62438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  <w:b/>
        </w:rPr>
        <w:t>5</w:t>
      </w:r>
      <w:r w:rsidRPr="00BF7A2F">
        <w:rPr>
          <w:rFonts w:cstheme="minorHAnsi"/>
        </w:rPr>
        <w:tab/>
        <w:t xml:space="preserve">Cars have many features to reduce injury in case of a crash.  Seatbelts and crumple zones are two safety </w:t>
      </w:r>
    </w:p>
    <w:p w14:paraId="198887BB" w14:textId="77777777" w:rsidR="00B62438" w:rsidRPr="00BF7A2F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   </w:t>
      </w:r>
      <w:r w:rsidRPr="00BF7A2F">
        <w:rPr>
          <w:rFonts w:cstheme="minorHAnsi"/>
        </w:rPr>
        <w:t>features designed to reduce injury in a crash.</w:t>
      </w:r>
    </w:p>
    <w:p w14:paraId="1DE9DF99" w14:textId="2BA34836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r>
        <w:rPr>
          <w:rFonts w:cstheme="minorHAnsi"/>
        </w:rPr>
        <w:t xml:space="preserve">      </w:t>
      </w:r>
      <w:r w:rsidRPr="00CE1103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E1103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 xml:space="preserve">one </w:t>
      </w:r>
      <w:r w:rsidRPr="00BF7A2F">
        <w:rPr>
          <w:rFonts w:cstheme="minorHAnsi"/>
        </w:rPr>
        <w:t>other safety feature designed to reduce injury in a crash. (1)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0BBC9DB0" w14:textId="7345C204" w:rsidR="00B62438" w:rsidRDefault="00B6243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 w:rsidR="00B12DEF">
        <w:rPr>
          <w:rFonts w:cstheme="minorHAnsi"/>
        </w:rPr>
        <w:t xml:space="preserve">    </w:t>
      </w:r>
      <w:r w:rsidRPr="00CE1103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Explain how seatbelts reduce injury in a crash. (4)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5DFA16B8" w14:textId="77777777" w:rsidR="00B62438" w:rsidRPr="00BF7A2F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E1103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In a crash a car </w:t>
      </w:r>
      <w:r>
        <w:rPr>
          <w:rFonts w:cstheme="minorHAnsi"/>
        </w:rPr>
        <w:t>changes its velocity from</w:t>
      </w:r>
      <w:r w:rsidRPr="00BF7A2F">
        <w:rPr>
          <w:rFonts w:cstheme="minorHAnsi"/>
        </w:rPr>
        <w:t xml:space="preserve"> 20 m/s to 0 m/s.  It takes the car 0.2 s to stop.</w:t>
      </w:r>
    </w:p>
    <w:p w14:paraId="5E466A02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The car had a mass of 1265 kg.</w:t>
      </w:r>
    </w:p>
    <w:p w14:paraId="4E5DAE69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force acting on the car. (</w:t>
      </w:r>
      <w:r>
        <w:rPr>
          <w:rFonts w:cstheme="minorHAnsi"/>
        </w:rPr>
        <w:t>4</w:t>
      </w:r>
      <w:r w:rsidRPr="00BF7A2F">
        <w:rPr>
          <w:rFonts w:cstheme="minorHAnsi"/>
        </w:rPr>
        <w:t>)</w:t>
      </w:r>
    </w:p>
    <w:p w14:paraId="4141C2BB" w14:textId="5631117B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bookmarkStart w:id="0" w:name="_GoBack"/>
      <w:bookmarkEnd w:id="0"/>
    </w:p>
    <w:p w14:paraId="0ACFB49B" w14:textId="77777777" w:rsidR="00B62438" w:rsidRPr="00B62438" w:rsidRDefault="00B62438" w:rsidP="00B62438">
      <w:pPr>
        <w:ind w:firstLine="426"/>
        <w:rPr>
          <w:rFonts w:cstheme="minorHAnsi"/>
          <w:b/>
        </w:rPr>
      </w:pPr>
    </w:p>
    <w:p w14:paraId="490F779A" w14:textId="77777777" w:rsidR="00194C5C" w:rsidRDefault="00194C5C" w:rsidP="00782608">
      <w:pPr>
        <w:ind w:firstLine="426"/>
        <w:rPr>
          <w:rFonts w:cstheme="minorHAnsi"/>
          <w:b/>
          <w:color w:val="00B050"/>
        </w:rPr>
      </w:pPr>
    </w:p>
    <w:p w14:paraId="4D32F1ED" w14:textId="77777777" w:rsidR="00194C5C" w:rsidRPr="00220099" w:rsidRDefault="00194C5C" w:rsidP="00782608">
      <w:pPr>
        <w:ind w:firstLine="426"/>
        <w:rPr>
          <w:rFonts w:cstheme="minorHAnsi"/>
          <w:b/>
          <w:color w:val="00B050"/>
        </w:rPr>
      </w:pPr>
    </w:p>
    <w:p w14:paraId="71524321" w14:textId="7BE63BB3" w:rsidR="00081599" w:rsidRDefault="00081599" w:rsidP="00E025CE">
      <w:pPr>
        <w:spacing w:line="360" w:lineRule="auto"/>
        <w:ind w:firstLine="426"/>
        <w:contextualSpacing/>
        <w:rPr>
          <w:rFonts w:cstheme="minorHAnsi"/>
          <w:color w:val="00B050"/>
        </w:rPr>
      </w:pPr>
    </w:p>
    <w:sectPr w:rsidR="00081599" w:rsidSect="00E076E3">
      <w:headerReference w:type="default" r:id="rId14"/>
      <w:footerReference w:type="default" r:id="rId15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EADE71" w14:textId="77777777" w:rsidR="00162C50" w:rsidRDefault="00162C50" w:rsidP="00683DA2">
      <w:pPr>
        <w:spacing w:after="0" w:line="240" w:lineRule="auto"/>
      </w:pPr>
      <w:r>
        <w:separator/>
      </w:r>
    </w:p>
  </w:endnote>
  <w:endnote w:type="continuationSeparator" w:id="0">
    <w:p w14:paraId="26F8B03B" w14:textId="77777777" w:rsidR="00162C50" w:rsidRDefault="00162C50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6A8BBA" w14:textId="77777777" w:rsidR="00162C50" w:rsidRDefault="00162C50" w:rsidP="00683DA2">
      <w:pPr>
        <w:spacing w:after="0" w:line="240" w:lineRule="auto"/>
      </w:pPr>
      <w:r>
        <w:separator/>
      </w:r>
    </w:p>
  </w:footnote>
  <w:footnote w:type="continuationSeparator" w:id="0">
    <w:p w14:paraId="06CC4F85" w14:textId="77777777" w:rsidR="00162C50" w:rsidRDefault="00162C50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2EB539DA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F9275F">
      <w:rPr>
        <w:b/>
        <w:noProof/>
        <w:color w:val="ED7D31" w:themeColor="accent2"/>
        <w:sz w:val="36"/>
        <w:szCs w:val="32"/>
        <w:lang w:val="en-US"/>
      </w:rPr>
      <w:t>2</w:t>
    </w:r>
  </w:p>
  <w:p w14:paraId="7B66F92A" w14:textId="17D7BA31" w:rsidR="00F9275F" w:rsidRPr="00F9275F" w:rsidRDefault="00F9275F" w:rsidP="00E00736">
    <w:pPr>
      <w:pStyle w:val="Header"/>
      <w:jc w:val="right"/>
      <w:rPr>
        <w:b/>
        <w:color w:val="ED7D31" w:themeColor="accent2"/>
        <w:sz w:val="32"/>
        <w:szCs w:val="32"/>
      </w:rPr>
    </w:pPr>
    <w:r w:rsidRPr="00F9275F">
      <w:rPr>
        <w:b/>
        <w:color w:val="ED7D31" w:themeColor="accent2"/>
        <w:sz w:val="32"/>
        <w:szCs w:val="32"/>
      </w:rPr>
      <w:t>Motion and forces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5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3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10"/>
  </w:num>
  <w:num w:numId="4">
    <w:abstractNumId w:val="6"/>
  </w:num>
  <w:num w:numId="5">
    <w:abstractNumId w:val="3"/>
  </w:num>
  <w:num w:numId="6">
    <w:abstractNumId w:val="12"/>
  </w:num>
  <w:num w:numId="7">
    <w:abstractNumId w:val="2"/>
  </w:num>
  <w:num w:numId="8">
    <w:abstractNumId w:val="16"/>
  </w:num>
  <w:num w:numId="9">
    <w:abstractNumId w:val="28"/>
  </w:num>
  <w:num w:numId="10">
    <w:abstractNumId w:val="15"/>
  </w:num>
  <w:num w:numId="11">
    <w:abstractNumId w:val="23"/>
  </w:num>
  <w:num w:numId="12">
    <w:abstractNumId w:val="14"/>
  </w:num>
  <w:num w:numId="13">
    <w:abstractNumId w:val="9"/>
  </w:num>
  <w:num w:numId="14">
    <w:abstractNumId w:val="1"/>
  </w:num>
  <w:num w:numId="15">
    <w:abstractNumId w:val="8"/>
  </w:num>
  <w:num w:numId="16">
    <w:abstractNumId w:val="25"/>
  </w:num>
  <w:num w:numId="17">
    <w:abstractNumId w:val="11"/>
  </w:num>
  <w:num w:numId="18">
    <w:abstractNumId w:val="19"/>
  </w:num>
  <w:num w:numId="19">
    <w:abstractNumId w:val="26"/>
  </w:num>
  <w:num w:numId="20">
    <w:abstractNumId w:val="21"/>
  </w:num>
  <w:num w:numId="21">
    <w:abstractNumId w:val="0"/>
  </w:num>
  <w:num w:numId="22">
    <w:abstractNumId w:val="7"/>
  </w:num>
  <w:num w:numId="23">
    <w:abstractNumId w:val="4"/>
  </w:num>
  <w:num w:numId="24">
    <w:abstractNumId w:val="22"/>
  </w:num>
  <w:num w:numId="25">
    <w:abstractNumId w:val="27"/>
  </w:num>
  <w:num w:numId="26">
    <w:abstractNumId w:val="24"/>
  </w:num>
  <w:num w:numId="27">
    <w:abstractNumId w:val="13"/>
  </w:num>
  <w:num w:numId="28">
    <w:abstractNumId w:val="17"/>
  </w:num>
  <w:num w:numId="29">
    <w:abstractNumId w:val="20"/>
  </w:num>
  <w:num w:numId="30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2C50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2DEF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1F0DF-3C6A-7E4C-BC7F-69B59AEC6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18</TotalTime>
  <Pages>5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5</cp:revision>
  <cp:lastPrinted>2017-07-01T09:03:00Z</cp:lastPrinted>
  <dcterms:created xsi:type="dcterms:W3CDTF">2018-05-17T17:27:00Z</dcterms:created>
  <dcterms:modified xsi:type="dcterms:W3CDTF">2018-05-17T17:54:00Z</dcterms:modified>
</cp:coreProperties>
</file>