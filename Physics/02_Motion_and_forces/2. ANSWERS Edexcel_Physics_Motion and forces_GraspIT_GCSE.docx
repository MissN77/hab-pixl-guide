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77777777" w:rsidR="00F9275F" w:rsidRPr="00F9275F" w:rsidRDefault="00F9275F" w:rsidP="00BF7A2F">
      <w:pPr>
        <w:spacing w:line="360" w:lineRule="auto"/>
        <w:ind w:firstLine="426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7405AB4B" w14:textId="32D17850" w:rsidR="008E0665" w:rsidRPr="00BF7A2F" w:rsidRDefault="00577866" w:rsidP="00BF7A2F">
      <w:pPr>
        <w:spacing w:line="360" w:lineRule="auto"/>
        <w:ind w:firstLine="426"/>
        <w:contextualSpacing/>
        <w:rPr>
          <w:color w:val="000000" w:themeColor="text1"/>
        </w:rPr>
      </w:pPr>
      <w:r w:rsidRPr="00BF7A2F">
        <w:rPr>
          <w:color w:val="000000" w:themeColor="text1"/>
        </w:rPr>
        <w:t>1</w:t>
      </w:r>
      <w:r w:rsidR="00BF7A2F">
        <w:rPr>
          <w:color w:val="000000" w:themeColor="text1"/>
        </w:rPr>
        <w:t xml:space="preserve">.  </w:t>
      </w:r>
      <w:r w:rsidRPr="00BF7A2F">
        <w:rPr>
          <w:color w:val="000000" w:themeColor="text1"/>
        </w:rPr>
        <w:t xml:space="preserve">Quantities that we measure can be grouped into scalars and vectors.   </w:t>
      </w:r>
    </w:p>
    <w:p w14:paraId="3318D6CC" w14:textId="0A3C650E" w:rsidR="00577866" w:rsidRPr="00BF7A2F" w:rsidRDefault="00081599" w:rsidP="00BF7A2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</w:t>
      </w:r>
      <w:r w:rsidR="00577866" w:rsidRPr="00BF7A2F">
        <w:rPr>
          <w:rFonts w:cstheme="minorHAnsi"/>
        </w:rPr>
        <w:t>a</w:t>
      </w:r>
      <w:r>
        <w:rPr>
          <w:rFonts w:cstheme="minorHAnsi"/>
        </w:rPr>
        <w:t>.</w:t>
      </w:r>
      <w:r w:rsidR="00BF7A2F">
        <w:rPr>
          <w:rFonts w:cstheme="minorHAnsi"/>
        </w:rPr>
        <w:t xml:space="preserve"> </w:t>
      </w:r>
      <w:r w:rsidR="00577866" w:rsidRPr="00BF7A2F">
        <w:rPr>
          <w:rFonts w:cstheme="minorHAnsi"/>
        </w:rPr>
        <w:t>Describe the difference between scalars and vectors. (2)</w:t>
      </w:r>
    </w:p>
    <w:p w14:paraId="1ECD5791" w14:textId="4281F76B" w:rsidR="00191E7A" w:rsidRPr="00945736" w:rsidRDefault="001F52B0" w:rsidP="00D6566B">
      <w:pPr>
        <w:spacing w:line="360" w:lineRule="auto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="00081599">
        <w:rPr>
          <w:rFonts w:cstheme="minorHAnsi"/>
        </w:rPr>
        <w:t xml:space="preserve">    </w:t>
      </w:r>
      <w:r w:rsidR="00CA55F1">
        <w:rPr>
          <w:rFonts w:cstheme="minorHAnsi"/>
        </w:rPr>
        <w:tab/>
      </w:r>
      <w:r w:rsidR="00191E7A" w:rsidRPr="00945736">
        <w:rPr>
          <w:rFonts w:cstheme="minorHAnsi"/>
          <w:b/>
          <w:color w:val="00B050"/>
        </w:rPr>
        <w:t xml:space="preserve">Scalars have magnitude only.  </w:t>
      </w:r>
    </w:p>
    <w:p w14:paraId="483886FD" w14:textId="0EFD93BF" w:rsidR="00DF33D6" w:rsidRPr="00945736" w:rsidRDefault="00191E7A" w:rsidP="00D6566B">
      <w:pPr>
        <w:spacing w:line="360" w:lineRule="auto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</w:r>
      <w:r w:rsidR="00081599" w:rsidRPr="00945736">
        <w:rPr>
          <w:rFonts w:cstheme="minorHAnsi"/>
          <w:b/>
          <w:color w:val="00B050"/>
        </w:rPr>
        <w:t xml:space="preserve">    </w:t>
      </w:r>
      <w:r w:rsidR="00CA55F1"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>Vectors have magnitude and direction.</w:t>
      </w:r>
    </w:p>
    <w:p w14:paraId="7E632EF2" w14:textId="77777777" w:rsidR="00191E7A" w:rsidRPr="00BF7A2F" w:rsidRDefault="00191E7A" w:rsidP="00D6566B">
      <w:pPr>
        <w:spacing w:line="360" w:lineRule="auto"/>
        <w:contextualSpacing/>
        <w:rPr>
          <w:rFonts w:cstheme="minorHAnsi"/>
          <w:color w:val="00B050"/>
        </w:rPr>
      </w:pPr>
    </w:p>
    <w:p w14:paraId="5DAB35A7" w14:textId="6B72B349" w:rsidR="00577866" w:rsidRPr="00BF7A2F" w:rsidRDefault="00081599" w:rsidP="001C341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b.  </w:t>
      </w:r>
      <w:r w:rsidR="00DF33D6" w:rsidRPr="00BF7A2F">
        <w:rPr>
          <w:rFonts w:cstheme="minorHAnsi"/>
        </w:rPr>
        <w:t>Complete the table by putting the following quantities in the correct place. (2)</w:t>
      </w:r>
    </w:p>
    <w:p w14:paraId="65D2FADE" w14:textId="2BBFBD06" w:rsidR="00DF33D6" w:rsidRPr="00BF7A2F" w:rsidRDefault="00DF33D6" w:rsidP="00D6566B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67095" wp14:editId="1677611C">
                <wp:simplePos x="0" y="0"/>
                <wp:positionH relativeFrom="column">
                  <wp:posOffset>487680</wp:posOffset>
                </wp:positionH>
                <wp:positionV relativeFrom="paragraph">
                  <wp:posOffset>54610</wp:posOffset>
                </wp:positionV>
                <wp:extent cx="5915025" cy="342900"/>
                <wp:effectExtent l="0" t="0" r="28575" b="1905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4A747" w14:textId="245B279D" w:rsidR="001B4431" w:rsidRPr="00DF33D6" w:rsidRDefault="00F9275F" w:rsidP="00F9275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acceleration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mass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speed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time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06709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8.4pt;margin-top:4.3pt;width:465.75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" filled="f" strokecolor="#1f3763 [1604]" strokeweight="1.5pt">
                <v:textbox>
                  <w:txbxContent>
                    <w:p w14:paraId="56F4A747" w14:textId="245B279D" w:rsidR="001B4431" w:rsidRPr="00DF33D6" w:rsidRDefault="00F9275F" w:rsidP="00F9275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acceleration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mass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speed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time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>displacement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F9FC2F" w14:textId="3558D3BD" w:rsidR="00DF33D6" w:rsidRPr="00BF7A2F" w:rsidRDefault="00DF33D6" w:rsidP="00D6566B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</w:p>
    <w:tbl>
      <w:tblPr>
        <w:tblStyle w:val="TableGrid"/>
        <w:tblW w:w="9317" w:type="dxa"/>
        <w:tblInd w:w="7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01"/>
        <w:gridCol w:w="4916"/>
      </w:tblGrid>
      <w:tr w:rsidR="00DF33D6" w:rsidRPr="00BF7A2F" w14:paraId="73FEB81B" w14:textId="77777777" w:rsidTr="00081599">
        <w:tc>
          <w:tcPr>
            <w:tcW w:w="4401" w:type="dxa"/>
          </w:tcPr>
          <w:p w14:paraId="237E4D46" w14:textId="630EDBEF" w:rsidR="00DF33D6" w:rsidRPr="00BF7A2F" w:rsidRDefault="00DF33D6" w:rsidP="00D6566B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Scalar Quantities</w:t>
            </w:r>
          </w:p>
        </w:tc>
        <w:tc>
          <w:tcPr>
            <w:tcW w:w="4916" w:type="dxa"/>
          </w:tcPr>
          <w:p w14:paraId="3F672B8E" w14:textId="4C184726" w:rsidR="00DF33D6" w:rsidRPr="00BF7A2F" w:rsidRDefault="00DF33D6" w:rsidP="00D6566B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Vector Quantities</w:t>
            </w:r>
          </w:p>
        </w:tc>
      </w:tr>
      <w:tr w:rsidR="00DF33D6" w:rsidRPr="00BF7A2F" w14:paraId="683F3F17" w14:textId="77777777" w:rsidTr="00081599">
        <w:tc>
          <w:tcPr>
            <w:tcW w:w="4401" w:type="dxa"/>
          </w:tcPr>
          <w:p w14:paraId="0DE9D5A1" w14:textId="4CBDBD25" w:rsidR="00DF33D6" w:rsidRPr="00945736" w:rsidRDefault="00F9275F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mass</w:t>
            </w:r>
          </w:p>
        </w:tc>
        <w:tc>
          <w:tcPr>
            <w:tcW w:w="4916" w:type="dxa"/>
          </w:tcPr>
          <w:p w14:paraId="5EB531AA" w14:textId="05CAC05F" w:rsidR="00DF33D6" w:rsidRPr="00945736" w:rsidRDefault="00F9275F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acceleration</w:t>
            </w:r>
          </w:p>
        </w:tc>
      </w:tr>
      <w:tr w:rsidR="00DF33D6" w:rsidRPr="00BF7A2F" w14:paraId="794EE91C" w14:textId="77777777" w:rsidTr="00081599">
        <w:tc>
          <w:tcPr>
            <w:tcW w:w="4401" w:type="dxa"/>
          </w:tcPr>
          <w:p w14:paraId="5D644A9E" w14:textId="72320E61" w:rsidR="00DF33D6" w:rsidRPr="00945736" w:rsidRDefault="00F9275F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time</w:t>
            </w:r>
          </w:p>
        </w:tc>
        <w:tc>
          <w:tcPr>
            <w:tcW w:w="4916" w:type="dxa"/>
          </w:tcPr>
          <w:p w14:paraId="6B8F7380" w14:textId="15B9562F" w:rsidR="00DF33D6" w:rsidRPr="00945736" w:rsidRDefault="00F9275F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displacement</w:t>
            </w:r>
          </w:p>
        </w:tc>
      </w:tr>
      <w:tr w:rsidR="00DF33D6" w:rsidRPr="00BF7A2F" w14:paraId="1C3D4FD1" w14:textId="77777777" w:rsidTr="00081599">
        <w:tc>
          <w:tcPr>
            <w:tcW w:w="4401" w:type="dxa"/>
          </w:tcPr>
          <w:p w14:paraId="6351E1DD" w14:textId="6D5095B6" w:rsidR="00DF33D6" w:rsidRPr="00945736" w:rsidRDefault="00F9275F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speed</w:t>
            </w:r>
          </w:p>
        </w:tc>
        <w:tc>
          <w:tcPr>
            <w:tcW w:w="4916" w:type="dxa"/>
          </w:tcPr>
          <w:p w14:paraId="5752BD84" w14:textId="77777777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492E47C1" w14:textId="02519CD3" w:rsidR="00DF33D6" w:rsidRPr="00BF7A2F" w:rsidRDefault="00DF33D6" w:rsidP="00D6566B">
      <w:pPr>
        <w:tabs>
          <w:tab w:val="left" w:pos="1020"/>
        </w:tabs>
        <w:spacing w:line="360" w:lineRule="auto"/>
        <w:contextualSpacing/>
        <w:rPr>
          <w:rFonts w:cstheme="minorHAnsi"/>
        </w:rPr>
      </w:pPr>
    </w:p>
    <w:p w14:paraId="27477B70" w14:textId="7D787C4A" w:rsidR="00DF33D6" w:rsidRPr="00BF7A2F" w:rsidRDefault="00081599" w:rsidP="00E025CE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="00DF33D6" w:rsidRPr="00E025CE">
        <w:rPr>
          <w:rFonts w:cstheme="minorHAnsi"/>
        </w:rPr>
        <w:t>c</w:t>
      </w:r>
      <w:r>
        <w:rPr>
          <w:rFonts w:cstheme="minorHAnsi"/>
        </w:rPr>
        <w:t>.</w:t>
      </w:r>
      <w:r w:rsidR="00E025CE">
        <w:rPr>
          <w:rFonts w:cstheme="minorHAnsi"/>
        </w:rPr>
        <w:t xml:space="preserve"> </w:t>
      </w:r>
      <w:r w:rsidR="00DF33D6" w:rsidRPr="00BF7A2F">
        <w:rPr>
          <w:rFonts w:cstheme="minorHAnsi"/>
        </w:rPr>
        <w:t>Describe the difference between speed and velocity. (2)</w:t>
      </w:r>
    </w:p>
    <w:p w14:paraId="52F5CD6B" w14:textId="3119D1FE" w:rsidR="0028102C" w:rsidRPr="00945736" w:rsidRDefault="00191E7A" w:rsidP="00D6566B">
      <w:pPr>
        <w:spacing w:line="360" w:lineRule="auto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  <w:b/>
        </w:rPr>
        <w:tab/>
      </w:r>
      <w:r w:rsidR="00E025CE">
        <w:rPr>
          <w:rFonts w:cstheme="minorHAnsi"/>
          <w:b/>
        </w:rPr>
        <w:t xml:space="preserve"> </w:t>
      </w:r>
      <w:r w:rsidR="00081599">
        <w:rPr>
          <w:rFonts w:cstheme="minorHAnsi"/>
          <w:b/>
        </w:rPr>
        <w:t xml:space="preserve">   </w:t>
      </w:r>
      <w:r w:rsidR="00E025CE">
        <w:rPr>
          <w:rFonts w:cstheme="minorHAnsi"/>
          <w:b/>
        </w:rPr>
        <w:t xml:space="preserve"> </w:t>
      </w:r>
      <w:r w:rsidR="00CA55F1"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>Speed is a scalar - it has magnitude only.</w:t>
      </w:r>
    </w:p>
    <w:p w14:paraId="4B3A6F8F" w14:textId="4699BB50" w:rsidR="00191E7A" w:rsidRPr="00945736" w:rsidRDefault="00191E7A" w:rsidP="00D6566B">
      <w:pPr>
        <w:spacing w:line="360" w:lineRule="auto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</w:r>
      <w:r w:rsidR="00E025CE" w:rsidRPr="00945736">
        <w:rPr>
          <w:rFonts w:cstheme="minorHAnsi"/>
          <w:b/>
          <w:color w:val="00B050"/>
        </w:rPr>
        <w:t xml:space="preserve"> </w:t>
      </w:r>
      <w:r w:rsidR="00081599" w:rsidRPr="00945736">
        <w:rPr>
          <w:rFonts w:cstheme="minorHAnsi"/>
          <w:b/>
          <w:color w:val="00B050"/>
        </w:rPr>
        <w:t xml:space="preserve">   </w:t>
      </w:r>
      <w:r w:rsidR="00CA55F1">
        <w:rPr>
          <w:rFonts w:cstheme="minorHAnsi"/>
          <w:b/>
          <w:color w:val="00B050"/>
        </w:rPr>
        <w:tab/>
      </w:r>
      <w:r w:rsidR="00E025CE" w:rsidRPr="00945736">
        <w:rPr>
          <w:rFonts w:cstheme="minorHAnsi"/>
          <w:b/>
          <w:color w:val="00B050"/>
        </w:rPr>
        <w:t xml:space="preserve"> </w:t>
      </w:r>
      <w:r w:rsidRPr="00945736">
        <w:rPr>
          <w:rFonts w:cstheme="minorHAnsi"/>
          <w:b/>
          <w:color w:val="00B050"/>
        </w:rPr>
        <w:t>Velocity is a vector - it has magnitude and direction.</w:t>
      </w:r>
    </w:p>
    <w:p w14:paraId="1458D969" w14:textId="77777777" w:rsidR="00191E7A" w:rsidRPr="00BF7A2F" w:rsidRDefault="00191E7A" w:rsidP="00D6566B">
      <w:pPr>
        <w:spacing w:line="360" w:lineRule="auto"/>
        <w:contextualSpacing/>
        <w:rPr>
          <w:rFonts w:cstheme="minorHAnsi"/>
          <w:color w:val="00B050"/>
        </w:rPr>
      </w:pPr>
    </w:p>
    <w:p w14:paraId="52175F6B" w14:textId="403F6A3B" w:rsidR="00782608" w:rsidRPr="00F9275F" w:rsidRDefault="00782608" w:rsidP="00782608">
      <w:pPr>
        <w:spacing w:line="360" w:lineRule="auto"/>
        <w:ind w:firstLine="426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0D433F42" w14:textId="504B1ACE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>1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A person watches a rocket explode at a firework display.  The person hears the explosion 2.5 seconds after </w:t>
      </w:r>
    </w:p>
    <w:p w14:paraId="67DE7C19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</w:t>
      </w:r>
      <w:r w:rsidRPr="00BF7A2F">
        <w:rPr>
          <w:rFonts w:cstheme="minorHAnsi"/>
        </w:rPr>
        <w:t>seeing the rocket explode.</w:t>
      </w:r>
    </w:p>
    <w:p w14:paraId="5D4BC2F7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</w:p>
    <w:p w14:paraId="3E836F8C" w14:textId="77777777" w:rsidR="00782608" w:rsidRPr="00BF7A2F" w:rsidRDefault="00782608" w:rsidP="00782608">
      <w:pPr>
        <w:ind w:firstLine="426"/>
        <w:rPr>
          <w:rFonts w:ascii="Helvetica" w:hAnsi="Helvetica" w:cs="Helvetica"/>
        </w:rPr>
      </w:pPr>
      <w:r w:rsidRPr="00AA0965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42F17028" wp14:editId="43688500">
            <wp:simplePos x="0" y="0"/>
            <wp:positionH relativeFrom="margin">
              <wp:posOffset>5353050</wp:posOffset>
            </wp:positionH>
            <wp:positionV relativeFrom="paragraph">
              <wp:posOffset>10795</wp:posOffset>
            </wp:positionV>
            <wp:extent cx="885825" cy="978535"/>
            <wp:effectExtent l="0" t="0" r="0" b="0"/>
            <wp:wrapNone/>
            <wp:docPr id="30" name="Picture 3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a. </w:t>
      </w:r>
      <w:r w:rsidRPr="00BF7A2F">
        <w:rPr>
          <w:rFonts w:cstheme="minorHAnsi"/>
        </w:rPr>
        <w:t>Work out how far away the rocket was when it exploded. (3)</w:t>
      </w:r>
      <w:r w:rsidRPr="00BF7A2F">
        <w:rPr>
          <w:rFonts w:ascii="Helvetica" w:hAnsi="Helvetica" w:cs="Helvetica"/>
        </w:rPr>
        <w:t xml:space="preserve"> </w:t>
      </w:r>
    </w:p>
    <w:p w14:paraId="535B2453" w14:textId="77777777" w:rsidR="00782608" w:rsidRPr="00AA0965" w:rsidRDefault="00782608" w:rsidP="00782608">
      <w:pPr>
        <w:ind w:firstLine="426"/>
        <w:rPr>
          <w:rFonts w:cstheme="minorHAnsi"/>
        </w:rPr>
      </w:pP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>
        <w:rPr>
          <w:rFonts w:ascii="Helvetica" w:hAnsi="Helvetica" w:cs="Helvetica"/>
        </w:rPr>
        <w:tab/>
      </w:r>
      <w:r w:rsidRPr="00AA0965">
        <w:rPr>
          <w:rFonts w:cstheme="minorHAnsi"/>
        </w:rPr>
        <w:t>Speed of sound in air = 33</w:t>
      </w:r>
      <w:r>
        <w:rPr>
          <w:rFonts w:cstheme="minorHAnsi"/>
        </w:rPr>
        <w:t>0</w:t>
      </w:r>
      <w:r w:rsidRPr="00AA0965">
        <w:rPr>
          <w:rFonts w:cstheme="minorHAnsi"/>
        </w:rPr>
        <w:t>m/s</w:t>
      </w:r>
    </w:p>
    <w:p w14:paraId="6A8D7584" w14:textId="77777777" w:rsidR="00782608" w:rsidRPr="00BF7A2F" w:rsidRDefault="00782608" w:rsidP="00782608">
      <w:pPr>
        <w:ind w:firstLine="426"/>
        <w:rPr>
          <w:rFonts w:ascii="Helvetica" w:hAnsi="Helvetica" w:cs="Helvetica"/>
        </w:rPr>
      </w:pPr>
    </w:p>
    <w:p w14:paraId="4FE24256" w14:textId="77777777" w:rsidR="00782608" w:rsidRPr="001B4AE2" w:rsidRDefault="00782608" w:rsidP="00782608">
      <w:pPr>
        <w:spacing w:line="240" w:lineRule="auto"/>
        <w:rPr>
          <w:rFonts w:ascii="Arial" w:eastAsia="Times New Roman" w:hAnsi="Arial" w:cs="Arial"/>
          <w:color w:val="222222"/>
          <w:sz w:val="27"/>
          <w:szCs w:val="27"/>
          <w:lang w:eastAsia="en-GB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4384" behindDoc="0" locked="0" layoutInCell="1" allowOverlap="1" wp14:anchorId="1BC31C01" wp14:editId="27162563">
            <wp:simplePos x="0" y="0"/>
            <wp:positionH relativeFrom="column">
              <wp:posOffset>4312285</wp:posOffset>
            </wp:positionH>
            <wp:positionV relativeFrom="paragraph">
              <wp:posOffset>70485</wp:posOffset>
            </wp:positionV>
            <wp:extent cx="470535" cy="980931"/>
            <wp:effectExtent l="0" t="0" r="0" b="0"/>
            <wp:wrapNone/>
            <wp:docPr id="31" name="Picture 31" descr="Image result for person looking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 result for person looking u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0535" cy="98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7C0F9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>
        <w:rPr>
          <w:rFonts w:cstheme="minorHAnsi"/>
        </w:rPr>
        <w:tab/>
      </w:r>
      <w:r w:rsidRPr="00D020BA">
        <w:rPr>
          <w:rFonts w:cstheme="minorHAnsi"/>
          <w:b/>
          <w:color w:val="00B050"/>
        </w:rPr>
        <w:t>Distance = speed x time</w:t>
      </w:r>
    </w:p>
    <w:p w14:paraId="4852E13B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 w:rsidRPr="00D020BA">
        <w:rPr>
          <w:rFonts w:cstheme="minorHAnsi"/>
          <w:b/>
          <w:color w:val="00B050"/>
        </w:rPr>
        <w:t>Distance = 330 x 2.5</w:t>
      </w:r>
    </w:p>
    <w:p w14:paraId="2E9766EE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 w:rsidRPr="00D020BA">
        <w:rPr>
          <w:rFonts w:cstheme="minorHAnsi"/>
          <w:b/>
          <w:color w:val="00B050"/>
        </w:rPr>
        <w:t>Distance = 825 m</w:t>
      </w:r>
    </w:p>
    <w:p w14:paraId="015491C8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C9BDDC7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</w:p>
    <w:p w14:paraId="587C03DA" w14:textId="77777777" w:rsidR="00782608" w:rsidRDefault="00782608">
      <w:pPr>
        <w:rPr>
          <w:rFonts w:cstheme="minorHAnsi"/>
        </w:rPr>
      </w:pPr>
      <w:r>
        <w:rPr>
          <w:rFonts w:cstheme="minorHAnsi"/>
        </w:rPr>
        <w:br w:type="page"/>
      </w:r>
    </w:p>
    <w:p w14:paraId="2469468D" w14:textId="4297E6BF" w:rsidR="00782608" w:rsidRDefault="00782608" w:rsidP="00782608">
      <w:pPr>
        <w:spacing w:after="0"/>
        <w:ind w:firstLine="425"/>
        <w:rPr>
          <w:rFonts w:cstheme="minorHAnsi"/>
        </w:rPr>
      </w:pPr>
      <w:r w:rsidRPr="00D020BA">
        <w:rPr>
          <w:rFonts w:cstheme="minorHAnsi"/>
        </w:rPr>
        <w:lastRenderedPageBreak/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Children are often told that the time difference</w:t>
      </w:r>
      <w:r>
        <w:rPr>
          <w:rFonts w:cstheme="minorHAnsi"/>
        </w:rPr>
        <w:t>, in seconds,</w:t>
      </w:r>
      <w:r w:rsidRPr="00BF7A2F">
        <w:rPr>
          <w:rFonts w:cstheme="minorHAnsi"/>
        </w:rPr>
        <w:t xml:space="preserve"> between seeing lightning and hearing the </w:t>
      </w:r>
    </w:p>
    <w:p w14:paraId="75C45F18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thunder is the distance the lightning strike was away, in miles.</w:t>
      </w:r>
    </w:p>
    <w:p w14:paraId="09811931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</w:p>
    <w:p w14:paraId="55DEEBF7" w14:textId="179645A0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The speed of sound is 330 m/s.  </w:t>
      </w:r>
    </w:p>
    <w:p w14:paraId="640F56A5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One mile is 1604 m.</w:t>
      </w:r>
    </w:p>
    <w:p w14:paraId="3B7BD1B5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whether children are told the distance correctly. (3)</w:t>
      </w:r>
    </w:p>
    <w:p w14:paraId="1828D776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>
        <w:rPr>
          <w:rFonts w:cstheme="minorHAnsi"/>
        </w:rPr>
        <w:tab/>
        <w:t xml:space="preserve"> </w:t>
      </w:r>
      <w:r w:rsidRPr="00D020BA">
        <w:rPr>
          <w:rFonts w:cstheme="minorHAnsi"/>
          <w:b/>
          <w:color w:val="00B050"/>
        </w:rPr>
        <w:t>Children not told correctly</w:t>
      </w:r>
    </w:p>
    <w:p w14:paraId="71DE8103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 w:rsidRPr="00D020BA">
        <w:rPr>
          <w:rFonts w:cstheme="minorHAnsi"/>
          <w:b/>
          <w:color w:val="00B050"/>
        </w:rPr>
        <w:t xml:space="preserve"> Sound will travel 330 m every second whereas one mile is 1604 m</w:t>
      </w:r>
    </w:p>
    <w:p w14:paraId="0008444F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  <w:t xml:space="preserve">   </w:t>
      </w:r>
      <w:r>
        <w:rPr>
          <w:rFonts w:cstheme="minorHAnsi"/>
          <w:b/>
          <w:color w:val="00B050"/>
        </w:rPr>
        <w:tab/>
      </w:r>
      <w:r w:rsidRPr="00D020BA">
        <w:rPr>
          <w:rFonts w:cstheme="minorHAnsi"/>
          <w:b/>
          <w:color w:val="00B050"/>
        </w:rPr>
        <w:t xml:space="preserve">  It will take sound 4.9 seconds to travel one mile (or other suitable calculation)</w:t>
      </w:r>
    </w:p>
    <w:p w14:paraId="7298A820" w14:textId="59992AFE" w:rsidR="00782608" w:rsidRPr="00BF7A2F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>2</w:t>
      </w:r>
      <w:r w:rsidRPr="00AF2729">
        <w:rPr>
          <w:rFonts w:cstheme="minorHAnsi"/>
        </w:rPr>
        <w:t xml:space="preserve">  </w:t>
      </w:r>
      <w:r>
        <w:rPr>
          <w:rFonts w:cstheme="minorHAnsi"/>
          <w:b/>
        </w:rPr>
        <w:t xml:space="preserve">  </w:t>
      </w:r>
      <w:r w:rsidRPr="00BF7A2F">
        <w:rPr>
          <w:rFonts w:cstheme="minorHAnsi"/>
        </w:rPr>
        <w:t>Boats use sonar to find the depth of water where they are.</w:t>
      </w:r>
    </w:p>
    <w:p w14:paraId="6576BC26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  <w:t>The</w:t>
      </w:r>
      <w:r>
        <w:rPr>
          <w:rFonts w:cstheme="minorHAnsi"/>
        </w:rPr>
        <w:t>y</w:t>
      </w:r>
      <w:r w:rsidRPr="00BF7A2F">
        <w:rPr>
          <w:rFonts w:cstheme="minorHAnsi"/>
        </w:rPr>
        <w:t xml:space="preserve"> measure the time taken to receive the echo of the sound wave that is </w:t>
      </w:r>
      <w:r>
        <w:rPr>
          <w:rFonts w:cstheme="minorHAnsi"/>
        </w:rPr>
        <w:t>sent out from</w:t>
      </w:r>
      <w:r w:rsidRPr="00BF7A2F">
        <w:rPr>
          <w:rFonts w:cstheme="minorHAnsi"/>
        </w:rPr>
        <w:t xml:space="preserve"> the boat.</w:t>
      </w:r>
    </w:p>
    <w:p w14:paraId="171CE6A2" w14:textId="77777777" w:rsidR="00782608" w:rsidRDefault="00782608" w:rsidP="0078260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  <w:t>If it takes 4.7 s to receive the echo</w:t>
      </w:r>
      <w:r>
        <w:rPr>
          <w:rFonts w:cstheme="minorHAnsi"/>
        </w:rPr>
        <w:t>.</w:t>
      </w:r>
      <w:r w:rsidRPr="00BF7A2F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BF7A2F">
        <w:rPr>
          <w:rFonts w:cstheme="minorHAnsi"/>
        </w:rPr>
        <w:t>he speed of sound in water is 1498 m/s</w:t>
      </w:r>
      <w:r>
        <w:rPr>
          <w:rFonts w:cstheme="minorHAnsi"/>
        </w:rPr>
        <w:t>.</w:t>
      </w:r>
    </w:p>
    <w:p w14:paraId="4AC88CBF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W</w:t>
      </w:r>
      <w:r w:rsidRPr="00BF7A2F">
        <w:rPr>
          <w:rFonts w:cstheme="minorHAnsi"/>
        </w:rPr>
        <w:t>ork out the depth of the sea at that point. (</w:t>
      </w:r>
      <w:r>
        <w:rPr>
          <w:rFonts w:cstheme="minorHAnsi"/>
        </w:rPr>
        <w:t>4</w:t>
      </w:r>
      <w:r w:rsidRPr="00BF7A2F">
        <w:rPr>
          <w:rFonts w:cstheme="minorHAnsi"/>
        </w:rPr>
        <w:t>)</w:t>
      </w:r>
    </w:p>
    <w:p w14:paraId="5ED40260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D020BA">
        <w:rPr>
          <w:rFonts w:cstheme="minorHAnsi"/>
          <w:b/>
          <w:color w:val="00B050"/>
        </w:rPr>
        <w:t>Distance = speed x time</w:t>
      </w:r>
    </w:p>
    <w:p w14:paraId="066C0135" w14:textId="77777777" w:rsidR="00782608" w:rsidRDefault="00782608" w:rsidP="00782608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</w:r>
      <w:r w:rsidRPr="00D020BA">
        <w:rPr>
          <w:rFonts w:cstheme="minorHAnsi"/>
          <w:b/>
          <w:color w:val="00B050"/>
        </w:rPr>
        <w:t>Distance = 1498 x</w:t>
      </w:r>
      <w:r>
        <w:rPr>
          <w:rFonts w:cstheme="minorHAnsi"/>
          <w:b/>
          <w:color w:val="00B050"/>
        </w:rPr>
        <w:t xml:space="preserve"> 4.7</w:t>
      </w:r>
      <w:r w:rsidRPr="00D020BA">
        <w:rPr>
          <w:rFonts w:cstheme="minorHAnsi"/>
          <w:b/>
          <w:color w:val="00B050"/>
        </w:rPr>
        <w:tab/>
      </w:r>
    </w:p>
    <w:p w14:paraId="78770A0B" w14:textId="77777777" w:rsidR="00782608" w:rsidRDefault="00782608" w:rsidP="0078260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t xml:space="preserve"> </w:t>
      </w:r>
      <w:r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  <w:t>Total distance to the sea floor and back  = 7 041 m</w:t>
      </w:r>
    </w:p>
    <w:p w14:paraId="09C94641" w14:textId="77777777" w:rsidR="00782608" w:rsidRPr="00D020BA" w:rsidRDefault="00782608" w:rsidP="0078260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  <w:t xml:space="preserve">Depth of the sea = 3 520 m </w:t>
      </w:r>
    </w:p>
    <w:p w14:paraId="19EE441F" w14:textId="087505F1" w:rsidR="00782608" w:rsidRPr="00BF7A2F" w:rsidRDefault="00782608" w:rsidP="00782608">
      <w:pPr>
        <w:ind w:firstLine="426"/>
        <w:rPr>
          <w:rFonts w:cstheme="minorHAnsi"/>
        </w:rPr>
      </w:pPr>
      <w:r w:rsidRPr="00CA55F1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17A50455" wp14:editId="30A401A7">
            <wp:simplePos x="0" y="0"/>
            <wp:positionH relativeFrom="column">
              <wp:posOffset>1177078</wp:posOffset>
            </wp:positionH>
            <wp:positionV relativeFrom="paragraph">
              <wp:posOffset>336762</wp:posOffset>
            </wp:positionV>
            <wp:extent cx="4148455" cy="292100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>3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motion of a car is shown in the distance-time graph below.</w:t>
      </w:r>
    </w:p>
    <w:p w14:paraId="64B806BE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2E78AAF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E0362B" wp14:editId="1A8AC293">
                <wp:simplePos x="0" y="0"/>
                <wp:positionH relativeFrom="column">
                  <wp:posOffset>2078354</wp:posOffset>
                </wp:positionH>
                <wp:positionV relativeFrom="paragraph">
                  <wp:posOffset>124460</wp:posOffset>
                </wp:positionV>
                <wp:extent cx="2162175" cy="2143125"/>
                <wp:effectExtent l="0" t="0" r="28575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2175" cy="2143125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67355" id="Straight Connector 3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65pt,9.8pt" to="333.9pt,17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" strokecolor="#00b050" strokeweight="1.75pt">
                <v:stroke joinstyle="miter"/>
              </v:line>
            </w:pict>
          </mc:Fallback>
        </mc:AlternateContent>
      </w:r>
    </w:p>
    <w:p w14:paraId="07BFFF0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6BA71312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393897A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4E0DBFE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87A556" w14:textId="77777777" w:rsidR="00782608" w:rsidRDefault="00782608" w:rsidP="00782608">
      <w:pPr>
        <w:ind w:firstLine="426"/>
        <w:rPr>
          <w:rFonts w:cstheme="minorHAnsi"/>
        </w:rPr>
      </w:pPr>
    </w:p>
    <w:p w14:paraId="6EDE925B" w14:textId="77777777" w:rsidR="00782608" w:rsidRDefault="00782608" w:rsidP="00782608">
      <w:pPr>
        <w:ind w:firstLine="426"/>
        <w:rPr>
          <w:rFonts w:cstheme="minorHAnsi"/>
        </w:rPr>
      </w:pPr>
    </w:p>
    <w:p w14:paraId="6BA19D26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216BC5B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2D44CB26" w14:textId="77777777" w:rsidR="00782608" w:rsidRPr="00CA55F1" w:rsidRDefault="00782608" w:rsidP="00782608">
      <w:pPr>
        <w:ind w:firstLine="426"/>
        <w:rPr>
          <w:rFonts w:cstheme="minorHAnsi"/>
        </w:rPr>
      </w:pPr>
    </w:p>
    <w:p w14:paraId="43322D59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A55F1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A55F1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Describe fully the motion of car. (5)</w:t>
      </w:r>
    </w:p>
    <w:p w14:paraId="35FC3E2D" w14:textId="6E6F81ED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CA55F1"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  <w:r w:rsidRPr="00CA55F1">
        <w:rPr>
          <w:rFonts w:cstheme="minorHAnsi"/>
          <w:b/>
        </w:rPr>
        <w:t xml:space="preserve">  </w:t>
      </w:r>
      <w:r w:rsidRPr="00CA55F1">
        <w:rPr>
          <w:rFonts w:cstheme="minorHAnsi"/>
          <w:b/>
          <w:color w:val="00B050"/>
        </w:rPr>
        <w:t>A to B</w:t>
      </w:r>
      <w:r w:rsidRPr="00CA55F1">
        <w:rPr>
          <w:rFonts w:cstheme="minorHAnsi"/>
          <w:b/>
          <w:color w:val="00B050"/>
        </w:rPr>
        <w:tab/>
      </w:r>
      <w:r w:rsidRPr="00CA55F1">
        <w:rPr>
          <w:rFonts w:cstheme="minorHAnsi"/>
          <w:b/>
          <w:color w:val="00B050"/>
        </w:rPr>
        <w:tab/>
        <w:t>Constant speed of 20 m/s</w:t>
      </w:r>
    </w:p>
    <w:p w14:paraId="28EA19B1" w14:textId="2395B78A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CA55F1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 xml:space="preserve">   </w:t>
      </w:r>
      <w:r w:rsidRPr="00CA55F1">
        <w:rPr>
          <w:rFonts w:cstheme="minorHAnsi"/>
          <w:b/>
          <w:color w:val="00B050"/>
        </w:rPr>
        <w:t>B to C</w:t>
      </w:r>
      <w:r>
        <w:rPr>
          <w:rFonts w:cstheme="minorHAnsi"/>
          <w:b/>
          <w:color w:val="00B050"/>
        </w:rPr>
        <w:t xml:space="preserve"> </w:t>
      </w:r>
      <w:r w:rsidRPr="00CA55F1">
        <w:rPr>
          <w:rFonts w:cstheme="minorHAnsi"/>
          <w:b/>
          <w:color w:val="00B050"/>
        </w:rPr>
        <w:tab/>
        <w:t>Stationary</w:t>
      </w:r>
      <w:r>
        <w:rPr>
          <w:rFonts w:cstheme="minorHAnsi"/>
          <w:b/>
          <w:color w:val="00B050"/>
        </w:rPr>
        <w:t xml:space="preserve"> (for 20s)</w:t>
      </w:r>
    </w:p>
    <w:p w14:paraId="6B3EDF1F" w14:textId="02BA4742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CA55F1">
        <w:rPr>
          <w:rFonts w:cstheme="minorHAnsi"/>
          <w:b/>
          <w:color w:val="00B050"/>
        </w:rPr>
        <w:tab/>
        <w:t xml:space="preserve">     </w:t>
      </w:r>
      <w:r>
        <w:rPr>
          <w:rFonts w:cstheme="minorHAnsi"/>
          <w:b/>
          <w:color w:val="00B050"/>
        </w:rPr>
        <w:tab/>
      </w:r>
      <w:r w:rsidRPr="00CA55F1">
        <w:rPr>
          <w:rFonts w:cstheme="minorHAnsi"/>
          <w:b/>
          <w:color w:val="00B050"/>
        </w:rPr>
        <w:t xml:space="preserve">   C to D</w:t>
      </w:r>
      <w:r w:rsidRPr="00CA55F1">
        <w:rPr>
          <w:rFonts w:cstheme="minorHAnsi"/>
          <w:b/>
          <w:color w:val="00B050"/>
        </w:rPr>
        <w:tab/>
      </w:r>
      <w:r w:rsidRPr="00CA55F1">
        <w:rPr>
          <w:rFonts w:cstheme="minorHAnsi"/>
          <w:b/>
          <w:color w:val="00B050"/>
        </w:rPr>
        <w:tab/>
        <w:t>Constant speed of 10 m/s</w:t>
      </w:r>
    </w:p>
    <w:p w14:paraId="6602865F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9E9C9C0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lastRenderedPageBreak/>
        <w:t xml:space="preserve">         </w:t>
      </w:r>
      <w:r w:rsidRPr="00CA55F1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motorbike completes the same journey at a greater average speed.</w:t>
      </w:r>
    </w:p>
    <w:p w14:paraId="68ED790E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>On the graph, above, add a second line to show the motion of the motorbike. (1)</w:t>
      </w:r>
    </w:p>
    <w:p w14:paraId="2E30CD49" w14:textId="560957FA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</w:t>
      </w:r>
      <w:r>
        <w:rPr>
          <w:rFonts w:cstheme="minorHAnsi"/>
        </w:rPr>
        <w:tab/>
        <w:t xml:space="preserve"> </w:t>
      </w:r>
      <w:r w:rsidRPr="00CA55F1">
        <w:rPr>
          <w:rFonts w:cstheme="minorHAnsi"/>
          <w:b/>
          <w:color w:val="00B050"/>
        </w:rPr>
        <w:t>Line drawn that gets to 500m before 60 s</w:t>
      </w:r>
    </w:p>
    <w:p w14:paraId="21404802" w14:textId="0D9F9CBC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  <w:b/>
        </w:rPr>
        <w:t>4</w:t>
      </w:r>
      <w:r w:rsidRPr="00BF7A2F">
        <w:rPr>
          <w:rFonts w:cstheme="minorHAnsi"/>
        </w:rPr>
        <w:tab/>
        <w:t xml:space="preserve">A car has its speed analysed over a period of one minute.  The graph, below, shows the motion of the car. </w:t>
      </w:r>
    </w:p>
    <w:p w14:paraId="3A172A14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585748A8" wp14:editId="278B4B45">
            <wp:simplePos x="0" y="0"/>
            <wp:positionH relativeFrom="column">
              <wp:posOffset>1750483</wp:posOffset>
            </wp:positionH>
            <wp:positionV relativeFrom="paragraph">
              <wp:posOffset>-6138</wp:posOffset>
            </wp:positionV>
            <wp:extent cx="3296622" cy="2855807"/>
            <wp:effectExtent l="0" t="0" r="571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622" cy="285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</w:p>
    <w:p w14:paraId="25B6015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525DD8F8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755979AF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49E1561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FA6E5CE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CAF930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5C668C1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27AD5E13" w14:textId="77777777" w:rsidR="00782608" w:rsidRDefault="00782608" w:rsidP="00782608">
      <w:pPr>
        <w:ind w:firstLine="426"/>
        <w:rPr>
          <w:rFonts w:cstheme="minorHAnsi"/>
        </w:rPr>
      </w:pPr>
    </w:p>
    <w:p w14:paraId="40FED973" w14:textId="77777777" w:rsidR="00782608" w:rsidRDefault="00782608" w:rsidP="00782608">
      <w:pPr>
        <w:ind w:firstLine="426"/>
        <w:rPr>
          <w:rFonts w:cstheme="minorHAnsi"/>
        </w:rPr>
      </w:pPr>
    </w:p>
    <w:p w14:paraId="0BE8E377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6AFD63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A55F1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A55F1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times when the car was stationary. (1)</w:t>
      </w:r>
    </w:p>
    <w:p w14:paraId="23877870" w14:textId="77777777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  <w:t xml:space="preserve">  </w:t>
      </w:r>
      <w:r w:rsidRPr="00CA55F1">
        <w:rPr>
          <w:rFonts w:cstheme="minorHAnsi"/>
          <w:b/>
          <w:color w:val="00B050"/>
        </w:rPr>
        <w:t>0s and 60 s</w:t>
      </w:r>
    </w:p>
    <w:p w14:paraId="47FAF75A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A55F1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During which times did the car have the greatest acceleration?  </w:t>
      </w:r>
    </w:p>
    <w:p w14:paraId="01F00C2E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Explain how the graph shows this. (2)</w:t>
      </w:r>
    </w:p>
    <w:p w14:paraId="710FFFA6" w14:textId="77777777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>
        <w:rPr>
          <w:rFonts w:cstheme="minorHAnsi"/>
        </w:rPr>
        <w:tab/>
      </w:r>
      <w:r w:rsidRPr="00CA55F1">
        <w:rPr>
          <w:rFonts w:cstheme="minorHAnsi"/>
          <w:b/>
          <w:color w:val="00B050"/>
        </w:rPr>
        <w:t>50 to 60 s</w:t>
      </w:r>
    </w:p>
    <w:p w14:paraId="0DCF7354" w14:textId="77777777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 w:rsidRPr="00CA55F1">
        <w:rPr>
          <w:rFonts w:cstheme="minorHAnsi"/>
          <w:b/>
          <w:color w:val="00B050"/>
        </w:rPr>
        <w:tab/>
        <w:t xml:space="preserve">        </w:t>
      </w:r>
      <w:r>
        <w:rPr>
          <w:rFonts w:cstheme="minorHAnsi"/>
          <w:b/>
          <w:color w:val="00B050"/>
        </w:rPr>
        <w:tab/>
      </w:r>
      <w:r w:rsidRPr="00CA55F1">
        <w:rPr>
          <w:rFonts w:cstheme="minorHAnsi"/>
          <w:b/>
          <w:color w:val="00B050"/>
        </w:rPr>
        <w:t xml:space="preserve"> The line on the graph is the steepest</w:t>
      </w:r>
    </w:p>
    <w:p w14:paraId="6A8816D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1E0E7DD" w14:textId="77777777" w:rsidR="00782608" w:rsidRPr="00BF7A2F" w:rsidRDefault="00782608" w:rsidP="00782608">
      <w:pPr>
        <w:ind w:firstLine="720"/>
        <w:rPr>
          <w:rFonts w:cstheme="minorHAnsi"/>
        </w:rPr>
      </w:pPr>
      <w:r>
        <w:rPr>
          <w:rFonts w:cstheme="minorHAnsi"/>
        </w:rPr>
        <w:t xml:space="preserve">   </w:t>
      </w:r>
      <w:r w:rsidRPr="00CA55F1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acceleration of the car for the first 20 seconds of its journey. (2)</w:t>
      </w:r>
    </w:p>
    <w:p w14:paraId="2C2BADC7" w14:textId="77777777" w:rsidR="00782608" w:rsidRPr="007A2A3C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7A2A3C">
        <w:rPr>
          <w:rFonts w:cstheme="minorHAnsi"/>
          <w:b/>
          <w:color w:val="00B050"/>
        </w:rPr>
        <w:t xml:space="preserve">acceleration = change in velocity / time taken </w:t>
      </w:r>
      <w:r w:rsidRPr="007A2A3C">
        <w:rPr>
          <w:rFonts w:cstheme="minorHAnsi"/>
          <w:b/>
          <w:color w:val="00B050"/>
        </w:rPr>
        <w:tab/>
        <w:t xml:space="preserve">or </w:t>
      </w:r>
      <w:r w:rsidRPr="007A2A3C">
        <w:rPr>
          <w:rFonts w:cstheme="minorHAnsi"/>
          <w:b/>
          <w:color w:val="00B050"/>
        </w:rPr>
        <w:tab/>
        <w:t>a = 25 / 20</w:t>
      </w:r>
    </w:p>
    <w:p w14:paraId="22B67062" w14:textId="77777777" w:rsidR="00782608" w:rsidRPr="007A2A3C" w:rsidRDefault="00782608" w:rsidP="00782608">
      <w:pPr>
        <w:ind w:firstLine="426"/>
        <w:rPr>
          <w:rFonts w:cstheme="minorHAnsi"/>
          <w:b/>
          <w:color w:val="00B050"/>
        </w:rPr>
      </w:pPr>
      <w:r w:rsidRPr="007A2A3C">
        <w:rPr>
          <w:rFonts w:cstheme="minorHAnsi"/>
          <w:b/>
          <w:color w:val="00B050"/>
        </w:rPr>
        <w:tab/>
      </w:r>
      <w:r w:rsidRPr="007A2A3C">
        <w:rPr>
          <w:rFonts w:cstheme="minorHAnsi"/>
          <w:b/>
          <w:color w:val="00B050"/>
        </w:rPr>
        <w:tab/>
        <w:t>acceleration = 1.25 m/s</w:t>
      </w:r>
      <w:r w:rsidRPr="007A2A3C">
        <w:rPr>
          <w:rFonts w:cstheme="minorHAnsi"/>
          <w:b/>
          <w:color w:val="00B050"/>
          <w:vertAlign w:val="superscript"/>
        </w:rPr>
        <w:t>2</w:t>
      </w:r>
    </w:p>
    <w:p w14:paraId="4C0215D9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70D1328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A55F1">
        <w:rPr>
          <w:rFonts w:cstheme="minorHAnsi"/>
        </w:rPr>
        <w:t>iv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total distance travelled by the car. (3)</w:t>
      </w:r>
    </w:p>
    <w:p w14:paraId="1BA49989" w14:textId="77777777" w:rsidR="00782608" w:rsidRPr="00220099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220099">
        <w:rPr>
          <w:rFonts w:cstheme="minorHAnsi"/>
          <w:b/>
          <w:color w:val="00B050"/>
        </w:rPr>
        <w:t>Distance travelled = area under the line</w:t>
      </w:r>
    </w:p>
    <w:p w14:paraId="14A2D27F" w14:textId="77777777" w:rsidR="00782608" w:rsidRPr="00220099" w:rsidRDefault="00782608" w:rsidP="00782608">
      <w:pPr>
        <w:ind w:firstLine="426"/>
        <w:rPr>
          <w:rFonts w:cstheme="minorHAnsi"/>
          <w:b/>
          <w:color w:val="00B050"/>
        </w:rPr>
      </w:pPr>
      <w:r w:rsidRPr="00220099">
        <w:rPr>
          <w:rFonts w:cstheme="minorHAnsi"/>
          <w:b/>
          <w:color w:val="00B050"/>
        </w:rPr>
        <w:tab/>
      </w:r>
      <w:r w:rsidRPr="00220099">
        <w:rPr>
          <w:rFonts w:cstheme="minorHAnsi"/>
          <w:b/>
          <w:color w:val="00B050"/>
        </w:rPr>
        <w:tab/>
        <w:t>Distance travelled = (0.5 x 25 x 20) + (25 x 30) + (0.5 x 25 x 10)</w:t>
      </w:r>
    </w:p>
    <w:p w14:paraId="45720EAE" w14:textId="77777777" w:rsidR="00782608" w:rsidRPr="00220099" w:rsidRDefault="00782608" w:rsidP="00782608">
      <w:pPr>
        <w:ind w:firstLine="426"/>
        <w:rPr>
          <w:rFonts w:cstheme="minorHAnsi"/>
          <w:b/>
          <w:color w:val="00B050"/>
        </w:rPr>
      </w:pPr>
      <w:r w:rsidRPr="00220099">
        <w:rPr>
          <w:rFonts w:cstheme="minorHAnsi"/>
          <w:b/>
          <w:color w:val="00B050"/>
        </w:rPr>
        <w:tab/>
      </w:r>
      <w:r w:rsidRPr="00220099">
        <w:rPr>
          <w:rFonts w:cstheme="minorHAnsi"/>
          <w:b/>
          <w:color w:val="00B050"/>
        </w:rPr>
        <w:tab/>
        <w:t>Distance travelled = 1125 m</w:t>
      </w:r>
    </w:p>
    <w:p w14:paraId="43A9FA0F" w14:textId="77777777" w:rsidR="00782608" w:rsidRDefault="00782608" w:rsidP="00782608">
      <w:pPr>
        <w:ind w:firstLine="426"/>
        <w:rPr>
          <w:rFonts w:cstheme="minorHAnsi"/>
        </w:rPr>
      </w:pPr>
    </w:p>
    <w:p w14:paraId="0ED2DA9A" w14:textId="14DCBF19" w:rsidR="00782608" w:rsidRPr="00BF7A2F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lastRenderedPageBreak/>
        <w:t>5</w:t>
      </w:r>
      <w:r w:rsidRPr="00BF7A2F">
        <w:rPr>
          <w:rFonts w:cstheme="minorHAnsi"/>
        </w:rPr>
        <w:tab/>
        <w:t>A stone is dropped off a cliff.</w:t>
      </w:r>
    </w:p>
    <w:p w14:paraId="4A18F2E7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stone hits the floor at a speed of 21.2 m/s.</w:t>
      </w:r>
    </w:p>
    <w:p w14:paraId="3A2B6129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acceleration due to gravity on Earth is 9.8 m/s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2D3B222F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a. </w:t>
      </w:r>
      <w:r w:rsidRPr="00BF7A2F">
        <w:rPr>
          <w:rFonts w:cstheme="minorHAnsi"/>
        </w:rPr>
        <w:t>Work out the height of the cliff. (3)</w:t>
      </w:r>
    </w:p>
    <w:p w14:paraId="509B3911" w14:textId="304066A2" w:rsidR="00782608" w:rsidRPr="007A2A3C" w:rsidRDefault="00782608" w:rsidP="00782608">
      <w:pPr>
        <w:ind w:firstLine="426"/>
        <w:jc w:val="center"/>
        <w:rPr>
          <w:rFonts w:cstheme="minorHAnsi"/>
          <w:b/>
          <w:i/>
          <w:sz w:val="24"/>
          <w:szCs w:val="24"/>
        </w:rPr>
      </w:pPr>
      <w:r w:rsidRPr="007A2A3C">
        <w:rPr>
          <w:rFonts w:cstheme="minorHAnsi"/>
          <w:b/>
          <w:i/>
          <w:sz w:val="24"/>
          <w:szCs w:val="24"/>
        </w:rPr>
        <w:t>v</w:t>
      </w:r>
      <w:r w:rsidRPr="007A2A3C">
        <w:rPr>
          <w:rFonts w:cstheme="minorHAnsi"/>
          <w:b/>
          <w:i/>
          <w:sz w:val="24"/>
          <w:szCs w:val="24"/>
          <w:vertAlign w:val="superscript"/>
        </w:rPr>
        <w:t>2</w:t>
      </w:r>
      <w:r w:rsidRPr="007A2A3C">
        <w:rPr>
          <w:rFonts w:cstheme="minorHAnsi"/>
          <w:b/>
          <w:i/>
          <w:sz w:val="24"/>
          <w:szCs w:val="24"/>
        </w:rPr>
        <w:t>- u</w:t>
      </w:r>
      <w:r w:rsidRPr="007A2A3C">
        <w:rPr>
          <w:rFonts w:cstheme="minorHAnsi"/>
          <w:b/>
          <w:i/>
          <w:sz w:val="24"/>
          <w:szCs w:val="24"/>
          <w:vertAlign w:val="superscript"/>
        </w:rPr>
        <w:t>2</w:t>
      </w:r>
      <w:r w:rsidRPr="007A2A3C">
        <w:rPr>
          <w:rFonts w:cstheme="minorHAnsi"/>
          <w:b/>
          <w:i/>
          <w:sz w:val="24"/>
          <w:szCs w:val="24"/>
        </w:rPr>
        <w:t xml:space="preserve"> = 2</w:t>
      </w:r>
      <w:r>
        <w:rPr>
          <w:rFonts w:cstheme="minorHAnsi"/>
          <w:b/>
          <w:i/>
          <w:sz w:val="24"/>
          <w:szCs w:val="24"/>
        </w:rPr>
        <w:t xml:space="preserve"> x</w:t>
      </w:r>
      <w:r w:rsidRPr="007A2A3C">
        <w:rPr>
          <w:rFonts w:cstheme="minorHAnsi"/>
          <w:b/>
          <w:i/>
          <w:sz w:val="24"/>
          <w:szCs w:val="24"/>
        </w:rPr>
        <w:t xml:space="preserve"> a </w:t>
      </w:r>
      <w:r>
        <w:rPr>
          <w:rFonts w:cstheme="minorHAnsi"/>
          <w:b/>
          <w:i/>
          <w:sz w:val="24"/>
          <w:szCs w:val="24"/>
        </w:rPr>
        <w:t xml:space="preserve"> x </w:t>
      </w:r>
      <w:r w:rsidRPr="007A2A3C">
        <w:rPr>
          <w:rFonts w:cstheme="minorHAnsi"/>
          <w:b/>
          <w:i/>
          <w:sz w:val="24"/>
          <w:szCs w:val="24"/>
        </w:rPr>
        <w:t>s</w:t>
      </w:r>
    </w:p>
    <w:p w14:paraId="6DE932C4" w14:textId="77777777" w:rsidR="00782608" w:rsidRPr="00220099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220099">
        <w:rPr>
          <w:rFonts w:cstheme="minorHAnsi"/>
          <w:b/>
          <w:color w:val="00B050"/>
        </w:rPr>
        <w:t>As the stone is dropped the initial velocity = 0 m/s</w:t>
      </w:r>
    </w:p>
    <w:p w14:paraId="264D7121" w14:textId="77777777" w:rsidR="00782608" w:rsidRPr="00220099" w:rsidRDefault="00782608" w:rsidP="00782608">
      <w:pPr>
        <w:ind w:firstLine="426"/>
        <w:rPr>
          <w:rFonts w:cstheme="minorHAnsi"/>
          <w:b/>
          <w:color w:val="00B050"/>
        </w:rPr>
      </w:pPr>
      <w:r w:rsidRPr="00220099">
        <w:rPr>
          <w:rFonts w:cstheme="minorHAnsi"/>
          <w:b/>
        </w:rPr>
        <w:tab/>
      </w:r>
      <w:r w:rsidRPr="00220099">
        <w:rPr>
          <w:rFonts w:cstheme="minorHAnsi"/>
          <w:b/>
        </w:rPr>
        <w:tab/>
      </w:r>
      <w:r w:rsidRPr="00220099">
        <w:rPr>
          <w:rFonts w:cstheme="minorHAnsi"/>
          <w:b/>
          <w:color w:val="00B050"/>
        </w:rPr>
        <w:t>21.2</w:t>
      </w:r>
      <w:r w:rsidRPr="00220099">
        <w:rPr>
          <w:rFonts w:cstheme="minorHAnsi"/>
          <w:b/>
          <w:color w:val="00B050"/>
          <w:vertAlign w:val="superscript"/>
        </w:rPr>
        <w:t>2</w:t>
      </w:r>
      <w:r w:rsidRPr="00220099">
        <w:rPr>
          <w:rFonts w:cstheme="minorHAnsi"/>
          <w:b/>
          <w:color w:val="00B050"/>
        </w:rPr>
        <w:t xml:space="preserve"> - 0</w:t>
      </w:r>
      <w:r w:rsidRPr="00220099">
        <w:rPr>
          <w:rFonts w:cstheme="minorHAnsi"/>
          <w:b/>
          <w:color w:val="00B050"/>
          <w:vertAlign w:val="superscript"/>
        </w:rPr>
        <w:t>2</w:t>
      </w:r>
      <w:r w:rsidRPr="00220099">
        <w:rPr>
          <w:rFonts w:cstheme="minorHAnsi"/>
          <w:b/>
          <w:color w:val="00B050"/>
        </w:rPr>
        <w:t xml:space="preserve"> = 2 x 9.8 x s</w:t>
      </w:r>
    </w:p>
    <w:p w14:paraId="03F9D66F" w14:textId="77777777" w:rsidR="00782608" w:rsidRPr="00BF7A2F" w:rsidRDefault="00782608" w:rsidP="00782608">
      <w:pPr>
        <w:ind w:firstLine="426"/>
        <w:rPr>
          <w:rFonts w:cstheme="minorHAnsi"/>
          <w:color w:val="00B050"/>
        </w:rPr>
      </w:pPr>
      <w:r w:rsidRPr="00220099">
        <w:rPr>
          <w:rFonts w:cstheme="minorHAnsi"/>
          <w:b/>
          <w:color w:val="00B050"/>
        </w:rPr>
        <w:tab/>
      </w:r>
      <w:r w:rsidRPr="00220099">
        <w:rPr>
          <w:rFonts w:cstheme="minorHAnsi"/>
          <w:b/>
          <w:color w:val="00B050"/>
        </w:rPr>
        <w:tab/>
        <w:t>s = 22.9 m</w:t>
      </w:r>
    </w:p>
    <w:p w14:paraId="22A412D4" w14:textId="77777777" w:rsidR="00782608" w:rsidRPr="00BF7A2F" w:rsidRDefault="00782608" w:rsidP="00782608">
      <w:pPr>
        <w:ind w:firstLine="426"/>
        <w:rPr>
          <w:rFonts w:cstheme="minorHAnsi"/>
          <w:b/>
        </w:rPr>
      </w:pPr>
    </w:p>
    <w:p w14:paraId="0B7312D4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220099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The stone </w:t>
      </w:r>
      <w:r w:rsidRPr="00BF7A2F">
        <w:rPr>
          <w:rFonts w:cstheme="minorHAnsi"/>
          <w:b/>
        </w:rPr>
        <w:t xml:space="preserve">did not </w:t>
      </w:r>
      <w:r w:rsidRPr="00BF7A2F">
        <w:rPr>
          <w:rFonts w:cstheme="minorHAnsi"/>
        </w:rPr>
        <w:t>reach terminal velocity as it fell.</w:t>
      </w:r>
    </w:p>
    <w:p w14:paraId="58A61140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What conditions are required for an object to fall at terminal velocity? (2)</w:t>
      </w:r>
    </w:p>
    <w:p w14:paraId="75F0B3F7" w14:textId="77777777" w:rsidR="00782608" w:rsidRPr="00220099" w:rsidRDefault="00782608" w:rsidP="0078260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220099">
        <w:rPr>
          <w:rFonts w:cstheme="minorHAnsi"/>
          <w:b/>
          <w:color w:val="00B050"/>
        </w:rPr>
        <w:t>Weight is equal in size</w:t>
      </w:r>
    </w:p>
    <w:p w14:paraId="2E350444" w14:textId="65C170C1" w:rsidR="00782608" w:rsidRDefault="00782608" w:rsidP="00782608">
      <w:pPr>
        <w:ind w:firstLine="426"/>
        <w:rPr>
          <w:rFonts w:cstheme="minorHAnsi"/>
          <w:b/>
          <w:color w:val="00B050"/>
        </w:rPr>
      </w:pPr>
      <w:r w:rsidRPr="00220099">
        <w:rPr>
          <w:rFonts w:cstheme="minorHAnsi"/>
          <w:b/>
          <w:color w:val="00B050"/>
        </w:rPr>
        <w:tab/>
      </w:r>
      <w:r w:rsidRPr="00220099">
        <w:rPr>
          <w:rFonts w:cstheme="minorHAnsi"/>
          <w:b/>
          <w:color w:val="00B050"/>
        </w:rPr>
        <w:tab/>
        <w:t>But opposite in direction to drag / air resistance</w:t>
      </w:r>
    </w:p>
    <w:p w14:paraId="716C2077" w14:textId="2F930432" w:rsidR="00194C5C" w:rsidRPr="003253A3" w:rsidRDefault="00B62438" w:rsidP="00194C5C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t>Part 3</w:t>
      </w:r>
    </w:p>
    <w:p w14:paraId="5C26670C" w14:textId="77777777" w:rsidR="00194C5C" w:rsidRPr="00BF7A2F" w:rsidRDefault="00194C5C" w:rsidP="00194C5C">
      <w:pPr>
        <w:ind w:firstLine="426"/>
        <w:rPr>
          <w:rFonts w:cstheme="minorHAnsi"/>
        </w:rPr>
      </w:pPr>
      <w:r w:rsidRPr="00AB4A28">
        <w:rPr>
          <w:rFonts w:cstheme="minorHAnsi"/>
        </w:rPr>
        <w:t>1</w:t>
      </w:r>
      <w:r w:rsidRPr="00BF7A2F">
        <w:rPr>
          <w:rFonts w:cstheme="minorHAnsi"/>
          <w:b/>
        </w:rPr>
        <w:t xml:space="preserve"> 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This question is about Newton's Laws of Motion.</w:t>
      </w:r>
    </w:p>
    <w:p w14:paraId="484C0DE7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C0271B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0271B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Newton's First Law of Motion. (1)</w:t>
      </w:r>
    </w:p>
    <w:p w14:paraId="28BE28E4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A body will continue with uniform motion unless a resultant force acts upon it</w:t>
      </w:r>
      <w:r w:rsidRPr="00C0271B">
        <w:rPr>
          <w:rFonts w:cstheme="minorHAnsi"/>
          <w:b/>
        </w:rPr>
        <w:tab/>
      </w:r>
    </w:p>
    <w:p w14:paraId="2D04A0AD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0271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commonly show Newton's Second Law of motion. (1)</w:t>
      </w:r>
    </w:p>
    <w:p w14:paraId="2594DA1A" w14:textId="77777777" w:rsidR="00194C5C" w:rsidRPr="00C0271B" w:rsidRDefault="00194C5C" w:rsidP="00194C5C">
      <w:pPr>
        <w:ind w:firstLine="426"/>
        <w:rPr>
          <w:rFonts w:cstheme="minorHAnsi"/>
          <w:b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Force = mass x acceleration</w:t>
      </w:r>
      <w:r w:rsidRPr="00C0271B">
        <w:rPr>
          <w:rFonts w:cstheme="minorHAnsi"/>
          <w:b/>
        </w:rPr>
        <w:tab/>
      </w:r>
    </w:p>
    <w:p w14:paraId="75281F6D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0271B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car crashes into a crash barrier.</w:t>
      </w:r>
    </w:p>
    <w:p w14:paraId="1F4A9AFA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The car experiences a force of 27 000 N.</w:t>
      </w:r>
    </w:p>
    <w:p w14:paraId="0C281E66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Describe the force acting on the crash barrier. (2)</w:t>
      </w:r>
    </w:p>
    <w:p w14:paraId="7A22DDA8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The force acting on the crash barrier is 27 000 N</w:t>
      </w:r>
    </w:p>
    <w:p w14:paraId="280DEED7" w14:textId="3614AF4E" w:rsidR="00194C5C" w:rsidRPr="00BF7A2F" w:rsidRDefault="00194C5C" w:rsidP="00194C5C">
      <w:pPr>
        <w:ind w:firstLine="426"/>
        <w:rPr>
          <w:rFonts w:cstheme="minorHAnsi"/>
        </w:rPr>
      </w:pP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  <w:t>But acting in the opposite direction</w:t>
      </w:r>
    </w:p>
    <w:p w14:paraId="39906AF3" w14:textId="77777777" w:rsidR="00194C5C" w:rsidRDefault="00194C5C" w:rsidP="00194C5C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C0271B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A motorbike and rider have a combined mass of 320 kg.  The driving force supplied by the motorbike's </w:t>
      </w:r>
    </w:p>
    <w:p w14:paraId="7463B2A2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engine is 6700 N.</w:t>
      </w:r>
    </w:p>
    <w:p w14:paraId="2FC8E032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Work out the acceleration of the motorbike and rider. (2)</w:t>
      </w:r>
    </w:p>
    <w:p w14:paraId="484DB501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Acceleration = force / mass</w:t>
      </w:r>
    </w:p>
    <w:p w14:paraId="6825D535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  <w:vertAlign w:val="superscript"/>
        </w:rPr>
      </w:pP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  <w:t>Acceleration = 20.9 m/s</w:t>
      </w:r>
      <w:r w:rsidRPr="00C0271B">
        <w:rPr>
          <w:rFonts w:cstheme="minorHAnsi"/>
          <w:b/>
          <w:color w:val="00B050"/>
          <w:vertAlign w:val="superscript"/>
        </w:rPr>
        <w:t>2</w:t>
      </w:r>
    </w:p>
    <w:p w14:paraId="28591383" w14:textId="77777777" w:rsidR="00194C5C" w:rsidRDefault="00194C5C" w:rsidP="00194C5C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C0271B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Give the property of matter that gives an object the tendency to continue at rest or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 xml:space="preserve">at a steady speed in </w:t>
      </w:r>
    </w:p>
    <w:p w14:paraId="7C4E47C0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a straight line. (1)</w:t>
      </w:r>
    </w:p>
    <w:p w14:paraId="622395AC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Inertia</w:t>
      </w:r>
    </w:p>
    <w:p w14:paraId="332B4F4E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lastRenderedPageBreak/>
        <w:t xml:space="preserve">      </w:t>
      </w:r>
      <w:r w:rsidRPr="00C0271B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 car accelerates from rest until it reaches its top speed along a test track.</w:t>
      </w:r>
    </w:p>
    <w:p w14:paraId="1F8E40EC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how the acceleration of the car changes during its journey. (4)</w:t>
      </w:r>
    </w:p>
    <w:p w14:paraId="2F5D728E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Maximum acceleration at the start as no drag force initially</w:t>
      </w:r>
    </w:p>
    <w:p w14:paraId="2F007CBE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  <w:t>As drag increases the acceleration of the car is reduced</w:t>
      </w:r>
    </w:p>
    <w:p w14:paraId="40BE3F9E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  <w:t>At top speed driving and resistive forces are balanced, so no resultant force</w:t>
      </w:r>
    </w:p>
    <w:p w14:paraId="5D9B6BE2" w14:textId="77777777" w:rsidR="00194C5C" w:rsidRDefault="00194C5C" w:rsidP="00194C5C">
      <w:pPr>
        <w:ind w:firstLine="426"/>
        <w:rPr>
          <w:rFonts w:cstheme="minorHAnsi"/>
          <w:b/>
          <w:color w:val="00B050"/>
        </w:rPr>
      </w:pP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  <w:t>Therefore, no acceleration</w:t>
      </w:r>
    </w:p>
    <w:p w14:paraId="4A0BDB41" w14:textId="77777777" w:rsidR="00194C5C" w:rsidRPr="00BF7A2F" w:rsidRDefault="00194C5C" w:rsidP="00194C5C">
      <w:pPr>
        <w:ind w:firstLine="426"/>
        <w:rPr>
          <w:rFonts w:cstheme="minorHAnsi"/>
        </w:rPr>
      </w:pPr>
      <w:r w:rsidRPr="00AB4A28">
        <w:rPr>
          <w:rFonts w:cstheme="minorHAnsi"/>
        </w:rPr>
        <w:t>2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 xml:space="preserve">A ball of mass </w:t>
      </w:r>
      <w:r>
        <w:rPr>
          <w:rFonts w:cstheme="minorHAnsi"/>
        </w:rPr>
        <w:t>0.6</w:t>
      </w:r>
      <w:r w:rsidRPr="00BF7A2F">
        <w:rPr>
          <w:rFonts w:cstheme="minorHAnsi"/>
        </w:rPr>
        <w:t xml:space="preserve"> kg is kicked with a force of 38 N.  </w:t>
      </w:r>
    </w:p>
    <w:p w14:paraId="43E7179E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Work out the acceleration of the ball. (2)</w:t>
      </w:r>
    </w:p>
    <w:p w14:paraId="1381E6E3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0271B">
        <w:rPr>
          <w:rFonts w:cstheme="minorHAnsi"/>
          <w:b/>
          <w:color w:val="00B050"/>
        </w:rPr>
        <w:t>Acceleration = force / mass</w:t>
      </w:r>
      <w:r w:rsidRPr="00C0271B"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ab/>
        <w:t xml:space="preserve">or   </w:t>
      </w:r>
      <w:r w:rsidRPr="00C0271B">
        <w:rPr>
          <w:rFonts w:cstheme="minorHAnsi"/>
          <w:b/>
          <w:color w:val="00B050"/>
        </w:rPr>
        <w:tab/>
        <w:t xml:space="preserve">acceleration = 38 / </w:t>
      </w:r>
      <w:r>
        <w:rPr>
          <w:rFonts w:cstheme="minorHAnsi"/>
          <w:b/>
          <w:color w:val="00B050"/>
        </w:rPr>
        <w:t>0.</w:t>
      </w:r>
      <w:r w:rsidRPr="00C0271B">
        <w:rPr>
          <w:rFonts w:cstheme="minorHAnsi"/>
          <w:b/>
          <w:color w:val="00B050"/>
        </w:rPr>
        <w:t>6</w:t>
      </w:r>
    </w:p>
    <w:p w14:paraId="798347D0" w14:textId="77777777" w:rsidR="00194C5C" w:rsidRPr="00C0271B" w:rsidRDefault="00194C5C" w:rsidP="00194C5C">
      <w:pPr>
        <w:ind w:firstLine="426"/>
        <w:rPr>
          <w:rFonts w:cstheme="minorHAnsi"/>
          <w:b/>
          <w:color w:val="00B050"/>
          <w:vertAlign w:val="superscript"/>
        </w:rPr>
      </w:pPr>
      <w:r w:rsidRPr="00C0271B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</w:r>
      <w:r w:rsidRPr="00C0271B">
        <w:rPr>
          <w:rFonts w:cstheme="minorHAnsi"/>
          <w:b/>
          <w:color w:val="00B050"/>
        </w:rPr>
        <w:t xml:space="preserve">Acceleration = </w:t>
      </w:r>
      <w:r>
        <w:rPr>
          <w:rFonts w:cstheme="minorHAnsi"/>
          <w:b/>
          <w:color w:val="00B050"/>
        </w:rPr>
        <w:t xml:space="preserve"> 63.3 </w:t>
      </w:r>
      <w:r w:rsidRPr="00C0271B">
        <w:rPr>
          <w:rFonts w:cstheme="minorHAnsi"/>
          <w:b/>
          <w:color w:val="00B050"/>
        </w:rPr>
        <w:t>m/s</w:t>
      </w:r>
      <w:r w:rsidRPr="00C0271B">
        <w:rPr>
          <w:rFonts w:cstheme="minorHAnsi"/>
          <w:b/>
          <w:color w:val="00B050"/>
          <w:vertAlign w:val="superscript"/>
        </w:rPr>
        <w:t>2</w:t>
      </w:r>
    </w:p>
    <w:p w14:paraId="4DB3549A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 w:rsidRPr="00B31336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This question is about weight and mass.</w:t>
      </w:r>
    </w:p>
    <w:p w14:paraId="73C181D1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</w:t>
      </w:r>
      <w:r w:rsidRPr="00B31336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State the equation that links gravitational field strength, mass and weight. (1)</w:t>
      </w:r>
    </w:p>
    <w:p w14:paraId="619E2204" w14:textId="77777777" w:rsidR="00B62438" w:rsidRPr="00945736" w:rsidRDefault="00B62438" w:rsidP="00B62438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</w:t>
      </w:r>
      <w:r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>Weight = mass x gravitational field strength</w:t>
      </w:r>
      <w:r w:rsidRPr="00945736">
        <w:rPr>
          <w:rFonts w:cstheme="minorHAnsi"/>
          <w:b/>
        </w:rPr>
        <w:tab/>
      </w:r>
    </w:p>
    <w:p w14:paraId="0A8BCD4C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  <w:color w:val="00B050"/>
        </w:rPr>
      </w:pPr>
    </w:p>
    <w:p w14:paraId="304F87EB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B31336">
        <w:rPr>
          <w:rFonts w:cstheme="minorHAnsi"/>
        </w:rPr>
        <w:t>b</w:t>
      </w:r>
      <w:r>
        <w:rPr>
          <w:rFonts w:cstheme="minorHAnsi"/>
        </w:rPr>
        <w:t xml:space="preserve">. </w:t>
      </w:r>
      <w:proofErr w:type="spellStart"/>
      <w:r w:rsidRPr="00B31336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An astronaut has a weight of 750 N on Earth, where the gravitational field strength </w:t>
      </w:r>
      <w:r w:rsidRPr="00BF7A2F">
        <w:rPr>
          <w:rFonts w:cstheme="minorHAnsi"/>
        </w:rPr>
        <w:tab/>
        <w:t>is 9.8 N/kg.</w:t>
      </w:r>
    </w:p>
    <w:p w14:paraId="761E1BC2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>Work out the mass of the astronaut. (2)</w:t>
      </w:r>
    </w:p>
    <w:p w14:paraId="7C1BD610" w14:textId="77777777" w:rsidR="00B62438" w:rsidRPr="00945736" w:rsidRDefault="00B62438" w:rsidP="00B62438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  </w:t>
      </w:r>
      <w:r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>Mass = weight / gravitational field strength</w:t>
      </w:r>
    </w:p>
    <w:p w14:paraId="52F015ED" w14:textId="77777777" w:rsidR="00B62438" w:rsidRPr="00945736" w:rsidRDefault="00B62438" w:rsidP="00B62438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 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>Mass = 76.5 kg</w:t>
      </w:r>
      <w:r w:rsidRPr="00945736">
        <w:rPr>
          <w:rFonts w:cstheme="minorHAnsi"/>
          <w:b/>
        </w:rPr>
        <w:tab/>
      </w:r>
    </w:p>
    <w:p w14:paraId="5F861783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  <w:r w:rsidRPr="00B31336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The astronaut goes to </w:t>
      </w:r>
      <w:r>
        <w:rPr>
          <w:rFonts w:cstheme="minorHAnsi"/>
        </w:rPr>
        <w:t>t</w:t>
      </w:r>
      <w:r w:rsidRPr="00BF7A2F">
        <w:rPr>
          <w:rFonts w:cstheme="minorHAnsi"/>
        </w:rPr>
        <w:t>he Moon where the gravitational field strength is 1.6 N/kg.</w:t>
      </w:r>
    </w:p>
    <w:p w14:paraId="3640E471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Work out the weight of the astronaut on The Moon. (2)</w:t>
      </w:r>
    </w:p>
    <w:p w14:paraId="72889372" w14:textId="77777777" w:rsidR="00B62438" w:rsidRPr="00945736" w:rsidRDefault="00B62438" w:rsidP="00B62438">
      <w:pPr>
        <w:spacing w:line="360" w:lineRule="auto"/>
        <w:ind w:firstLine="567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 </w:t>
      </w:r>
      <w:r>
        <w:rPr>
          <w:rFonts w:cstheme="minorHAnsi"/>
          <w:color w:val="00B050"/>
        </w:rPr>
        <w:tab/>
      </w:r>
      <w:r w:rsidRPr="00945736">
        <w:rPr>
          <w:rFonts w:cstheme="minorHAnsi"/>
          <w:b/>
          <w:color w:val="00B050"/>
        </w:rPr>
        <w:t xml:space="preserve">Weight = 76.5 x 1.6 </w:t>
      </w:r>
    </w:p>
    <w:p w14:paraId="7C8D78CB" w14:textId="77777777" w:rsidR="00B62438" w:rsidRPr="00945736" w:rsidRDefault="00B62438" w:rsidP="00B62438">
      <w:pPr>
        <w:spacing w:line="360" w:lineRule="auto"/>
        <w:ind w:firstLine="567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  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>Weight = 122.4 N</w:t>
      </w:r>
    </w:p>
    <w:p w14:paraId="5A5FF1AA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</w:p>
    <w:p w14:paraId="2DC6F295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B31336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the mass of the astronaut on </w:t>
      </w:r>
      <w:r>
        <w:rPr>
          <w:rFonts w:cstheme="minorHAnsi"/>
        </w:rPr>
        <w:t>t</w:t>
      </w:r>
      <w:r w:rsidRPr="00BF7A2F">
        <w:rPr>
          <w:rFonts w:cstheme="minorHAnsi"/>
        </w:rPr>
        <w:t>he Moon.</w:t>
      </w:r>
    </w:p>
    <w:p w14:paraId="44550037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>Explain your answer. (2)</w:t>
      </w:r>
    </w:p>
    <w:p w14:paraId="0BF61FC4" w14:textId="77777777" w:rsidR="00B62438" w:rsidRPr="00945736" w:rsidRDefault="00B62438" w:rsidP="00B62438">
      <w:pPr>
        <w:spacing w:line="360" w:lineRule="auto"/>
        <w:ind w:firstLine="567"/>
        <w:contextualSpacing/>
        <w:rPr>
          <w:rFonts w:cstheme="minorHAnsi"/>
          <w:b/>
          <w:color w:val="00B050"/>
        </w:rPr>
      </w:pPr>
      <w:r>
        <w:rPr>
          <w:rFonts w:cstheme="minorHAnsi"/>
        </w:rPr>
        <w:t xml:space="preserve">               </w:t>
      </w:r>
      <w:r>
        <w:rPr>
          <w:rFonts w:cstheme="minorHAnsi"/>
        </w:rPr>
        <w:tab/>
      </w:r>
      <w:r w:rsidRPr="00945736">
        <w:rPr>
          <w:rFonts w:cstheme="minorHAnsi"/>
          <w:b/>
          <w:color w:val="00B050"/>
        </w:rPr>
        <w:t>Mass = 76.5 kg</w:t>
      </w:r>
    </w:p>
    <w:p w14:paraId="7C2D5740" w14:textId="77777777" w:rsidR="00B62438" w:rsidRPr="00945736" w:rsidRDefault="00B62438" w:rsidP="00B62438">
      <w:pPr>
        <w:spacing w:line="360" w:lineRule="auto"/>
        <w:ind w:firstLine="567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    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>Mass does not depend on where you are in the Universe</w:t>
      </w:r>
    </w:p>
    <w:p w14:paraId="7279232A" w14:textId="13DCA43A" w:rsidR="00B62438" w:rsidRDefault="00B62438" w:rsidP="00B62438">
      <w:pPr>
        <w:spacing w:line="360" w:lineRule="auto"/>
        <w:ind w:firstLine="567"/>
        <w:contextualSpacing/>
        <w:rPr>
          <w:rFonts w:cstheme="minorHAnsi"/>
          <w:color w:val="00B050"/>
        </w:rPr>
      </w:pPr>
      <w:r w:rsidRPr="00BF7A2F">
        <w:rPr>
          <w:rFonts w:cstheme="minorHAnsi"/>
          <w:color w:val="00B050"/>
        </w:rPr>
        <w:tab/>
      </w:r>
    </w:p>
    <w:p w14:paraId="1294FC1C" w14:textId="77777777" w:rsidR="00B62438" w:rsidRDefault="00B62438">
      <w:pPr>
        <w:rPr>
          <w:rFonts w:cstheme="minorHAnsi"/>
          <w:color w:val="00B050"/>
        </w:rPr>
      </w:pPr>
      <w:r>
        <w:rPr>
          <w:rFonts w:cstheme="minorHAnsi"/>
          <w:color w:val="00B050"/>
        </w:rPr>
        <w:br w:type="page"/>
      </w:r>
    </w:p>
    <w:p w14:paraId="6D9AEF40" w14:textId="78986E63" w:rsidR="00B62438" w:rsidRDefault="00B62438" w:rsidP="00B62438">
      <w:pPr>
        <w:ind w:firstLine="426"/>
        <w:rPr>
          <w:rFonts w:cstheme="minorHAnsi"/>
          <w:b/>
        </w:rPr>
      </w:pPr>
      <w:r w:rsidRPr="00B62438">
        <w:rPr>
          <w:rFonts w:cstheme="minorHAnsi"/>
          <w:b/>
        </w:rPr>
        <w:lastRenderedPageBreak/>
        <w:t>Part 4 (PHYSICS ONLY)</w:t>
      </w:r>
    </w:p>
    <w:p w14:paraId="6E4FD2D3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1a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State the equation that links mass, momentum and velocity. (1)</w:t>
      </w:r>
    </w:p>
    <w:p w14:paraId="0757E782" w14:textId="77777777" w:rsidR="00B62438" w:rsidRPr="009D63C4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ab/>
      </w:r>
      <w:r w:rsidRPr="009D63C4">
        <w:rPr>
          <w:rFonts w:cstheme="minorHAnsi"/>
          <w:b/>
          <w:color w:val="00B050"/>
        </w:rPr>
        <w:t>Momentum = mass x velocity</w:t>
      </w:r>
    </w:p>
    <w:p w14:paraId="52592DA2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</w:t>
      </w:r>
      <w:r w:rsidRPr="009D63C4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Momentum is a vector quantity.  Explain what is meant by a vector quantity. (1)</w:t>
      </w:r>
    </w:p>
    <w:p w14:paraId="42387DA9" w14:textId="77777777" w:rsidR="00B62438" w:rsidRPr="009D63C4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ab/>
      </w:r>
      <w:r w:rsidRPr="009D63C4">
        <w:rPr>
          <w:rFonts w:cstheme="minorHAnsi"/>
          <w:b/>
          <w:color w:val="00B050"/>
        </w:rPr>
        <w:t>Vectors have both magnitude and direction</w:t>
      </w:r>
    </w:p>
    <w:p w14:paraId="1AA6B20E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c. </w:t>
      </w:r>
      <w:r w:rsidRPr="009D63C4">
        <w:rPr>
          <w:rFonts w:cstheme="minorHAnsi"/>
        </w:rPr>
        <w:t>Momentum is a conserved quantity.</w:t>
      </w:r>
    </w:p>
    <w:p w14:paraId="08097ECF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>Describe what is meant by a momentum being a conserved quantity. (1)</w:t>
      </w:r>
    </w:p>
    <w:p w14:paraId="6F5275C2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The momentum before an event equals the momentum afterwards, in a closed system</w:t>
      </w:r>
    </w:p>
    <w:p w14:paraId="467782CB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2a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A ball of mass 0.75 kg is kicked and moves off with a speed of 14 m/s.</w:t>
      </w:r>
    </w:p>
    <w:p w14:paraId="71E174B8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>Work out the momentum of the ball. (2)</w:t>
      </w:r>
    </w:p>
    <w:p w14:paraId="7147A1EA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ab/>
      </w:r>
      <w:r w:rsidRPr="00CE1103">
        <w:rPr>
          <w:rFonts w:cstheme="minorHAnsi"/>
          <w:b/>
          <w:color w:val="00B050"/>
        </w:rPr>
        <w:t>Momentum = 0.75 x 14</w:t>
      </w:r>
    </w:p>
    <w:p w14:paraId="641B7D93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 xml:space="preserve">Momentum = 10.5 </w:t>
      </w:r>
      <w:proofErr w:type="spellStart"/>
      <w:r w:rsidRPr="00CE1103">
        <w:rPr>
          <w:rFonts w:cstheme="minorHAnsi"/>
          <w:b/>
          <w:color w:val="00B050"/>
        </w:rPr>
        <w:t>kgm</w:t>
      </w:r>
      <w:proofErr w:type="spellEnd"/>
      <w:r w:rsidRPr="00CE1103">
        <w:rPr>
          <w:rFonts w:cstheme="minorHAnsi"/>
          <w:b/>
          <w:color w:val="00B050"/>
        </w:rPr>
        <w:t>/s</w:t>
      </w:r>
    </w:p>
    <w:p w14:paraId="4EB21F6A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b. </w:t>
      </w:r>
      <w:r w:rsidRPr="009D63C4">
        <w:rPr>
          <w:rFonts w:cstheme="minorHAnsi"/>
        </w:rPr>
        <w:t xml:space="preserve">The ball is kicked again and moves off with half the speed.  </w:t>
      </w:r>
    </w:p>
    <w:p w14:paraId="226C0F89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 </w:t>
      </w:r>
      <w:r w:rsidRPr="009D63C4">
        <w:rPr>
          <w:rFonts w:cstheme="minorHAnsi"/>
        </w:rPr>
        <w:t>State the new momentum of the ball. (1)</w:t>
      </w:r>
    </w:p>
    <w:p w14:paraId="269CAF12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ab/>
      </w:r>
      <w:r w:rsidRPr="00CE1103">
        <w:rPr>
          <w:rFonts w:cstheme="minorHAnsi"/>
          <w:b/>
          <w:color w:val="00B050"/>
        </w:rPr>
        <w:t xml:space="preserve">Momentum = 5.25 </w:t>
      </w:r>
      <w:proofErr w:type="spellStart"/>
      <w:r w:rsidRPr="00CE1103">
        <w:rPr>
          <w:rFonts w:cstheme="minorHAnsi"/>
          <w:b/>
          <w:color w:val="00B050"/>
        </w:rPr>
        <w:t>kgm</w:t>
      </w:r>
      <w:proofErr w:type="spellEnd"/>
      <w:r w:rsidRPr="00CE1103">
        <w:rPr>
          <w:rFonts w:cstheme="minorHAnsi"/>
          <w:b/>
          <w:color w:val="00B050"/>
        </w:rPr>
        <w:t>/s</w:t>
      </w:r>
    </w:p>
    <w:p w14:paraId="4C856C23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</w:t>
      </w:r>
      <w:r w:rsidRPr="009D63C4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Describe how doubling the mass of an object will affect its momentum, at a given</w:t>
      </w:r>
      <w:r>
        <w:rPr>
          <w:rFonts w:cstheme="minorHAnsi"/>
        </w:rPr>
        <w:t xml:space="preserve"> </w:t>
      </w:r>
      <w:r w:rsidRPr="009D63C4">
        <w:rPr>
          <w:rFonts w:cstheme="minorHAnsi"/>
        </w:rPr>
        <w:t>speed. (1)</w:t>
      </w:r>
    </w:p>
    <w:p w14:paraId="35924D10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Doubling the mass will double the momentum</w:t>
      </w:r>
    </w:p>
    <w:p w14:paraId="3696694D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3a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 xml:space="preserve">A car has a </w:t>
      </w:r>
      <w:r>
        <w:rPr>
          <w:rFonts w:cstheme="minorHAnsi"/>
        </w:rPr>
        <w:t>momentum</w:t>
      </w:r>
      <w:r w:rsidRPr="009D63C4">
        <w:rPr>
          <w:rFonts w:cstheme="minorHAnsi"/>
        </w:rPr>
        <w:t xml:space="preserve"> of </w:t>
      </w:r>
      <w:r>
        <w:rPr>
          <w:rFonts w:cstheme="minorHAnsi"/>
        </w:rPr>
        <w:t xml:space="preserve">33 000 </w:t>
      </w:r>
      <w:proofErr w:type="spellStart"/>
      <w:r w:rsidRPr="009D63C4">
        <w:rPr>
          <w:rFonts w:cstheme="minorHAnsi"/>
        </w:rPr>
        <w:t>kg</w:t>
      </w:r>
      <w:r>
        <w:rPr>
          <w:rFonts w:cstheme="minorHAnsi"/>
        </w:rPr>
        <w:t>m</w:t>
      </w:r>
      <w:proofErr w:type="spellEnd"/>
      <w:r>
        <w:rPr>
          <w:rFonts w:cstheme="minorHAnsi"/>
        </w:rPr>
        <w:t>/s</w:t>
      </w:r>
      <w:r w:rsidRPr="009D63C4">
        <w:rPr>
          <w:rFonts w:cstheme="minorHAnsi"/>
        </w:rPr>
        <w:t xml:space="preserve"> and a speed of 30 m/s.</w:t>
      </w:r>
    </w:p>
    <w:p w14:paraId="43527E19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 xml:space="preserve">Work out the </w:t>
      </w:r>
      <w:r>
        <w:rPr>
          <w:rFonts w:cstheme="minorHAnsi"/>
        </w:rPr>
        <w:t>mass</w:t>
      </w:r>
      <w:r w:rsidRPr="009D63C4">
        <w:rPr>
          <w:rFonts w:cstheme="minorHAnsi"/>
        </w:rPr>
        <w:t xml:space="preserve"> of the car. (2)</w:t>
      </w:r>
    </w:p>
    <w:p w14:paraId="4EBC57BA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color w:val="00B050"/>
        </w:rPr>
        <w:t>Mass</w:t>
      </w:r>
      <w:r w:rsidRPr="00CE1103">
        <w:rPr>
          <w:rFonts w:cstheme="minorHAnsi"/>
          <w:b/>
          <w:color w:val="00B050"/>
        </w:rPr>
        <w:t xml:space="preserve"> = </w:t>
      </w:r>
      <w:r>
        <w:rPr>
          <w:rFonts w:cstheme="minorHAnsi"/>
          <w:b/>
          <w:color w:val="00B050"/>
        </w:rPr>
        <w:t>33 000</w:t>
      </w:r>
      <w:r w:rsidRPr="00CE1103">
        <w:rPr>
          <w:rFonts w:cstheme="minorHAnsi"/>
          <w:b/>
          <w:color w:val="00B050"/>
        </w:rPr>
        <w:t xml:space="preserve"> </w:t>
      </w:r>
      <w:r>
        <w:rPr>
          <w:rFonts w:cstheme="minorHAnsi"/>
          <w:b/>
          <w:color w:val="00B050"/>
        </w:rPr>
        <w:t>/</w:t>
      </w:r>
      <w:r w:rsidRPr="00CE1103">
        <w:rPr>
          <w:rFonts w:cstheme="minorHAnsi"/>
          <w:b/>
          <w:color w:val="00B050"/>
        </w:rPr>
        <w:t xml:space="preserve"> 30</w:t>
      </w:r>
    </w:p>
    <w:p w14:paraId="2A7E61D3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>mass</w:t>
      </w:r>
      <w:r w:rsidRPr="00CE1103">
        <w:rPr>
          <w:rFonts w:cstheme="minorHAnsi"/>
          <w:b/>
          <w:color w:val="00B050"/>
        </w:rPr>
        <w:t xml:space="preserve"> =  </w:t>
      </w:r>
      <w:r>
        <w:rPr>
          <w:rFonts w:cstheme="minorHAnsi"/>
          <w:b/>
          <w:color w:val="00B050"/>
        </w:rPr>
        <w:t>11</w:t>
      </w:r>
      <w:r w:rsidRPr="00CE1103">
        <w:rPr>
          <w:rFonts w:cstheme="minorHAnsi"/>
          <w:b/>
          <w:color w:val="00B050"/>
        </w:rPr>
        <w:t>00 kg</w:t>
      </w:r>
    </w:p>
    <w:p w14:paraId="19E962BF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3b</w:t>
      </w:r>
      <w:r w:rsidRPr="009D63C4">
        <w:rPr>
          <w:rFonts w:cstheme="minorHAnsi"/>
        </w:rPr>
        <w:tab/>
        <w:t xml:space="preserve">The car changes speed and now has a momentum of 4760 </w:t>
      </w:r>
      <w:proofErr w:type="spellStart"/>
      <w:r w:rsidRPr="009D63C4">
        <w:rPr>
          <w:rFonts w:cstheme="minorHAnsi"/>
        </w:rPr>
        <w:t>kgm</w:t>
      </w:r>
      <w:proofErr w:type="spellEnd"/>
      <w:r w:rsidRPr="009D63C4">
        <w:rPr>
          <w:rFonts w:cstheme="minorHAnsi"/>
        </w:rPr>
        <w:t>/s.</w:t>
      </w:r>
    </w:p>
    <w:p w14:paraId="297DFDF3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Work out the new speed of the car. (2)</w:t>
      </w:r>
    </w:p>
    <w:p w14:paraId="61840E78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Velocity = momentum / mass</w:t>
      </w:r>
      <w:r w:rsidRPr="00CE1103">
        <w:rPr>
          <w:rFonts w:cstheme="minorHAnsi"/>
          <w:b/>
          <w:color w:val="00B050"/>
        </w:rPr>
        <w:tab/>
        <w:t>or</w:t>
      </w:r>
      <w:r w:rsidRPr="00CE1103">
        <w:rPr>
          <w:rFonts w:cstheme="minorHAnsi"/>
          <w:b/>
          <w:color w:val="00B050"/>
        </w:rPr>
        <w:tab/>
        <w:t>Velocity = 4760 / 1100</w:t>
      </w:r>
    </w:p>
    <w:p w14:paraId="222BFE77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Velocity = 4.3 m/s</w:t>
      </w:r>
    </w:p>
    <w:p w14:paraId="69F7C8B6" w14:textId="77777777" w:rsidR="00B62438" w:rsidRDefault="00B62438">
      <w:pPr>
        <w:rPr>
          <w:rFonts w:cstheme="minorHAnsi"/>
        </w:rPr>
      </w:pPr>
      <w:r>
        <w:rPr>
          <w:rFonts w:cstheme="minorHAnsi"/>
        </w:rPr>
        <w:br w:type="page"/>
      </w:r>
    </w:p>
    <w:p w14:paraId="0CCDF227" w14:textId="1B4966C1" w:rsidR="00B62438" w:rsidRPr="00BF7A2F" w:rsidRDefault="00B62438" w:rsidP="00B62438">
      <w:pPr>
        <w:ind w:firstLine="426"/>
        <w:rPr>
          <w:rFonts w:cstheme="minorHAnsi"/>
        </w:rPr>
      </w:pPr>
      <w:r w:rsidRPr="00CE1103">
        <w:rPr>
          <w:rFonts w:cstheme="minorHAnsi"/>
        </w:rPr>
        <w:lastRenderedPageBreak/>
        <w:t>4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In a crash test two identical cars of mass 900 kg move towards each other.</w:t>
      </w:r>
    </w:p>
    <w:p w14:paraId="53CF6A41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7456" behindDoc="0" locked="0" layoutInCell="1" allowOverlap="1" wp14:anchorId="12D84BD7" wp14:editId="0EE22AA9">
            <wp:simplePos x="0" y="0"/>
            <wp:positionH relativeFrom="column">
              <wp:posOffset>1288415</wp:posOffset>
            </wp:positionH>
            <wp:positionV relativeFrom="paragraph">
              <wp:posOffset>-6773</wp:posOffset>
            </wp:positionV>
            <wp:extent cx="3812752" cy="1138431"/>
            <wp:effectExtent l="0" t="0" r="0" b="508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52" cy="113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</w:p>
    <w:p w14:paraId="572C2045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52DEDD0B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4AD2D101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14A8DD52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Before impact, </w:t>
      </w:r>
      <w:r w:rsidRPr="00BF7A2F">
        <w:rPr>
          <w:rFonts w:cstheme="minorHAnsi"/>
          <w:b/>
        </w:rPr>
        <w:t>Car P</w:t>
      </w:r>
      <w:r w:rsidRPr="00BF7A2F">
        <w:rPr>
          <w:rFonts w:cstheme="minorHAnsi"/>
        </w:rPr>
        <w:t xml:space="preserve"> has a speed of 14 m/s and </w:t>
      </w:r>
      <w:r w:rsidRPr="00BF7A2F">
        <w:rPr>
          <w:rFonts w:cstheme="minorHAnsi"/>
          <w:b/>
        </w:rPr>
        <w:t>Car Q</w:t>
      </w:r>
      <w:r w:rsidRPr="00BF7A2F">
        <w:rPr>
          <w:rFonts w:cstheme="minorHAnsi"/>
        </w:rPr>
        <w:t xml:space="preserve"> has a speed of 18 m/s.</w:t>
      </w:r>
    </w:p>
    <w:p w14:paraId="2D3F50FB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71127DE1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E1103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E1103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total momentum of the two cars before impact. (3)</w:t>
      </w:r>
    </w:p>
    <w:p w14:paraId="6D7412A0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Taking motion to the right to be positive:</w:t>
      </w:r>
    </w:p>
    <w:p w14:paraId="18FB87ED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 xml:space="preserve">Momentum = momentum of Car P + momentum of Car Q  </w:t>
      </w:r>
    </w:p>
    <w:p w14:paraId="049A560F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</w:rPr>
        <w:tab/>
      </w:r>
      <w:r w:rsidRPr="00CE1103">
        <w:rPr>
          <w:rFonts w:cstheme="minorHAnsi"/>
          <w:b/>
        </w:rPr>
        <w:tab/>
      </w:r>
      <w:r w:rsidRPr="00CE1103">
        <w:rPr>
          <w:rFonts w:cstheme="minorHAnsi"/>
          <w:b/>
          <w:color w:val="00B050"/>
        </w:rPr>
        <w:t>Momentum = 900 x 14 - 900 x 18</w:t>
      </w:r>
    </w:p>
    <w:p w14:paraId="2FE43173" w14:textId="61DBDCB6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Momentum = - 3600 kg</w:t>
      </w:r>
      <w:r>
        <w:rPr>
          <w:rFonts w:cstheme="minorHAnsi"/>
          <w:b/>
          <w:color w:val="00B050"/>
        </w:rPr>
        <w:t xml:space="preserve"> </w:t>
      </w:r>
      <w:r w:rsidRPr="00CE1103">
        <w:rPr>
          <w:rFonts w:cstheme="minorHAnsi"/>
          <w:b/>
          <w:color w:val="00B050"/>
        </w:rPr>
        <w:t>m/s</w:t>
      </w:r>
    </w:p>
    <w:p w14:paraId="0DDDD532" w14:textId="4AAF0FDA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CE1103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After impact the cars move off together to the left.</w:t>
      </w:r>
    </w:p>
    <w:p w14:paraId="124889A7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speed that the two cars move off at after impact. (3)</w:t>
      </w:r>
    </w:p>
    <w:p w14:paraId="03D57EC6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Combined mass = 1800 kg</w:t>
      </w:r>
    </w:p>
    <w:p w14:paraId="306D20C3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 xml:space="preserve">Momentum = mass x velocity </w:t>
      </w:r>
      <w:r w:rsidRPr="00CE1103">
        <w:rPr>
          <w:rFonts w:cstheme="minorHAnsi"/>
          <w:b/>
          <w:color w:val="00B050"/>
        </w:rPr>
        <w:tab/>
        <w:t xml:space="preserve">or </w:t>
      </w:r>
      <w:r w:rsidRPr="00CE1103">
        <w:rPr>
          <w:rFonts w:cstheme="minorHAnsi"/>
          <w:b/>
          <w:color w:val="00B050"/>
        </w:rPr>
        <w:tab/>
        <w:t>- 3600 = 1800 x velocity</w:t>
      </w:r>
    </w:p>
    <w:p w14:paraId="2BAF0E4F" w14:textId="118D5B27" w:rsidR="00B62438" w:rsidRPr="00BF7A2F" w:rsidRDefault="00B62438" w:rsidP="00B62438">
      <w:pPr>
        <w:ind w:firstLine="426"/>
        <w:rPr>
          <w:rFonts w:cstheme="minorHAnsi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Velocity =  - 2 m/s</w:t>
      </w: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or 2 m/s from right to left</w:t>
      </w:r>
      <w:r w:rsidRPr="00BF7A2F">
        <w:rPr>
          <w:rFonts w:cstheme="minorHAnsi"/>
        </w:rPr>
        <w:tab/>
      </w:r>
    </w:p>
    <w:p w14:paraId="75C4CA0F" w14:textId="77777777" w:rsidR="00B62438" w:rsidRDefault="00B62438" w:rsidP="00B6243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  <w:b/>
        </w:rPr>
        <w:t>5</w:t>
      </w:r>
      <w:r w:rsidRPr="00BF7A2F">
        <w:rPr>
          <w:rFonts w:cstheme="minorHAnsi"/>
        </w:rPr>
        <w:tab/>
        <w:t xml:space="preserve">Cars have many features to reduce injury in case of a crash.  Seatbelts and crumple zones are two safety </w:t>
      </w:r>
    </w:p>
    <w:p w14:paraId="198887BB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 </w:t>
      </w:r>
      <w:r w:rsidRPr="00BF7A2F">
        <w:rPr>
          <w:rFonts w:cstheme="minorHAnsi"/>
        </w:rPr>
        <w:t>features designed to reduce injury in a crash.</w:t>
      </w:r>
    </w:p>
    <w:p w14:paraId="25CBC22A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E1103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E1103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 xml:space="preserve">one </w:t>
      </w:r>
      <w:r w:rsidRPr="00BF7A2F">
        <w:rPr>
          <w:rFonts w:cstheme="minorHAnsi"/>
        </w:rPr>
        <w:t>other safety feature designed to reduce injury in a crash. (1)</w:t>
      </w:r>
    </w:p>
    <w:p w14:paraId="14E485B3" w14:textId="77777777" w:rsidR="00B62438" w:rsidRPr="00CE1103" w:rsidRDefault="00B62438" w:rsidP="00B62438">
      <w:pPr>
        <w:ind w:firstLine="426"/>
        <w:rPr>
          <w:rFonts w:cstheme="minorHAnsi"/>
          <w:b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One of:</w:t>
      </w:r>
      <w:r w:rsidRPr="00CE1103">
        <w:rPr>
          <w:rFonts w:cstheme="minorHAnsi"/>
          <w:b/>
          <w:color w:val="00B050"/>
        </w:rPr>
        <w:tab/>
      </w:r>
    </w:p>
    <w:p w14:paraId="1DE9DF99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</w:rPr>
        <w:tab/>
      </w:r>
      <w:r w:rsidRPr="00CE1103">
        <w:rPr>
          <w:rFonts w:cstheme="minorHAnsi"/>
          <w:b/>
        </w:rPr>
        <w:tab/>
      </w:r>
      <w:r w:rsidRPr="00CE1103">
        <w:rPr>
          <w:rFonts w:cstheme="minorHAnsi"/>
          <w:b/>
          <w:color w:val="00B050"/>
        </w:rPr>
        <w:t>Airbags</w:t>
      </w:r>
      <w:r w:rsidRPr="00CE1103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 xml:space="preserve">          </w:t>
      </w:r>
      <w:r w:rsidRPr="00CE1103">
        <w:rPr>
          <w:rFonts w:cstheme="minorHAnsi"/>
          <w:b/>
          <w:color w:val="00B050"/>
        </w:rPr>
        <w:t>Roll Cage</w:t>
      </w:r>
      <w:r w:rsidRPr="00CE1103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 xml:space="preserve">       </w:t>
      </w:r>
      <w:r w:rsidRPr="00CE1103">
        <w:rPr>
          <w:rFonts w:cstheme="minorHAnsi"/>
          <w:b/>
          <w:color w:val="00B050"/>
        </w:rPr>
        <w:t>Laminated Glass</w:t>
      </w:r>
      <w:r w:rsidRPr="00CE1103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 xml:space="preserve"> </w:t>
      </w:r>
      <w:r w:rsidRPr="00CE1103">
        <w:rPr>
          <w:rFonts w:cstheme="minorHAnsi"/>
          <w:b/>
          <w:color w:val="00B050"/>
        </w:rPr>
        <w:t>Head rest</w:t>
      </w:r>
    </w:p>
    <w:p w14:paraId="4A7CAA5A" w14:textId="3D2D6EA3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Pr="00CE1103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how seatbelts reduce injury in a crash. (4)</w:t>
      </w:r>
    </w:p>
    <w:p w14:paraId="2BA00F05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Seatbelts increase the time of impact</w:t>
      </w:r>
      <w:r>
        <w:rPr>
          <w:rFonts w:cstheme="minorHAnsi"/>
          <w:b/>
          <w:color w:val="00B050"/>
        </w:rPr>
        <w:t xml:space="preserve"> as they are designed to stretch a little</w:t>
      </w:r>
    </w:p>
    <w:p w14:paraId="366D01DE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This reduces the acceleration as acceleration = change in velocity / time taken</w:t>
      </w:r>
    </w:p>
    <w:p w14:paraId="0EED6D54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The force is reduced as force = change in momentum / time taken</w:t>
      </w:r>
    </w:p>
    <w:p w14:paraId="4587F486" w14:textId="77777777" w:rsidR="00B62438" w:rsidRPr="00CE1103" w:rsidRDefault="00B62438" w:rsidP="00B62438">
      <w:pPr>
        <w:ind w:firstLine="426"/>
        <w:rPr>
          <w:rFonts w:cstheme="minorHAnsi"/>
          <w:b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As the force of impact is reduced the injuries are also reduced</w:t>
      </w:r>
      <w:r w:rsidRPr="00CE1103">
        <w:rPr>
          <w:rFonts w:cstheme="minorHAnsi"/>
          <w:b/>
        </w:rPr>
        <w:tab/>
      </w:r>
    </w:p>
    <w:p w14:paraId="0BBC9DB0" w14:textId="12FA2814" w:rsidR="00B62438" w:rsidRDefault="00B62438">
      <w:pPr>
        <w:rPr>
          <w:rFonts w:cstheme="minorHAnsi"/>
        </w:rPr>
      </w:pPr>
      <w:r>
        <w:rPr>
          <w:rFonts w:cstheme="minorHAnsi"/>
        </w:rPr>
        <w:br w:type="page"/>
      </w:r>
    </w:p>
    <w:p w14:paraId="5DFA16B8" w14:textId="77777777" w:rsidR="00B62438" w:rsidRPr="00BF7A2F" w:rsidRDefault="00B62438" w:rsidP="00B62438">
      <w:pPr>
        <w:ind w:firstLine="426"/>
        <w:rPr>
          <w:rFonts w:cstheme="minorHAnsi"/>
        </w:rPr>
      </w:pPr>
      <w:bookmarkStart w:id="0" w:name="_GoBack"/>
      <w:bookmarkEnd w:id="0"/>
      <w:r>
        <w:rPr>
          <w:rFonts w:cstheme="minorHAnsi"/>
        </w:rPr>
        <w:lastRenderedPageBreak/>
        <w:t xml:space="preserve">         </w:t>
      </w:r>
      <w:r w:rsidRPr="00CE1103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In a crash a car </w:t>
      </w:r>
      <w:r>
        <w:rPr>
          <w:rFonts w:cstheme="minorHAnsi"/>
        </w:rPr>
        <w:t>changes its velocity from</w:t>
      </w:r>
      <w:r w:rsidRPr="00BF7A2F">
        <w:rPr>
          <w:rFonts w:cstheme="minorHAnsi"/>
        </w:rPr>
        <w:t xml:space="preserve"> 20 m/s to 0 m/s.  It takes the car 0.2 s to stop.</w:t>
      </w:r>
    </w:p>
    <w:p w14:paraId="5E466A02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The car had a mass of 1265 kg.</w:t>
      </w:r>
    </w:p>
    <w:p w14:paraId="4E5DAE69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force acting on the car. (</w:t>
      </w:r>
      <w:r>
        <w:rPr>
          <w:rFonts w:cstheme="minorHAnsi"/>
        </w:rPr>
        <w:t>4</w:t>
      </w:r>
      <w:r w:rsidRPr="00BF7A2F">
        <w:rPr>
          <w:rFonts w:cstheme="minorHAnsi"/>
        </w:rPr>
        <w:t>)</w:t>
      </w:r>
    </w:p>
    <w:p w14:paraId="7AF8CA42" w14:textId="77777777" w:rsidR="00B62438" w:rsidRDefault="00B62438" w:rsidP="00B62438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CE1103">
        <w:rPr>
          <w:rFonts w:cstheme="minorHAnsi"/>
          <w:b/>
          <w:color w:val="00B050"/>
        </w:rPr>
        <w:t>Force = change in momentum / time taken</w:t>
      </w:r>
    </w:p>
    <w:p w14:paraId="35743732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  <w:t xml:space="preserve">Change in momentum = 20 – 0 x 1265 = 25 300 </w:t>
      </w:r>
      <w:proofErr w:type="spellStart"/>
      <w:r>
        <w:rPr>
          <w:rFonts w:cstheme="minorHAnsi"/>
          <w:b/>
          <w:color w:val="00B050"/>
        </w:rPr>
        <w:t>kgm</w:t>
      </w:r>
      <w:proofErr w:type="spellEnd"/>
      <w:r>
        <w:rPr>
          <w:rFonts w:cstheme="minorHAnsi"/>
          <w:b/>
          <w:color w:val="00B050"/>
        </w:rPr>
        <w:t>/s</w:t>
      </w:r>
    </w:p>
    <w:p w14:paraId="46763E53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Force = 25 300 / 0.2</w:t>
      </w:r>
    </w:p>
    <w:p w14:paraId="4141C2BB" w14:textId="77777777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 w:rsidRPr="00CE1103">
        <w:rPr>
          <w:rFonts w:cstheme="minorHAnsi"/>
          <w:b/>
          <w:color w:val="00B050"/>
        </w:rPr>
        <w:tab/>
      </w:r>
      <w:r w:rsidRPr="00CE1103">
        <w:rPr>
          <w:rFonts w:cstheme="minorHAnsi"/>
          <w:b/>
          <w:color w:val="00B050"/>
        </w:rPr>
        <w:tab/>
        <w:t>Force = 126 500 N</w:t>
      </w:r>
    </w:p>
    <w:p w14:paraId="0ACFB49B" w14:textId="77777777" w:rsidR="00B62438" w:rsidRPr="00B62438" w:rsidRDefault="00B62438" w:rsidP="00B62438">
      <w:pPr>
        <w:ind w:firstLine="426"/>
        <w:rPr>
          <w:rFonts w:cstheme="minorHAnsi"/>
          <w:b/>
        </w:rPr>
      </w:pPr>
    </w:p>
    <w:p w14:paraId="490F779A" w14:textId="77777777" w:rsidR="00194C5C" w:rsidRDefault="00194C5C" w:rsidP="00782608">
      <w:pPr>
        <w:ind w:firstLine="426"/>
        <w:rPr>
          <w:rFonts w:cstheme="minorHAnsi"/>
          <w:b/>
          <w:color w:val="00B050"/>
        </w:rPr>
      </w:pPr>
    </w:p>
    <w:p w14:paraId="4D32F1ED" w14:textId="77777777" w:rsidR="00194C5C" w:rsidRPr="00220099" w:rsidRDefault="00194C5C" w:rsidP="00782608">
      <w:pPr>
        <w:ind w:firstLine="426"/>
        <w:rPr>
          <w:rFonts w:cstheme="minorHAnsi"/>
          <w:b/>
          <w:color w:val="00B050"/>
        </w:rPr>
      </w:pPr>
    </w:p>
    <w:p w14:paraId="71524321" w14:textId="7BE63BB3" w:rsidR="00081599" w:rsidRDefault="00081599" w:rsidP="00E025CE">
      <w:pPr>
        <w:spacing w:line="360" w:lineRule="auto"/>
        <w:ind w:firstLine="426"/>
        <w:contextualSpacing/>
        <w:rPr>
          <w:rFonts w:cstheme="minorHAnsi"/>
          <w:color w:val="00B050"/>
        </w:rPr>
      </w:pPr>
    </w:p>
    <w:sectPr w:rsidR="00081599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A98A13" w14:textId="77777777" w:rsidR="00724D28" w:rsidRDefault="00724D28" w:rsidP="00683DA2">
      <w:pPr>
        <w:spacing w:after="0" w:line="240" w:lineRule="auto"/>
      </w:pPr>
      <w:r>
        <w:separator/>
      </w:r>
    </w:p>
  </w:endnote>
  <w:endnote w:type="continuationSeparator" w:id="0">
    <w:p w14:paraId="750688B0" w14:textId="77777777" w:rsidR="00724D28" w:rsidRDefault="00724D28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31A2D6" w14:textId="77777777" w:rsidR="00724D28" w:rsidRDefault="00724D28" w:rsidP="00683DA2">
      <w:pPr>
        <w:spacing w:after="0" w:line="240" w:lineRule="auto"/>
      </w:pPr>
      <w:r>
        <w:separator/>
      </w:r>
    </w:p>
  </w:footnote>
  <w:footnote w:type="continuationSeparator" w:id="0">
    <w:p w14:paraId="0F6145DD" w14:textId="77777777" w:rsidR="00724D28" w:rsidRDefault="00724D28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2EB539DA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F9275F">
      <w:rPr>
        <w:b/>
        <w:noProof/>
        <w:color w:val="ED7D31" w:themeColor="accent2"/>
        <w:sz w:val="36"/>
        <w:szCs w:val="32"/>
        <w:lang w:val="en-US"/>
      </w:rPr>
      <w:t>2</w:t>
    </w:r>
  </w:p>
  <w:p w14:paraId="7B66F92A" w14:textId="17D7BA31" w:rsidR="00F9275F" w:rsidRPr="00F9275F" w:rsidRDefault="00F9275F" w:rsidP="00E00736">
    <w:pPr>
      <w:pStyle w:val="Header"/>
      <w:jc w:val="right"/>
      <w:rPr>
        <w:b/>
        <w:color w:val="ED7D31" w:themeColor="accent2"/>
        <w:sz w:val="32"/>
        <w:szCs w:val="32"/>
      </w:rPr>
    </w:pPr>
    <w:r w:rsidRPr="00F9275F">
      <w:rPr>
        <w:b/>
        <w:color w:val="ED7D31" w:themeColor="accent2"/>
        <w:sz w:val="32"/>
        <w:szCs w:val="32"/>
      </w:rPr>
      <w:t>Motion and forces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3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0"/>
  </w:num>
  <w:num w:numId="4">
    <w:abstractNumId w:val="6"/>
  </w:num>
  <w:num w:numId="5">
    <w:abstractNumId w:val="3"/>
  </w:num>
  <w:num w:numId="6">
    <w:abstractNumId w:val="12"/>
  </w:num>
  <w:num w:numId="7">
    <w:abstractNumId w:val="2"/>
  </w:num>
  <w:num w:numId="8">
    <w:abstractNumId w:val="16"/>
  </w:num>
  <w:num w:numId="9">
    <w:abstractNumId w:val="28"/>
  </w:num>
  <w:num w:numId="10">
    <w:abstractNumId w:val="15"/>
  </w:num>
  <w:num w:numId="11">
    <w:abstractNumId w:val="23"/>
  </w:num>
  <w:num w:numId="12">
    <w:abstractNumId w:val="14"/>
  </w:num>
  <w:num w:numId="13">
    <w:abstractNumId w:val="9"/>
  </w:num>
  <w:num w:numId="14">
    <w:abstractNumId w:val="1"/>
  </w:num>
  <w:num w:numId="15">
    <w:abstractNumId w:val="8"/>
  </w:num>
  <w:num w:numId="16">
    <w:abstractNumId w:val="25"/>
  </w:num>
  <w:num w:numId="17">
    <w:abstractNumId w:val="11"/>
  </w:num>
  <w:num w:numId="18">
    <w:abstractNumId w:val="19"/>
  </w:num>
  <w:num w:numId="19">
    <w:abstractNumId w:val="26"/>
  </w:num>
  <w:num w:numId="20">
    <w:abstractNumId w:val="21"/>
  </w:num>
  <w:num w:numId="21">
    <w:abstractNumId w:val="0"/>
  </w:num>
  <w:num w:numId="22">
    <w:abstractNumId w:val="7"/>
  </w:num>
  <w:num w:numId="23">
    <w:abstractNumId w:val="4"/>
  </w:num>
  <w:num w:numId="24">
    <w:abstractNumId w:val="22"/>
  </w:num>
  <w:num w:numId="25">
    <w:abstractNumId w:val="27"/>
  </w:num>
  <w:num w:numId="26">
    <w:abstractNumId w:val="24"/>
  </w:num>
  <w:num w:numId="27">
    <w:abstractNumId w:val="13"/>
  </w:num>
  <w:num w:numId="28">
    <w:abstractNumId w:val="17"/>
  </w:num>
  <w:num w:numId="29">
    <w:abstractNumId w:val="20"/>
  </w:num>
  <w:num w:numId="30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9796D-0A8F-D941-863E-74C5272B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13</TotalTime>
  <Pages>8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4</cp:revision>
  <cp:lastPrinted>2017-07-01T09:03:00Z</cp:lastPrinted>
  <dcterms:created xsi:type="dcterms:W3CDTF">2018-05-17T17:27:00Z</dcterms:created>
  <dcterms:modified xsi:type="dcterms:W3CDTF">2018-05-17T17:48:00Z</dcterms:modified>
</cp:coreProperties>
</file>