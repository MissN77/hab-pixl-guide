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284D21" w14:textId="7C6396B4" w:rsidR="0015632D" w:rsidRDefault="005B3A54" w:rsidP="002E7322">
      <w:pPr>
        <w:rPr>
          <w:b/>
          <w:u w:val="single"/>
        </w:rPr>
      </w:pPr>
      <w:r w:rsidRPr="005B3A54">
        <w:rPr>
          <w:b/>
          <w:u w:val="single"/>
        </w:rPr>
        <w:t>Part 1</w:t>
      </w:r>
    </w:p>
    <w:p w14:paraId="29EAC384" w14:textId="77777777" w:rsidR="00000000" w:rsidRPr="009F59BF" w:rsidRDefault="00B7425B" w:rsidP="009F59BF">
      <w:pPr>
        <w:numPr>
          <w:ilvl w:val="0"/>
          <w:numId w:val="24"/>
        </w:numPr>
        <w:ind w:left="0"/>
      </w:pPr>
      <w:r w:rsidRPr="009F59BF">
        <w:rPr>
          <w:bCs/>
          <w:lang w:val="en-US"/>
        </w:rPr>
        <w:t>What type of energy is stored in a stretched spring?</w:t>
      </w:r>
    </w:p>
    <w:p w14:paraId="03B4D243" w14:textId="77777777" w:rsidR="00000000" w:rsidRPr="009F59BF" w:rsidRDefault="00B7425B" w:rsidP="009F59BF">
      <w:pPr>
        <w:numPr>
          <w:ilvl w:val="0"/>
          <w:numId w:val="24"/>
        </w:numPr>
        <w:ind w:left="0"/>
      </w:pPr>
      <w:r w:rsidRPr="009F59BF">
        <w:rPr>
          <w:bCs/>
          <w:lang w:val="en-US"/>
        </w:rPr>
        <w:t>What is the least number of forces required to stretch a spring?</w:t>
      </w:r>
    </w:p>
    <w:p w14:paraId="075FFE25" w14:textId="588BF151" w:rsidR="009F59BF" w:rsidRPr="009F59BF" w:rsidRDefault="00B7425B" w:rsidP="00B52237">
      <w:pPr>
        <w:numPr>
          <w:ilvl w:val="0"/>
          <w:numId w:val="24"/>
        </w:numPr>
      </w:pPr>
      <w:r w:rsidRPr="009F59BF">
        <w:rPr>
          <w:bCs/>
          <w:lang w:val="en-US"/>
        </w:rPr>
        <w:t>A student investigates the stretching of a spring.  The student adds weight to the spring and measur</w:t>
      </w:r>
      <w:r w:rsidRPr="009F59BF">
        <w:rPr>
          <w:bCs/>
          <w:lang w:val="en-US"/>
        </w:rPr>
        <w:t xml:space="preserve">es the extension.  </w:t>
      </w:r>
      <w:r w:rsidR="009F59BF" w:rsidRPr="009F59BF">
        <w:rPr>
          <w:bCs/>
          <w:lang w:val="en-US"/>
        </w:rPr>
        <w:t xml:space="preserve">Sketch the force </w:t>
      </w:r>
      <w:r w:rsidR="009F59BF" w:rsidRPr="009F59BF">
        <w:rPr>
          <w:bCs/>
          <w:cs/>
          <w:lang w:bidi="mr-IN"/>
        </w:rPr>
        <w:t>–</w:t>
      </w:r>
      <w:r w:rsidR="009F59BF" w:rsidRPr="009F59BF">
        <w:rPr>
          <w:bCs/>
          <w:lang w:val="en-US"/>
        </w:rPr>
        <w:t xml:space="preserve"> extension graph the student would expect for the spring. </w:t>
      </w:r>
    </w:p>
    <w:p w14:paraId="2CBBCBE0" w14:textId="6806E82A" w:rsidR="009F59BF" w:rsidRPr="009F59BF" w:rsidRDefault="00B7425B" w:rsidP="009F59BF">
      <w:pPr>
        <w:numPr>
          <w:ilvl w:val="0"/>
          <w:numId w:val="24"/>
        </w:numPr>
        <w:tabs>
          <w:tab w:val="num" w:pos="720"/>
        </w:tabs>
      </w:pPr>
      <w:r w:rsidRPr="009F59BF">
        <w:rPr>
          <w:bCs/>
          <w:lang w:val="en-US"/>
        </w:rPr>
        <w:t xml:space="preserve">A spring is stretched beyond its elastic limit. Describe the effect that this would have on the spring. </w:t>
      </w:r>
    </w:p>
    <w:p w14:paraId="3B8914EF" w14:textId="77777777" w:rsidR="00000000" w:rsidRPr="009F59BF" w:rsidRDefault="00B7425B" w:rsidP="009F59BF">
      <w:pPr>
        <w:numPr>
          <w:ilvl w:val="0"/>
          <w:numId w:val="24"/>
        </w:numPr>
        <w:tabs>
          <w:tab w:val="num" w:pos="720"/>
        </w:tabs>
      </w:pPr>
      <w:r w:rsidRPr="009F59BF">
        <w:rPr>
          <w:bCs/>
          <w:lang w:val="en-US"/>
        </w:rPr>
        <w:t>Explain how the extension of a spring is determined.</w:t>
      </w:r>
    </w:p>
    <w:p w14:paraId="1B3CF9CF" w14:textId="39909047" w:rsidR="009F59BF" w:rsidRPr="009F59BF" w:rsidRDefault="00B7425B" w:rsidP="007561A3">
      <w:pPr>
        <w:numPr>
          <w:ilvl w:val="0"/>
          <w:numId w:val="24"/>
        </w:numPr>
        <w:tabs>
          <w:tab w:val="num" w:pos="720"/>
        </w:tabs>
      </w:pPr>
      <w:r w:rsidRPr="009F59BF">
        <w:rPr>
          <w:bCs/>
          <w:lang w:val="en-US"/>
        </w:rPr>
        <w:t>Motorcycles use springs for their suspension.</w:t>
      </w:r>
      <w:r w:rsidR="009F59BF" w:rsidRPr="009F59BF">
        <w:rPr>
          <w:bCs/>
          <w:lang w:val="en-US"/>
        </w:rPr>
        <w:t xml:space="preserve"> The spring is compressed when the motorcycle rides over bumps. A force of 240 N compresses the spring 2 cm.</w:t>
      </w:r>
      <w:r w:rsidR="009F59BF">
        <w:rPr>
          <w:bCs/>
          <w:lang w:val="en-US"/>
        </w:rPr>
        <w:t xml:space="preserve"> </w:t>
      </w:r>
      <w:r w:rsidR="009F59BF" w:rsidRPr="009F59BF">
        <w:rPr>
          <w:bCs/>
          <w:lang w:val="en-US"/>
        </w:rPr>
        <w:t>Calculate the spring constant of the motorcycle spring in N/m.</w:t>
      </w:r>
    </w:p>
    <w:p w14:paraId="2E119B18" w14:textId="77777777" w:rsidR="009F59BF" w:rsidRPr="009F59BF" w:rsidRDefault="009F59BF" w:rsidP="009F59BF">
      <w:pPr>
        <w:numPr>
          <w:ilvl w:val="0"/>
          <w:numId w:val="24"/>
        </w:numPr>
      </w:pPr>
      <w:r w:rsidRPr="009F59BF">
        <w:t>The graph below shows the force-extension graph for a spring.</w:t>
      </w:r>
    </w:p>
    <w:p w14:paraId="62E72D54" w14:textId="6E737A42" w:rsidR="009F59BF" w:rsidRDefault="009F59BF" w:rsidP="009F59BF">
      <w:pPr>
        <w:ind w:left="360"/>
        <w:jc w:val="center"/>
      </w:pPr>
      <w:r>
        <w:rPr>
          <w:noProof/>
        </w:rPr>
        <w:drawing>
          <wp:inline distT="0" distB="0" distL="0" distR="0" wp14:anchorId="5F261A14" wp14:editId="2834EFD9">
            <wp:extent cx="2536466" cy="2361677"/>
            <wp:effectExtent l="0" t="0" r="3810" b="635"/>
            <wp:docPr id="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8926D0C-38B3-F64F-97FD-83ED242D3E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E8926D0C-38B3-F64F-97FD-83ED242D3EF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7277" cy="237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F607" w14:textId="77777777" w:rsidR="009F59BF" w:rsidRPr="009F59BF" w:rsidRDefault="009F59BF" w:rsidP="009F59BF">
      <w:pPr>
        <w:numPr>
          <w:ilvl w:val="0"/>
          <w:numId w:val="24"/>
        </w:numPr>
      </w:pPr>
      <w:r w:rsidRPr="009F59BF">
        <w:t>Calculate the spring constant of the spring.</w:t>
      </w:r>
    </w:p>
    <w:p w14:paraId="5E7A31A6" w14:textId="77777777" w:rsidR="009F59BF" w:rsidRPr="009F59BF" w:rsidRDefault="009F59BF" w:rsidP="009F59BF">
      <w:pPr>
        <w:numPr>
          <w:ilvl w:val="0"/>
          <w:numId w:val="24"/>
        </w:numPr>
      </w:pPr>
      <w:r w:rsidRPr="009F59BF">
        <w:t>Calculate the energy stored in the spring when it is stretched 50 cm.</w:t>
      </w:r>
    </w:p>
    <w:p w14:paraId="0BB59881" w14:textId="3771FD5A" w:rsidR="009F59BF" w:rsidRPr="009F59BF" w:rsidRDefault="009F59BF" w:rsidP="009F59BF">
      <w:pPr>
        <w:rPr>
          <w:b/>
          <w:u w:val="single"/>
        </w:rPr>
      </w:pPr>
      <w:r w:rsidRPr="009F59BF">
        <w:rPr>
          <w:b/>
          <w:u w:val="single"/>
        </w:rPr>
        <w:t>Part 2 (physics only</w:t>
      </w:r>
    </w:p>
    <w:p w14:paraId="0C01EC00" w14:textId="0567C11D" w:rsidR="009F59BF" w:rsidRPr="009F59BF" w:rsidRDefault="00B7425B" w:rsidP="0005172A">
      <w:pPr>
        <w:pStyle w:val="ListParagraph"/>
        <w:numPr>
          <w:ilvl w:val="0"/>
          <w:numId w:val="30"/>
        </w:numPr>
      </w:pPr>
      <w:r w:rsidRPr="009F59BF">
        <w:rPr>
          <w:lang w:val="en-US"/>
        </w:rPr>
        <w:t>In a bath full of water a force of 1250 N acts on an area of 0.5 m</w:t>
      </w:r>
      <w:r w:rsidRPr="009F59BF">
        <w:rPr>
          <w:vertAlign w:val="superscript"/>
          <w:lang w:val="en-US"/>
        </w:rPr>
        <w:t>2</w:t>
      </w:r>
      <w:r w:rsidRPr="009F59BF">
        <w:rPr>
          <w:lang w:val="en-US"/>
        </w:rPr>
        <w:t xml:space="preserve"> at the bottom of the bath.</w:t>
      </w:r>
      <w:r w:rsidR="009F59BF">
        <w:rPr>
          <w:lang w:val="en-US"/>
        </w:rPr>
        <w:t xml:space="preserve"> </w:t>
      </w:r>
      <w:r w:rsidR="009F59BF" w:rsidRPr="009F59BF">
        <w:rPr>
          <w:lang w:val="en-US"/>
        </w:rPr>
        <w:t>Calculate the pressure acting on the bottom of the bath.</w:t>
      </w:r>
    </w:p>
    <w:p w14:paraId="78683393" w14:textId="77777777" w:rsidR="009F59BF" w:rsidRPr="009F59BF" w:rsidRDefault="009F59BF" w:rsidP="009F59BF">
      <w:pPr>
        <w:pStyle w:val="ListParagraph"/>
        <w:ind w:left="360"/>
      </w:pPr>
    </w:p>
    <w:p w14:paraId="3BF2E52D" w14:textId="31B20FA9" w:rsidR="009F59BF" w:rsidRPr="009F59BF" w:rsidRDefault="00B7425B" w:rsidP="00C3549A">
      <w:pPr>
        <w:pStyle w:val="ListParagraph"/>
        <w:numPr>
          <w:ilvl w:val="0"/>
          <w:numId w:val="30"/>
        </w:numPr>
      </w:pPr>
      <w:r w:rsidRPr="009F59BF">
        <w:rPr>
          <w:lang w:val="en-US"/>
        </w:rPr>
        <w:t>A pressure of 4000 Pa acts in a hydraulic brake fluid.  The surface of the slave cylinder inside the brake system has a surface area of 0.03 m</w:t>
      </w:r>
      <w:r w:rsidRPr="009F59BF">
        <w:rPr>
          <w:vertAlign w:val="superscript"/>
          <w:lang w:val="en-US"/>
        </w:rPr>
        <w:t>2</w:t>
      </w:r>
      <w:r w:rsidRPr="009F59BF">
        <w:rPr>
          <w:lang w:val="en-US"/>
        </w:rPr>
        <w:t xml:space="preserve">. </w:t>
      </w:r>
      <w:r w:rsidR="009F59BF" w:rsidRPr="009F59BF">
        <w:rPr>
          <w:lang w:val="en-US"/>
        </w:rPr>
        <w:t>Calculate the force acting on the slave cylinder.</w:t>
      </w:r>
    </w:p>
    <w:p w14:paraId="170F8A35" w14:textId="77777777" w:rsidR="009F59BF" w:rsidRPr="009F59BF" w:rsidRDefault="009F59BF" w:rsidP="009F59BF">
      <w:pPr>
        <w:pStyle w:val="ListParagraph"/>
        <w:ind w:left="360"/>
      </w:pPr>
    </w:p>
    <w:p w14:paraId="0473D7F7" w14:textId="66712CD7" w:rsidR="009F59BF" w:rsidRPr="009F59BF" w:rsidRDefault="00B7425B" w:rsidP="00796656">
      <w:pPr>
        <w:pStyle w:val="ListParagraph"/>
        <w:numPr>
          <w:ilvl w:val="0"/>
          <w:numId w:val="30"/>
        </w:numPr>
      </w:pPr>
      <w:r w:rsidRPr="009F59BF">
        <w:rPr>
          <w:lang w:val="en-US"/>
        </w:rPr>
        <w:t>A beaker is filled to a depth of 10 cm with water.  Water has a density of 1000 kg/m</w:t>
      </w:r>
      <w:r w:rsidRPr="009F59BF">
        <w:rPr>
          <w:vertAlign w:val="superscript"/>
          <w:lang w:val="en-US"/>
        </w:rPr>
        <w:t>3</w:t>
      </w:r>
      <w:r w:rsidRPr="009F59BF">
        <w:rPr>
          <w:lang w:val="en-US"/>
        </w:rPr>
        <w:t>.  Calculate the p</w:t>
      </w:r>
      <w:r w:rsidRPr="009F59BF">
        <w:rPr>
          <w:lang w:val="en-US"/>
        </w:rPr>
        <w:t xml:space="preserve">ressure acting at the bottom of the beaker.  </w:t>
      </w:r>
      <w:r w:rsidR="009F59BF" w:rsidRPr="009F59BF">
        <w:rPr>
          <w:lang w:val="en-US"/>
        </w:rPr>
        <w:t>Take g = 10 N/kg.</w:t>
      </w:r>
    </w:p>
    <w:p w14:paraId="6B30DD5E" w14:textId="0009C977" w:rsidR="009F59BF" w:rsidRPr="009F59BF" w:rsidRDefault="009F59BF" w:rsidP="009F59BF">
      <w:pPr>
        <w:pStyle w:val="ListParagraph"/>
        <w:ind w:left="360"/>
      </w:pPr>
    </w:p>
    <w:p w14:paraId="17E15B46" w14:textId="74A32255" w:rsidR="009F59BF" w:rsidRPr="009F59BF" w:rsidRDefault="00B7425B" w:rsidP="00F12B41">
      <w:pPr>
        <w:pStyle w:val="ListParagraph"/>
        <w:numPr>
          <w:ilvl w:val="0"/>
          <w:numId w:val="30"/>
        </w:numPr>
      </w:pPr>
      <w:r w:rsidRPr="009F59BF">
        <w:rPr>
          <w:lang w:val="en-US"/>
        </w:rPr>
        <w:t>A scuba diver is diving in the sea.  The pressure acting on the scuba diver is 267 800 Pa. Salt water has a density of 1030 kg/m</w:t>
      </w:r>
      <w:r w:rsidRPr="009F59BF">
        <w:rPr>
          <w:vertAlign w:val="superscript"/>
          <w:lang w:val="en-US"/>
        </w:rPr>
        <w:t>3</w:t>
      </w:r>
      <w:r w:rsidRPr="009F59BF">
        <w:rPr>
          <w:lang w:val="en-US"/>
        </w:rPr>
        <w:t>.</w:t>
      </w:r>
      <w:r w:rsidR="009F59BF" w:rsidRPr="009F59BF">
        <w:rPr>
          <w:lang w:val="en-US"/>
        </w:rPr>
        <w:t xml:space="preserve">  Calculate the depth of the scuba diver.</w:t>
      </w:r>
    </w:p>
    <w:p w14:paraId="31690852" w14:textId="77777777" w:rsidR="009F59BF" w:rsidRPr="009F59BF" w:rsidRDefault="009F59BF" w:rsidP="009F59BF">
      <w:pPr>
        <w:pStyle w:val="ListParagraph"/>
        <w:ind w:left="360"/>
      </w:pPr>
    </w:p>
    <w:p w14:paraId="6C2D9BDF" w14:textId="238E0E1D" w:rsidR="009F59BF" w:rsidRPr="009F59BF" w:rsidRDefault="00B7425B" w:rsidP="00277D66">
      <w:pPr>
        <w:pStyle w:val="ListParagraph"/>
        <w:numPr>
          <w:ilvl w:val="0"/>
          <w:numId w:val="30"/>
        </w:numPr>
      </w:pPr>
      <w:r w:rsidRPr="009F59BF">
        <w:rPr>
          <w:lang w:val="en-US"/>
        </w:rPr>
        <w:lastRenderedPageBreak/>
        <w:t>A boat floats in sea water (density = 1030 kg/m</w:t>
      </w:r>
      <w:r w:rsidRPr="009F59BF">
        <w:rPr>
          <w:vertAlign w:val="superscript"/>
          <w:lang w:val="en-US"/>
        </w:rPr>
        <w:t>3</w:t>
      </w:r>
      <w:r w:rsidRPr="009F59BF">
        <w:rPr>
          <w:lang w:val="en-US"/>
        </w:rPr>
        <w:t>).</w:t>
      </w:r>
      <w:r w:rsidRPr="009F59BF">
        <w:rPr>
          <w:lang w:val="en-US"/>
        </w:rPr>
        <w:t xml:space="preserve">  </w:t>
      </w:r>
      <w:r w:rsidRPr="009F59BF">
        <w:rPr>
          <w:lang w:val="en-US"/>
        </w:rPr>
        <w:t>The boat has a surface area of 15 m</w:t>
      </w:r>
      <w:r w:rsidRPr="009F59BF">
        <w:rPr>
          <w:vertAlign w:val="superscript"/>
          <w:lang w:val="en-US"/>
        </w:rPr>
        <w:t>2</w:t>
      </w:r>
      <w:r w:rsidRPr="009F59BF">
        <w:rPr>
          <w:lang w:val="en-US"/>
        </w:rPr>
        <w:t xml:space="preserve"> in contact with the water and has a pressure of 4120 Pa acting on it.</w:t>
      </w:r>
      <w:r w:rsidR="009F59BF" w:rsidRPr="009F59BF">
        <w:rPr>
          <w:lang w:val="en-US"/>
        </w:rPr>
        <w:t xml:space="preserve"> Find the depth the boat floats at. Take g = 10 N/kg.</w:t>
      </w:r>
    </w:p>
    <w:p w14:paraId="2050FA32" w14:textId="1B910452" w:rsidR="00B7425B" w:rsidRPr="009F59BF" w:rsidRDefault="009F59BF" w:rsidP="009243D1">
      <w:pPr>
        <w:pStyle w:val="ListParagraph"/>
        <w:numPr>
          <w:ilvl w:val="0"/>
          <w:numId w:val="30"/>
        </w:numPr>
      </w:pPr>
      <w:r>
        <w:rPr>
          <w:lang w:val="en-US"/>
        </w:rPr>
        <w:t>E</w:t>
      </w:r>
      <w:r w:rsidR="00B7425B" w:rsidRPr="009F59BF">
        <w:rPr>
          <w:lang w:val="en-US"/>
        </w:rPr>
        <w:t>xplain why the atmospheric pressure on the top of Mount Everest is lower than the atmospheric pressure at sea level.</w:t>
      </w:r>
      <w:bookmarkStart w:id="0" w:name="_GoBack"/>
      <w:bookmarkEnd w:id="0"/>
    </w:p>
    <w:sectPr w:rsidR="00B7425B" w:rsidRPr="009F59BF" w:rsidSect="00397B11">
      <w:headerReference w:type="default" r:id="rId8"/>
      <w:footerReference w:type="even" r:id="rId9"/>
      <w:footerReference w:type="default" r:id="rId10"/>
      <w:pgSz w:w="11906" w:h="16838"/>
      <w:pgMar w:top="1440" w:right="1133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222CCB" w14:textId="77777777" w:rsidR="00B7425B" w:rsidRDefault="00B7425B" w:rsidP="00683DA2">
      <w:pPr>
        <w:spacing w:after="0" w:line="240" w:lineRule="auto"/>
      </w:pPr>
      <w:r>
        <w:separator/>
      </w:r>
    </w:p>
  </w:endnote>
  <w:endnote w:type="continuationSeparator" w:id="0">
    <w:p w14:paraId="4D7E5F47" w14:textId="77777777" w:rsidR="00B7425B" w:rsidRDefault="00B7425B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0000000000000000000"/>
    <w:charset w:val="00"/>
    <w:family w:val="auto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D38B08" w14:textId="77777777" w:rsidR="00F75C1A" w:rsidRDefault="00F75C1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F89A346" w14:textId="77777777" w:rsidR="00F75C1A" w:rsidRDefault="00F75C1A" w:rsidP="00AD2A9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E10A61" w14:textId="41858A04" w:rsidR="00F75C1A" w:rsidRDefault="00F75C1A" w:rsidP="00D52B70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57CD7">
      <w:rPr>
        <w:rStyle w:val="PageNumber"/>
        <w:noProof/>
      </w:rPr>
      <w:t>1</w:t>
    </w:r>
    <w:r>
      <w:rPr>
        <w:rStyle w:val="PageNumber"/>
      </w:rPr>
      <w:fldChar w:fldCharType="end"/>
    </w:r>
  </w:p>
  <w:p w14:paraId="7557F7E3" w14:textId="77777777" w:rsidR="00F75C1A" w:rsidRPr="00AD2A9E" w:rsidRDefault="00F75C1A" w:rsidP="00AD2A9E">
    <w:pPr>
      <w:pStyle w:val="Footer"/>
      <w:ind w:right="360"/>
      <w:rPr>
        <w:lang w:val="en-US"/>
      </w:rPr>
    </w:pPr>
    <w:r w:rsidRPr="00AD2A9E">
      <w:t>© Copyright The PiXL Club Ltd,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FC31D0" w14:textId="77777777" w:rsidR="00B7425B" w:rsidRDefault="00B7425B" w:rsidP="00683DA2">
      <w:pPr>
        <w:spacing w:after="0" w:line="240" w:lineRule="auto"/>
      </w:pPr>
      <w:r>
        <w:separator/>
      </w:r>
    </w:p>
  </w:footnote>
  <w:footnote w:type="continuationSeparator" w:id="0">
    <w:p w14:paraId="32C262AF" w14:textId="77777777" w:rsidR="00B7425B" w:rsidRDefault="00B7425B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6DC03B" w14:textId="77777777" w:rsidR="00084EC6" w:rsidRPr="00084EC6" w:rsidRDefault="00F75C1A" w:rsidP="00084EC6">
    <w:pPr>
      <w:pStyle w:val="Header"/>
      <w:jc w:val="right"/>
      <w:rPr>
        <w:b/>
        <w:bCs/>
        <w:noProof/>
        <w:color w:val="F4B083" w:themeColor="accent2" w:themeTint="99"/>
        <w:sz w:val="28"/>
        <w:szCs w:val="32"/>
        <w:lang w:val="en-US"/>
      </w:rPr>
    </w:pPr>
    <w:r w:rsidRPr="005B5223">
      <w:rPr>
        <w:b/>
        <w:noProof/>
        <w:color w:val="F4B083" w:themeColor="accent2" w:themeTint="99"/>
        <w:sz w:val="28"/>
        <w:szCs w:val="32"/>
        <w:lang w:val="en-US"/>
      </w:rPr>
      <w:drawing>
        <wp:anchor distT="0" distB="0" distL="114300" distR="114300" simplePos="0" relativeHeight="251658240" behindDoc="0" locked="0" layoutInCell="1" allowOverlap="1" wp14:anchorId="3FE7910C" wp14:editId="4FB334A6">
          <wp:simplePos x="0" y="0"/>
          <wp:positionH relativeFrom="column">
            <wp:posOffset>-152400</wp:posOffset>
          </wp:positionH>
          <wp:positionV relativeFrom="paragraph">
            <wp:posOffset>-170180</wp:posOffset>
          </wp:positionV>
          <wp:extent cx="737235" cy="537164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9" r="4730" b="40624"/>
                  <a:stretch/>
                </pic:blipFill>
                <pic:spPr bwMode="auto">
                  <a:xfrm>
                    <a:off x="0" y="0"/>
                    <a:ext cx="743658" cy="5418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KnowIT Questions – </w:t>
    </w:r>
    <w:r w:rsidR="00EE5380" w:rsidRPr="005B5223">
      <w:rPr>
        <w:b/>
        <w:noProof/>
        <w:color w:val="F4B083" w:themeColor="accent2" w:themeTint="99"/>
        <w:sz w:val="28"/>
        <w:szCs w:val="32"/>
        <w:lang w:val="en-US"/>
      </w:rPr>
      <w:t>Edexcel</w:t>
    </w:r>
    <w:r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 GCSE Physics </w:t>
    </w:r>
    <w:r w:rsidR="00EE5380" w:rsidRPr="005B5223">
      <w:rPr>
        <w:b/>
        <w:noProof/>
        <w:color w:val="F4B083" w:themeColor="accent2" w:themeTint="99"/>
        <w:sz w:val="28"/>
        <w:szCs w:val="32"/>
        <w:lang w:val="en-US"/>
      </w:rPr>
      <w:t>–</w:t>
    </w:r>
    <w:r w:rsidRPr="005B5223">
      <w:rPr>
        <w:b/>
        <w:noProof/>
        <w:color w:val="F4B083" w:themeColor="accent2" w:themeTint="99"/>
        <w:sz w:val="28"/>
        <w:szCs w:val="32"/>
        <w:lang w:val="en-US"/>
      </w:rPr>
      <w:t xml:space="preserve"> </w:t>
    </w:r>
    <w:r w:rsidR="00084EC6" w:rsidRPr="00084EC6">
      <w:rPr>
        <w:b/>
        <w:bCs/>
        <w:noProof/>
        <w:color w:val="F4B083" w:themeColor="accent2" w:themeTint="99"/>
        <w:sz w:val="28"/>
        <w:szCs w:val="32"/>
        <w:lang w:val="en-US"/>
      </w:rPr>
      <w:t>Forces and matter</w:t>
    </w:r>
  </w:p>
  <w:p w14:paraId="085FF488" w14:textId="0B40C261" w:rsidR="003007BA" w:rsidRPr="003007BA" w:rsidRDefault="003007BA" w:rsidP="003007BA">
    <w:pPr>
      <w:pStyle w:val="Header"/>
      <w:jc w:val="right"/>
      <w:rPr>
        <w:b/>
        <w:bCs/>
        <w:noProof/>
        <w:color w:val="F4B083" w:themeColor="accent2" w:themeTint="99"/>
        <w:sz w:val="28"/>
        <w:szCs w:val="32"/>
      </w:rPr>
    </w:pPr>
  </w:p>
  <w:p w14:paraId="427268EB" w14:textId="5171AC82" w:rsidR="00740D16" w:rsidRPr="005B5223" w:rsidRDefault="00740D16" w:rsidP="003007BA">
    <w:pPr>
      <w:pStyle w:val="Header"/>
      <w:jc w:val="right"/>
      <w:rPr>
        <w:sz w:val="18"/>
        <w:szCs w:val="20"/>
      </w:rPr>
    </w:pPr>
    <w:r w:rsidRPr="005B5223">
      <w:rPr>
        <w:noProof/>
        <w:sz w:val="18"/>
        <w:szCs w:val="20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75F964" wp14:editId="31287560">
              <wp:simplePos x="0" y="0"/>
              <wp:positionH relativeFrom="column">
                <wp:posOffset>499745</wp:posOffset>
              </wp:positionH>
              <wp:positionV relativeFrom="paragraph">
                <wp:posOffset>29707</wp:posOffset>
              </wp:positionV>
              <wp:extent cx="5400000" cy="28800"/>
              <wp:effectExtent l="0" t="0" r="0" b="952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000" cy="2880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6673BE" id="Rectangle 2" o:spid="_x0000_s1026" style="position:absolute;margin-left:39.35pt;margin-top:2.35pt;width:425.2pt;height: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&#13;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6187A"/>
    <w:multiLevelType w:val="hybridMultilevel"/>
    <w:tmpl w:val="2C2269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636D0"/>
    <w:multiLevelType w:val="hybridMultilevel"/>
    <w:tmpl w:val="F94A4E80"/>
    <w:lvl w:ilvl="0" w:tplc="EE42127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DC6B9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2616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82270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D00A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838B0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E004A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50F0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BE635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E5BA5"/>
    <w:multiLevelType w:val="hybridMultilevel"/>
    <w:tmpl w:val="39A4CEC0"/>
    <w:lvl w:ilvl="0" w:tplc="1E4E0932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6894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F6C8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2E4A0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F0D4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0E83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388E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A2FD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652B1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2B42C4"/>
    <w:multiLevelType w:val="hybridMultilevel"/>
    <w:tmpl w:val="E4B45BEE"/>
    <w:lvl w:ilvl="0" w:tplc="4B8E06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5282BE84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745AFC84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1E505FEA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24E0FE90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76D2E1DC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4880E29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8881BBC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AD436A2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7AA310A"/>
    <w:multiLevelType w:val="hybridMultilevel"/>
    <w:tmpl w:val="063CA608"/>
    <w:lvl w:ilvl="0" w:tplc="23909F6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B0E0B8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4ACF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66B2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BC42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86C6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CE0ED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1EE7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57CA4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29576C"/>
    <w:multiLevelType w:val="hybridMultilevel"/>
    <w:tmpl w:val="0BD673C8"/>
    <w:lvl w:ilvl="0" w:tplc="39CE19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CECA2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E012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9C9E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9AA3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6259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32AF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3A24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3A4E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1567FE"/>
    <w:multiLevelType w:val="hybridMultilevel"/>
    <w:tmpl w:val="8A6E41F0"/>
    <w:lvl w:ilvl="0" w:tplc="23EC5A0E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7A2A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28C5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0C16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36F3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7667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52EE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54CE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6A4B1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B6478"/>
    <w:multiLevelType w:val="hybridMultilevel"/>
    <w:tmpl w:val="43545E94"/>
    <w:lvl w:ilvl="0" w:tplc="C4BC05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5C06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EA79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E2CB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D468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966A1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D2DB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E05D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186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5E5307"/>
    <w:multiLevelType w:val="hybridMultilevel"/>
    <w:tmpl w:val="E7A4299E"/>
    <w:lvl w:ilvl="0" w:tplc="EE9EA10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F229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E876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E636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367F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1AFF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A85E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7128C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3A2B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04184B"/>
    <w:multiLevelType w:val="hybridMultilevel"/>
    <w:tmpl w:val="6EF419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25F2B8B"/>
    <w:multiLevelType w:val="hybridMultilevel"/>
    <w:tmpl w:val="676AC0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BF3AA9"/>
    <w:multiLevelType w:val="hybridMultilevel"/>
    <w:tmpl w:val="615C9C8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56395C"/>
    <w:multiLevelType w:val="hybridMultilevel"/>
    <w:tmpl w:val="6F0C7C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698268B"/>
    <w:multiLevelType w:val="hybridMultilevel"/>
    <w:tmpl w:val="C54A5BEC"/>
    <w:lvl w:ilvl="0" w:tplc="D2F46F8E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302D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6E24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90BC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E29D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D484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31EB0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C6C2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C464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CA223C"/>
    <w:multiLevelType w:val="hybridMultilevel"/>
    <w:tmpl w:val="34E23836"/>
    <w:lvl w:ilvl="0" w:tplc="E7A42B9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84C4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AEF0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C86B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C6C4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A723D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D835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247B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DEFB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4C25E9"/>
    <w:multiLevelType w:val="hybridMultilevel"/>
    <w:tmpl w:val="33687664"/>
    <w:lvl w:ilvl="0" w:tplc="3C145FE4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F497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C209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005D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08C2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0637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E6205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267F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74DF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4709C5"/>
    <w:multiLevelType w:val="hybridMultilevel"/>
    <w:tmpl w:val="E2B02C30"/>
    <w:lvl w:ilvl="0" w:tplc="80DA9DB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75C81B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A1871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5CFE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7494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6F848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E05C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42DE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38CF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416503"/>
    <w:multiLevelType w:val="hybridMultilevel"/>
    <w:tmpl w:val="BBD432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D050CB"/>
    <w:multiLevelType w:val="hybridMultilevel"/>
    <w:tmpl w:val="6736EE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8D60F85"/>
    <w:multiLevelType w:val="hybridMultilevel"/>
    <w:tmpl w:val="2C2269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03338F"/>
    <w:multiLevelType w:val="hybridMultilevel"/>
    <w:tmpl w:val="4BBA8B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AF56CBD"/>
    <w:multiLevelType w:val="hybridMultilevel"/>
    <w:tmpl w:val="F07C7F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056A56A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C1523E"/>
    <w:multiLevelType w:val="hybridMultilevel"/>
    <w:tmpl w:val="9C749D78"/>
    <w:lvl w:ilvl="0" w:tplc="AB7E78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A8EE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6660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5DA4F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EE91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406A5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063C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E41E0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2AC5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521A9B"/>
    <w:multiLevelType w:val="hybridMultilevel"/>
    <w:tmpl w:val="EA1857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2513E27"/>
    <w:multiLevelType w:val="hybridMultilevel"/>
    <w:tmpl w:val="57502004"/>
    <w:lvl w:ilvl="0" w:tplc="939C44A4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E3EC3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BAA0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1E8F2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BE0D9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D24A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2E36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EA38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62EC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795DC9"/>
    <w:multiLevelType w:val="hybridMultilevel"/>
    <w:tmpl w:val="86806FA8"/>
    <w:lvl w:ilvl="0" w:tplc="F2D8EB42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288D4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4695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1A6C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BC7A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1E4B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3E46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E800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76D8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3D284E"/>
    <w:multiLevelType w:val="hybridMultilevel"/>
    <w:tmpl w:val="0088A5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EE1630"/>
    <w:multiLevelType w:val="hybridMultilevel"/>
    <w:tmpl w:val="B0005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6601AA"/>
    <w:multiLevelType w:val="hybridMultilevel"/>
    <w:tmpl w:val="19AE95B0"/>
    <w:lvl w:ilvl="0" w:tplc="155EF4FC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38C62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7CAF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168C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3C52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12D0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D8FA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10C2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D74AD8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796869"/>
    <w:multiLevelType w:val="hybridMultilevel"/>
    <w:tmpl w:val="8D9C2E06"/>
    <w:lvl w:ilvl="0" w:tplc="0428CB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2C243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E3C77B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16091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487B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0ADE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BCB2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A04F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924F0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BC3E85"/>
    <w:multiLevelType w:val="hybridMultilevel"/>
    <w:tmpl w:val="CC1E15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809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E4773F"/>
    <w:multiLevelType w:val="hybridMultilevel"/>
    <w:tmpl w:val="142C315C"/>
    <w:lvl w:ilvl="0" w:tplc="E38ADC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D2485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7C50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DD262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FA76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D1EFB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A0D0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48E7A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2E2BF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4855BF"/>
    <w:multiLevelType w:val="hybridMultilevel"/>
    <w:tmpl w:val="9C18C5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6C700A"/>
    <w:multiLevelType w:val="hybridMultilevel"/>
    <w:tmpl w:val="00285F42"/>
    <w:lvl w:ilvl="0" w:tplc="FED4981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C2FB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240E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BA063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2839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FE0A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D1645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7EC4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8ACA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9"/>
  </w:num>
  <w:num w:numId="3">
    <w:abstractNumId w:val="19"/>
  </w:num>
  <w:num w:numId="4">
    <w:abstractNumId w:val="6"/>
  </w:num>
  <w:num w:numId="5">
    <w:abstractNumId w:val="25"/>
  </w:num>
  <w:num w:numId="6">
    <w:abstractNumId w:val="7"/>
  </w:num>
  <w:num w:numId="7">
    <w:abstractNumId w:val="0"/>
  </w:num>
  <w:num w:numId="8">
    <w:abstractNumId w:val="32"/>
  </w:num>
  <w:num w:numId="9">
    <w:abstractNumId w:val="18"/>
  </w:num>
  <w:num w:numId="10">
    <w:abstractNumId w:val="26"/>
  </w:num>
  <w:num w:numId="11">
    <w:abstractNumId w:val="28"/>
  </w:num>
  <w:num w:numId="12">
    <w:abstractNumId w:val="5"/>
  </w:num>
  <w:num w:numId="13">
    <w:abstractNumId w:val="27"/>
  </w:num>
  <w:num w:numId="14">
    <w:abstractNumId w:val="21"/>
  </w:num>
  <w:num w:numId="15">
    <w:abstractNumId w:val="31"/>
  </w:num>
  <w:num w:numId="16">
    <w:abstractNumId w:val="30"/>
  </w:num>
  <w:num w:numId="17">
    <w:abstractNumId w:val="20"/>
  </w:num>
  <w:num w:numId="18">
    <w:abstractNumId w:val="12"/>
  </w:num>
  <w:num w:numId="19">
    <w:abstractNumId w:val="15"/>
  </w:num>
  <w:num w:numId="20">
    <w:abstractNumId w:val="11"/>
  </w:num>
  <w:num w:numId="21">
    <w:abstractNumId w:val="22"/>
  </w:num>
  <w:num w:numId="22">
    <w:abstractNumId w:val="14"/>
  </w:num>
  <w:num w:numId="23">
    <w:abstractNumId w:val="8"/>
  </w:num>
  <w:num w:numId="24">
    <w:abstractNumId w:val="17"/>
  </w:num>
  <w:num w:numId="25">
    <w:abstractNumId w:val="33"/>
  </w:num>
  <w:num w:numId="26">
    <w:abstractNumId w:val="16"/>
  </w:num>
  <w:num w:numId="27">
    <w:abstractNumId w:val="29"/>
  </w:num>
  <w:num w:numId="28">
    <w:abstractNumId w:val="1"/>
  </w:num>
  <w:num w:numId="29">
    <w:abstractNumId w:val="10"/>
  </w:num>
  <w:num w:numId="30">
    <w:abstractNumId w:val="23"/>
  </w:num>
  <w:num w:numId="31">
    <w:abstractNumId w:val="4"/>
  </w:num>
  <w:num w:numId="32">
    <w:abstractNumId w:val="13"/>
  </w:num>
  <w:num w:numId="33">
    <w:abstractNumId w:val="2"/>
  </w:num>
  <w:num w:numId="34">
    <w:abstractNumId w:val="2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718"/>
    <w:rsid w:val="0000177A"/>
    <w:rsid w:val="00002AB7"/>
    <w:rsid w:val="00010F3D"/>
    <w:rsid w:val="000171CF"/>
    <w:rsid w:val="00032E40"/>
    <w:rsid w:val="00055752"/>
    <w:rsid w:val="000743AA"/>
    <w:rsid w:val="0008311B"/>
    <w:rsid w:val="00084EC6"/>
    <w:rsid w:val="000B783D"/>
    <w:rsid w:val="000C108E"/>
    <w:rsid w:val="000C483C"/>
    <w:rsid w:val="000C4FEF"/>
    <w:rsid w:val="000C73D7"/>
    <w:rsid w:val="000D3871"/>
    <w:rsid w:val="000E3176"/>
    <w:rsid w:val="000F385C"/>
    <w:rsid w:val="00103476"/>
    <w:rsid w:val="00116026"/>
    <w:rsid w:val="00116B56"/>
    <w:rsid w:val="0012097A"/>
    <w:rsid w:val="00121415"/>
    <w:rsid w:val="00137692"/>
    <w:rsid w:val="00147D1E"/>
    <w:rsid w:val="00154530"/>
    <w:rsid w:val="0015632D"/>
    <w:rsid w:val="00177612"/>
    <w:rsid w:val="0018541A"/>
    <w:rsid w:val="0018679B"/>
    <w:rsid w:val="001871FA"/>
    <w:rsid w:val="001A3D1C"/>
    <w:rsid w:val="001C183D"/>
    <w:rsid w:val="001C47DF"/>
    <w:rsid w:val="001C6AA9"/>
    <w:rsid w:val="001D0632"/>
    <w:rsid w:val="001D06C1"/>
    <w:rsid w:val="001E7C4B"/>
    <w:rsid w:val="001F0F52"/>
    <w:rsid w:val="0020308E"/>
    <w:rsid w:val="0021214C"/>
    <w:rsid w:val="0022038C"/>
    <w:rsid w:val="00221D44"/>
    <w:rsid w:val="002231AE"/>
    <w:rsid w:val="00224A2F"/>
    <w:rsid w:val="00227B1F"/>
    <w:rsid w:val="0023102D"/>
    <w:rsid w:val="002314E4"/>
    <w:rsid w:val="00235E14"/>
    <w:rsid w:val="00242D0F"/>
    <w:rsid w:val="00251787"/>
    <w:rsid w:val="00270046"/>
    <w:rsid w:val="0029353E"/>
    <w:rsid w:val="002A430A"/>
    <w:rsid w:val="002B3ACC"/>
    <w:rsid w:val="002C2404"/>
    <w:rsid w:val="002C4FE4"/>
    <w:rsid w:val="002E101B"/>
    <w:rsid w:val="002E61D8"/>
    <w:rsid w:val="002E7322"/>
    <w:rsid w:val="002E7F31"/>
    <w:rsid w:val="003007BA"/>
    <w:rsid w:val="003007F2"/>
    <w:rsid w:val="0030346A"/>
    <w:rsid w:val="00314064"/>
    <w:rsid w:val="00321AB9"/>
    <w:rsid w:val="0035363E"/>
    <w:rsid w:val="003579C4"/>
    <w:rsid w:val="00357CD7"/>
    <w:rsid w:val="00357E7F"/>
    <w:rsid w:val="00364172"/>
    <w:rsid w:val="00370A44"/>
    <w:rsid w:val="00370FCD"/>
    <w:rsid w:val="00397B11"/>
    <w:rsid w:val="003B1C4B"/>
    <w:rsid w:val="003C1B6C"/>
    <w:rsid w:val="003C5C15"/>
    <w:rsid w:val="003C7562"/>
    <w:rsid w:val="003D29E8"/>
    <w:rsid w:val="003D7EBB"/>
    <w:rsid w:val="003E694F"/>
    <w:rsid w:val="003E7AC4"/>
    <w:rsid w:val="003F43D8"/>
    <w:rsid w:val="00400764"/>
    <w:rsid w:val="0040450F"/>
    <w:rsid w:val="00412439"/>
    <w:rsid w:val="00425248"/>
    <w:rsid w:val="004547AC"/>
    <w:rsid w:val="00463842"/>
    <w:rsid w:val="00463A5B"/>
    <w:rsid w:val="00466A1A"/>
    <w:rsid w:val="00473F18"/>
    <w:rsid w:val="004853C8"/>
    <w:rsid w:val="00487BD9"/>
    <w:rsid w:val="004917E7"/>
    <w:rsid w:val="004A46DE"/>
    <w:rsid w:val="004B392F"/>
    <w:rsid w:val="004C60D1"/>
    <w:rsid w:val="004D01F2"/>
    <w:rsid w:val="004D5AAC"/>
    <w:rsid w:val="004F60E7"/>
    <w:rsid w:val="005133FE"/>
    <w:rsid w:val="005158FD"/>
    <w:rsid w:val="005406F9"/>
    <w:rsid w:val="00547C36"/>
    <w:rsid w:val="005504AB"/>
    <w:rsid w:val="00553572"/>
    <w:rsid w:val="00566B0F"/>
    <w:rsid w:val="005741A2"/>
    <w:rsid w:val="005941E7"/>
    <w:rsid w:val="005B3A54"/>
    <w:rsid w:val="005B5223"/>
    <w:rsid w:val="005B66A5"/>
    <w:rsid w:val="005D5778"/>
    <w:rsid w:val="005D73D6"/>
    <w:rsid w:val="005E5EE7"/>
    <w:rsid w:val="005F4275"/>
    <w:rsid w:val="006077C8"/>
    <w:rsid w:val="00615C91"/>
    <w:rsid w:val="00620D12"/>
    <w:rsid w:val="00625D23"/>
    <w:rsid w:val="00630920"/>
    <w:rsid w:val="006433CE"/>
    <w:rsid w:val="00654207"/>
    <w:rsid w:val="006623EE"/>
    <w:rsid w:val="00666216"/>
    <w:rsid w:val="00674B41"/>
    <w:rsid w:val="00683DA2"/>
    <w:rsid w:val="00693DC1"/>
    <w:rsid w:val="006B1679"/>
    <w:rsid w:val="006B6E06"/>
    <w:rsid w:val="006C2D9B"/>
    <w:rsid w:val="006C779C"/>
    <w:rsid w:val="006D38A6"/>
    <w:rsid w:val="006E4A80"/>
    <w:rsid w:val="00701471"/>
    <w:rsid w:val="007178F1"/>
    <w:rsid w:val="00720DB3"/>
    <w:rsid w:val="007217F6"/>
    <w:rsid w:val="00722F35"/>
    <w:rsid w:val="00725878"/>
    <w:rsid w:val="00740D16"/>
    <w:rsid w:val="007419C9"/>
    <w:rsid w:val="007740A3"/>
    <w:rsid w:val="007754D5"/>
    <w:rsid w:val="00786F7A"/>
    <w:rsid w:val="007A38D3"/>
    <w:rsid w:val="007B44E3"/>
    <w:rsid w:val="007C3246"/>
    <w:rsid w:val="007D4536"/>
    <w:rsid w:val="007F1BC7"/>
    <w:rsid w:val="007F213A"/>
    <w:rsid w:val="00811233"/>
    <w:rsid w:val="00814E34"/>
    <w:rsid w:val="008311C9"/>
    <w:rsid w:val="00861D7A"/>
    <w:rsid w:val="00864776"/>
    <w:rsid w:val="00887128"/>
    <w:rsid w:val="008A281B"/>
    <w:rsid w:val="008A3DE7"/>
    <w:rsid w:val="008A41CA"/>
    <w:rsid w:val="008C7786"/>
    <w:rsid w:val="008E7891"/>
    <w:rsid w:val="008F501F"/>
    <w:rsid w:val="008F5C35"/>
    <w:rsid w:val="009254BB"/>
    <w:rsid w:val="009577C9"/>
    <w:rsid w:val="00963282"/>
    <w:rsid w:val="00982ED2"/>
    <w:rsid w:val="00983ADF"/>
    <w:rsid w:val="009973A8"/>
    <w:rsid w:val="009A1CB1"/>
    <w:rsid w:val="009C4014"/>
    <w:rsid w:val="009D1487"/>
    <w:rsid w:val="009D593A"/>
    <w:rsid w:val="009F59BF"/>
    <w:rsid w:val="00A0015A"/>
    <w:rsid w:val="00A04163"/>
    <w:rsid w:val="00A04F9D"/>
    <w:rsid w:val="00A41532"/>
    <w:rsid w:val="00A56859"/>
    <w:rsid w:val="00A56C5C"/>
    <w:rsid w:val="00A64546"/>
    <w:rsid w:val="00A8468F"/>
    <w:rsid w:val="00A94D0D"/>
    <w:rsid w:val="00AA74F8"/>
    <w:rsid w:val="00AB6E2F"/>
    <w:rsid w:val="00AC6A2B"/>
    <w:rsid w:val="00AD2A9E"/>
    <w:rsid w:val="00AD40C0"/>
    <w:rsid w:val="00AF0BA6"/>
    <w:rsid w:val="00B07FAF"/>
    <w:rsid w:val="00B272E5"/>
    <w:rsid w:val="00B33B21"/>
    <w:rsid w:val="00B46290"/>
    <w:rsid w:val="00B52BC1"/>
    <w:rsid w:val="00B57C53"/>
    <w:rsid w:val="00B621A1"/>
    <w:rsid w:val="00B62CCF"/>
    <w:rsid w:val="00B7425B"/>
    <w:rsid w:val="00B76AAE"/>
    <w:rsid w:val="00B8058A"/>
    <w:rsid w:val="00B855A3"/>
    <w:rsid w:val="00BA1AC1"/>
    <w:rsid w:val="00BA4C3C"/>
    <w:rsid w:val="00BA7436"/>
    <w:rsid w:val="00BB10D7"/>
    <w:rsid w:val="00BC3B4E"/>
    <w:rsid w:val="00BC481B"/>
    <w:rsid w:val="00BE4668"/>
    <w:rsid w:val="00BF0D1D"/>
    <w:rsid w:val="00BF2BAA"/>
    <w:rsid w:val="00BF513F"/>
    <w:rsid w:val="00BF7FB4"/>
    <w:rsid w:val="00C25349"/>
    <w:rsid w:val="00C359DF"/>
    <w:rsid w:val="00C4428A"/>
    <w:rsid w:val="00C52506"/>
    <w:rsid w:val="00C62840"/>
    <w:rsid w:val="00C701B8"/>
    <w:rsid w:val="00C720EA"/>
    <w:rsid w:val="00CA6681"/>
    <w:rsid w:val="00CD1F6B"/>
    <w:rsid w:val="00CE3EED"/>
    <w:rsid w:val="00D14798"/>
    <w:rsid w:val="00D26E65"/>
    <w:rsid w:val="00D27032"/>
    <w:rsid w:val="00D32161"/>
    <w:rsid w:val="00D3585C"/>
    <w:rsid w:val="00D45832"/>
    <w:rsid w:val="00D52B70"/>
    <w:rsid w:val="00D63CFC"/>
    <w:rsid w:val="00D64F63"/>
    <w:rsid w:val="00D65E1C"/>
    <w:rsid w:val="00D66621"/>
    <w:rsid w:val="00D759B8"/>
    <w:rsid w:val="00D8310A"/>
    <w:rsid w:val="00D92A34"/>
    <w:rsid w:val="00DA306B"/>
    <w:rsid w:val="00DA40EC"/>
    <w:rsid w:val="00DA5292"/>
    <w:rsid w:val="00DA6827"/>
    <w:rsid w:val="00DC0A21"/>
    <w:rsid w:val="00DC7CAE"/>
    <w:rsid w:val="00DD10D1"/>
    <w:rsid w:val="00DE4655"/>
    <w:rsid w:val="00DF5F13"/>
    <w:rsid w:val="00E00736"/>
    <w:rsid w:val="00E129FE"/>
    <w:rsid w:val="00E24FAF"/>
    <w:rsid w:val="00E442B3"/>
    <w:rsid w:val="00E47718"/>
    <w:rsid w:val="00E53F5B"/>
    <w:rsid w:val="00E746CB"/>
    <w:rsid w:val="00E86E66"/>
    <w:rsid w:val="00E9658B"/>
    <w:rsid w:val="00E96AEE"/>
    <w:rsid w:val="00EB2BF6"/>
    <w:rsid w:val="00EB7277"/>
    <w:rsid w:val="00EC0067"/>
    <w:rsid w:val="00EC4D76"/>
    <w:rsid w:val="00ED2C02"/>
    <w:rsid w:val="00ED6798"/>
    <w:rsid w:val="00EE5380"/>
    <w:rsid w:val="00EE5F67"/>
    <w:rsid w:val="00EF44F9"/>
    <w:rsid w:val="00F00EA2"/>
    <w:rsid w:val="00F05986"/>
    <w:rsid w:val="00F1644A"/>
    <w:rsid w:val="00F242DD"/>
    <w:rsid w:val="00F36038"/>
    <w:rsid w:val="00F42242"/>
    <w:rsid w:val="00F516F1"/>
    <w:rsid w:val="00F53BD4"/>
    <w:rsid w:val="00F600A3"/>
    <w:rsid w:val="00F72A01"/>
    <w:rsid w:val="00F741B2"/>
    <w:rsid w:val="00F75C1A"/>
    <w:rsid w:val="00F90980"/>
    <w:rsid w:val="00FC1133"/>
    <w:rsid w:val="00FC7B7B"/>
    <w:rsid w:val="00FD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BDEE6"/>
  <w15:chartTrackingRefBased/>
  <w15:docId w15:val="{73351E38-4432-4F07-B80E-7433F164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F0D1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3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D2A9E"/>
  </w:style>
  <w:style w:type="paragraph" w:customStyle="1" w:styleId="p1">
    <w:name w:val="p1"/>
    <w:basedOn w:val="Normal"/>
    <w:rsid w:val="009973A8"/>
    <w:pPr>
      <w:spacing w:after="0" w:line="240" w:lineRule="auto"/>
    </w:pPr>
    <w:rPr>
      <w:rFonts w:ascii="Helvetica" w:hAnsi="Helvetica" w:cs="Times New Roman"/>
      <w:sz w:val="17"/>
      <w:szCs w:val="17"/>
      <w:lang w:val="en-US"/>
    </w:rPr>
  </w:style>
  <w:style w:type="character" w:styleId="Hyperlink">
    <w:name w:val="Hyperlink"/>
    <w:basedOn w:val="DefaultParagraphFont"/>
    <w:uiPriority w:val="99"/>
    <w:unhideWhenUsed/>
    <w:rsid w:val="003B1C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243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54BB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4BB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9254B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254B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254BB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254BB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4B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4BB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BF0D1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1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46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19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90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6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669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07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63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615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51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120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7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00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919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84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33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713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90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38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9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12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88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8004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72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96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44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46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056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44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522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785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039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177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01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38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4445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4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400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6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71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61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91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61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499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079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810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425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69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989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3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68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36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8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896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0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085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30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8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84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9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138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51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4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65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12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5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929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702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31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470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1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556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003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41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69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49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8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19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3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6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8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29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0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8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2686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68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0012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48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46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366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4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53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71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1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74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4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70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248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8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92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48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01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195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41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04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23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4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09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0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90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47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20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409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43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905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00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17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7298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10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1337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2276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8125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346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633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89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9866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247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101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8928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377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2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2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3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53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20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43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435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80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633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283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55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82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952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0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85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33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8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62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38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30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27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6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3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6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102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15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77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22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35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300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34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63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56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1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7347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35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3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21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1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2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38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31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7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74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21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08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9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Derek%20Davies\AppData\Local\Huddle\Huddle\Files\9828b18f-bc78-4a02-9686-3a148eb150bc\KnowIT%20Question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C:\Users\Derek Davies\AppData\Local\Huddle\Huddle\Files\9828b18f-bc78-4a02-9686-3a148eb150bc\KnowIT Questions Template.dotx</Template>
  <TotalTime>3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Amanda Fleck</cp:lastModifiedBy>
  <cp:revision>3</cp:revision>
  <cp:lastPrinted>2017-09-13T10:16:00Z</cp:lastPrinted>
  <dcterms:created xsi:type="dcterms:W3CDTF">2018-08-28T11:15:00Z</dcterms:created>
  <dcterms:modified xsi:type="dcterms:W3CDTF">2018-08-28T11:20:00Z</dcterms:modified>
</cp:coreProperties>
</file>