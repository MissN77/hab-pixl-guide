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93F9A" w14:textId="0D906C14" w:rsidR="00CC06C2" w:rsidRPr="00112260" w:rsidRDefault="00CC06C2" w:rsidP="00112260">
      <w:pPr>
        <w:spacing w:after="0" w:line="240" w:lineRule="auto"/>
        <w:ind w:left="426" w:hanging="426"/>
        <w:jc w:val="center"/>
        <w:rPr>
          <w:sz w:val="24"/>
        </w:rPr>
      </w:pPr>
      <w:r w:rsidRPr="00112260">
        <w:rPr>
          <w:b/>
          <w:bCs/>
          <w:sz w:val="24"/>
          <w:lang w:val="en-US"/>
        </w:rPr>
        <w:t>Part 1 &amp; Part 2</w:t>
      </w:r>
    </w:p>
    <w:p w14:paraId="72369777" w14:textId="77777777" w:rsidR="00A41140" w:rsidRPr="00A41140" w:rsidRDefault="00A41140" w:rsidP="00A41140">
      <w:pPr>
        <w:spacing w:after="0" w:line="240" w:lineRule="auto"/>
      </w:pPr>
    </w:p>
    <w:p w14:paraId="0DF4565B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1a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student builds a circuit.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circuit is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</w:p>
    <w:p w14:paraId="71A1950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the components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504E">
        <w:rPr>
          <w:rFonts w:cstheme="minorHAnsi"/>
          <w:color w:val="000000" w:themeColor="text1"/>
          <w:sz w:val="24"/>
          <w:szCs w:val="24"/>
        </w:rPr>
        <w:t>(3)</w:t>
      </w:r>
    </w:p>
    <w:p w14:paraId="5EE03C89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1</w:t>
      </w:r>
    </w:p>
    <w:p w14:paraId="5B7F36C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16814F73" wp14:editId="79D1BC2D">
            <wp:simplePos x="0" y="0"/>
            <wp:positionH relativeFrom="column">
              <wp:posOffset>1639071</wp:posOffset>
            </wp:positionH>
            <wp:positionV relativeFrom="paragraph">
              <wp:posOffset>24779</wp:posOffset>
            </wp:positionV>
            <wp:extent cx="3047315" cy="2019944"/>
            <wp:effectExtent l="0" t="0" r="1270" b="1206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15" cy="201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0E1B7" w14:textId="546923B6" w:rsidR="004C37A3" w:rsidRDefault="004C37A3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608BDBC0" w14:textId="707A3E65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1CB8AD3E" w14:textId="73DAE36F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2F541735" w14:textId="480B05B9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69E77042" w14:textId="77777777" w:rsidR="00112260" w:rsidRPr="00F9504E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2B96C17A" w14:textId="77777777" w:rsidR="004C37A3" w:rsidRPr="00F916EC" w:rsidRDefault="004C37A3" w:rsidP="00112260">
      <w:pPr>
        <w:rPr>
          <w:rFonts w:cstheme="minorHAnsi"/>
          <w:color w:val="00B050"/>
          <w:sz w:val="24"/>
          <w:szCs w:val="24"/>
        </w:rPr>
      </w:pPr>
    </w:p>
    <w:p w14:paraId="51893FC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1b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adds resistance to a circuit.</w:t>
      </w:r>
    </w:p>
    <w:p w14:paraId="195FD889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Describe what the effect of adding resistance would have on the current flowing in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  <w:r>
        <w:rPr>
          <w:rFonts w:cstheme="minorHAnsi"/>
          <w:color w:val="000000" w:themeColor="text1"/>
          <w:sz w:val="24"/>
          <w:szCs w:val="24"/>
        </w:rPr>
        <w:t xml:space="preserve"> (2)</w:t>
      </w:r>
    </w:p>
    <w:p w14:paraId="7071191F" w14:textId="77777777" w:rsidR="004C37A3" w:rsidRPr="00F9504E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3DDDA13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1c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In another electrical circuit a current of 1.2 A flows for 17 seconds.</w:t>
      </w:r>
    </w:p>
    <w:p w14:paraId="7A7E84A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Work out the charge flow in the circuit.</w:t>
      </w:r>
      <w:r>
        <w:rPr>
          <w:rFonts w:cstheme="minorHAnsi"/>
          <w:color w:val="000000" w:themeColor="text1"/>
          <w:sz w:val="24"/>
          <w:szCs w:val="24"/>
        </w:rPr>
        <w:t xml:space="preserve"> Give the units of charge. (3)</w:t>
      </w:r>
    </w:p>
    <w:p w14:paraId="7C8D1752" w14:textId="77777777" w:rsidR="00112260" w:rsidRDefault="004C37A3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5317094B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7A54BC6A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1B04CAA2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A3577F0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13D935C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5878A7B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5CE51586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19391FE8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2501B14B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5FA0BB2D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20B8CEF2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0A943845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59E85D3D" w14:textId="24A5E022" w:rsidR="004C37A3" w:rsidRPr="00F9504E" w:rsidRDefault="004C37A3" w:rsidP="004C37A3">
      <w:pPr>
        <w:tabs>
          <w:tab w:val="center" w:pos="5129"/>
        </w:tabs>
        <w:rPr>
          <w:rFonts w:cstheme="minorHAnsi"/>
          <w:color w:val="00B050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2         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A student sets up the circuit shown in </w:t>
      </w:r>
      <w:r w:rsidRPr="00F9504E">
        <w:rPr>
          <w:rFonts w:cstheme="minorHAnsi"/>
          <w:b/>
          <w:color w:val="000000" w:themeColor="text1"/>
          <w:sz w:val="24"/>
          <w:szCs w:val="24"/>
        </w:rPr>
        <w:t>Figure 2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 xml:space="preserve">to </w:t>
      </w:r>
      <w:r w:rsidRPr="00F9504E">
        <w:rPr>
          <w:rFonts w:cstheme="minorHAnsi"/>
          <w:color w:val="000000" w:themeColor="text1"/>
          <w:sz w:val="24"/>
          <w:szCs w:val="24"/>
        </w:rPr>
        <w:t>measure the resistance of a resistor.</w:t>
      </w:r>
    </w:p>
    <w:p w14:paraId="424DC82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2</w:t>
      </w:r>
    </w:p>
    <w:p w14:paraId="3D033ABC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w:drawing>
          <wp:anchor distT="0" distB="0" distL="114300" distR="114300" simplePos="0" relativeHeight="251662336" behindDoc="1" locked="0" layoutInCell="1" allowOverlap="1" wp14:anchorId="7E2CFC89" wp14:editId="1EE10D15">
            <wp:simplePos x="0" y="0"/>
            <wp:positionH relativeFrom="column">
              <wp:posOffset>1862455</wp:posOffset>
            </wp:positionH>
            <wp:positionV relativeFrom="paragraph">
              <wp:posOffset>12065</wp:posOffset>
            </wp:positionV>
            <wp:extent cx="2624455" cy="2400935"/>
            <wp:effectExtent l="0" t="0" r="0" b="12065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1003C" w14:textId="77777777" w:rsidR="004C37A3" w:rsidRPr="00F916EC" w:rsidRDefault="004C37A3" w:rsidP="004C37A3">
      <w:pPr>
        <w:tabs>
          <w:tab w:val="left" w:pos="7977"/>
        </w:tabs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</w:p>
    <w:p w14:paraId="1BA2D1A5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F951A" wp14:editId="62C7E24E">
                <wp:simplePos x="0" y="0"/>
                <wp:positionH relativeFrom="column">
                  <wp:posOffset>2545715</wp:posOffset>
                </wp:positionH>
                <wp:positionV relativeFrom="paragraph">
                  <wp:posOffset>19685</wp:posOffset>
                </wp:positionV>
                <wp:extent cx="915670" cy="3429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B71F3" w14:textId="77777777" w:rsidR="004C37A3" w:rsidRDefault="004C37A3" w:rsidP="004C37A3">
                            <w:r>
                              <w:t>0.4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F951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00.45pt;margin-top:1.55pt;width:72.1pt;height:2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" filled="f" stroked="f">
                <v:textbox>
                  <w:txbxContent>
                    <w:p w14:paraId="1E4B71F3" w14:textId="77777777" w:rsidR="004C37A3" w:rsidRDefault="004C37A3" w:rsidP="004C37A3">
                      <w:r>
                        <w:t>0.4 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51643B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7F1B9A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1BEB4" wp14:editId="5A3DB63D">
                <wp:simplePos x="0" y="0"/>
                <wp:positionH relativeFrom="column">
                  <wp:posOffset>3117215</wp:posOffset>
                </wp:positionH>
                <wp:positionV relativeFrom="paragraph">
                  <wp:posOffset>156210</wp:posOffset>
                </wp:positionV>
                <wp:extent cx="576580" cy="225425"/>
                <wp:effectExtent l="0" t="0" r="0" b="317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7F45" w14:textId="77777777" w:rsidR="004C37A3" w:rsidRDefault="004C37A3" w:rsidP="004C37A3">
                            <w:r>
                              <w:t>3.6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BEB4" id="Text Box 31" o:spid="_x0000_s1027" type="#_x0000_t202" style="position:absolute;left:0;text-align:left;margin-left:245.45pt;margin-top:12.3pt;width:45.4pt;height: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" filled="f" stroked="f">
                <v:textbox>
                  <w:txbxContent>
                    <w:p w14:paraId="11037F45" w14:textId="77777777" w:rsidR="004C37A3" w:rsidRDefault="004C37A3" w:rsidP="004C37A3">
                      <w:r>
                        <w:t>3.6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52B98F" w14:textId="77777777" w:rsidR="004C37A3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30A5A241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4E6277" w14:textId="77777777" w:rsidR="004C37A3" w:rsidRPr="00F916EC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23245AAE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F9504E">
        <w:rPr>
          <w:rFonts w:cstheme="minorHAnsi"/>
          <w:color w:val="000000" w:themeColor="text1"/>
          <w:sz w:val="24"/>
          <w:szCs w:val="24"/>
        </w:rPr>
        <w:t>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Work out the resistance of the resistor in the circuit.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26BD38A8" w14:textId="77777777" w:rsidR="00112260" w:rsidRDefault="00112260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3DB83DD5" w14:textId="2AB2C1B0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The student adds a variable resistor into the circuit.</w:t>
      </w:r>
    </w:p>
    <w:p w14:paraId="6028EF0A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The variable resistor is used to get range of values for the potential difference and the current in </w:t>
      </w:r>
    </w:p>
    <w:p w14:paraId="1D674A98" w14:textId="77777777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</w:p>
    <w:p w14:paraId="1EA57BA4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Draw a graph to show how the potential difference and the current across the resistor are linked.  </w:t>
      </w:r>
    </w:p>
    <w:p w14:paraId="4D8514EC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this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A.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E72634">
        <w:rPr>
          <w:rFonts w:cstheme="minorHAnsi"/>
          <w:color w:val="000000" w:themeColor="text1"/>
          <w:sz w:val="24"/>
          <w:szCs w:val="24"/>
        </w:rPr>
        <w:t>(1)</w:t>
      </w:r>
    </w:p>
    <w:p w14:paraId="0580937B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30A67ED2" w14:textId="77777777" w:rsidR="004C37A3" w:rsidRPr="00F916EC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7E5C0D69" w14:textId="4F9ACDA6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851A81" wp14:editId="69568042">
                <wp:simplePos x="0" y="0"/>
                <wp:positionH relativeFrom="column">
                  <wp:posOffset>3234690</wp:posOffset>
                </wp:positionH>
                <wp:positionV relativeFrom="paragraph">
                  <wp:posOffset>87630</wp:posOffset>
                </wp:positionV>
                <wp:extent cx="0" cy="2057400"/>
                <wp:effectExtent l="0" t="0" r="2540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F6CC3" id="Straight Connector 3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7pt,6.9pt" to="254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834310" wp14:editId="64B0838B">
                <wp:simplePos x="0" y="0"/>
                <wp:positionH relativeFrom="column">
                  <wp:posOffset>1400175</wp:posOffset>
                </wp:positionH>
                <wp:positionV relativeFrom="paragraph">
                  <wp:posOffset>31115</wp:posOffset>
                </wp:positionV>
                <wp:extent cx="1828800" cy="342900"/>
                <wp:effectExtent l="0" t="0" r="0" b="1270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41A2F" w14:textId="77777777" w:rsidR="004C37A3" w:rsidRDefault="004C37A3" w:rsidP="004C37A3">
                            <w:r>
                              <w:t>Potential Difference /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4310" id="Text Box 37" o:spid="_x0000_s1028" type="#_x0000_t202" style="position:absolute;margin-left:110.25pt;margin-top:2.45pt;width:2in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" filled="f" stroked="f">
                <v:textbox>
                  <w:txbxContent>
                    <w:p w14:paraId="12B41A2F" w14:textId="77777777" w:rsidR="004C37A3" w:rsidRDefault="004C37A3" w:rsidP="004C37A3">
                      <w:r>
                        <w:t>Potential Difference /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7B6E28" w14:textId="1DFB5FE6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163DB57F" w14:textId="00D04402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CD2DD" wp14:editId="14C244C0">
                <wp:simplePos x="0" y="0"/>
                <wp:positionH relativeFrom="column">
                  <wp:posOffset>4719320</wp:posOffset>
                </wp:positionH>
                <wp:positionV relativeFrom="paragraph">
                  <wp:posOffset>151765</wp:posOffset>
                </wp:positionV>
                <wp:extent cx="1714500" cy="342900"/>
                <wp:effectExtent l="0" t="0" r="0" b="1270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968B5" w14:textId="77777777" w:rsidR="004C37A3" w:rsidRDefault="004C37A3" w:rsidP="004C37A3">
                            <w:r>
                              <w:t>Current /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2DD" id="Text Box 36" o:spid="_x0000_s1029" type="#_x0000_t202" style="position:absolute;margin-left:371.6pt;margin-top:11.95pt;width:13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" filled="f" stroked="f">
                <v:textbox>
                  <w:txbxContent>
                    <w:p w14:paraId="4EB968B5" w14:textId="77777777" w:rsidR="004C37A3" w:rsidRDefault="004C37A3" w:rsidP="004C37A3">
                      <w:r>
                        <w:t>Current /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688F1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07D52" wp14:editId="77849CBC">
                <wp:simplePos x="0" y="0"/>
                <wp:positionH relativeFrom="column">
                  <wp:posOffset>1525904</wp:posOffset>
                </wp:positionH>
                <wp:positionV relativeFrom="paragraph">
                  <wp:posOffset>100330</wp:posOffset>
                </wp:positionV>
                <wp:extent cx="3193415" cy="47625"/>
                <wp:effectExtent l="0" t="0" r="2603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3415" cy="476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ACD4" id="Straight Connector 3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7.9pt" to="371.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" strokecolor="black [3200]" strokeweight="1.5pt">
                <v:stroke joinstyle="miter"/>
              </v:line>
            </w:pict>
          </mc:Fallback>
        </mc:AlternateContent>
      </w:r>
    </w:p>
    <w:p w14:paraId="3E4764C4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3F17823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719AB4BF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7150204" w14:textId="77777777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0EB4F3A3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resistor is replaced with a </w:t>
      </w:r>
      <w:r>
        <w:rPr>
          <w:rFonts w:cstheme="minorHAnsi"/>
          <w:color w:val="000000" w:themeColor="text1"/>
          <w:sz w:val="24"/>
          <w:szCs w:val="24"/>
        </w:rPr>
        <w:t xml:space="preserve">different </w:t>
      </w:r>
      <w:r w:rsidRPr="00F916EC">
        <w:rPr>
          <w:rFonts w:cstheme="minorHAnsi"/>
          <w:color w:val="000000" w:themeColor="text1"/>
          <w:sz w:val="24"/>
          <w:szCs w:val="24"/>
        </w:rPr>
        <w:t>resistor that has a lower value of resistance.</w:t>
      </w:r>
    </w:p>
    <w:p w14:paraId="4EF35D80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On the axes given for </w:t>
      </w: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, draw a line to show how the current and the potential </w:t>
      </w: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difference are now linked for this new resistor.  Label this new resistor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B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. </w:t>
      </w:r>
      <w:r>
        <w:rPr>
          <w:rFonts w:cstheme="minorHAnsi"/>
          <w:color w:val="000000" w:themeColor="text1"/>
          <w:sz w:val="24"/>
          <w:szCs w:val="24"/>
        </w:rPr>
        <w:t>(1)</w:t>
      </w:r>
    </w:p>
    <w:p w14:paraId="6956D48F" w14:textId="733F6037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615B242D" w14:textId="0087B87B" w:rsidR="00112260" w:rsidRDefault="00112260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71BCE9E6" w14:textId="77777777" w:rsidR="00112260" w:rsidRPr="00F916EC" w:rsidRDefault="00112260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432562B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lastRenderedPageBreak/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is an ohmic conductor.</w:t>
      </w:r>
    </w:p>
    <w:p w14:paraId="0C48EE7C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Explain what is meant by an ohmic conductor.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00755214" w14:textId="77777777" w:rsidR="00112260" w:rsidRDefault="00112260" w:rsidP="004C37A3">
      <w:pPr>
        <w:rPr>
          <w:rFonts w:cstheme="minorHAnsi"/>
          <w:color w:val="000000" w:themeColor="text1"/>
          <w:sz w:val="24"/>
          <w:szCs w:val="24"/>
        </w:rPr>
      </w:pPr>
    </w:p>
    <w:p w14:paraId="29D36498" w14:textId="443355F4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State the conditions required for the resistor to obey ohm's law.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6AA005D3" w14:textId="77777777" w:rsidR="00112260" w:rsidRDefault="00112260" w:rsidP="004C37A3">
      <w:pPr>
        <w:rPr>
          <w:rFonts w:cstheme="minorHAnsi"/>
          <w:sz w:val="24"/>
          <w:szCs w:val="24"/>
        </w:rPr>
      </w:pPr>
    </w:p>
    <w:p w14:paraId="42137062" w14:textId="2FDA73FA" w:rsidR="004C37A3" w:rsidRPr="00F916EC" w:rsidRDefault="004C37A3" w:rsidP="004C37A3">
      <w:pPr>
        <w:rPr>
          <w:rFonts w:cstheme="minorHAnsi"/>
          <w:sz w:val="24"/>
          <w:szCs w:val="24"/>
        </w:rPr>
      </w:pPr>
      <w:r w:rsidRPr="00E72634">
        <w:rPr>
          <w:rFonts w:cstheme="minorHAnsi"/>
          <w:sz w:val="24"/>
          <w:szCs w:val="24"/>
        </w:rPr>
        <w:t>2b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The resistor in </w:t>
      </w:r>
      <w:r w:rsidRPr="00F916EC">
        <w:rPr>
          <w:rFonts w:cstheme="minorHAnsi"/>
          <w:b/>
          <w:sz w:val="24"/>
          <w:szCs w:val="24"/>
        </w:rPr>
        <w:t xml:space="preserve">Figure 2 </w:t>
      </w:r>
      <w:r w:rsidRPr="00F916EC">
        <w:rPr>
          <w:rFonts w:cstheme="minorHAnsi"/>
          <w:sz w:val="24"/>
          <w:szCs w:val="24"/>
        </w:rPr>
        <w:t>is replaced with a filament lamp.</w:t>
      </w:r>
    </w:p>
    <w:p w14:paraId="7ECB3E3C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graph shown in </w:t>
      </w:r>
      <w:r w:rsidRPr="00F916EC">
        <w:rPr>
          <w:rFonts w:cstheme="minorHAnsi"/>
          <w:b/>
          <w:sz w:val="24"/>
          <w:szCs w:val="24"/>
        </w:rPr>
        <w:t xml:space="preserve">Figure 3 </w:t>
      </w:r>
      <w:r w:rsidRPr="00F916EC">
        <w:rPr>
          <w:rFonts w:cstheme="minorHAnsi"/>
          <w:sz w:val="24"/>
          <w:szCs w:val="24"/>
        </w:rPr>
        <w:t>show</w:t>
      </w:r>
      <w:r>
        <w:rPr>
          <w:rFonts w:cstheme="minorHAnsi"/>
          <w:sz w:val="24"/>
          <w:szCs w:val="24"/>
        </w:rPr>
        <w:t>s</w:t>
      </w:r>
      <w:r w:rsidRPr="00F916EC">
        <w:rPr>
          <w:rFonts w:cstheme="minorHAnsi"/>
          <w:sz w:val="24"/>
          <w:szCs w:val="24"/>
        </w:rPr>
        <w:t xml:space="preserve"> how the current and potential difference are </w:t>
      </w:r>
      <w:r w:rsidRPr="00F916EC">
        <w:rPr>
          <w:rFonts w:cstheme="minorHAnsi"/>
          <w:sz w:val="24"/>
          <w:szCs w:val="24"/>
        </w:rPr>
        <w:tab/>
        <w:t>linked.</w:t>
      </w:r>
    </w:p>
    <w:p w14:paraId="561F6D72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3</w:t>
      </w:r>
    </w:p>
    <w:p w14:paraId="0EB68CC1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57DD282" wp14:editId="37018298">
            <wp:extent cx="2541505" cy="25415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654" cy="254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6F87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</w:p>
    <w:p w14:paraId="4C31ADC5" w14:textId="77777777" w:rsidR="00112260" w:rsidRDefault="00112260" w:rsidP="00112260">
      <w:pPr>
        <w:rPr>
          <w:rFonts w:cstheme="minorHAnsi"/>
          <w:sz w:val="24"/>
          <w:szCs w:val="24"/>
        </w:rPr>
      </w:pPr>
    </w:p>
    <w:p w14:paraId="2A3460F1" w14:textId="28E43B08" w:rsidR="004C37A3" w:rsidRPr="00112260" w:rsidRDefault="004C37A3" w:rsidP="00112260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the shape of the current - potential difference graph for a filament lamp.</w:t>
      </w:r>
      <w:r>
        <w:rPr>
          <w:rFonts w:cstheme="minorHAnsi"/>
          <w:sz w:val="24"/>
          <w:szCs w:val="24"/>
        </w:rPr>
        <w:t xml:space="preserve"> (6</w:t>
      </w:r>
      <w:r w:rsidR="00112260">
        <w:rPr>
          <w:rFonts w:cstheme="minorHAnsi"/>
          <w:sz w:val="24"/>
          <w:szCs w:val="24"/>
        </w:rPr>
        <w:t>)</w:t>
      </w:r>
    </w:p>
    <w:p w14:paraId="2F58AFB3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1C34708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31B572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F6F6973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C7A52C5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9A5A9AF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8BE7CCE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A1996E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0220250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BE988D5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92FC7FA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820668F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5E9810E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FD2A09F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6E93000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3E2F1118" w14:textId="5E68D611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</w:t>
      </w:r>
      <w:r w:rsidR="004C37A3" w:rsidRPr="00E72634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</w:t>
      </w:r>
      <w:r w:rsidR="004C37A3">
        <w:rPr>
          <w:rFonts w:cstheme="minorHAnsi"/>
          <w:sz w:val="24"/>
          <w:szCs w:val="24"/>
        </w:rPr>
        <w:t>(</w:t>
      </w:r>
      <w:r w:rsidR="004C37A3" w:rsidRPr="00E72634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A teacher wants to demonstrate the properties of series and parallel circuits.</w:t>
      </w:r>
    </w:p>
    <w:p w14:paraId="2EAFA8C6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teacher sets up a circuit with three identical filament lamps connected in series with a </w:t>
      </w:r>
    </w:p>
    <w:p w14:paraId="23EA92B7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battery and an open switch.</w:t>
      </w:r>
    </w:p>
    <w:p w14:paraId="790B47B3" w14:textId="31922CF8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circuit that the teacher wou</w:t>
      </w:r>
      <w:r>
        <w:rPr>
          <w:rFonts w:cstheme="minorHAnsi"/>
          <w:sz w:val="24"/>
          <w:szCs w:val="24"/>
        </w:rPr>
        <w:t>l</w:t>
      </w:r>
      <w:r w:rsidRPr="00F916EC">
        <w:rPr>
          <w:rFonts w:cstheme="minorHAnsi"/>
          <w:sz w:val="24"/>
          <w:szCs w:val="24"/>
        </w:rPr>
        <w:t>d set up.</w:t>
      </w:r>
      <w:r>
        <w:rPr>
          <w:rFonts w:cstheme="minorHAnsi"/>
          <w:sz w:val="24"/>
          <w:szCs w:val="24"/>
        </w:rPr>
        <w:t xml:space="preserve"> (3)</w:t>
      </w:r>
    </w:p>
    <w:p w14:paraId="1031467A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2B3CEB6" w14:textId="4FD3ECD3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Each filament lamp has a resistance of 14 Ω.</w:t>
      </w:r>
    </w:p>
    <w:p w14:paraId="670DD07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total resistance of the three filament lamps in series.</w:t>
      </w:r>
      <w:r>
        <w:rPr>
          <w:rFonts w:cstheme="minorHAnsi"/>
          <w:sz w:val="24"/>
          <w:szCs w:val="24"/>
        </w:rPr>
        <w:t xml:space="preserve"> (2)</w:t>
      </w:r>
    </w:p>
    <w:p w14:paraId="623D0F90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FAB0A39" w14:textId="4D697868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i)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teacher now adds a fourth filament lamp in series with the other three.</w:t>
      </w:r>
    </w:p>
    <w:p w14:paraId="014F3476" w14:textId="698AFD84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adding this extra filament lamp will have on the circuit.</w:t>
      </w:r>
      <w:r>
        <w:rPr>
          <w:rFonts w:cstheme="minorHAnsi"/>
          <w:sz w:val="24"/>
          <w:szCs w:val="24"/>
        </w:rPr>
        <w:t xml:space="preserve"> (4)</w:t>
      </w:r>
    </w:p>
    <w:p w14:paraId="7A28C41F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69C437F" w14:textId="5B8AE2B9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The same </w:t>
      </w:r>
      <w:r w:rsidR="004C37A3">
        <w:rPr>
          <w:rFonts w:cstheme="minorHAnsi"/>
          <w:sz w:val="24"/>
          <w:szCs w:val="24"/>
        </w:rPr>
        <w:t xml:space="preserve">four </w:t>
      </w:r>
      <w:r w:rsidR="004C37A3" w:rsidRPr="00F916EC">
        <w:rPr>
          <w:rFonts w:cstheme="minorHAnsi"/>
          <w:sz w:val="24"/>
          <w:szCs w:val="24"/>
        </w:rPr>
        <w:t>filament lamps are now placed into a parallel circuit.</w:t>
      </w:r>
    </w:p>
    <w:p w14:paraId="43D6348E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Describe how adding filament lamps in parallel affects the brightness of the filament lamps </w:t>
      </w:r>
    </w:p>
    <w:p w14:paraId="0BAB1397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F916EC">
        <w:rPr>
          <w:rFonts w:cstheme="minorHAnsi"/>
          <w:sz w:val="24"/>
          <w:szCs w:val="24"/>
        </w:rPr>
        <w:t>compared to the brightness of a single filament lamp.</w:t>
      </w:r>
      <w:r>
        <w:rPr>
          <w:rFonts w:cstheme="minorHAnsi"/>
          <w:sz w:val="24"/>
          <w:szCs w:val="24"/>
        </w:rPr>
        <w:t xml:space="preserve"> (1)</w:t>
      </w:r>
    </w:p>
    <w:p w14:paraId="3D1B3FD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FE1FD28" w14:textId="14BCF9A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4C37A3" w:rsidRPr="00B81E8E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Six identical filament lamps are placed in a parallel circuit.</w:t>
      </w:r>
    </w:p>
    <w:p w14:paraId="2BB9CCB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current through each filament lamp is 3 A.</w:t>
      </w:r>
    </w:p>
    <w:p w14:paraId="11EE37A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2E4AACA" w14:textId="56B95AED" w:rsidR="004C37A3" w:rsidRPr="00112260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drawn from the power supply.</w:t>
      </w:r>
      <w:r>
        <w:rPr>
          <w:rFonts w:cstheme="minorHAnsi"/>
          <w:sz w:val="24"/>
          <w:szCs w:val="24"/>
        </w:rPr>
        <w:t xml:space="preserve"> (2)</w:t>
      </w:r>
    </w:p>
    <w:p w14:paraId="3FDA8CBB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978EC03" w14:textId="1FE218B5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Two resistors,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1</w:t>
      </w:r>
      <w:r w:rsidR="004C37A3" w:rsidRPr="00F916EC">
        <w:rPr>
          <w:rFonts w:cstheme="minorHAnsi"/>
          <w:sz w:val="24"/>
          <w:szCs w:val="24"/>
        </w:rPr>
        <w:t xml:space="preserve"> and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2</w:t>
      </w:r>
      <w:r w:rsidR="004C37A3" w:rsidRPr="00F916EC">
        <w:rPr>
          <w:rFonts w:cstheme="minorHAnsi"/>
          <w:sz w:val="24"/>
          <w:szCs w:val="24"/>
        </w:rPr>
        <w:t>, are placed in parallel.</w:t>
      </w:r>
    </w:p>
    <w:p w14:paraId="3F0306D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1</w:t>
      </w:r>
      <w:r w:rsidRPr="00F916EC">
        <w:rPr>
          <w:rFonts w:cstheme="minorHAnsi"/>
          <w:sz w:val="24"/>
          <w:szCs w:val="24"/>
        </w:rPr>
        <w:t xml:space="preserve"> has a resistance of 120 Ω and </w:t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2</w:t>
      </w:r>
      <w:r w:rsidRPr="00F916EC">
        <w:rPr>
          <w:rFonts w:cstheme="minorHAnsi"/>
          <w:b/>
          <w:sz w:val="24"/>
          <w:szCs w:val="24"/>
        </w:rPr>
        <w:t xml:space="preserve"> </w:t>
      </w:r>
      <w:r w:rsidRPr="00F916EC">
        <w:rPr>
          <w:rFonts w:cstheme="minorHAnsi"/>
          <w:sz w:val="24"/>
          <w:szCs w:val="24"/>
        </w:rPr>
        <w:t>has a resistance of 80 Ω.</w:t>
      </w:r>
    </w:p>
    <w:p w14:paraId="7229E7C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total resistance of the two resistors is less than 80 Ω.</w:t>
      </w:r>
    </w:p>
    <w:p w14:paraId="4CACB0CD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0792A6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adding resistors in parallel decreases the total resistance. </w:t>
      </w:r>
      <w:r>
        <w:rPr>
          <w:rFonts w:cstheme="minorHAnsi"/>
          <w:sz w:val="24"/>
          <w:szCs w:val="24"/>
        </w:rPr>
        <w:t>(4)</w:t>
      </w:r>
    </w:p>
    <w:p w14:paraId="6CAA02F0" w14:textId="2E53B18D" w:rsidR="004C37A3" w:rsidRPr="00F916EC" w:rsidRDefault="004C37A3" w:rsidP="00A41140">
      <w:pPr>
        <w:rPr>
          <w:rFonts w:cstheme="minorHAnsi"/>
          <w:b/>
          <w:sz w:val="24"/>
          <w:szCs w:val="24"/>
          <w:u w:val="single"/>
        </w:rPr>
      </w:pPr>
    </w:p>
    <w:p w14:paraId="513F9870" w14:textId="381B15DC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 w:rsidRPr="00A41140">
        <w:rPr>
          <w:rFonts w:cstheme="minorHAnsi"/>
          <w:sz w:val="24"/>
          <w:szCs w:val="24"/>
        </w:rPr>
        <w:t>5</w:t>
      </w:r>
      <w:r w:rsidR="004C37A3" w:rsidRPr="00A41140">
        <w:rPr>
          <w:rFonts w:cstheme="minorHAnsi"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Home electrical wiring uses three core electrical cable</w:t>
      </w:r>
      <w:r w:rsidR="004C37A3">
        <w:rPr>
          <w:rFonts w:cstheme="minorHAnsi"/>
          <w:sz w:val="24"/>
          <w:szCs w:val="24"/>
        </w:rPr>
        <w:t>s</w:t>
      </w:r>
      <w:r w:rsidR="004C37A3" w:rsidRPr="00F916EC">
        <w:rPr>
          <w:rFonts w:cstheme="minorHAnsi"/>
          <w:sz w:val="24"/>
          <w:szCs w:val="24"/>
        </w:rPr>
        <w:t>.</w:t>
      </w:r>
    </w:p>
    <w:p w14:paraId="65BEA0A7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0FC7E638" w14:textId="3BE1EFF0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F25283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Match the name, colour and function of each wire.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02D7AA8B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TableGrid"/>
        <w:tblW w:w="10616" w:type="dxa"/>
        <w:tblLook w:val="04A0" w:firstRow="1" w:lastRow="0" w:firstColumn="1" w:lastColumn="0" w:noHBand="0" w:noVBand="1"/>
      </w:tblPr>
      <w:tblGrid>
        <w:gridCol w:w="2049"/>
        <w:gridCol w:w="1277"/>
        <w:gridCol w:w="1981"/>
        <w:gridCol w:w="1619"/>
        <w:gridCol w:w="3690"/>
      </w:tblGrid>
      <w:tr w:rsidR="004C37A3" w:rsidRPr="00F916EC" w14:paraId="665651BB" w14:textId="77777777" w:rsidTr="001C47A3">
        <w:tc>
          <w:tcPr>
            <w:tcW w:w="2049" w:type="dxa"/>
          </w:tcPr>
          <w:p w14:paraId="26B652D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Name of Wire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3B93D7D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31CD5C7B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Colour of Wire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2E61A5B0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731E23F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Function of Wire</w:t>
            </w:r>
          </w:p>
        </w:tc>
      </w:tr>
      <w:tr w:rsidR="004C37A3" w:rsidRPr="00F916EC" w14:paraId="76F0E3B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88A6A2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1116E6E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36A5277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78E83AF3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02A6EF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A7925A0" w14:textId="77777777" w:rsidTr="001C47A3">
        <w:tc>
          <w:tcPr>
            <w:tcW w:w="2049" w:type="dxa"/>
          </w:tcPr>
          <w:p w14:paraId="125C8401" w14:textId="61280825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Earth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0240D5C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C563512" w14:textId="36A2F0C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Blue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623EBE18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C0F854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Safety Wire</w:t>
            </w:r>
          </w:p>
        </w:tc>
      </w:tr>
      <w:tr w:rsidR="004C37A3" w:rsidRPr="00F916EC" w14:paraId="0CC8496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34A53861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41709F2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895902E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3CC8EA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2D3A75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09E79A21" w14:textId="77777777" w:rsidTr="001C47A3">
        <w:tc>
          <w:tcPr>
            <w:tcW w:w="2049" w:type="dxa"/>
          </w:tcPr>
          <w:p w14:paraId="7AB45A6B" w14:textId="3E0568C1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Live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3FDAA94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6585DA16" w14:textId="3E55A585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Brown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0C749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7E2266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supply high voltage</w:t>
            </w:r>
          </w:p>
        </w:tc>
      </w:tr>
      <w:tr w:rsidR="004C37A3" w:rsidRPr="00F916EC" w14:paraId="7A4F6BBF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510A8A0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3B21C44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9740D4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142DE7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40117F5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6D9C8F2" w14:textId="77777777" w:rsidTr="001C47A3">
        <w:tc>
          <w:tcPr>
            <w:tcW w:w="2049" w:type="dxa"/>
          </w:tcPr>
          <w:p w14:paraId="53E5663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Neutral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29002B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9C4BDB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Yellow / Green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AEAE6E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7669E7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complete the circuit</w:t>
            </w:r>
          </w:p>
        </w:tc>
      </w:tr>
    </w:tbl>
    <w:p w14:paraId="1387F1F6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7DD66F1" w14:textId="43259312" w:rsidR="004C37A3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4C66D6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4C66D6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State the potential difference found in each wire when it is operating under normal </w:t>
      </w:r>
      <w:r w:rsidR="004C37A3" w:rsidRPr="00F916EC">
        <w:rPr>
          <w:rFonts w:cstheme="minorHAnsi"/>
          <w:sz w:val="24"/>
          <w:szCs w:val="24"/>
        </w:rPr>
        <w:tab/>
        <w:t>conditions.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13C3017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3B1D25BA" w14:textId="5D81A08D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 xml:space="preserve">Live: </w:t>
      </w:r>
      <w:r w:rsidRPr="00F916EC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</w:p>
    <w:p w14:paraId="683D1A13" w14:textId="45285D9F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Earth:  </w:t>
      </w:r>
      <w:r w:rsidRPr="00F916EC">
        <w:rPr>
          <w:rFonts w:cstheme="minorHAnsi"/>
          <w:b/>
          <w:sz w:val="24"/>
          <w:szCs w:val="24"/>
        </w:rPr>
        <w:tab/>
        <w:t xml:space="preserve"> </w:t>
      </w:r>
      <w:r>
        <w:rPr>
          <w:rFonts w:cstheme="minorHAnsi"/>
          <w:b/>
          <w:sz w:val="24"/>
          <w:szCs w:val="24"/>
        </w:rPr>
        <w:tab/>
      </w:r>
    </w:p>
    <w:p w14:paraId="0B1E2C03" w14:textId="23D137C6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Neutral:          </w:t>
      </w:r>
      <w:r>
        <w:rPr>
          <w:rFonts w:cstheme="minorHAnsi"/>
          <w:b/>
          <w:sz w:val="24"/>
          <w:szCs w:val="24"/>
        </w:rPr>
        <w:tab/>
        <w:t xml:space="preserve"> </w:t>
      </w:r>
    </w:p>
    <w:p w14:paraId="1974E44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3A0FCB73" w14:textId="5D261808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State the frequency of the mains electricity 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67112DCE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122DAD3" w14:textId="3466CE9D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live wire can be dangerous even if a switch on the mains circuit is open.</w:t>
      </w:r>
    </w:p>
    <w:p w14:paraId="6131CDC8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why the live wire can still be dangerous.</w:t>
      </w:r>
      <w:r>
        <w:rPr>
          <w:rFonts w:cstheme="minorHAnsi"/>
          <w:sz w:val="24"/>
          <w:szCs w:val="24"/>
        </w:rPr>
        <w:t xml:space="preserve"> (3)</w:t>
      </w:r>
    </w:p>
    <w:p w14:paraId="4EB058AF" w14:textId="615A1B5E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72F377E" w14:textId="00A4695A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4C66D6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r w:rsidR="004C37A3" w:rsidRPr="004C66D6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 direct potential difference </w:t>
      </w:r>
      <w:r w:rsidR="004C37A3">
        <w:rPr>
          <w:rFonts w:cstheme="minorHAnsi"/>
          <w:sz w:val="24"/>
          <w:szCs w:val="24"/>
        </w:rPr>
        <w:t xml:space="preserve">(dc)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970CDC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855C4D" wp14:editId="4232B463">
                <wp:simplePos x="0" y="0"/>
                <wp:positionH relativeFrom="column">
                  <wp:posOffset>950067</wp:posOffset>
                </wp:positionH>
                <wp:positionV relativeFrom="paragraph">
                  <wp:posOffset>191092</wp:posOffset>
                </wp:positionV>
                <wp:extent cx="2504" cy="1714529"/>
                <wp:effectExtent l="0" t="0" r="48895" b="381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7145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DCC35" id="Straight Connector 4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8pt,15.05pt" to="75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1792AEC0" w14:textId="50F92C72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B2074" wp14:editId="022AE87C">
                <wp:simplePos x="0" y="0"/>
                <wp:positionH relativeFrom="column">
                  <wp:posOffset>-137160</wp:posOffset>
                </wp:positionH>
                <wp:positionV relativeFrom="paragraph">
                  <wp:posOffset>372110</wp:posOffset>
                </wp:positionV>
                <wp:extent cx="1828800" cy="342900"/>
                <wp:effectExtent l="6350" t="0" r="635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60E2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2074" id="Text Box 44" o:spid="_x0000_s1030" type="#_x0000_t202" style="position:absolute;margin-left:-10.8pt;margin-top:29.3pt;width:2in;height:27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" filled="f" stroked="f">
                <v:textbox>
                  <w:txbxContent>
                    <w:p w14:paraId="300560E2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46A75B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2F70D0" wp14:editId="2B079B07">
                <wp:simplePos x="0" y="0"/>
                <wp:positionH relativeFrom="column">
                  <wp:posOffset>4146550</wp:posOffset>
                </wp:positionH>
                <wp:positionV relativeFrom="paragraph">
                  <wp:posOffset>169545</wp:posOffset>
                </wp:positionV>
                <wp:extent cx="1143000" cy="342900"/>
                <wp:effectExtent l="0" t="0" r="0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2256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70D0" id="Text Box 45" o:spid="_x0000_s1031" type="#_x0000_t202" style="position:absolute;margin-left:326.5pt;margin-top:13.35pt;width:90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" filled="f" stroked="f">
                <v:textbox>
                  <w:txbxContent>
                    <w:p w14:paraId="371B2256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F435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D32F9C" wp14:editId="09D66C3C">
                <wp:simplePos x="0" y="0"/>
                <wp:positionH relativeFrom="column">
                  <wp:posOffset>948690</wp:posOffset>
                </wp:positionH>
                <wp:positionV relativeFrom="paragraph">
                  <wp:posOffset>125730</wp:posOffset>
                </wp:positionV>
                <wp:extent cx="3657600" cy="0"/>
                <wp:effectExtent l="0" t="0" r="2540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2C073" id="Straight Connector 4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9.9pt" to="362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191684F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0FF7F251" w14:textId="62E6766A" w:rsidR="004C37A3" w:rsidRPr="00DC6AE4" w:rsidRDefault="004C37A3" w:rsidP="004C37A3">
      <w:pPr>
        <w:spacing w:after="0" w:line="360" w:lineRule="auto"/>
        <w:rPr>
          <w:rFonts w:cstheme="minorHAnsi"/>
          <w:b/>
          <w:color w:val="00B050"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</w:p>
    <w:p w14:paraId="3617C73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9B3F5F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941A4BA" w14:textId="191730B3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an alternating potential difference </w:t>
      </w:r>
      <w:r w:rsidR="004C37A3">
        <w:rPr>
          <w:rFonts w:cstheme="minorHAnsi"/>
          <w:sz w:val="24"/>
          <w:szCs w:val="24"/>
        </w:rPr>
        <w:t xml:space="preserve">(ac)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76594C0F" w14:textId="36E961BA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1C8A4C" wp14:editId="3256DFC8">
                <wp:simplePos x="0" y="0"/>
                <wp:positionH relativeFrom="column">
                  <wp:posOffset>949139</wp:posOffset>
                </wp:positionH>
                <wp:positionV relativeFrom="paragraph">
                  <wp:posOffset>5508</wp:posOffset>
                </wp:positionV>
                <wp:extent cx="2504" cy="1714529"/>
                <wp:effectExtent l="0" t="0" r="48895" b="381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7145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62B3A" id="Straight Connector 47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75pt,.45pt" to="74.95pt,1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5AC7C92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3D7C674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F18B38" wp14:editId="4776C5CD">
                <wp:simplePos x="0" y="0"/>
                <wp:positionH relativeFrom="column">
                  <wp:posOffset>4149090</wp:posOffset>
                </wp:positionH>
                <wp:positionV relativeFrom="paragraph">
                  <wp:posOffset>33655</wp:posOffset>
                </wp:positionV>
                <wp:extent cx="1143000" cy="342900"/>
                <wp:effectExtent l="0" t="0" r="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097AC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8B38" id="Text Box 49" o:spid="_x0000_s1032" type="#_x0000_t202" style="position:absolute;margin-left:326.7pt;margin-top:2.65pt;width:90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" filled="f" stroked="f">
                <v:textbox>
                  <w:txbxContent>
                    <w:p w14:paraId="6CA097AC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F16E0" wp14:editId="366D5B34">
                <wp:simplePos x="0" y="0"/>
                <wp:positionH relativeFrom="column">
                  <wp:posOffset>949139</wp:posOffset>
                </wp:positionH>
                <wp:positionV relativeFrom="paragraph">
                  <wp:posOffset>262412</wp:posOffset>
                </wp:positionV>
                <wp:extent cx="3657600" cy="0"/>
                <wp:effectExtent l="0" t="0" r="2540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3CE3B" id="Straight Connector 4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5pt,20.65pt" to="362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0ACD7" wp14:editId="5E036A80">
                <wp:simplePos x="0" y="0"/>
                <wp:positionH relativeFrom="column">
                  <wp:posOffset>31115</wp:posOffset>
                </wp:positionH>
                <wp:positionV relativeFrom="paragraph">
                  <wp:posOffset>31750</wp:posOffset>
                </wp:positionV>
                <wp:extent cx="1485265" cy="342900"/>
                <wp:effectExtent l="12383" t="0" r="317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852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38C69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0ACD7" id="Text Box 46" o:spid="_x0000_s1033" type="#_x0000_t202" style="position:absolute;margin-left:2.45pt;margin-top:2.5pt;width:116.95pt;height:27pt;rotation:-9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" filled="f" stroked="f">
                <v:textbox>
                  <w:txbxContent>
                    <w:p w14:paraId="3C638C69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932300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6FB29BC7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320F06E6" w14:textId="3C98B9DB" w:rsidR="004C37A3" w:rsidRPr="00DC6AE4" w:rsidRDefault="004C37A3" w:rsidP="004C37A3">
      <w:pPr>
        <w:spacing w:after="0" w:line="360" w:lineRule="auto"/>
        <w:rPr>
          <w:rFonts w:cstheme="minorHAnsi"/>
          <w:b/>
          <w:color w:val="00B050"/>
          <w:sz w:val="24"/>
          <w:szCs w:val="24"/>
        </w:rPr>
      </w:pP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</w:p>
    <w:p w14:paraId="51EF513A" w14:textId="77777777" w:rsidR="00A41140" w:rsidRPr="00F916EC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5C706FEC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0EAE512D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CBB4A2A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3850E0DB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0062D71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683E7DB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F7A73CA" w14:textId="180A1993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6</w:t>
      </w:r>
      <w:r w:rsidR="004C37A3" w:rsidRPr="004C66D6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 kettle has a power rating of 1.2 kW.</w:t>
      </w:r>
    </w:p>
    <w:p w14:paraId="47B906D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kettle uses mains electricity at 230 V.</w:t>
      </w:r>
    </w:p>
    <w:p w14:paraId="20475246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B2C12CE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flowing through the kettle.</w:t>
      </w:r>
      <w:r>
        <w:rPr>
          <w:rFonts w:cstheme="minorHAnsi"/>
          <w:sz w:val="24"/>
          <w:szCs w:val="24"/>
        </w:rPr>
        <w:t xml:space="preserve"> (4)</w:t>
      </w:r>
    </w:p>
    <w:p w14:paraId="69AF3E8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3E817D1" w14:textId="1D629307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transfer that takes place in a kettle.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841C278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3F03AC0" w14:textId="02FF53E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Another kettle has a power rating of 1.5 kW.</w:t>
      </w:r>
    </w:p>
    <w:p w14:paraId="420AAF9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This kettle takes 90 seconds to boil the water.</w:t>
      </w:r>
    </w:p>
    <w:p w14:paraId="2EFE230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6924C62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energy transferred by the kettle in the 90 seconds.</w:t>
      </w:r>
      <w:r>
        <w:rPr>
          <w:rFonts w:cstheme="minorHAnsi"/>
          <w:sz w:val="24"/>
          <w:szCs w:val="24"/>
        </w:rPr>
        <w:t xml:space="preserve"> </w:t>
      </w:r>
    </w:p>
    <w:p w14:paraId="15893614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Give the correct unit with your answer.</w:t>
      </w:r>
      <w:r>
        <w:rPr>
          <w:rFonts w:cstheme="minorHAnsi"/>
          <w:sz w:val="24"/>
          <w:szCs w:val="24"/>
        </w:rPr>
        <w:t xml:space="preserve"> (4)</w:t>
      </w:r>
    </w:p>
    <w:p w14:paraId="5D6E6DA5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81C7D7F" w14:textId="2DCE465F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 electric motor is used to raise a lift.</w:t>
      </w:r>
    </w:p>
    <w:p w14:paraId="08073FE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electric motor is connected to mains electricity at 230 V and has a power rating of 5 kW.</w:t>
      </w:r>
    </w:p>
    <w:p w14:paraId="192ABDA3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It takes the electric motor 35 seconds to raise the lift 20 meters.</w:t>
      </w:r>
    </w:p>
    <w:p w14:paraId="17B9C55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D4A479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charge flow in the electric motor.</w:t>
      </w:r>
      <w:r>
        <w:rPr>
          <w:rFonts w:cstheme="minorHAnsi"/>
          <w:sz w:val="24"/>
          <w:szCs w:val="24"/>
        </w:rPr>
        <w:t xml:space="preserve"> (4)</w:t>
      </w:r>
    </w:p>
    <w:p w14:paraId="717B8539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8BFDD14" w14:textId="6265ABC5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1A0B80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changes that take place in an electric motor.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A2D997A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0654935F" w14:textId="4EFEA5DB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1A0B8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Describe how energy is wasted in an electric motor.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2C83952D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7D1B01" w14:textId="47874C36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An overhead powerline is used to transmit electricity from power stations to our </w:t>
      </w:r>
      <w:r w:rsidR="004C37A3" w:rsidRPr="00F916EC">
        <w:rPr>
          <w:rFonts w:cstheme="minorHAnsi"/>
          <w:sz w:val="24"/>
          <w:szCs w:val="24"/>
        </w:rPr>
        <w:tab/>
        <w:t>homes.</w:t>
      </w:r>
    </w:p>
    <w:p w14:paraId="7681E647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A powerline carries a current of 350 A and has a power loss of 4 MW.</w:t>
      </w:r>
    </w:p>
    <w:p w14:paraId="706C27BA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003D072E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resistance of the powerline.</w:t>
      </w:r>
      <w:r>
        <w:rPr>
          <w:rFonts w:cstheme="minorHAnsi"/>
          <w:sz w:val="24"/>
          <w:szCs w:val="24"/>
        </w:rPr>
        <w:t xml:space="preserve"> (4)</w:t>
      </w:r>
    </w:p>
    <w:p w14:paraId="451F94A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30C8904C" w14:textId="7071498D" w:rsidR="004C37A3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Explain why the current through the powerline is made as low as possible in</w:t>
      </w:r>
      <w:r w:rsidR="004C37A3">
        <w:rPr>
          <w:rFonts w:cstheme="minorHAnsi"/>
          <w:sz w:val="24"/>
          <w:szCs w:val="24"/>
        </w:rPr>
        <w:t xml:space="preserve"> </w:t>
      </w:r>
      <w:r w:rsidR="004C37A3" w:rsidRPr="00F916EC">
        <w:rPr>
          <w:rFonts w:cstheme="minorHAnsi"/>
          <w:sz w:val="24"/>
          <w:szCs w:val="24"/>
        </w:rPr>
        <w:t xml:space="preserve">The National </w:t>
      </w:r>
    </w:p>
    <w:p w14:paraId="19547CAB" w14:textId="77777777" w:rsidR="004C37A3" w:rsidRPr="00F916EC" w:rsidRDefault="004C37A3" w:rsidP="004C37A3">
      <w:pPr>
        <w:spacing w:after="0" w:line="360" w:lineRule="auto"/>
        <w:ind w:firstLine="709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>Grid</w:t>
      </w:r>
      <w:r>
        <w:rPr>
          <w:rFonts w:cstheme="minorHAnsi"/>
          <w:sz w:val="24"/>
          <w:szCs w:val="24"/>
        </w:rPr>
        <w:t>. (4)</w:t>
      </w:r>
    </w:p>
    <w:p w14:paraId="2EB5691D" w14:textId="77777777" w:rsidR="00112260" w:rsidRDefault="00112260" w:rsidP="006E77B1">
      <w:pPr>
        <w:spacing w:after="0" w:line="240" w:lineRule="auto"/>
        <w:rPr>
          <w:rFonts w:cstheme="minorHAnsi"/>
          <w:sz w:val="24"/>
          <w:szCs w:val="24"/>
        </w:rPr>
      </w:pPr>
    </w:p>
    <w:p w14:paraId="7F8EFF3C" w14:textId="67973411" w:rsidR="004C37A3" w:rsidRPr="00F916EC" w:rsidRDefault="00A41140" w:rsidP="006E77B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sz w:val="24"/>
          <w:szCs w:val="24"/>
        </w:rPr>
        <w:tab/>
        <w:t xml:space="preserve">Describe how the current is reduced before transmitting the electricity through the </w:t>
      </w:r>
      <w:r w:rsidR="004C37A3" w:rsidRPr="00F916EC">
        <w:rPr>
          <w:rFonts w:cstheme="minorHAnsi"/>
          <w:sz w:val="24"/>
          <w:szCs w:val="24"/>
        </w:rPr>
        <w:tab/>
        <w:t>powerlines.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5A6CEBCB" w14:textId="6AF246A3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9BF00DE" w14:textId="287B125B" w:rsidR="006E77B1" w:rsidRDefault="006E77B1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47BF884" w14:textId="72F9900E" w:rsidR="004E6F86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6B185A73" w14:textId="77777777" w:rsidR="004E6F86" w:rsidRPr="00F916EC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F9EC2B5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D62CCB2" w14:textId="7C5E50E1" w:rsidR="004C37A3" w:rsidRP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Part 3</w:t>
      </w:r>
    </w:p>
    <w:p w14:paraId="1B63397F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This question is about static electricity.</w:t>
      </w:r>
    </w:p>
    <w:p w14:paraId="48A18C43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1a</w:t>
      </w:r>
      <w:r w:rsidRPr="00F916EC">
        <w:rPr>
          <w:rFonts w:cstheme="minorHAnsi"/>
          <w:sz w:val="24"/>
          <w:szCs w:val="24"/>
        </w:rPr>
        <w:tab/>
        <w:t xml:space="preserve">State the </w:t>
      </w:r>
      <w:r w:rsidRPr="00F916EC">
        <w:rPr>
          <w:rFonts w:cstheme="minorHAnsi"/>
          <w:b/>
          <w:sz w:val="24"/>
          <w:szCs w:val="24"/>
        </w:rPr>
        <w:t>two</w:t>
      </w:r>
      <w:r w:rsidRPr="00F916EC">
        <w:rPr>
          <w:rFonts w:cstheme="minorHAnsi"/>
          <w:sz w:val="24"/>
          <w:szCs w:val="24"/>
        </w:rPr>
        <w:t xml:space="preserve"> types of static charge.</w:t>
      </w:r>
      <w:r w:rsidRPr="00F916EC">
        <w:rPr>
          <w:rFonts w:cstheme="minorHAnsi"/>
          <w:b/>
          <w:sz w:val="24"/>
          <w:szCs w:val="24"/>
        </w:rPr>
        <w:tab/>
      </w:r>
      <w:r w:rsidRPr="001A0B80">
        <w:rPr>
          <w:rFonts w:cstheme="minorHAnsi"/>
          <w:sz w:val="24"/>
          <w:szCs w:val="24"/>
        </w:rPr>
        <w:t>(1)</w:t>
      </w:r>
    </w:p>
    <w:p w14:paraId="165B82CD" w14:textId="77777777" w:rsidR="004C37A3" w:rsidRPr="00F916EC" w:rsidRDefault="004C37A3" w:rsidP="004C37A3">
      <w:pPr>
        <w:spacing w:after="0" w:line="360" w:lineRule="auto"/>
        <w:rPr>
          <w:rFonts w:cstheme="minorHAnsi"/>
          <w:color w:val="00B050"/>
          <w:sz w:val="24"/>
          <w:szCs w:val="24"/>
        </w:rPr>
      </w:pPr>
    </w:p>
    <w:p w14:paraId="4FB5B1A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r w:rsidRPr="001A0B80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plastic rod has been given a positive charge by rubbing the plastic rod on a cloth.</w:t>
      </w:r>
    </w:p>
    <w:p w14:paraId="7C2930F9" w14:textId="3CCCF0DA" w:rsidR="004C37A3" w:rsidRPr="004E6F86" w:rsidRDefault="004C37A3" w:rsidP="004E6F86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how the plastic rod has been given a positive charge in</w:t>
      </w:r>
      <w:r>
        <w:rPr>
          <w:rFonts w:cstheme="minorHAnsi"/>
          <w:sz w:val="24"/>
          <w:szCs w:val="24"/>
        </w:rPr>
        <w:t xml:space="preserve"> terms of movement of particles (2)</w:t>
      </w:r>
    </w:p>
    <w:p w14:paraId="5348CCA6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ADFD07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r w:rsidRPr="001A0B80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The charged plastic rod is placed above some fine dust particles.</w:t>
      </w:r>
    </w:p>
    <w:p w14:paraId="674CA4F1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the charged rod will have on the dust.</w:t>
      </w:r>
      <w:r>
        <w:rPr>
          <w:rFonts w:cstheme="minorHAnsi"/>
          <w:sz w:val="24"/>
          <w:szCs w:val="24"/>
        </w:rPr>
        <w:t xml:space="preserve"> (1)</w:t>
      </w:r>
    </w:p>
    <w:p w14:paraId="4DB082E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079B15DE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1c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Xavi walks across a carpet.</w:t>
      </w:r>
    </w:p>
    <w:p w14:paraId="63A29B5F" w14:textId="77777777" w:rsidR="004C37A3" w:rsidRPr="00F916EC" w:rsidRDefault="004C37A3" w:rsidP="004C37A3">
      <w:pPr>
        <w:spacing w:after="0" w:line="24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Once Xavi has crossed the carpet he touches an earthed metal radiator and gets an electric shock.</w:t>
      </w:r>
      <w:r w:rsidRPr="00F916EC">
        <w:rPr>
          <w:rFonts w:cstheme="minorHAnsi"/>
          <w:b/>
          <w:sz w:val="24"/>
          <w:szCs w:val="24"/>
        </w:rPr>
        <w:tab/>
      </w:r>
    </w:p>
    <w:p w14:paraId="702F6E6A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Explain why Xavi gets an electric shock when he touched the earthed radiator.</w:t>
      </w:r>
      <w:r>
        <w:rPr>
          <w:rFonts w:cstheme="minorHAnsi"/>
          <w:sz w:val="24"/>
          <w:szCs w:val="24"/>
        </w:rPr>
        <w:t xml:space="preserve"> (3)</w:t>
      </w:r>
    </w:p>
    <w:p w14:paraId="5E4469FE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64FA326" w14:textId="1A663678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2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Static is used in the spray painting of car doors.</w:t>
      </w:r>
    </w:p>
    <w:p w14:paraId="7832D1A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Figure 1</w:t>
      </w:r>
      <w:r w:rsidRPr="00F916EC">
        <w:rPr>
          <w:rFonts w:cstheme="minorHAnsi"/>
          <w:sz w:val="24"/>
          <w:szCs w:val="24"/>
        </w:rPr>
        <w:t xml:space="preserve"> shows a car door being spray painted using static.</w:t>
      </w:r>
    </w:p>
    <w:p w14:paraId="50A0EBB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880EBB5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1</w:t>
      </w:r>
    </w:p>
    <w:p w14:paraId="14DF591F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inline distT="0" distB="0" distL="0" distR="0" wp14:anchorId="4419ABC2" wp14:editId="045AE213">
            <wp:extent cx="3362325" cy="1922235"/>
            <wp:effectExtent l="0" t="0" r="0" b="1905"/>
            <wp:docPr id="3" name="Picture 3" descr="Image result for how is static electricity used in spray pa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is static electricity used in spray paint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75" cy="192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3974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>Explain why electrostatic spray painting produces a fine spray.</w:t>
      </w:r>
      <w:r>
        <w:rPr>
          <w:rFonts w:cstheme="minorHAnsi"/>
          <w:sz w:val="24"/>
          <w:szCs w:val="24"/>
        </w:rPr>
        <w:t xml:space="preserve"> (3)</w:t>
      </w:r>
    </w:p>
    <w:p w14:paraId="7D2F2F85" w14:textId="77777777" w:rsidR="004E6F86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0A93E845" w14:textId="574B41FB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Explain why the car door </w:t>
      </w:r>
      <w:r>
        <w:rPr>
          <w:rFonts w:cstheme="minorHAnsi"/>
          <w:sz w:val="24"/>
          <w:szCs w:val="24"/>
        </w:rPr>
        <w:t>is given a</w:t>
      </w:r>
      <w:r w:rsidRPr="00F916EC">
        <w:rPr>
          <w:rFonts w:cstheme="minorHAnsi"/>
          <w:sz w:val="24"/>
          <w:szCs w:val="24"/>
        </w:rPr>
        <w:t xml:space="preserve"> negative charge.</w:t>
      </w:r>
      <w:r>
        <w:rPr>
          <w:rFonts w:cstheme="minorHAnsi"/>
          <w:sz w:val="24"/>
          <w:szCs w:val="24"/>
        </w:rPr>
        <w:t xml:space="preserve"> (3)</w:t>
      </w:r>
    </w:p>
    <w:p w14:paraId="06FF8189" w14:textId="77777777" w:rsidR="004E6F86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F476D5B" w14:textId="163EEC64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Suggest an advantage of electrostatic spray painting over the use of tins of spray </w:t>
      </w:r>
      <w:r w:rsidRPr="00F916EC">
        <w:rPr>
          <w:rFonts w:cstheme="minorHAnsi"/>
          <w:sz w:val="24"/>
          <w:szCs w:val="24"/>
        </w:rPr>
        <w:tab/>
        <w:t xml:space="preserve">paint. </w:t>
      </w:r>
      <w:r>
        <w:rPr>
          <w:rFonts w:cstheme="minorHAnsi"/>
          <w:sz w:val="24"/>
          <w:szCs w:val="24"/>
        </w:rPr>
        <w:t>(1)</w:t>
      </w:r>
    </w:p>
    <w:p w14:paraId="476D3BE8" w14:textId="77777777" w:rsidR="004E6F86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076936A" w14:textId="13192A02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droplet of paint has been given a positive charge.</w:t>
      </w:r>
    </w:p>
    <w:p w14:paraId="2002327C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electric field for this paint droplet.</w:t>
      </w:r>
      <w:r>
        <w:rPr>
          <w:rFonts w:cstheme="minorHAnsi"/>
          <w:sz w:val="24"/>
          <w:szCs w:val="24"/>
        </w:rPr>
        <w:t xml:space="preserve"> (1)</w:t>
      </w:r>
    </w:p>
    <w:p w14:paraId="4AE3FD2C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382E86E8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Describe what would happen if another positively charged particle was placed into this electric </w:t>
      </w:r>
    </w:p>
    <w:p w14:paraId="6BFA545C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field.</w:t>
      </w:r>
      <w:r>
        <w:rPr>
          <w:rFonts w:cstheme="minorHAnsi"/>
          <w:sz w:val="24"/>
          <w:szCs w:val="24"/>
        </w:rPr>
        <w:t xml:space="preserve"> (2)</w:t>
      </w:r>
    </w:p>
    <w:p w14:paraId="50CC5777" w14:textId="77777777" w:rsidR="004C37A3" w:rsidRPr="00931005" w:rsidRDefault="004C37A3" w:rsidP="004E6F86">
      <w:pPr>
        <w:spacing w:after="0" w:line="360" w:lineRule="auto"/>
        <w:rPr>
          <w:rFonts w:cstheme="minorHAnsi"/>
          <w:b/>
          <w:i/>
          <w:sz w:val="24"/>
          <w:szCs w:val="24"/>
        </w:rPr>
      </w:pPr>
    </w:p>
    <w:p w14:paraId="4A445B4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2c</w:t>
      </w:r>
      <w:r w:rsidRPr="00F916EC">
        <w:rPr>
          <w:rFonts w:cstheme="minorHAnsi"/>
          <w:sz w:val="24"/>
          <w:szCs w:val="24"/>
        </w:rPr>
        <w:tab/>
        <w:t>A spark is formed when a charged object is earthed.</w:t>
      </w:r>
    </w:p>
    <w:p w14:paraId="3084D866" w14:textId="4E2F2CE3" w:rsidR="00B33DCE" w:rsidRPr="004E6F86" w:rsidRDefault="004C37A3" w:rsidP="004E6F86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</w:t>
      </w:r>
      <w:r>
        <w:rPr>
          <w:rFonts w:cstheme="minorHAnsi"/>
          <w:sz w:val="24"/>
          <w:szCs w:val="24"/>
        </w:rPr>
        <w:t>a</w:t>
      </w:r>
      <w:r w:rsidRPr="00F916EC">
        <w:rPr>
          <w:rFonts w:cstheme="minorHAnsi"/>
          <w:sz w:val="24"/>
          <w:szCs w:val="24"/>
        </w:rPr>
        <w:t xml:space="preserve"> spark forms.</w:t>
      </w:r>
      <w:r>
        <w:rPr>
          <w:rFonts w:cstheme="minorHAnsi"/>
          <w:sz w:val="24"/>
          <w:szCs w:val="24"/>
        </w:rPr>
        <w:t xml:space="preserve"> (3)</w:t>
      </w:r>
      <w:bookmarkStart w:id="0" w:name="_GoBack"/>
      <w:bookmarkEnd w:id="0"/>
    </w:p>
    <w:sectPr w:rsidR="00B33DCE" w:rsidRPr="004E6F86" w:rsidSect="00E076E3">
      <w:headerReference w:type="default" r:id="rId12"/>
      <w:footerReference w:type="default" r:id="rId1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F03D5" w14:textId="77777777" w:rsidR="00A407ED" w:rsidRDefault="00A407ED" w:rsidP="00683DA2">
      <w:pPr>
        <w:spacing w:after="0" w:line="240" w:lineRule="auto"/>
      </w:pPr>
      <w:r>
        <w:separator/>
      </w:r>
    </w:p>
  </w:endnote>
  <w:endnote w:type="continuationSeparator" w:id="0">
    <w:p w14:paraId="6B87B959" w14:textId="77777777" w:rsidR="00A407ED" w:rsidRDefault="00A407E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B2F5BAE" w:rsidR="001B4431" w:rsidRPr="00782608" w:rsidRDefault="00782608" w:rsidP="00782608">
    <w:pPr>
      <w:pStyle w:val="Footer"/>
    </w:pPr>
    <w:r>
      <w:t xml:space="preserve">©PiXL </w:t>
    </w:r>
    <w:r w:rsidR="00A41140">
      <w:t>C</w:t>
    </w:r>
    <w:r>
      <w:t>lub 201</w:t>
    </w:r>
    <w:r w:rsidR="00A41140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3EE96" w14:textId="77777777" w:rsidR="00A407ED" w:rsidRDefault="00A407ED" w:rsidP="00683DA2">
      <w:pPr>
        <w:spacing w:after="0" w:line="240" w:lineRule="auto"/>
      </w:pPr>
      <w:r>
        <w:separator/>
      </w:r>
    </w:p>
  </w:footnote>
  <w:footnote w:type="continuationSeparator" w:id="0">
    <w:p w14:paraId="7C88D165" w14:textId="77777777" w:rsidR="00A407ED" w:rsidRDefault="00A407E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141B1BC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Topic</w:t>
    </w:r>
    <w:r w:rsidR="004C37A3">
      <w:rPr>
        <w:b/>
        <w:noProof/>
        <w:color w:val="ED7D31" w:themeColor="accent2"/>
        <w:sz w:val="36"/>
        <w:szCs w:val="32"/>
        <w:lang w:val="en-US"/>
      </w:rPr>
      <w:t>s 10 &amp; 11</w:t>
    </w:r>
  </w:p>
  <w:p w14:paraId="64B56625" w14:textId="3E2EB5C7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4C37A3">
      <w:rPr>
        <w:b/>
        <w:color w:val="ED7D31" w:themeColor="accent2"/>
        <w:sz w:val="32"/>
        <w:szCs w:val="32"/>
      </w:rPr>
      <w:t>Electricity: circuits and static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7B302E7"/>
    <w:multiLevelType w:val="hybridMultilevel"/>
    <w:tmpl w:val="32C64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E3F6F"/>
    <w:multiLevelType w:val="hybridMultilevel"/>
    <w:tmpl w:val="C25A7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66E55"/>
    <w:multiLevelType w:val="hybridMultilevel"/>
    <w:tmpl w:val="F1D2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9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7392"/>
    <w:multiLevelType w:val="hybridMultilevel"/>
    <w:tmpl w:val="0A3CE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054F2"/>
    <w:multiLevelType w:val="hybridMultilevel"/>
    <w:tmpl w:val="3E7EEE32"/>
    <w:lvl w:ilvl="0" w:tplc="93747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62FD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3CC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EE9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23B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E0B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AA9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41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A6B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5C4E2D"/>
    <w:multiLevelType w:val="hybridMultilevel"/>
    <w:tmpl w:val="6DB40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039C6"/>
    <w:multiLevelType w:val="hybridMultilevel"/>
    <w:tmpl w:val="82AEB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1115E"/>
    <w:multiLevelType w:val="hybridMultilevel"/>
    <w:tmpl w:val="D4D0A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938AE"/>
    <w:multiLevelType w:val="hybridMultilevel"/>
    <w:tmpl w:val="4CB63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A739B"/>
    <w:multiLevelType w:val="hybridMultilevel"/>
    <w:tmpl w:val="ADDA2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30AA5"/>
    <w:multiLevelType w:val="hybridMultilevel"/>
    <w:tmpl w:val="F5E04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C59B2"/>
    <w:multiLevelType w:val="hybridMultilevel"/>
    <w:tmpl w:val="B2921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322CF"/>
    <w:multiLevelType w:val="hybridMultilevel"/>
    <w:tmpl w:val="3A54F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822F1"/>
    <w:multiLevelType w:val="hybridMultilevel"/>
    <w:tmpl w:val="4EF0A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F6E93"/>
    <w:multiLevelType w:val="hybridMultilevel"/>
    <w:tmpl w:val="5E348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C1E3F"/>
    <w:multiLevelType w:val="hybridMultilevel"/>
    <w:tmpl w:val="069C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0D7E6D"/>
    <w:multiLevelType w:val="hybridMultilevel"/>
    <w:tmpl w:val="C43A9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9" w15:restartNumberingAfterBreak="0">
    <w:nsid w:val="683E59D6"/>
    <w:multiLevelType w:val="hybridMultilevel"/>
    <w:tmpl w:val="45F2B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820C91"/>
    <w:multiLevelType w:val="hybridMultilevel"/>
    <w:tmpl w:val="6C907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1FF1CC0"/>
    <w:multiLevelType w:val="hybridMultilevel"/>
    <w:tmpl w:val="5FA8429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2E17D19"/>
    <w:multiLevelType w:val="hybridMultilevel"/>
    <w:tmpl w:val="1C5EA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926B7B"/>
    <w:multiLevelType w:val="hybridMultilevel"/>
    <w:tmpl w:val="5C6290C0"/>
    <w:lvl w:ilvl="0" w:tplc="AD702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2C1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B40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4B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04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12B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66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A7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AC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6112C4F"/>
    <w:multiLevelType w:val="hybridMultilevel"/>
    <w:tmpl w:val="FFD40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04AD"/>
    <w:multiLevelType w:val="hybridMultilevel"/>
    <w:tmpl w:val="0680C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EA2146"/>
    <w:multiLevelType w:val="hybridMultilevel"/>
    <w:tmpl w:val="16D2ED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127C59"/>
    <w:multiLevelType w:val="hybridMultilevel"/>
    <w:tmpl w:val="53CC0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13F02"/>
    <w:multiLevelType w:val="hybridMultilevel"/>
    <w:tmpl w:val="01883D6E"/>
    <w:lvl w:ilvl="0" w:tplc="ED8E1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D6B2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0643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C0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87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0B8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BAD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3A3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583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9"/>
  </w:num>
  <w:num w:numId="2">
    <w:abstractNumId w:val="39"/>
  </w:num>
  <w:num w:numId="3">
    <w:abstractNumId w:val="33"/>
  </w:num>
  <w:num w:numId="4">
    <w:abstractNumId w:val="20"/>
  </w:num>
  <w:num w:numId="5">
    <w:abstractNumId w:val="7"/>
  </w:num>
  <w:num w:numId="6">
    <w:abstractNumId w:val="9"/>
  </w:num>
  <w:num w:numId="7">
    <w:abstractNumId w:val="25"/>
  </w:num>
  <w:num w:numId="8">
    <w:abstractNumId w:val="2"/>
  </w:num>
  <w:num w:numId="9">
    <w:abstractNumId w:val="31"/>
  </w:num>
  <w:num w:numId="10">
    <w:abstractNumId w:val="26"/>
  </w:num>
  <w:num w:numId="11">
    <w:abstractNumId w:val="28"/>
  </w:num>
  <w:num w:numId="12">
    <w:abstractNumId w:val="30"/>
  </w:num>
  <w:num w:numId="13">
    <w:abstractNumId w:val="8"/>
  </w:num>
  <w:num w:numId="14">
    <w:abstractNumId w:val="0"/>
  </w:num>
  <w:num w:numId="15">
    <w:abstractNumId w:val="4"/>
  </w:num>
  <w:num w:numId="16">
    <w:abstractNumId w:val="5"/>
  </w:num>
  <w:num w:numId="17">
    <w:abstractNumId w:val="37"/>
  </w:num>
  <w:num w:numId="18">
    <w:abstractNumId w:val="1"/>
  </w:num>
  <w:num w:numId="19">
    <w:abstractNumId w:val="22"/>
  </w:num>
  <w:num w:numId="20">
    <w:abstractNumId w:val="29"/>
  </w:num>
  <w:num w:numId="21">
    <w:abstractNumId w:val="40"/>
  </w:num>
  <w:num w:numId="22">
    <w:abstractNumId w:val="6"/>
  </w:num>
  <w:num w:numId="23">
    <w:abstractNumId w:val="16"/>
  </w:num>
  <w:num w:numId="24">
    <w:abstractNumId w:val="12"/>
  </w:num>
  <w:num w:numId="25">
    <w:abstractNumId w:val="38"/>
  </w:num>
  <w:num w:numId="26">
    <w:abstractNumId w:val="13"/>
  </w:num>
  <w:num w:numId="27">
    <w:abstractNumId w:val="10"/>
  </w:num>
  <w:num w:numId="28">
    <w:abstractNumId w:val="14"/>
  </w:num>
  <w:num w:numId="29">
    <w:abstractNumId w:val="27"/>
  </w:num>
  <w:num w:numId="30">
    <w:abstractNumId w:val="41"/>
  </w:num>
  <w:num w:numId="31">
    <w:abstractNumId w:val="32"/>
  </w:num>
  <w:num w:numId="32">
    <w:abstractNumId w:val="18"/>
  </w:num>
  <w:num w:numId="33">
    <w:abstractNumId w:val="24"/>
  </w:num>
  <w:num w:numId="34">
    <w:abstractNumId w:val="21"/>
  </w:num>
  <w:num w:numId="35">
    <w:abstractNumId w:val="3"/>
  </w:num>
  <w:num w:numId="36">
    <w:abstractNumId w:val="23"/>
  </w:num>
  <w:num w:numId="37">
    <w:abstractNumId w:val="35"/>
  </w:num>
  <w:num w:numId="38">
    <w:abstractNumId w:val="15"/>
  </w:num>
  <w:num w:numId="39">
    <w:abstractNumId w:val="34"/>
  </w:num>
  <w:num w:numId="40">
    <w:abstractNumId w:val="17"/>
  </w:num>
  <w:num w:numId="41">
    <w:abstractNumId w:val="36"/>
  </w:num>
  <w:num w:numId="42">
    <w:abstractNumId w:val="11"/>
  </w:num>
  <w:num w:numId="43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12260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C37A3"/>
    <w:rsid w:val="004E3ED7"/>
    <w:rsid w:val="004E6F86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1B7C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E77B1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407ED"/>
    <w:rsid w:val="00A41140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5362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6C2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2952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7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38036-26B4-4053-85B5-9DFD9D8C2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35</TotalTime>
  <Pages>1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8</cp:revision>
  <cp:lastPrinted>2017-07-01T09:03:00Z</cp:lastPrinted>
  <dcterms:created xsi:type="dcterms:W3CDTF">2018-08-13T13:34:00Z</dcterms:created>
  <dcterms:modified xsi:type="dcterms:W3CDTF">2018-08-13T14:10:00Z</dcterms:modified>
</cp:coreProperties>
</file>