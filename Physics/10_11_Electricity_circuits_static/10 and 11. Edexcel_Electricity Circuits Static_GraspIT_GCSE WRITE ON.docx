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93F9A" w14:textId="0D906C14" w:rsidR="00CC06C2" w:rsidRPr="00112260" w:rsidRDefault="00CC06C2" w:rsidP="00112260">
      <w:pPr>
        <w:spacing w:after="0" w:line="240" w:lineRule="auto"/>
        <w:ind w:left="426" w:hanging="426"/>
        <w:jc w:val="center"/>
        <w:rPr>
          <w:sz w:val="24"/>
        </w:rPr>
      </w:pPr>
      <w:r w:rsidRPr="00112260">
        <w:rPr>
          <w:b/>
          <w:bCs/>
          <w:sz w:val="24"/>
          <w:lang w:val="en-US"/>
        </w:rPr>
        <w:t>Part 1 &amp; Part 2</w:t>
      </w:r>
    </w:p>
    <w:p w14:paraId="72369777" w14:textId="77777777" w:rsidR="00A41140" w:rsidRPr="00A41140" w:rsidRDefault="00A41140" w:rsidP="00A41140">
      <w:pPr>
        <w:spacing w:after="0" w:line="240" w:lineRule="auto"/>
      </w:pPr>
    </w:p>
    <w:p w14:paraId="0DF4565B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1a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student builds a circuit.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The circuit is shown in </w:t>
      </w:r>
      <w:r w:rsidRPr="00F916EC">
        <w:rPr>
          <w:rFonts w:cstheme="minorHAnsi"/>
          <w:b/>
          <w:color w:val="000000" w:themeColor="text1"/>
          <w:sz w:val="24"/>
          <w:szCs w:val="24"/>
        </w:rPr>
        <w:t>Figure 1.</w:t>
      </w:r>
    </w:p>
    <w:p w14:paraId="71A1950E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 xml:space="preserve">Label the components shown in </w:t>
      </w:r>
      <w:r w:rsidRPr="00F916EC">
        <w:rPr>
          <w:rFonts w:cstheme="minorHAnsi"/>
          <w:b/>
          <w:color w:val="000000" w:themeColor="text1"/>
          <w:sz w:val="24"/>
          <w:szCs w:val="24"/>
        </w:rPr>
        <w:t>Figure 1.</w:t>
      </w:r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F9504E">
        <w:rPr>
          <w:rFonts w:cstheme="minorHAnsi"/>
          <w:color w:val="000000" w:themeColor="text1"/>
          <w:sz w:val="24"/>
          <w:szCs w:val="24"/>
        </w:rPr>
        <w:t>(3)</w:t>
      </w:r>
    </w:p>
    <w:p w14:paraId="5EE03C89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>Figure 1</w:t>
      </w:r>
    </w:p>
    <w:p w14:paraId="5B7F36C0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16814F73" wp14:editId="534CF2E3">
            <wp:simplePos x="0" y="0"/>
            <wp:positionH relativeFrom="column">
              <wp:posOffset>1639071</wp:posOffset>
            </wp:positionH>
            <wp:positionV relativeFrom="paragraph">
              <wp:posOffset>24779</wp:posOffset>
            </wp:positionV>
            <wp:extent cx="3047315" cy="2019944"/>
            <wp:effectExtent l="0" t="0" r="127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CFEFD"/>
                        </a:clrFrom>
                        <a:clrTo>
                          <a:srgbClr val="FCFE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15" cy="201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0E1B7" w14:textId="546923B6" w:rsidR="004C37A3" w:rsidRDefault="004C37A3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608BDBC0" w14:textId="707A3E65" w:rsidR="00112260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1CB8AD3E" w14:textId="73DAE36F" w:rsidR="00112260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2F541735" w14:textId="480B05B9" w:rsidR="00112260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69E77042" w14:textId="77777777" w:rsidR="00112260" w:rsidRPr="00F9504E" w:rsidRDefault="00112260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2B96C17A" w14:textId="77777777" w:rsidR="004C37A3" w:rsidRPr="00F916EC" w:rsidRDefault="004C37A3" w:rsidP="00112260">
      <w:pPr>
        <w:rPr>
          <w:rFonts w:cstheme="minorHAnsi"/>
          <w:color w:val="00B050"/>
          <w:sz w:val="24"/>
          <w:szCs w:val="24"/>
        </w:rPr>
      </w:pPr>
    </w:p>
    <w:p w14:paraId="51893FC2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1b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resistor adds resistance to a circuit.</w:t>
      </w:r>
    </w:p>
    <w:p w14:paraId="195FD889" w14:textId="4A0EC575" w:rsidR="004C37A3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Describe what the effect of adding resistance would have on the current flowing in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color w:val="000000" w:themeColor="text1"/>
          <w:sz w:val="24"/>
          <w:szCs w:val="24"/>
        </w:rPr>
        <w:t>the circuit.</w:t>
      </w:r>
      <w:r>
        <w:rPr>
          <w:rFonts w:cstheme="minorHAnsi"/>
          <w:color w:val="000000" w:themeColor="text1"/>
          <w:sz w:val="24"/>
          <w:szCs w:val="24"/>
        </w:rPr>
        <w:t xml:space="preserve"> (2)</w:t>
      </w:r>
    </w:p>
    <w:p w14:paraId="7F0FB04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EA2D6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DDD408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DDDA137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1c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In another electrical circuit a current of 1.2 A flows for 17 seconds.</w:t>
      </w:r>
    </w:p>
    <w:p w14:paraId="7A7E84A2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Work out the charge flow in the circuit.</w:t>
      </w:r>
      <w:r>
        <w:rPr>
          <w:rFonts w:cstheme="minorHAnsi"/>
          <w:color w:val="000000" w:themeColor="text1"/>
          <w:sz w:val="24"/>
          <w:szCs w:val="24"/>
        </w:rPr>
        <w:t xml:space="preserve"> Give the units of charge. (3)</w:t>
      </w:r>
    </w:p>
    <w:p w14:paraId="7C007E82" w14:textId="77777777" w:rsidR="00C922C0" w:rsidRDefault="004C37A3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C922C0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A0245C7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43BA33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EF0FFC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C8D1752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5317094B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7A54BC6A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1B04CAA2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6A3577F0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613D935C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65878A7B" w14:textId="77777777" w:rsidR="00112260" w:rsidRDefault="00112260" w:rsidP="004C37A3">
      <w:pPr>
        <w:tabs>
          <w:tab w:val="center" w:pos="5129"/>
        </w:tabs>
        <w:rPr>
          <w:rFonts w:cstheme="minorHAnsi"/>
          <w:color w:val="000000" w:themeColor="text1"/>
          <w:sz w:val="24"/>
          <w:szCs w:val="24"/>
        </w:rPr>
      </w:pPr>
    </w:p>
    <w:p w14:paraId="59E85D3D" w14:textId="24A5E022" w:rsidR="004C37A3" w:rsidRPr="00F9504E" w:rsidRDefault="004C37A3" w:rsidP="004C37A3">
      <w:pPr>
        <w:tabs>
          <w:tab w:val="center" w:pos="5129"/>
        </w:tabs>
        <w:rPr>
          <w:rFonts w:cstheme="minorHAnsi"/>
          <w:color w:val="00B050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 xml:space="preserve">2         </w:t>
      </w:r>
      <w:r w:rsidRPr="00F9504E">
        <w:rPr>
          <w:rFonts w:cstheme="minorHAnsi"/>
          <w:color w:val="000000" w:themeColor="text1"/>
          <w:sz w:val="24"/>
          <w:szCs w:val="24"/>
        </w:rPr>
        <w:t xml:space="preserve">A student sets up the circuit shown in </w:t>
      </w:r>
      <w:r w:rsidRPr="00F9504E">
        <w:rPr>
          <w:rFonts w:cstheme="minorHAnsi"/>
          <w:b/>
          <w:color w:val="000000" w:themeColor="text1"/>
          <w:sz w:val="24"/>
          <w:szCs w:val="24"/>
        </w:rPr>
        <w:t>Figure 2</w:t>
      </w:r>
      <w:r w:rsidRPr="00F9504E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 xml:space="preserve">to </w:t>
      </w:r>
      <w:r w:rsidRPr="00F9504E">
        <w:rPr>
          <w:rFonts w:cstheme="minorHAnsi"/>
          <w:color w:val="000000" w:themeColor="text1"/>
          <w:sz w:val="24"/>
          <w:szCs w:val="24"/>
        </w:rPr>
        <w:t>measure the resistance of a resistor.</w:t>
      </w:r>
    </w:p>
    <w:p w14:paraId="424DC820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>Figure 2</w:t>
      </w:r>
    </w:p>
    <w:p w14:paraId="3D033ABC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w:drawing>
          <wp:anchor distT="0" distB="0" distL="114300" distR="114300" simplePos="0" relativeHeight="251662336" behindDoc="1" locked="0" layoutInCell="1" allowOverlap="1" wp14:anchorId="7E2CFC89" wp14:editId="1EE10D15">
            <wp:simplePos x="0" y="0"/>
            <wp:positionH relativeFrom="column">
              <wp:posOffset>1862455</wp:posOffset>
            </wp:positionH>
            <wp:positionV relativeFrom="paragraph">
              <wp:posOffset>12065</wp:posOffset>
            </wp:positionV>
            <wp:extent cx="2624455" cy="2400935"/>
            <wp:effectExtent l="0" t="0" r="0" b="12065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1003C" w14:textId="77777777" w:rsidR="004C37A3" w:rsidRPr="00F916EC" w:rsidRDefault="004C37A3" w:rsidP="004C37A3">
      <w:pPr>
        <w:tabs>
          <w:tab w:val="left" w:pos="7977"/>
        </w:tabs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</w:p>
    <w:p w14:paraId="1BA2D1A5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F951A" wp14:editId="62C7E24E">
                <wp:simplePos x="0" y="0"/>
                <wp:positionH relativeFrom="column">
                  <wp:posOffset>2545715</wp:posOffset>
                </wp:positionH>
                <wp:positionV relativeFrom="paragraph">
                  <wp:posOffset>19685</wp:posOffset>
                </wp:positionV>
                <wp:extent cx="915670" cy="3429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6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B71F3" w14:textId="77777777" w:rsidR="004C37A3" w:rsidRDefault="004C37A3" w:rsidP="004C37A3">
                            <w:r>
                              <w:t>0.4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BF951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200.45pt;margin-top:1.55pt;width:72.1pt;height:2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" filled="f" stroked="f">
                <v:textbox>
                  <w:txbxContent>
                    <w:p w14:paraId="1E4B71F3" w14:textId="77777777" w:rsidR="004C37A3" w:rsidRDefault="004C37A3" w:rsidP="004C37A3">
                      <w:r>
                        <w:t>0.4 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51643B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5D7F1B9A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1BEB4" wp14:editId="5A3DB63D">
                <wp:simplePos x="0" y="0"/>
                <wp:positionH relativeFrom="column">
                  <wp:posOffset>3117215</wp:posOffset>
                </wp:positionH>
                <wp:positionV relativeFrom="paragraph">
                  <wp:posOffset>156210</wp:posOffset>
                </wp:positionV>
                <wp:extent cx="576580" cy="225425"/>
                <wp:effectExtent l="0" t="0" r="0" b="317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37F45" w14:textId="77777777" w:rsidR="004C37A3" w:rsidRDefault="004C37A3" w:rsidP="004C37A3">
                            <w:r>
                              <w:t>3.6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1BEB4" id="Text Box 31" o:spid="_x0000_s1027" type="#_x0000_t202" style="position:absolute;left:0;text-align:left;margin-left:245.45pt;margin-top:12.3pt;width:45.4pt;height: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" filled="f" stroked="f">
                <v:textbox>
                  <w:txbxContent>
                    <w:p w14:paraId="11037F45" w14:textId="77777777" w:rsidR="004C37A3" w:rsidRDefault="004C37A3" w:rsidP="004C37A3">
                      <w:r>
                        <w:t>3.6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52B98F" w14:textId="77777777" w:rsidR="004C37A3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30A5A241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5D4E6277" w14:textId="77777777" w:rsidR="004C37A3" w:rsidRPr="00F916EC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23245AAE" w14:textId="7E910865" w:rsidR="004C37A3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F9504E">
        <w:rPr>
          <w:rFonts w:cstheme="minorHAnsi"/>
          <w:color w:val="000000" w:themeColor="text1"/>
          <w:sz w:val="24"/>
          <w:szCs w:val="24"/>
        </w:rPr>
        <w:t>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Work out the resistance of the resistor in the circuit.</w:t>
      </w:r>
      <w:r>
        <w:rPr>
          <w:rFonts w:cstheme="minorHAnsi"/>
          <w:color w:val="000000" w:themeColor="text1"/>
          <w:sz w:val="24"/>
          <w:szCs w:val="24"/>
        </w:rPr>
        <w:t xml:space="preserve"> (3)</w:t>
      </w:r>
    </w:p>
    <w:p w14:paraId="0E122FBB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ABDE19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1852538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BF19F6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DB83DD5" w14:textId="2AB2C1B0" w:rsidR="004C37A3" w:rsidRPr="00F916EC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The student adds a variable resistor into the circuit.</w:t>
      </w:r>
    </w:p>
    <w:p w14:paraId="6028EF0A" w14:textId="77777777" w:rsidR="004C37A3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The variable resistor is used to get range of values for the potential difference and the current in </w:t>
      </w:r>
    </w:p>
    <w:p w14:paraId="1D674A98" w14:textId="77777777" w:rsidR="004C37A3" w:rsidRPr="00F916EC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</w:t>
      </w:r>
      <w:r w:rsidRPr="00F916EC">
        <w:rPr>
          <w:rFonts w:cstheme="minorHAnsi"/>
          <w:color w:val="000000" w:themeColor="text1"/>
          <w:sz w:val="24"/>
          <w:szCs w:val="24"/>
        </w:rPr>
        <w:t>the circuit.</w:t>
      </w:r>
    </w:p>
    <w:p w14:paraId="1EA57BA4" w14:textId="77777777" w:rsidR="004C37A3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Draw a graph to show how the potential difference and the current across the resistor are linked.  </w:t>
      </w:r>
    </w:p>
    <w:p w14:paraId="4D8514EC" w14:textId="77777777" w:rsidR="004C37A3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 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Label this line </w:t>
      </w:r>
      <w:r w:rsidRPr="00F916EC">
        <w:rPr>
          <w:rFonts w:cstheme="minorHAnsi"/>
          <w:b/>
          <w:color w:val="000000" w:themeColor="text1"/>
          <w:sz w:val="24"/>
          <w:szCs w:val="24"/>
        </w:rPr>
        <w:t>A.</w:t>
      </w:r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E72634">
        <w:rPr>
          <w:rFonts w:cstheme="minorHAnsi"/>
          <w:color w:val="000000" w:themeColor="text1"/>
          <w:sz w:val="24"/>
          <w:szCs w:val="24"/>
        </w:rPr>
        <w:t>(1)</w:t>
      </w:r>
    </w:p>
    <w:p w14:paraId="0580937B" w14:textId="77777777" w:rsidR="004C37A3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30A67ED2" w14:textId="77777777" w:rsidR="004C37A3" w:rsidRPr="00F916EC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7E5C0D69" w14:textId="4F9ACDA6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851A81" wp14:editId="69568042">
                <wp:simplePos x="0" y="0"/>
                <wp:positionH relativeFrom="column">
                  <wp:posOffset>3234690</wp:posOffset>
                </wp:positionH>
                <wp:positionV relativeFrom="paragraph">
                  <wp:posOffset>87630</wp:posOffset>
                </wp:positionV>
                <wp:extent cx="0" cy="2057400"/>
                <wp:effectExtent l="0" t="0" r="2540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F6CC3" id="Straight Connector 3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7pt,6.9pt" to="254.7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834310" wp14:editId="64B0838B">
                <wp:simplePos x="0" y="0"/>
                <wp:positionH relativeFrom="column">
                  <wp:posOffset>1400175</wp:posOffset>
                </wp:positionH>
                <wp:positionV relativeFrom="paragraph">
                  <wp:posOffset>31115</wp:posOffset>
                </wp:positionV>
                <wp:extent cx="1828800" cy="342900"/>
                <wp:effectExtent l="0" t="0" r="0" b="1270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41A2F" w14:textId="77777777" w:rsidR="004C37A3" w:rsidRDefault="004C37A3" w:rsidP="004C37A3">
                            <w:r>
                              <w:t>Potential Difference /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4310" id="Text Box 37" o:spid="_x0000_s1028" type="#_x0000_t202" style="position:absolute;margin-left:110.25pt;margin-top:2.45pt;width:2in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" filled="f" stroked="f">
                <v:textbox>
                  <w:txbxContent>
                    <w:p w14:paraId="12B41A2F" w14:textId="77777777" w:rsidR="004C37A3" w:rsidRDefault="004C37A3" w:rsidP="004C37A3">
                      <w:r>
                        <w:t>Potential Difference /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7B6E28" w14:textId="1DFB5FE6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163DB57F" w14:textId="00D04402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CD2DD" wp14:editId="14C244C0">
                <wp:simplePos x="0" y="0"/>
                <wp:positionH relativeFrom="column">
                  <wp:posOffset>4719320</wp:posOffset>
                </wp:positionH>
                <wp:positionV relativeFrom="paragraph">
                  <wp:posOffset>151765</wp:posOffset>
                </wp:positionV>
                <wp:extent cx="1714500" cy="342900"/>
                <wp:effectExtent l="0" t="0" r="0" b="1270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968B5" w14:textId="77777777" w:rsidR="004C37A3" w:rsidRDefault="004C37A3" w:rsidP="004C37A3">
                            <w:r>
                              <w:t>Current /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D2DD" id="Text Box 36" o:spid="_x0000_s1029" type="#_x0000_t202" style="position:absolute;margin-left:371.6pt;margin-top:11.95pt;width:13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" filled="f" stroked="f">
                <v:textbox>
                  <w:txbxContent>
                    <w:p w14:paraId="4EB968B5" w14:textId="77777777" w:rsidR="004C37A3" w:rsidRDefault="004C37A3" w:rsidP="004C37A3">
                      <w:r>
                        <w:t>Current /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688F1E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07D52" wp14:editId="77849CBC">
                <wp:simplePos x="0" y="0"/>
                <wp:positionH relativeFrom="column">
                  <wp:posOffset>1525904</wp:posOffset>
                </wp:positionH>
                <wp:positionV relativeFrom="paragraph">
                  <wp:posOffset>100330</wp:posOffset>
                </wp:positionV>
                <wp:extent cx="3193415" cy="47625"/>
                <wp:effectExtent l="0" t="0" r="2603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3415" cy="476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7ACD4" id="Straight Connector 3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5pt,7.9pt" to="371.6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" strokecolor="black [3200]" strokeweight="1.5pt">
                <v:stroke joinstyle="miter"/>
              </v:line>
            </w:pict>
          </mc:Fallback>
        </mc:AlternateContent>
      </w:r>
    </w:p>
    <w:p w14:paraId="3E4764C4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3F17823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719AB4BF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7150204" w14:textId="3F7BEB09" w:rsidR="004C37A3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0FF484D9" w14:textId="329944BC" w:rsidR="00C922C0" w:rsidRDefault="00C922C0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3CEEBA36" w14:textId="77777777" w:rsidR="00C922C0" w:rsidRDefault="00C922C0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0EB4F3A3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lastRenderedPageBreak/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 xml:space="preserve">The resistor is replaced with a </w:t>
      </w:r>
      <w:r>
        <w:rPr>
          <w:rFonts w:cstheme="minorHAnsi"/>
          <w:color w:val="000000" w:themeColor="text1"/>
          <w:sz w:val="24"/>
          <w:szCs w:val="24"/>
        </w:rPr>
        <w:t xml:space="preserve">different </w:t>
      </w:r>
      <w:r w:rsidRPr="00F916EC">
        <w:rPr>
          <w:rFonts w:cstheme="minorHAnsi"/>
          <w:color w:val="000000" w:themeColor="text1"/>
          <w:sz w:val="24"/>
          <w:szCs w:val="24"/>
        </w:rPr>
        <w:t>resistor that has a lower value of resistance.</w:t>
      </w:r>
    </w:p>
    <w:p w14:paraId="4EF35D80" w14:textId="2D6A8242" w:rsidR="004C37A3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On the axes given for </w:t>
      </w: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, draw a line to show how the current and the potential </w:t>
      </w: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difference are now linked for this new resistor.  Label this new resistor line </w:t>
      </w:r>
      <w:r w:rsidRPr="00F916EC">
        <w:rPr>
          <w:rFonts w:cstheme="minorHAnsi"/>
          <w:b/>
          <w:color w:val="000000" w:themeColor="text1"/>
          <w:sz w:val="24"/>
          <w:szCs w:val="24"/>
        </w:rPr>
        <w:t>B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. </w:t>
      </w:r>
      <w:r>
        <w:rPr>
          <w:rFonts w:cstheme="minorHAnsi"/>
          <w:color w:val="000000" w:themeColor="text1"/>
          <w:sz w:val="24"/>
          <w:szCs w:val="24"/>
        </w:rPr>
        <w:t>(1)</w:t>
      </w:r>
    </w:p>
    <w:p w14:paraId="1A67867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09F31A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32562B7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iv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resistor is an ohmic conductor.</w:t>
      </w:r>
    </w:p>
    <w:p w14:paraId="0C48EE7C" w14:textId="46403E50" w:rsidR="004C37A3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Explain what is meant by an ohmic conductor.</w:t>
      </w:r>
      <w:r>
        <w:rPr>
          <w:rFonts w:cstheme="minorHAnsi"/>
          <w:color w:val="000000" w:themeColor="text1"/>
          <w:sz w:val="24"/>
          <w:szCs w:val="24"/>
        </w:rPr>
        <w:t xml:space="preserve"> (1)</w:t>
      </w:r>
    </w:p>
    <w:p w14:paraId="7C85EC3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C3423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9D36498" w14:textId="35D0CC3E" w:rsidR="004C37A3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v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State the conditions required for the resistor to obey ohm's law.</w:t>
      </w:r>
      <w:r>
        <w:rPr>
          <w:rFonts w:cstheme="minorHAnsi"/>
          <w:color w:val="000000" w:themeColor="text1"/>
          <w:sz w:val="24"/>
          <w:szCs w:val="24"/>
        </w:rPr>
        <w:t xml:space="preserve"> (1)</w:t>
      </w:r>
    </w:p>
    <w:p w14:paraId="555DB4B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EB1D3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2137062" w14:textId="2FDA73FA" w:rsidR="004C37A3" w:rsidRPr="00F916EC" w:rsidRDefault="004C37A3" w:rsidP="004C37A3">
      <w:pPr>
        <w:rPr>
          <w:rFonts w:cstheme="minorHAnsi"/>
          <w:sz w:val="24"/>
          <w:szCs w:val="24"/>
        </w:rPr>
      </w:pPr>
      <w:r w:rsidRPr="00E72634">
        <w:rPr>
          <w:rFonts w:cstheme="minorHAnsi"/>
          <w:sz w:val="24"/>
          <w:szCs w:val="24"/>
        </w:rPr>
        <w:t>2b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 xml:space="preserve">The resistor in </w:t>
      </w:r>
      <w:r w:rsidRPr="00F916EC">
        <w:rPr>
          <w:rFonts w:cstheme="minorHAnsi"/>
          <w:b/>
          <w:sz w:val="24"/>
          <w:szCs w:val="24"/>
        </w:rPr>
        <w:t xml:space="preserve">Figure 2 </w:t>
      </w:r>
      <w:r w:rsidRPr="00F916EC">
        <w:rPr>
          <w:rFonts w:cstheme="minorHAnsi"/>
          <w:sz w:val="24"/>
          <w:szCs w:val="24"/>
        </w:rPr>
        <w:t>is replaced with a filament lamp.</w:t>
      </w:r>
    </w:p>
    <w:p w14:paraId="7ECB3E3C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The graph shown in </w:t>
      </w:r>
      <w:r w:rsidRPr="00F916EC">
        <w:rPr>
          <w:rFonts w:cstheme="minorHAnsi"/>
          <w:b/>
          <w:sz w:val="24"/>
          <w:szCs w:val="24"/>
        </w:rPr>
        <w:t xml:space="preserve">Figure 3 </w:t>
      </w:r>
      <w:r w:rsidRPr="00F916EC">
        <w:rPr>
          <w:rFonts w:cstheme="minorHAnsi"/>
          <w:sz w:val="24"/>
          <w:szCs w:val="24"/>
        </w:rPr>
        <w:t>show</w:t>
      </w:r>
      <w:r>
        <w:rPr>
          <w:rFonts w:cstheme="minorHAnsi"/>
          <w:sz w:val="24"/>
          <w:szCs w:val="24"/>
        </w:rPr>
        <w:t>s</w:t>
      </w:r>
      <w:r w:rsidRPr="00F916EC">
        <w:rPr>
          <w:rFonts w:cstheme="minorHAnsi"/>
          <w:sz w:val="24"/>
          <w:szCs w:val="24"/>
        </w:rPr>
        <w:t xml:space="preserve"> how the current and potential difference are </w:t>
      </w:r>
      <w:r w:rsidRPr="00F916EC">
        <w:rPr>
          <w:rFonts w:cstheme="minorHAnsi"/>
          <w:sz w:val="24"/>
          <w:szCs w:val="24"/>
        </w:rPr>
        <w:tab/>
        <w:t>linked.</w:t>
      </w:r>
    </w:p>
    <w:p w14:paraId="561F6D72" w14:textId="77777777" w:rsidR="004C37A3" w:rsidRPr="00F916EC" w:rsidRDefault="004C37A3" w:rsidP="004C37A3">
      <w:pPr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>Figure 3</w:t>
      </w:r>
    </w:p>
    <w:p w14:paraId="0EB68CC1" w14:textId="77777777" w:rsidR="004C37A3" w:rsidRPr="00F916EC" w:rsidRDefault="004C37A3" w:rsidP="004C37A3">
      <w:pPr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357DD282" wp14:editId="37018298">
            <wp:extent cx="2541505" cy="25415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654" cy="254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6F87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</w:p>
    <w:p w14:paraId="4C31ADC5" w14:textId="77777777" w:rsidR="00112260" w:rsidRDefault="00112260" w:rsidP="00112260">
      <w:pPr>
        <w:rPr>
          <w:rFonts w:cstheme="minorHAnsi"/>
          <w:sz w:val="24"/>
          <w:szCs w:val="24"/>
        </w:rPr>
      </w:pPr>
    </w:p>
    <w:p w14:paraId="2A3460F1" w14:textId="28E43B08" w:rsidR="004C37A3" w:rsidRPr="00112260" w:rsidRDefault="004C37A3" w:rsidP="00112260">
      <w:pPr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the shape of the current - potential difference graph for a filament lamp.</w:t>
      </w:r>
      <w:r>
        <w:rPr>
          <w:rFonts w:cstheme="minorHAnsi"/>
          <w:sz w:val="24"/>
          <w:szCs w:val="24"/>
        </w:rPr>
        <w:t xml:space="preserve"> (6</w:t>
      </w:r>
      <w:r w:rsidR="00112260">
        <w:rPr>
          <w:rFonts w:cstheme="minorHAnsi"/>
          <w:sz w:val="24"/>
          <w:szCs w:val="24"/>
        </w:rPr>
        <w:t>)</w:t>
      </w:r>
    </w:p>
    <w:p w14:paraId="2F58AFB3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1C34708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831B572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F6F6973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04CB773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……………………………………………………………………………………………………………………………………………………………………</w:t>
      </w:r>
    </w:p>
    <w:p w14:paraId="0CA8EBA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64E60B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4DA0A5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BCA827E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2FCF709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D9DF74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0232A1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E2F1118" w14:textId="5E68D611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E72634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</w:t>
      </w:r>
      <w:r w:rsidR="004C37A3">
        <w:rPr>
          <w:rFonts w:cstheme="minorHAnsi"/>
          <w:sz w:val="24"/>
          <w:szCs w:val="24"/>
        </w:rPr>
        <w:t>(</w:t>
      </w:r>
      <w:proofErr w:type="spellStart"/>
      <w:r w:rsidR="004C37A3" w:rsidRPr="00E72634">
        <w:rPr>
          <w:rFonts w:cstheme="minorHAnsi"/>
          <w:sz w:val="24"/>
          <w:szCs w:val="24"/>
        </w:rPr>
        <w:t>i</w:t>
      </w:r>
      <w:proofErr w:type="spellEnd"/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sz w:val="24"/>
          <w:szCs w:val="24"/>
        </w:rPr>
        <w:tab/>
        <w:t>A teacher wants to demonstrate the properties of series and parallel circuits.</w:t>
      </w:r>
    </w:p>
    <w:p w14:paraId="2EAFA8C6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The teacher sets up a circuit with three identical filament lamps connected in series with a </w:t>
      </w:r>
    </w:p>
    <w:p w14:paraId="23EA92B7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F916EC">
        <w:rPr>
          <w:rFonts w:cstheme="minorHAnsi"/>
          <w:sz w:val="24"/>
          <w:szCs w:val="24"/>
        </w:rPr>
        <w:t>battery and an open switch.</w:t>
      </w:r>
    </w:p>
    <w:p w14:paraId="790B47B3" w14:textId="7011A384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Draw the circuit that the teacher wou</w:t>
      </w:r>
      <w:r>
        <w:rPr>
          <w:rFonts w:cstheme="minorHAnsi"/>
          <w:sz w:val="24"/>
          <w:szCs w:val="24"/>
        </w:rPr>
        <w:t>l</w:t>
      </w:r>
      <w:r w:rsidRPr="00F916EC">
        <w:rPr>
          <w:rFonts w:cstheme="minorHAnsi"/>
          <w:sz w:val="24"/>
          <w:szCs w:val="24"/>
        </w:rPr>
        <w:t>d set up.</w:t>
      </w:r>
      <w:r>
        <w:rPr>
          <w:rFonts w:cstheme="minorHAnsi"/>
          <w:sz w:val="24"/>
          <w:szCs w:val="24"/>
        </w:rPr>
        <w:t xml:space="preserve"> (3)</w:t>
      </w:r>
    </w:p>
    <w:p w14:paraId="73379AB9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737975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AB54F8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2B3CEB6" w14:textId="4FD3ECD3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241FC9">
        <w:rPr>
          <w:rFonts w:cstheme="minorHAnsi"/>
          <w:sz w:val="24"/>
          <w:szCs w:val="24"/>
        </w:rPr>
        <w:t>a</w:t>
      </w:r>
      <w:r w:rsidR="004C37A3">
        <w:rPr>
          <w:rFonts w:cstheme="minorHAnsi"/>
          <w:sz w:val="24"/>
          <w:szCs w:val="24"/>
        </w:rPr>
        <w:t>(</w:t>
      </w:r>
      <w:r w:rsidR="004C37A3" w:rsidRPr="00241FC9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Each filament lamp has a resistance of 14 Ω.</w:t>
      </w:r>
    </w:p>
    <w:p w14:paraId="670DD07D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total resistance of the three filament lamps in series.</w:t>
      </w:r>
      <w:r>
        <w:rPr>
          <w:rFonts w:cstheme="minorHAnsi"/>
          <w:sz w:val="24"/>
          <w:szCs w:val="24"/>
        </w:rPr>
        <w:t xml:space="preserve"> (2)</w:t>
      </w:r>
    </w:p>
    <w:p w14:paraId="48B9AC7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61B103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74957B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FAB0A39" w14:textId="4D697868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241FC9">
        <w:rPr>
          <w:rFonts w:cstheme="minorHAnsi"/>
          <w:sz w:val="24"/>
          <w:szCs w:val="24"/>
        </w:rPr>
        <w:t>a</w:t>
      </w:r>
      <w:r w:rsidR="004C37A3">
        <w:rPr>
          <w:rFonts w:cstheme="minorHAnsi"/>
          <w:sz w:val="24"/>
          <w:szCs w:val="24"/>
        </w:rPr>
        <w:t>(</w:t>
      </w:r>
      <w:r w:rsidR="004C37A3" w:rsidRPr="00241FC9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i)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The teacher now adds a fourth filament lamp in series with the other three.</w:t>
      </w:r>
    </w:p>
    <w:p w14:paraId="014F3476" w14:textId="43B78DA8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Describe the effect that adding this extra filament lamp will have on the circuit.</w:t>
      </w:r>
      <w:r>
        <w:rPr>
          <w:rFonts w:cstheme="minorHAnsi"/>
          <w:sz w:val="24"/>
          <w:szCs w:val="24"/>
        </w:rPr>
        <w:t xml:space="preserve"> (4)</w:t>
      </w:r>
    </w:p>
    <w:p w14:paraId="7B925CC7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FE44A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D9C1548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7E92C7F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75CC69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A28C41F" w14:textId="0D3BB9D8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7555A47" w14:textId="30752239" w:rsidR="00C922C0" w:rsidRDefault="00C922C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8AEA2AD" w14:textId="7EA382A3" w:rsidR="00C922C0" w:rsidRDefault="00C922C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1D7A578" w14:textId="77777777" w:rsidR="00C922C0" w:rsidRDefault="00C922C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69C437F" w14:textId="5B8AE2B9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</w:t>
      </w:r>
      <w:r w:rsidR="004C37A3" w:rsidRPr="00B81E8E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The same </w:t>
      </w:r>
      <w:r w:rsidR="004C37A3">
        <w:rPr>
          <w:rFonts w:cstheme="minorHAnsi"/>
          <w:sz w:val="24"/>
          <w:szCs w:val="24"/>
        </w:rPr>
        <w:t xml:space="preserve">four </w:t>
      </w:r>
      <w:r w:rsidR="004C37A3" w:rsidRPr="00F916EC">
        <w:rPr>
          <w:rFonts w:cstheme="minorHAnsi"/>
          <w:sz w:val="24"/>
          <w:szCs w:val="24"/>
        </w:rPr>
        <w:t>filament lamps are now placed into a parallel circuit.</w:t>
      </w:r>
    </w:p>
    <w:p w14:paraId="43D6348E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Describe how adding filament lamps in parallel affects the brightness of the filament lamps </w:t>
      </w:r>
    </w:p>
    <w:p w14:paraId="0BAB1397" w14:textId="28F3C8FB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F916EC">
        <w:rPr>
          <w:rFonts w:cstheme="minorHAnsi"/>
          <w:sz w:val="24"/>
          <w:szCs w:val="24"/>
        </w:rPr>
        <w:t>compared to the brightness of a single filament lamp.</w:t>
      </w:r>
      <w:r>
        <w:rPr>
          <w:rFonts w:cstheme="minorHAnsi"/>
          <w:sz w:val="24"/>
          <w:szCs w:val="24"/>
        </w:rPr>
        <w:t xml:space="preserve"> (1)</w:t>
      </w:r>
    </w:p>
    <w:p w14:paraId="2B721D9A" w14:textId="53E65D4F" w:rsidR="00C922C0" w:rsidRDefault="00C922C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2EC92D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8CB109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FE1FD28" w14:textId="14BCF9A2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4C37A3" w:rsidRPr="00B81E8E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Six identical filament lamps are placed in a parallel circuit.</w:t>
      </w:r>
    </w:p>
    <w:p w14:paraId="2BB9CCB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current through each filament lamp is 3 A.</w:t>
      </w:r>
    </w:p>
    <w:p w14:paraId="11EE37A9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2E4AACA" w14:textId="21481E5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current drawn from the power supply.</w:t>
      </w:r>
      <w:r>
        <w:rPr>
          <w:rFonts w:cstheme="minorHAnsi"/>
          <w:sz w:val="24"/>
          <w:szCs w:val="24"/>
        </w:rPr>
        <w:t xml:space="preserve"> (2)</w:t>
      </w:r>
    </w:p>
    <w:p w14:paraId="08B89D3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D74B2EE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012DC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FDA8CBB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978EC03" w14:textId="1FE218B5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4C37A3" w:rsidRPr="00B81E8E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Two resistors, </w:t>
      </w:r>
      <w:r w:rsidR="004C37A3" w:rsidRPr="00F916EC">
        <w:rPr>
          <w:rFonts w:cstheme="minorHAnsi"/>
          <w:b/>
          <w:sz w:val="24"/>
          <w:szCs w:val="24"/>
        </w:rPr>
        <w:t>R</w:t>
      </w:r>
      <w:r w:rsidR="004C37A3" w:rsidRPr="00F916EC">
        <w:rPr>
          <w:rFonts w:cstheme="minorHAnsi"/>
          <w:b/>
          <w:sz w:val="24"/>
          <w:szCs w:val="24"/>
          <w:vertAlign w:val="subscript"/>
        </w:rPr>
        <w:t>1</w:t>
      </w:r>
      <w:r w:rsidR="004C37A3" w:rsidRPr="00F916EC">
        <w:rPr>
          <w:rFonts w:cstheme="minorHAnsi"/>
          <w:sz w:val="24"/>
          <w:szCs w:val="24"/>
        </w:rPr>
        <w:t xml:space="preserve"> and </w:t>
      </w:r>
      <w:r w:rsidR="004C37A3" w:rsidRPr="00F916EC">
        <w:rPr>
          <w:rFonts w:cstheme="minorHAnsi"/>
          <w:b/>
          <w:sz w:val="24"/>
          <w:szCs w:val="24"/>
        </w:rPr>
        <w:t>R</w:t>
      </w:r>
      <w:r w:rsidR="004C37A3" w:rsidRPr="00F916EC">
        <w:rPr>
          <w:rFonts w:cstheme="minorHAnsi"/>
          <w:b/>
          <w:sz w:val="24"/>
          <w:szCs w:val="24"/>
          <w:vertAlign w:val="subscript"/>
        </w:rPr>
        <w:t>2</w:t>
      </w:r>
      <w:r w:rsidR="004C37A3" w:rsidRPr="00F916EC">
        <w:rPr>
          <w:rFonts w:cstheme="minorHAnsi"/>
          <w:sz w:val="24"/>
          <w:szCs w:val="24"/>
        </w:rPr>
        <w:t>, are placed in parallel.</w:t>
      </w:r>
    </w:p>
    <w:p w14:paraId="3F0306D5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>R</w:t>
      </w:r>
      <w:r w:rsidRPr="00F916EC">
        <w:rPr>
          <w:rFonts w:cstheme="minorHAnsi"/>
          <w:b/>
          <w:sz w:val="24"/>
          <w:szCs w:val="24"/>
          <w:vertAlign w:val="subscript"/>
        </w:rPr>
        <w:t>1</w:t>
      </w:r>
      <w:r w:rsidRPr="00F916EC">
        <w:rPr>
          <w:rFonts w:cstheme="minorHAnsi"/>
          <w:sz w:val="24"/>
          <w:szCs w:val="24"/>
        </w:rPr>
        <w:t xml:space="preserve"> has a resistance of 120 Ω and </w:t>
      </w:r>
      <w:r w:rsidRPr="00F916EC">
        <w:rPr>
          <w:rFonts w:cstheme="minorHAnsi"/>
          <w:b/>
          <w:sz w:val="24"/>
          <w:szCs w:val="24"/>
        </w:rPr>
        <w:t>R</w:t>
      </w:r>
      <w:r w:rsidRPr="00F916EC">
        <w:rPr>
          <w:rFonts w:cstheme="minorHAnsi"/>
          <w:b/>
          <w:sz w:val="24"/>
          <w:szCs w:val="24"/>
          <w:vertAlign w:val="subscript"/>
        </w:rPr>
        <w:t>2</w:t>
      </w:r>
      <w:r w:rsidRPr="00F916EC">
        <w:rPr>
          <w:rFonts w:cstheme="minorHAnsi"/>
          <w:b/>
          <w:sz w:val="24"/>
          <w:szCs w:val="24"/>
        </w:rPr>
        <w:t xml:space="preserve"> </w:t>
      </w:r>
      <w:r w:rsidRPr="00F916EC">
        <w:rPr>
          <w:rFonts w:cstheme="minorHAnsi"/>
          <w:sz w:val="24"/>
          <w:szCs w:val="24"/>
        </w:rPr>
        <w:t>has a resistance of 80 Ω.</w:t>
      </w:r>
    </w:p>
    <w:p w14:paraId="7229E7C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total resistance of the two resistors is less than 80 Ω.</w:t>
      </w:r>
    </w:p>
    <w:p w14:paraId="4CACB0CD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80792A6" w14:textId="5545F28C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Explain why adding resistors in parallel decreases the total resistance. </w:t>
      </w:r>
      <w:r>
        <w:rPr>
          <w:rFonts w:cstheme="minorHAnsi"/>
          <w:sz w:val="24"/>
          <w:szCs w:val="24"/>
        </w:rPr>
        <w:t>(4)</w:t>
      </w:r>
    </w:p>
    <w:p w14:paraId="25C2F98F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3EC9D0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75099E3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A2C87D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13F9870" w14:textId="381B15DC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 w:rsidRPr="00A41140">
        <w:rPr>
          <w:rFonts w:cstheme="minorHAnsi"/>
          <w:sz w:val="24"/>
          <w:szCs w:val="24"/>
        </w:rPr>
        <w:t>5</w:t>
      </w:r>
      <w:r w:rsidR="004C37A3" w:rsidRPr="00A41140">
        <w:rPr>
          <w:rFonts w:cstheme="minorHAnsi"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Home electrical wiring uses three core electrical cable</w:t>
      </w:r>
      <w:r w:rsidR="004C37A3">
        <w:rPr>
          <w:rFonts w:cstheme="minorHAnsi"/>
          <w:sz w:val="24"/>
          <w:szCs w:val="24"/>
        </w:rPr>
        <w:t>s</w:t>
      </w:r>
      <w:r w:rsidR="004C37A3" w:rsidRPr="00F916EC">
        <w:rPr>
          <w:rFonts w:cstheme="minorHAnsi"/>
          <w:sz w:val="24"/>
          <w:szCs w:val="24"/>
        </w:rPr>
        <w:t>.</w:t>
      </w:r>
    </w:p>
    <w:p w14:paraId="65BEA0A7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0FC7E638" w14:textId="3BE1EFF0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F25283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Match the name, colour and function of each wire.</w:t>
      </w:r>
      <w:r w:rsidR="004C37A3">
        <w:rPr>
          <w:rFonts w:cstheme="minorHAnsi"/>
          <w:sz w:val="24"/>
          <w:szCs w:val="24"/>
        </w:rPr>
        <w:t xml:space="preserve"> (3)</w:t>
      </w:r>
    </w:p>
    <w:p w14:paraId="02D7AA8B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TableGrid"/>
        <w:tblW w:w="10616" w:type="dxa"/>
        <w:tblLook w:val="04A0" w:firstRow="1" w:lastRow="0" w:firstColumn="1" w:lastColumn="0" w:noHBand="0" w:noVBand="1"/>
      </w:tblPr>
      <w:tblGrid>
        <w:gridCol w:w="2049"/>
        <w:gridCol w:w="1277"/>
        <w:gridCol w:w="1981"/>
        <w:gridCol w:w="1619"/>
        <w:gridCol w:w="3690"/>
      </w:tblGrid>
      <w:tr w:rsidR="004C37A3" w:rsidRPr="00F916EC" w14:paraId="665651BB" w14:textId="77777777" w:rsidTr="001C47A3">
        <w:tc>
          <w:tcPr>
            <w:tcW w:w="2049" w:type="dxa"/>
          </w:tcPr>
          <w:p w14:paraId="26B652D1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Name of Wire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3B93D7DF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31CD5C7B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Colour of Wire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2E61A5B0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731E23F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Function of Wire</w:t>
            </w:r>
          </w:p>
        </w:tc>
      </w:tr>
      <w:tr w:rsidR="004C37A3" w:rsidRPr="00F916EC" w14:paraId="76F0E3B5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188A6A26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1116E6E9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36A5277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78E83AF3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002A6EFF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1A7925A0" w14:textId="77777777" w:rsidTr="001C47A3">
        <w:tc>
          <w:tcPr>
            <w:tcW w:w="2049" w:type="dxa"/>
          </w:tcPr>
          <w:p w14:paraId="125C8401" w14:textId="61280825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Earth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0240D5C9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0C563512" w14:textId="36A2F0C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Blue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623EBE18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C0F854A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Safety Wire</w:t>
            </w:r>
          </w:p>
        </w:tc>
      </w:tr>
      <w:tr w:rsidR="004C37A3" w:rsidRPr="00F916EC" w14:paraId="0CC84965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34A53861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41709F21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1895902E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3CC8EA5C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02D3A75D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09E79A21" w14:textId="77777777" w:rsidTr="001C47A3">
        <w:tc>
          <w:tcPr>
            <w:tcW w:w="2049" w:type="dxa"/>
          </w:tcPr>
          <w:p w14:paraId="7AB45A6B" w14:textId="3E0568C1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Live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3FDAA94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6585DA16" w14:textId="3E55A585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Brown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B0C749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7E2266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To supply high voltage</w:t>
            </w:r>
          </w:p>
        </w:tc>
      </w:tr>
      <w:tr w:rsidR="004C37A3" w:rsidRPr="00F916EC" w14:paraId="7A4F6BBF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1510A8A0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3B21C44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19740D4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142DE75C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40117F5A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16D9C8F2" w14:textId="77777777" w:rsidTr="001C47A3">
        <w:tc>
          <w:tcPr>
            <w:tcW w:w="2049" w:type="dxa"/>
          </w:tcPr>
          <w:p w14:paraId="53E5663D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Neutral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29002B6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09C4BDB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Yellow / Green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BAEAE6E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7669E7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To complete the circuit</w:t>
            </w:r>
          </w:p>
        </w:tc>
      </w:tr>
    </w:tbl>
    <w:p w14:paraId="1387F1F6" w14:textId="77777777" w:rsidR="00112260" w:rsidRDefault="0011226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7DD66F1" w14:textId="43259312" w:rsidR="004C37A3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4C66D6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4C66D6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State the potential difference found in each wire when it is operating under normal </w:t>
      </w:r>
      <w:r w:rsidR="004C37A3" w:rsidRPr="00F916EC">
        <w:rPr>
          <w:rFonts w:cstheme="minorHAnsi"/>
          <w:sz w:val="24"/>
          <w:szCs w:val="24"/>
        </w:rPr>
        <w:tab/>
        <w:t>conditions.</w:t>
      </w:r>
      <w:r w:rsidR="004C37A3">
        <w:rPr>
          <w:rFonts w:cstheme="minorHAnsi"/>
          <w:sz w:val="24"/>
          <w:szCs w:val="24"/>
        </w:rPr>
        <w:t xml:space="preserve"> (3)</w:t>
      </w:r>
    </w:p>
    <w:p w14:paraId="13C3017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3B1D25BA" w14:textId="5D81A08D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 xml:space="preserve">Live: </w:t>
      </w:r>
      <w:r w:rsidRPr="00F916EC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</w:p>
    <w:p w14:paraId="683D1A13" w14:textId="45285D9F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  <w:t xml:space="preserve">Earth:  </w:t>
      </w:r>
      <w:r w:rsidRPr="00F916EC">
        <w:rPr>
          <w:rFonts w:cstheme="minorHAnsi"/>
          <w:b/>
          <w:sz w:val="24"/>
          <w:szCs w:val="24"/>
        </w:rPr>
        <w:tab/>
        <w:t xml:space="preserve"> </w:t>
      </w:r>
      <w:r>
        <w:rPr>
          <w:rFonts w:cstheme="minorHAnsi"/>
          <w:b/>
          <w:sz w:val="24"/>
          <w:szCs w:val="24"/>
        </w:rPr>
        <w:tab/>
      </w:r>
    </w:p>
    <w:p w14:paraId="0B1E2C03" w14:textId="23D137C6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  <w:t xml:space="preserve">Neutral:          </w:t>
      </w:r>
      <w:r>
        <w:rPr>
          <w:rFonts w:cstheme="minorHAnsi"/>
          <w:b/>
          <w:sz w:val="24"/>
          <w:szCs w:val="24"/>
        </w:rPr>
        <w:tab/>
        <w:t xml:space="preserve"> </w:t>
      </w:r>
    </w:p>
    <w:p w14:paraId="1974E44B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3A0FCB73" w14:textId="6D3818C3" w:rsidR="004C37A3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65302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State the frequency of the mains electricity 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4EC699F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0CF75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22DAD3" w14:textId="3466CE9D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The live wire can be dangerous even if a switch on the mains circuit is open.</w:t>
      </w:r>
    </w:p>
    <w:p w14:paraId="6131CDC8" w14:textId="7ED0E39C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why the live wire can still be dangerous.</w:t>
      </w:r>
      <w:r>
        <w:rPr>
          <w:rFonts w:cstheme="minorHAnsi"/>
          <w:sz w:val="24"/>
          <w:szCs w:val="24"/>
        </w:rPr>
        <w:t xml:space="preserve"> (3)</w:t>
      </w:r>
    </w:p>
    <w:p w14:paraId="2EB8DD1F" w14:textId="77777777" w:rsidR="00C922C0" w:rsidRDefault="00C922C0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612513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7C2DA2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384AA8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F950138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72F377E" w14:textId="00A4695A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4C66D6">
        <w:rPr>
          <w:rFonts w:cstheme="minorHAnsi"/>
          <w:sz w:val="24"/>
          <w:szCs w:val="24"/>
        </w:rPr>
        <w:t>d</w:t>
      </w:r>
      <w:r w:rsidR="004C37A3">
        <w:rPr>
          <w:rFonts w:cstheme="minorHAnsi"/>
          <w:sz w:val="24"/>
          <w:szCs w:val="24"/>
        </w:rPr>
        <w:t>(</w:t>
      </w:r>
      <w:proofErr w:type="spellStart"/>
      <w:r w:rsidR="004C37A3" w:rsidRPr="004C66D6">
        <w:rPr>
          <w:rFonts w:cstheme="minorHAnsi"/>
          <w:sz w:val="24"/>
          <w:szCs w:val="24"/>
        </w:rPr>
        <w:t>i</w:t>
      </w:r>
      <w:proofErr w:type="spellEnd"/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Draw the output trace that you would get from a direct potential difference </w:t>
      </w:r>
      <w:r w:rsidR="004C37A3">
        <w:rPr>
          <w:rFonts w:cstheme="minorHAnsi"/>
          <w:sz w:val="24"/>
          <w:szCs w:val="24"/>
        </w:rPr>
        <w:t xml:space="preserve">(dc) </w:t>
      </w:r>
      <w:r w:rsidR="004C37A3" w:rsidRPr="00F916EC">
        <w:rPr>
          <w:rFonts w:cstheme="minorHAnsi"/>
          <w:sz w:val="24"/>
          <w:szCs w:val="24"/>
        </w:rPr>
        <w:t>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1970CDC5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855C4D" wp14:editId="4232B463">
                <wp:simplePos x="0" y="0"/>
                <wp:positionH relativeFrom="column">
                  <wp:posOffset>950067</wp:posOffset>
                </wp:positionH>
                <wp:positionV relativeFrom="paragraph">
                  <wp:posOffset>191092</wp:posOffset>
                </wp:positionV>
                <wp:extent cx="2504" cy="1714529"/>
                <wp:effectExtent l="0" t="0" r="48895" b="381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" cy="17145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DCC35" id="Straight Connector 4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8pt,15.05pt" to="75pt,1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1792AEC0" w14:textId="50F92C72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DB2074" wp14:editId="022AE87C">
                <wp:simplePos x="0" y="0"/>
                <wp:positionH relativeFrom="column">
                  <wp:posOffset>-137160</wp:posOffset>
                </wp:positionH>
                <wp:positionV relativeFrom="paragraph">
                  <wp:posOffset>372110</wp:posOffset>
                </wp:positionV>
                <wp:extent cx="1828800" cy="342900"/>
                <wp:effectExtent l="6350" t="0" r="635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60E2" w14:textId="77777777" w:rsidR="004C37A3" w:rsidRDefault="004C37A3" w:rsidP="004C37A3">
                            <w:r>
                              <w:t>Potential 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B2074" id="Text Box 44" o:spid="_x0000_s1030" type="#_x0000_t202" style="position:absolute;margin-left:-10.8pt;margin-top:29.3pt;width:2in;height:27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" filled="f" stroked="f">
                <v:textbox>
                  <w:txbxContent>
                    <w:p w14:paraId="300560E2" w14:textId="77777777" w:rsidR="004C37A3" w:rsidRDefault="004C37A3" w:rsidP="004C37A3">
                      <w:r>
                        <w:t>Potential Difference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46A75B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2F70D0" wp14:editId="2B079B07">
                <wp:simplePos x="0" y="0"/>
                <wp:positionH relativeFrom="column">
                  <wp:posOffset>4146550</wp:posOffset>
                </wp:positionH>
                <wp:positionV relativeFrom="paragraph">
                  <wp:posOffset>169545</wp:posOffset>
                </wp:positionV>
                <wp:extent cx="1143000" cy="342900"/>
                <wp:effectExtent l="0" t="0" r="0" b="1270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B2256" w14:textId="77777777" w:rsidR="004C37A3" w:rsidRDefault="004C37A3" w:rsidP="004C37A3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70D0" id="Text Box 45" o:spid="_x0000_s1031" type="#_x0000_t202" style="position:absolute;margin-left:326.5pt;margin-top:13.35pt;width:90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" filled="f" stroked="f">
                <v:textbox>
                  <w:txbxContent>
                    <w:p w14:paraId="371B2256" w14:textId="77777777" w:rsidR="004C37A3" w:rsidRDefault="004C37A3" w:rsidP="004C37A3">
                      <w: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F435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D32F9C" wp14:editId="09D66C3C">
                <wp:simplePos x="0" y="0"/>
                <wp:positionH relativeFrom="column">
                  <wp:posOffset>948690</wp:posOffset>
                </wp:positionH>
                <wp:positionV relativeFrom="paragraph">
                  <wp:posOffset>125730</wp:posOffset>
                </wp:positionV>
                <wp:extent cx="3657600" cy="0"/>
                <wp:effectExtent l="0" t="0" r="2540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2C073" id="Straight Connector 4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9.9pt" to="362.7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191684F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0FF7F251" w14:textId="62E6766A" w:rsidR="004C37A3" w:rsidRPr="00DC6AE4" w:rsidRDefault="004C37A3" w:rsidP="004C37A3">
      <w:pPr>
        <w:spacing w:after="0" w:line="360" w:lineRule="auto"/>
        <w:rPr>
          <w:rFonts w:cstheme="minorHAnsi"/>
          <w:b/>
          <w:color w:val="00B050"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</w:p>
    <w:p w14:paraId="3617C73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29B3F5FB" w14:textId="77777777" w:rsidR="00112260" w:rsidRDefault="0011226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941A4BA" w14:textId="191730B3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d</w:t>
      </w:r>
      <w:r w:rsidR="004C37A3">
        <w:rPr>
          <w:rFonts w:cstheme="minorHAnsi"/>
          <w:sz w:val="24"/>
          <w:szCs w:val="24"/>
        </w:rPr>
        <w:t>(</w:t>
      </w:r>
      <w:r w:rsidR="004C37A3" w:rsidRPr="0065302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Draw the output trace that you would get from an alternating potential difference </w:t>
      </w:r>
      <w:r w:rsidR="004C37A3">
        <w:rPr>
          <w:rFonts w:cstheme="minorHAnsi"/>
          <w:sz w:val="24"/>
          <w:szCs w:val="24"/>
        </w:rPr>
        <w:t xml:space="preserve">(ac) </w:t>
      </w:r>
      <w:r w:rsidR="004C37A3" w:rsidRPr="00F916EC">
        <w:rPr>
          <w:rFonts w:cstheme="minorHAnsi"/>
          <w:sz w:val="24"/>
          <w:szCs w:val="24"/>
        </w:rPr>
        <w:t>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76594C0F" w14:textId="40BCE353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1C8A4C" wp14:editId="5B25EA89">
                <wp:simplePos x="0" y="0"/>
                <wp:positionH relativeFrom="column">
                  <wp:posOffset>951920</wp:posOffset>
                </wp:positionH>
                <wp:positionV relativeFrom="paragraph">
                  <wp:posOffset>8559</wp:posOffset>
                </wp:positionV>
                <wp:extent cx="2504" cy="1383527"/>
                <wp:effectExtent l="12700" t="12700" r="23495" b="1397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" cy="138352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7B118" id="Straight Connector 47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95pt,.65pt" to="75.15pt,10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" strokecolor="black [3200]" strokeweight="1.5pt">
                <v:stroke joinstyle="miter"/>
              </v:line>
            </w:pict>
          </mc:Fallback>
        </mc:AlternateContent>
      </w:r>
    </w:p>
    <w:p w14:paraId="5AC7C925" w14:textId="55971D02" w:rsidR="004C37A3" w:rsidRPr="00F916EC" w:rsidRDefault="00C922C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F18B38" wp14:editId="485FED93">
                <wp:simplePos x="0" y="0"/>
                <wp:positionH relativeFrom="column">
                  <wp:posOffset>4149090</wp:posOffset>
                </wp:positionH>
                <wp:positionV relativeFrom="paragraph">
                  <wp:posOffset>40696</wp:posOffset>
                </wp:positionV>
                <wp:extent cx="1143000" cy="342900"/>
                <wp:effectExtent l="0" t="0" r="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097AC" w14:textId="77777777" w:rsidR="004C37A3" w:rsidRDefault="004C37A3" w:rsidP="004C37A3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8B38" id="Text Box 49" o:spid="_x0000_s1032" type="#_x0000_t202" style="position:absolute;margin-left:326.7pt;margin-top:3.2pt;width:90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" filled="f" stroked="f">
                <v:textbox>
                  <w:txbxContent>
                    <w:p w14:paraId="6CA097AC" w14:textId="77777777" w:rsidR="004C37A3" w:rsidRDefault="004C37A3" w:rsidP="004C37A3">
                      <w: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F16E0" wp14:editId="6E33DF20">
                <wp:simplePos x="0" y="0"/>
                <wp:positionH relativeFrom="column">
                  <wp:posOffset>948690</wp:posOffset>
                </wp:positionH>
                <wp:positionV relativeFrom="paragraph">
                  <wp:posOffset>317003</wp:posOffset>
                </wp:positionV>
                <wp:extent cx="3657600" cy="0"/>
                <wp:effectExtent l="0" t="0" r="25400" b="254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819FD" id="Straight Connector 4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24.95pt" to="362.7pt,2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" strokecolor="black [3200]" strokeweight="1.5pt">
                <v:stroke joinstyle="miter"/>
              </v:line>
            </w:pict>
          </mc:Fallback>
        </mc:AlternateContent>
      </w:r>
    </w:p>
    <w:p w14:paraId="3D7C6749" w14:textId="2140A753" w:rsidR="004C37A3" w:rsidRPr="00F916EC" w:rsidRDefault="00C922C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0ACD7" wp14:editId="30CA3A89">
                <wp:simplePos x="0" y="0"/>
                <wp:positionH relativeFrom="column">
                  <wp:posOffset>-2540</wp:posOffset>
                </wp:positionH>
                <wp:positionV relativeFrom="paragraph">
                  <wp:posOffset>17780</wp:posOffset>
                </wp:positionV>
                <wp:extent cx="1485265" cy="342900"/>
                <wp:effectExtent l="12383" t="0" r="317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852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38C69" w14:textId="77777777" w:rsidR="004C37A3" w:rsidRDefault="004C37A3" w:rsidP="004C37A3">
                            <w:r>
                              <w:t>Potential 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0ACD7" id="Text Box 46" o:spid="_x0000_s1033" type="#_x0000_t202" style="position:absolute;margin-left:-.2pt;margin-top:1.4pt;width:116.95pt;height:27pt;rotation:-9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" filled="f" stroked="f">
                <v:textbox>
                  <w:txbxContent>
                    <w:p w14:paraId="3C638C69" w14:textId="77777777" w:rsidR="004C37A3" w:rsidRDefault="004C37A3" w:rsidP="004C37A3">
                      <w:r>
                        <w:t>Potential Difference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932300" w14:textId="1FD8D2D0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6FB29BC7" w14:textId="75ABF452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5683E7DB" w14:textId="5112CC10" w:rsidR="00112260" w:rsidRDefault="004C37A3" w:rsidP="00C922C0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b/>
          <w:color w:val="00B050"/>
          <w:sz w:val="24"/>
          <w:szCs w:val="24"/>
        </w:rPr>
        <w:lastRenderedPageBreak/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</w:p>
    <w:p w14:paraId="6F7A73CA" w14:textId="180A1993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 kettle has a power rating of 1.2 kW.</w:t>
      </w:r>
    </w:p>
    <w:p w14:paraId="47B906D1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kettle uses mains electricity at 230 V.</w:t>
      </w:r>
    </w:p>
    <w:p w14:paraId="20475246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B2C12CE" w14:textId="4EA7C1D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current flowing through the kettle.</w:t>
      </w:r>
      <w:r>
        <w:rPr>
          <w:rFonts w:cstheme="minorHAnsi"/>
          <w:sz w:val="24"/>
          <w:szCs w:val="24"/>
        </w:rPr>
        <w:t xml:space="preserve"> (4)</w:t>
      </w:r>
    </w:p>
    <w:p w14:paraId="47CACEBF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A6A508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B9F138B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0BD9B8E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5056B5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3E817D1" w14:textId="1D629307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Describe the useful energy transfer that takes place in a kettle.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0BF3601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2B92AE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3F03AC0" w14:textId="02FF53E2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Another kettle has a power rating of 1.5 kW.</w:t>
      </w:r>
    </w:p>
    <w:p w14:paraId="420AAF91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This kettle takes 90 seconds to boil the water.</w:t>
      </w:r>
    </w:p>
    <w:p w14:paraId="2EFE2305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6924C62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energy transferred by the kettle in the 90 seconds.</w:t>
      </w:r>
      <w:r>
        <w:rPr>
          <w:rFonts w:cstheme="minorHAnsi"/>
          <w:sz w:val="24"/>
          <w:szCs w:val="24"/>
        </w:rPr>
        <w:t xml:space="preserve"> </w:t>
      </w:r>
    </w:p>
    <w:p w14:paraId="15893614" w14:textId="64AF47F0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Give the correct unit with your answer.</w:t>
      </w:r>
      <w:r>
        <w:rPr>
          <w:rFonts w:cstheme="minorHAnsi"/>
          <w:sz w:val="24"/>
          <w:szCs w:val="24"/>
        </w:rPr>
        <w:t xml:space="preserve"> (4)</w:t>
      </w:r>
    </w:p>
    <w:p w14:paraId="2DE15047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7D18863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C6A1A93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D8A66B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193A1A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81C7D7F" w14:textId="2DCE465F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An electric motor is used to raise a lift.</w:t>
      </w:r>
    </w:p>
    <w:p w14:paraId="08073FE4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electric motor is connected to mains electricity at 230 V and has a power rating of 5 kW.</w:t>
      </w:r>
    </w:p>
    <w:p w14:paraId="192ABDA3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It takes the electric motor 35 seconds to raise the lift 20 meters.</w:t>
      </w:r>
    </w:p>
    <w:p w14:paraId="17B9C559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CD4A479" w14:textId="67AD19FF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charge flow in the electric motor.</w:t>
      </w:r>
      <w:r>
        <w:rPr>
          <w:rFonts w:cstheme="minorHAnsi"/>
          <w:sz w:val="24"/>
          <w:szCs w:val="24"/>
        </w:rPr>
        <w:t xml:space="preserve"> (4)</w:t>
      </w:r>
    </w:p>
    <w:p w14:paraId="6B27427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C2D587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2A6F47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9FC638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282E8AB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8BFDD14" w14:textId="6265ABC5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7</w:t>
      </w:r>
      <w:r w:rsidR="004C37A3" w:rsidRPr="001A0B8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proofErr w:type="spellStart"/>
      <w:r w:rsidR="004C37A3" w:rsidRPr="001A0B80">
        <w:rPr>
          <w:rFonts w:cstheme="minorHAnsi"/>
          <w:sz w:val="24"/>
          <w:szCs w:val="24"/>
        </w:rPr>
        <w:t>i</w:t>
      </w:r>
      <w:proofErr w:type="spellEnd"/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Describe the useful energy changes that take place in an electric motor.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4324AB8F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0D652B4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54935F" w14:textId="692FC7B6" w:rsidR="004C37A3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1A0B8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sz w:val="24"/>
          <w:szCs w:val="24"/>
        </w:rPr>
        <w:tab/>
        <w:t>Describe how energy is wasted in an electric motor.</w:t>
      </w:r>
      <w:r w:rsidR="004C37A3">
        <w:rPr>
          <w:rFonts w:cstheme="minorHAnsi"/>
          <w:sz w:val="24"/>
          <w:szCs w:val="24"/>
        </w:rPr>
        <w:t xml:space="preserve"> (2)</w:t>
      </w:r>
    </w:p>
    <w:p w14:paraId="474AD6F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D24DC8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A2C0B7E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C7D1B01" w14:textId="47874C36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An overhead powerline is used to transmit electricity from power stations to our </w:t>
      </w:r>
      <w:r w:rsidR="004C37A3" w:rsidRPr="00F916EC">
        <w:rPr>
          <w:rFonts w:cstheme="minorHAnsi"/>
          <w:sz w:val="24"/>
          <w:szCs w:val="24"/>
        </w:rPr>
        <w:tab/>
        <w:t>homes.</w:t>
      </w:r>
    </w:p>
    <w:p w14:paraId="7681E647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A powerline carries a current of 350 A and has a power loss of 4 MW.</w:t>
      </w:r>
    </w:p>
    <w:p w14:paraId="706C27BA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003D072E" w14:textId="76C1B750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resistance of the powerline.</w:t>
      </w:r>
      <w:r>
        <w:rPr>
          <w:rFonts w:cstheme="minorHAnsi"/>
          <w:sz w:val="24"/>
          <w:szCs w:val="24"/>
        </w:rPr>
        <w:t xml:space="preserve"> (4)</w:t>
      </w:r>
    </w:p>
    <w:p w14:paraId="72BEC81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C0F7F7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99AAEF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E36D0F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0C8904C" w14:textId="7071498D" w:rsidR="004C37A3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Explain why the current through the powerline is made as low as possible in</w:t>
      </w:r>
      <w:r w:rsidR="004C37A3">
        <w:rPr>
          <w:rFonts w:cstheme="minorHAnsi"/>
          <w:sz w:val="24"/>
          <w:szCs w:val="24"/>
        </w:rPr>
        <w:t xml:space="preserve"> </w:t>
      </w:r>
      <w:r w:rsidR="004C37A3" w:rsidRPr="00F916EC">
        <w:rPr>
          <w:rFonts w:cstheme="minorHAnsi"/>
          <w:sz w:val="24"/>
          <w:szCs w:val="24"/>
        </w:rPr>
        <w:t xml:space="preserve">The National </w:t>
      </w:r>
    </w:p>
    <w:p w14:paraId="19547CAB" w14:textId="77FB2CAE" w:rsidR="004C37A3" w:rsidRDefault="004C37A3" w:rsidP="004C37A3">
      <w:pPr>
        <w:spacing w:after="0" w:line="360" w:lineRule="auto"/>
        <w:ind w:firstLine="709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>Grid</w:t>
      </w:r>
      <w:r>
        <w:rPr>
          <w:rFonts w:cstheme="minorHAnsi"/>
          <w:sz w:val="24"/>
          <w:szCs w:val="24"/>
        </w:rPr>
        <w:t>. (4)</w:t>
      </w:r>
    </w:p>
    <w:p w14:paraId="39DE293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ADF1FEF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CD8D33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52BB215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EB5691D" w14:textId="77777777" w:rsidR="00112260" w:rsidRDefault="00112260" w:rsidP="006E77B1">
      <w:pPr>
        <w:spacing w:after="0" w:line="240" w:lineRule="auto"/>
        <w:rPr>
          <w:rFonts w:cstheme="minorHAnsi"/>
          <w:sz w:val="24"/>
          <w:szCs w:val="24"/>
        </w:rPr>
      </w:pPr>
    </w:p>
    <w:p w14:paraId="7F8EFF3C" w14:textId="228EE19E" w:rsidR="004C37A3" w:rsidRDefault="00A41140" w:rsidP="006E77B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sz w:val="24"/>
          <w:szCs w:val="24"/>
        </w:rPr>
        <w:tab/>
        <w:t xml:space="preserve">Describe how the current is reduced before transmitting the electricity through the </w:t>
      </w:r>
      <w:r w:rsidR="004C37A3" w:rsidRPr="00F916EC">
        <w:rPr>
          <w:rFonts w:cstheme="minorHAnsi"/>
          <w:sz w:val="24"/>
          <w:szCs w:val="24"/>
        </w:rPr>
        <w:tab/>
        <w:t>powerlines.</w:t>
      </w:r>
      <w:r w:rsidR="004C37A3">
        <w:rPr>
          <w:rFonts w:cstheme="minorHAnsi"/>
          <w:sz w:val="24"/>
          <w:szCs w:val="24"/>
        </w:rPr>
        <w:t xml:space="preserve"> (2)</w:t>
      </w:r>
    </w:p>
    <w:p w14:paraId="5E723EB1" w14:textId="77777777" w:rsidR="00C922C0" w:rsidRPr="00F916EC" w:rsidRDefault="00C922C0" w:rsidP="006E77B1">
      <w:pPr>
        <w:spacing w:after="0" w:line="240" w:lineRule="auto"/>
        <w:rPr>
          <w:rFonts w:cstheme="minorHAnsi"/>
          <w:sz w:val="24"/>
          <w:szCs w:val="24"/>
        </w:rPr>
      </w:pPr>
    </w:p>
    <w:p w14:paraId="185BA60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EFCF838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9CB2D2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A6CEBCB" w14:textId="6AF246A3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9BF00DE" w14:textId="287B125B" w:rsidR="006E77B1" w:rsidRDefault="006E77B1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47BF884" w14:textId="72F9900E" w:rsidR="004E6F86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6B185A73" w14:textId="77777777" w:rsidR="004E6F86" w:rsidRPr="00F916EC" w:rsidRDefault="004E6F86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D62CCB2" w14:textId="7C5E50E1" w:rsidR="004C37A3" w:rsidRP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Part 3</w:t>
      </w:r>
    </w:p>
    <w:p w14:paraId="1B63397F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This question is about static electricity.</w:t>
      </w:r>
    </w:p>
    <w:p w14:paraId="14158DDD" w14:textId="0D569D1A" w:rsidR="00C922C0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1a</w:t>
      </w:r>
      <w:r w:rsidRPr="00F916EC">
        <w:rPr>
          <w:rFonts w:cstheme="minorHAnsi"/>
          <w:sz w:val="24"/>
          <w:szCs w:val="24"/>
        </w:rPr>
        <w:tab/>
        <w:t xml:space="preserve">State the </w:t>
      </w:r>
      <w:r w:rsidRPr="00F916EC">
        <w:rPr>
          <w:rFonts w:cstheme="minorHAnsi"/>
          <w:b/>
          <w:sz w:val="24"/>
          <w:szCs w:val="24"/>
        </w:rPr>
        <w:t>two</w:t>
      </w:r>
      <w:r w:rsidRPr="00F916EC">
        <w:rPr>
          <w:rFonts w:cstheme="minorHAnsi"/>
          <w:sz w:val="24"/>
          <w:szCs w:val="24"/>
        </w:rPr>
        <w:t xml:space="preserve"> types of static charge.</w:t>
      </w:r>
      <w:r w:rsidRPr="00F916EC">
        <w:rPr>
          <w:rFonts w:cstheme="minorHAnsi"/>
          <w:b/>
          <w:sz w:val="24"/>
          <w:szCs w:val="24"/>
        </w:rPr>
        <w:tab/>
      </w:r>
      <w:r w:rsidRPr="001A0B80">
        <w:rPr>
          <w:rFonts w:cstheme="minorHAnsi"/>
          <w:sz w:val="24"/>
          <w:szCs w:val="24"/>
        </w:rPr>
        <w:t>(1)</w:t>
      </w:r>
    </w:p>
    <w:p w14:paraId="28289667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1EB6C6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FB5B1A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1b</w:t>
      </w:r>
      <w:r>
        <w:rPr>
          <w:rFonts w:cstheme="minorHAnsi"/>
          <w:sz w:val="24"/>
          <w:szCs w:val="24"/>
        </w:rPr>
        <w:t>(</w:t>
      </w:r>
      <w:proofErr w:type="spellStart"/>
      <w:r w:rsidRPr="001A0B80"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A plastic rod has been given a positive charge by rubbing the plastic rod on a cloth.</w:t>
      </w:r>
    </w:p>
    <w:p w14:paraId="7C2930F9" w14:textId="3CCCF0DA" w:rsidR="004C37A3" w:rsidRPr="004E6F86" w:rsidRDefault="004C37A3" w:rsidP="004E6F86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how the plastic rod has been given a positive charge in</w:t>
      </w:r>
      <w:r>
        <w:rPr>
          <w:rFonts w:cstheme="minorHAnsi"/>
          <w:sz w:val="24"/>
          <w:szCs w:val="24"/>
        </w:rPr>
        <w:t xml:space="preserve"> terms of movement of particles (2)</w:t>
      </w:r>
    </w:p>
    <w:p w14:paraId="4ED5B9BF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843C347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348CCA6" w14:textId="652965C3" w:rsidR="004C37A3" w:rsidRPr="00F916EC" w:rsidRDefault="00C922C0" w:rsidP="00C922C0">
      <w:pPr>
        <w:spacing w:after="200" w:line="276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ADFD07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1b</w:t>
      </w:r>
      <w:r>
        <w:rPr>
          <w:rFonts w:cstheme="minorHAnsi"/>
          <w:sz w:val="24"/>
          <w:szCs w:val="24"/>
        </w:rPr>
        <w:t>(</w:t>
      </w:r>
      <w:r w:rsidRPr="001A0B80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The charged plastic rod is placed above some fine dust particles.</w:t>
      </w:r>
    </w:p>
    <w:p w14:paraId="674CA4F1" w14:textId="0031DB96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Describe the effect that the charged rod will have on the dust.</w:t>
      </w:r>
      <w:r>
        <w:rPr>
          <w:rFonts w:cstheme="minorHAnsi"/>
          <w:sz w:val="24"/>
          <w:szCs w:val="24"/>
        </w:rPr>
        <w:t xml:space="preserve"> (1)</w:t>
      </w:r>
    </w:p>
    <w:p w14:paraId="08EE999E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487FD0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79B15DE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1c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Xavi walks across a carpet.</w:t>
      </w:r>
    </w:p>
    <w:p w14:paraId="63A29B5F" w14:textId="77777777" w:rsidR="004C37A3" w:rsidRPr="00F916EC" w:rsidRDefault="004C37A3" w:rsidP="004C37A3">
      <w:pPr>
        <w:spacing w:after="0" w:line="24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Once Xavi has crossed the carpet he touches an earthed metal radiator and gets an electric shock.</w:t>
      </w:r>
      <w:r w:rsidRPr="00F916EC">
        <w:rPr>
          <w:rFonts w:cstheme="minorHAnsi"/>
          <w:b/>
          <w:sz w:val="24"/>
          <w:szCs w:val="24"/>
        </w:rPr>
        <w:tab/>
      </w:r>
    </w:p>
    <w:p w14:paraId="702F6E6A" w14:textId="30039FAA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Explain why Xavi gets an electric shock when he touched the earthed radiator.</w:t>
      </w:r>
      <w:r>
        <w:rPr>
          <w:rFonts w:cstheme="minorHAnsi"/>
          <w:sz w:val="24"/>
          <w:szCs w:val="24"/>
        </w:rPr>
        <w:t xml:space="preserve"> (3)</w:t>
      </w:r>
    </w:p>
    <w:p w14:paraId="2857C05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97B52A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B1DAFB9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64FA326" w14:textId="1A663678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2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Static is used in the spray painting of car doors.</w:t>
      </w:r>
    </w:p>
    <w:p w14:paraId="7832D1A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>Figure 1</w:t>
      </w:r>
      <w:r w:rsidRPr="00F916EC">
        <w:rPr>
          <w:rFonts w:cstheme="minorHAnsi"/>
          <w:sz w:val="24"/>
          <w:szCs w:val="24"/>
        </w:rPr>
        <w:t xml:space="preserve"> shows a car door being spray painted using static.</w:t>
      </w:r>
    </w:p>
    <w:p w14:paraId="50A0EBB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880EBB5" w14:textId="77777777" w:rsidR="004C37A3" w:rsidRPr="00F916EC" w:rsidRDefault="004C37A3" w:rsidP="004C37A3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>Figure 1</w:t>
      </w:r>
    </w:p>
    <w:p w14:paraId="14DF591F" w14:textId="77777777" w:rsidR="004C37A3" w:rsidRPr="00F916EC" w:rsidRDefault="004C37A3" w:rsidP="004C37A3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inline distT="0" distB="0" distL="0" distR="0" wp14:anchorId="4419ABC2" wp14:editId="045AE213">
            <wp:extent cx="3362325" cy="1922235"/>
            <wp:effectExtent l="0" t="0" r="0" b="1905"/>
            <wp:docPr id="3" name="Picture 3" descr="Image result for how is static electricity used in spray pa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how is static electricity used in spray paint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75" cy="192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3974" w14:textId="5CEB1FC0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lastRenderedPageBreak/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>Explain why electrostatic spray painting produces a fine spray.</w:t>
      </w:r>
      <w:r>
        <w:rPr>
          <w:rFonts w:cstheme="minorHAnsi"/>
          <w:sz w:val="24"/>
          <w:szCs w:val="24"/>
        </w:rPr>
        <w:t xml:space="preserve"> (3)</w:t>
      </w:r>
    </w:p>
    <w:p w14:paraId="5565897B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35808CE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3568780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99909F9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A93E845" w14:textId="574B41FB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 xml:space="preserve">Explain why the car door </w:t>
      </w:r>
      <w:r>
        <w:rPr>
          <w:rFonts w:cstheme="minorHAnsi"/>
          <w:sz w:val="24"/>
          <w:szCs w:val="24"/>
        </w:rPr>
        <w:t>is given a</w:t>
      </w:r>
      <w:r w:rsidRPr="00F916EC">
        <w:rPr>
          <w:rFonts w:cstheme="minorHAnsi"/>
          <w:sz w:val="24"/>
          <w:szCs w:val="24"/>
        </w:rPr>
        <w:t xml:space="preserve"> negative charge.</w:t>
      </w:r>
      <w:r>
        <w:rPr>
          <w:rFonts w:cstheme="minorHAnsi"/>
          <w:sz w:val="24"/>
          <w:szCs w:val="24"/>
        </w:rPr>
        <w:t xml:space="preserve"> (3)</w:t>
      </w:r>
    </w:p>
    <w:p w14:paraId="3F20727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AD342D9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5B86AF3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F476D5B" w14:textId="163EEC64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 xml:space="preserve">Suggest an advantage of electrostatic spray painting over the use of tins of spray </w:t>
      </w:r>
      <w:r w:rsidRPr="00F916EC">
        <w:rPr>
          <w:rFonts w:cstheme="minorHAnsi"/>
          <w:sz w:val="24"/>
          <w:szCs w:val="24"/>
        </w:rPr>
        <w:tab/>
        <w:t xml:space="preserve">paint. </w:t>
      </w:r>
      <w:r>
        <w:rPr>
          <w:rFonts w:cstheme="minorHAnsi"/>
          <w:sz w:val="24"/>
          <w:szCs w:val="24"/>
        </w:rPr>
        <w:t>(1)</w:t>
      </w:r>
    </w:p>
    <w:p w14:paraId="3EEBF09A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6D3BE8" w14:textId="20DC0117" w:rsidR="004E6F86" w:rsidRDefault="00C922C0" w:rsidP="00C922C0">
      <w:pPr>
        <w:spacing w:after="200" w:line="276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</w:t>
      </w:r>
    </w:p>
    <w:p w14:paraId="4076936A" w14:textId="13192A02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2b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A droplet of paint has been given a positive charge.</w:t>
      </w:r>
    </w:p>
    <w:p w14:paraId="2002327C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Draw the electric field for this paint droplet.</w:t>
      </w:r>
      <w:r>
        <w:rPr>
          <w:rFonts w:cstheme="minorHAnsi"/>
          <w:sz w:val="24"/>
          <w:szCs w:val="24"/>
        </w:rPr>
        <w:t xml:space="preserve"> (1)</w:t>
      </w:r>
    </w:p>
    <w:p w14:paraId="332281A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AE3FD2C" w14:textId="5808E8DC" w:rsidR="004C37A3" w:rsidRPr="00F916EC" w:rsidRDefault="00C922C0" w:rsidP="00C922C0">
      <w:pPr>
        <w:spacing w:after="200" w:line="276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2E86E8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2b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 xml:space="preserve">Describe what would happen if another positively charged particle was placed into this electric </w:t>
      </w:r>
    </w:p>
    <w:p w14:paraId="6BFA545C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F916EC">
        <w:rPr>
          <w:rFonts w:cstheme="minorHAnsi"/>
          <w:sz w:val="24"/>
          <w:szCs w:val="24"/>
        </w:rPr>
        <w:t>field.</w:t>
      </w:r>
      <w:r>
        <w:rPr>
          <w:rFonts w:cstheme="minorHAnsi"/>
          <w:sz w:val="24"/>
          <w:szCs w:val="24"/>
        </w:rPr>
        <w:t xml:space="preserve"> (2)</w:t>
      </w:r>
    </w:p>
    <w:p w14:paraId="07C551B2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7DBDC93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8A9D51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A445B4D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2c</w:t>
      </w:r>
      <w:r w:rsidRPr="00F916EC">
        <w:rPr>
          <w:rFonts w:cstheme="minorHAnsi"/>
          <w:sz w:val="24"/>
          <w:szCs w:val="24"/>
        </w:rPr>
        <w:tab/>
        <w:t>A spark is formed when a charged object is earthed.</w:t>
      </w:r>
    </w:p>
    <w:p w14:paraId="3084D866" w14:textId="7661679D" w:rsidR="00B33DCE" w:rsidRDefault="004C37A3" w:rsidP="004E6F86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Explain why </w:t>
      </w:r>
      <w:r>
        <w:rPr>
          <w:rFonts w:cstheme="minorHAnsi"/>
          <w:sz w:val="24"/>
          <w:szCs w:val="24"/>
        </w:rPr>
        <w:t>a</w:t>
      </w:r>
      <w:r w:rsidRPr="00F916EC">
        <w:rPr>
          <w:rFonts w:cstheme="minorHAnsi"/>
          <w:sz w:val="24"/>
          <w:szCs w:val="24"/>
        </w:rPr>
        <w:t xml:space="preserve"> spark forms.</w:t>
      </w:r>
      <w:r>
        <w:rPr>
          <w:rFonts w:cstheme="minorHAnsi"/>
          <w:sz w:val="24"/>
          <w:szCs w:val="24"/>
        </w:rPr>
        <w:t xml:space="preserve"> (3)</w:t>
      </w:r>
    </w:p>
    <w:p w14:paraId="163D9341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346E5C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1EAC45C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7BE3ED" w14:textId="77777777" w:rsidR="00C922C0" w:rsidRDefault="00C922C0" w:rsidP="00C922C0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1D0E714" w14:textId="77777777" w:rsidR="00C922C0" w:rsidRPr="004E6F86" w:rsidRDefault="00C922C0" w:rsidP="004E6F86">
      <w:pPr>
        <w:spacing w:after="0" w:line="36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C922C0" w:rsidRPr="004E6F86" w:rsidSect="00E076E3">
      <w:headerReference w:type="default" r:id="rId12"/>
      <w:footerReference w:type="default" r:id="rId1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CBA1CC" w14:textId="77777777" w:rsidR="00226752" w:rsidRDefault="00226752" w:rsidP="00683DA2">
      <w:pPr>
        <w:spacing w:after="0" w:line="240" w:lineRule="auto"/>
      </w:pPr>
      <w:r>
        <w:separator/>
      </w:r>
    </w:p>
  </w:endnote>
  <w:endnote w:type="continuationSeparator" w:id="0">
    <w:p w14:paraId="5154E465" w14:textId="77777777" w:rsidR="00226752" w:rsidRDefault="0022675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3B2F5BAE" w:rsidR="001B4431" w:rsidRPr="00782608" w:rsidRDefault="00782608" w:rsidP="00782608">
    <w:pPr>
      <w:pStyle w:val="Footer"/>
    </w:pPr>
    <w:r>
      <w:t xml:space="preserve">©PiXL </w:t>
    </w:r>
    <w:r w:rsidR="00A41140">
      <w:t>C</w:t>
    </w:r>
    <w:r>
      <w:t>lub 201</w:t>
    </w:r>
    <w:r w:rsidR="00A41140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628ADB" w14:textId="77777777" w:rsidR="00226752" w:rsidRDefault="00226752" w:rsidP="00683DA2">
      <w:pPr>
        <w:spacing w:after="0" w:line="240" w:lineRule="auto"/>
      </w:pPr>
      <w:r>
        <w:separator/>
      </w:r>
    </w:p>
  </w:footnote>
  <w:footnote w:type="continuationSeparator" w:id="0">
    <w:p w14:paraId="1B33EED5" w14:textId="77777777" w:rsidR="00226752" w:rsidRDefault="0022675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7141B1BC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Topic</w:t>
    </w:r>
    <w:r w:rsidR="004C37A3">
      <w:rPr>
        <w:b/>
        <w:noProof/>
        <w:color w:val="ED7D31" w:themeColor="accent2"/>
        <w:sz w:val="36"/>
        <w:szCs w:val="32"/>
        <w:lang w:val="en-US"/>
      </w:rPr>
      <w:t>s 10 &amp; 11</w:t>
    </w:r>
  </w:p>
  <w:p w14:paraId="64B56625" w14:textId="3E2EB5C7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4C37A3">
      <w:rPr>
        <w:b/>
        <w:color w:val="ED7D31" w:themeColor="accent2"/>
        <w:sz w:val="32"/>
        <w:szCs w:val="32"/>
      </w:rPr>
      <w:t>Electricity: circuits and static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7B302E7"/>
    <w:multiLevelType w:val="hybridMultilevel"/>
    <w:tmpl w:val="32C64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AE3F6F"/>
    <w:multiLevelType w:val="hybridMultilevel"/>
    <w:tmpl w:val="C25A7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66E55"/>
    <w:multiLevelType w:val="hybridMultilevel"/>
    <w:tmpl w:val="F1D2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9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7392"/>
    <w:multiLevelType w:val="hybridMultilevel"/>
    <w:tmpl w:val="0A3CE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054F2"/>
    <w:multiLevelType w:val="hybridMultilevel"/>
    <w:tmpl w:val="3E7EEE32"/>
    <w:lvl w:ilvl="0" w:tplc="93747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62FD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3CC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EE9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23B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E0B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AA9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41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A6B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5C4E2D"/>
    <w:multiLevelType w:val="hybridMultilevel"/>
    <w:tmpl w:val="6DB40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039C6"/>
    <w:multiLevelType w:val="hybridMultilevel"/>
    <w:tmpl w:val="82AEB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1115E"/>
    <w:multiLevelType w:val="hybridMultilevel"/>
    <w:tmpl w:val="D4D0A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938AE"/>
    <w:multiLevelType w:val="hybridMultilevel"/>
    <w:tmpl w:val="4CB63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A739B"/>
    <w:multiLevelType w:val="hybridMultilevel"/>
    <w:tmpl w:val="ADDA2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30AA5"/>
    <w:multiLevelType w:val="hybridMultilevel"/>
    <w:tmpl w:val="F5E04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C59B2"/>
    <w:multiLevelType w:val="hybridMultilevel"/>
    <w:tmpl w:val="B2921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322CF"/>
    <w:multiLevelType w:val="hybridMultilevel"/>
    <w:tmpl w:val="3A54F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822F1"/>
    <w:multiLevelType w:val="hybridMultilevel"/>
    <w:tmpl w:val="4EF0A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F6E93"/>
    <w:multiLevelType w:val="hybridMultilevel"/>
    <w:tmpl w:val="5E348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C1E3F"/>
    <w:multiLevelType w:val="hybridMultilevel"/>
    <w:tmpl w:val="069CE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D0D7E6D"/>
    <w:multiLevelType w:val="hybridMultilevel"/>
    <w:tmpl w:val="C43A9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9" w15:restartNumberingAfterBreak="0">
    <w:nsid w:val="683E59D6"/>
    <w:multiLevelType w:val="hybridMultilevel"/>
    <w:tmpl w:val="45F2B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1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F820C91"/>
    <w:multiLevelType w:val="hybridMultilevel"/>
    <w:tmpl w:val="6C907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1FF1CC0"/>
    <w:multiLevelType w:val="hybridMultilevel"/>
    <w:tmpl w:val="5FA8429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2E17D19"/>
    <w:multiLevelType w:val="hybridMultilevel"/>
    <w:tmpl w:val="1C5EA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926B7B"/>
    <w:multiLevelType w:val="hybridMultilevel"/>
    <w:tmpl w:val="5C6290C0"/>
    <w:lvl w:ilvl="0" w:tplc="AD702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2C1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B40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4B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04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12B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66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A7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AC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6112C4F"/>
    <w:multiLevelType w:val="hybridMultilevel"/>
    <w:tmpl w:val="FFD40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04AD"/>
    <w:multiLevelType w:val="hybridMultilevel"/>
    <w:tmpl w:val="0680C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EA2146"/>
    <w:multiLevelType w:val="hybridMultilevel"/>
    <w:tmpl w:val="16D2ED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127C59"/>
    <w:multiLevelType w:val="hybridMultilevel"/>
    <w:tmpl w:val="53CC0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13F02"/>
    <w:multiLevelType w:val="hybridMultilevel"/>
    <w:tmpl w:val="01883D6E"/>
    <w:lvl w:ilvl="0" w:tplc="ED8E1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D6B2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0643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C0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87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0B8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BAD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3A3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583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9"/>
  </w:num>
  <w:num w:numId="2">
    <w:abstractNumId w:val="39"/>
  </w:num>
  <w:num w:numId="3">
    <w:abstractNumId w:val="33"/>
  </w:num>
  <w:num w:numId="4">
    <w:abstractNumId w:val="20"/>
  </w:num>
  <w:num w:numId="5">
    <w:abstractNumId w:val="7"/>
  </w:num>
  <w:num w:numId="6">
    <w:abstractNumId w:val="9"/>
  </w:num>
  <w:num w:numId="7">
    <w:abstractNumId w:val="25"/>
  </w:num>
  <w:num w:numId="8">
    <w:abstractNumId w:val="2"/>
  </w:num>
  <w:num w:numId="9">
    <w:abstractNumId w:val="31"/>
  </w:num>
  <w:num w:numId="10">
    <w:abstractNumId w:val="26"/>
  </w:num>
  <w:num w:numId="11">
    <w:abstractNumId w:val="28"/>
  </w:num>
  <w:num w:numId="12">
    <w:abstractNumId w:val="30"/>
  </w:num>
  <w:num w:numId="13">
    <w:abstractNumId w:val="8"/>
  </w:num>
  <w:num w:numId="14">
    <w:abstractNumId w:val="0"/>
  </w:num>
  <w:num w:numId="15">
    <w:abstractNumId w:val="4"/>
  </w:num>
  <w:num w:numId="16">
    <w:abstractNumId w:val="5"/>
  </w:num>
  <w:num w:numId="17">
    <w:abstractNumId w:val="37"/>
  </w:num>
  <w:num w:numId="18">
    <w:abstractNumId w:val="1"/>
  </w:num>
  <w:num w:numId="19">
    <w:abstractNumId w:val="22"/>
  </w:num>
  <w:num w:numId="20">
    <w:abstractNumId w:val="29"/>
  </w:num>
  <w:num w:numId="21">
    <w:abstractNumId w:val="40"/>
  </w:num>
  <w:num w:numId="22">
    <w:abstractNumId w:val="6"/>
  </w:num>
  <w:num w:numId="23">
    <w:abstractNumId w:val="16"/>
  </w:num>
  <w:num w:numId="24">
    <w:abstractNumId w:val="12"/>
  </w:num>
  <w:num w:numId="25">
    <w:abstractNumId w:val="38"/>
  </w:num>
  <w:num w:numId="26">
    <w:abstractNumId w:val="13"/>
  </w:num>
  <w:num w:numId="27">
    <w:abstractNumId w:val="10"/>
  </w:num>
  <w:num w:numId="28">
    <w:abstractNumId w:val="14"/>
  </w:num>
  <w:num w:numId="29">
    <w:abstractNumId w:val="27"/>
  </w:num>
  <w:num w:numId="30">
    <w:abstractNumId w:val="41"/>
  </w:num>
  <w:num w:numId="31">
    <w:abstractNumId w:val="32"/>
  </w:num>
  <w:num w:numId="32">
    <w:abstractNumId w:val="18"/>
  </w:num>
  <w:num w:numId="33">
    <w:abstractNumId w:val="24"/>
  </w:num>
  <w:num w:numId="34">
    <w:abstractNumId w:val="21"/>
  </w:num>
  <w:num w:numId="35">
    <w:abstractNumId w:val="3"/>
  </w:num>
  <w:num w:numId="36">
    <w:abstractNumId w:val="23"/>
  </w:num>
  <w:num w:numId="37">
    <w:abstractNumId w:val="35"/>
  </w:num>
  <w:num w:numId="38">
    <w:abstractNumId w:val="15"/>
  </w:num>
  <w:num w:numId="39">
    <w:abstractNumId w:val="34"/>
  </w:num>
  <w:num w:numId="40">
    <w:abstractNumId w:val="17"/>
  </w:num>
  <w:num w:numId="41">
    <w:abstractNumId w:val="36"/>
  </w:num>
  <w:num w:numId="42">
    <w:abstractNumId w:val="11"/>
  </w:num>
  <w:num w:numId="43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4F15"/>
    <w:rsid w:val="000F61CC"/>
    <w:rsid w:val="00104DFB"/>
    <w:rsid w:val="00107A9F"/>
    <w:rsid w:val="001107FD"/>
    <w:rsid w:val="00112260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6752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C37A3"/>
    <w:rsid w:val="004E3ED7"/>
    <w:rsid w:val="004E6F86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1B7C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E77B1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415C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5343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407ED"/>
    <w:rsid w:val="00A41140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5362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922C0"/>
    <w:rsid w:val="00CA55F1"/>
    <w:rsid w:val="00CA6500"/>
    <w:rsid w:val="00CA6681"/>
    <w:rsid w:val="00CB2D8C"/>
    <w:rsid w:val="00CB4556"/>
    <w:rsid w:val="00CC00A7"/>
    <w:rsid w:val="00CC06C2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2952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3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6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8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7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5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E28B9-7DB9-8849-AAB9-4EE5E620B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8</TotalTime>
  <Pages>10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2018-08-28T13:02:00Z</dcterms:created>
  <dcterms:modified xsi:type="dcterms:W3CDTF">2018-08-28T13:10:00Z</dcterms:modified>
</cp:coreProperties>
</file>