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84D21" w14:textId="5F048A69" w:rsidR="0015632D" w:rsidRDefault="005B3A54" w:rsidP="002E7322">
      <w:pPr>
        <w:rPr>
          <w:b/>
          <w:u w:val="single"/>
        </w:rPr>
      </w:pPr>
      <w:r w:rsidRPr="005B3A54">
        <w:rPr>
          <w:b/>
          <w:u w:val="single"/>
        </w:rPr>
        <w:t>Part 1</w:t>
      </w:r>
    </w:p>
    <w:p w14:paraId="7F76149F" w14:textId="77777777" w:rsidR="00000000" w:rsidRPr="00DE4655" w:rsidRDefault="005F4275" w:rsidP="005F4275">
      <w:pPr>
        <w:numPr>
          <w:ilvl w:val="0"/>
          <w:numId w:val="1"/>
        </w:numPr>
        <w:tabs>
          <w:tab w:val="num" w:pos="720"/>
        </w:tabs>
      </w:pPr>
      <w:r w:rsidRPr="00DE4655">
        <w:rPr>
          <w:b/>
          <w:bCs/>
          <w:lang w:val="en-US"/>
        </w:rPr>
        <w:t>D</w:t>
      </w:r>
      <w:r w:rsidRPr="00DE4655">
        <w:rPr>
          <w:b/>
          <w:bCs/>
          <w:lang w:val="en-US"/>
        </w:rPr>
        <w:t>raw the circuit symbols for the following components</w:t>
      </w:r>
      <w:r w:rsidRPr="00DE4655">
        <w:rPr>
          <w:b/>
          <w:bCs/>
          <w:cs/>
          <w:lang w:bidi="mr-IN"/>
        </w:rPr>
        <w:t>…</w:t>
      </w:r>
    </w:p>
    <w:p w14:paraId="70021F9B" w14:textId="77777777" w:rsidR="00000000" w:rsidRPr="00DE4655" w:rsidRDefault="005F4275" w:rsidP="005F4275">
      <w:pPr>
        <w:numPr>
          <w:ilvl w:val="1"/>
          <w:numId w:val="1"/>
        </w:numPr>
        <w:tabs>
          <w:tab w:val="num" w:pos="1440"/>
        </w:tabs>
      </w:pPr>
      <w:r w:rsidRPr="00DE4655">
        <w:rPr>
          <w:lang w:val="en-US"/>
        </w:rPr>
        <w:t>A switch open and a switch closed</w:t>
      </w:r>
    </w:p>
    <w:p w14:paraId="1C83634A" w14:textId="77777777" w:rsidR="00000000" w:rsidRPr="00DE4655" w:rsidRDefault="005F4275" w:rsidP="005F4275">
      <w:pPr>
        <w:numPr>
          <w:ilvl w:val="1"/>
          <w:numId w:val="1"/>
        </w:numPr>
        <w:tabs>
          <w:tab w:val="num" w:pos="1440"/>
        </w:tabs>
      </w:pPr>
      <w:r w:rsidRPr="00DE4655">
        <w:rPr>
          <w:lang w:val="en-US"/>
        </w:rPr>
        <w:t>A cell</w:t>
      </w:r>
    </w:p>
    <w:p w14:paraId="7784C999" w14:textId="77777777" w:rsidR="00000000" w:rsidRPr="00DE4655" w:rsidRDefault="005F4275" w:rsidP="005F4275">
      <w:pPr>
        <w:numPr>
          <w:ilvl w:val="1"/>
          <w:numId w:val="1"/>
        </w:numPr>
        <w:tabs>
          <w:tab w:val="num" w:pos="1440"/>
        </w:tabs>
      </w:pPr>
      <w:r w:rsidRPr="00DE4655">
        <w:rPr>
          <w:lang w:val="en-US"/>
        </w:rPr>
        <w:t>A battery</w:t>
      </w:r>
    </w:p>
    <w:p w14:paraId="3C36E9DE" w14:textId="77777777" w:rsidR="00000000" w:rsidRPr="00DE4655" w:rsidRDefault="005F4275" w:rsidP="005F4275">
      <w:pPr>
        <w:numPr>
          <w:ilvl w:val="1"/>
          <w:numId w:val="1"/>
        </w:numPr>
        <w:tabs>
          <w:tab w:val="num" w:pos="1440"/>
        </w:tabs>
      </w:pPr>
      <w:r w:rsidRPr="00DE4655">
        <w:rPr>
          <w:lang w:val="en-US"/>
        </w:rPr>
        <w:t>A diode</w:t>
      </w:r>
    </w:p>
    <w:p w14:paraId="21B6CA15" w14:textId="77777777" w:rsidR="00000000" w:rsidRPr="00DE4655" w:rsidRDefault="005F4275" w:rsidP="005F4275">
      <w:pPr>
        <w:numPr>
          <w:ilvl w:val="1"/>
          <w:numId w:val="1"/>
        </w:numPr>
        <w:tabs>
          <w:tab w:val="num" w:pos="1440"/>
        </w:tabs>
      </w:pPr>
      <w:r w:rsidRPr="00DE4655">
        <w:rPr>
          <w:lang w:val="en-US"/>
        </w:rPr>
        <w:t>A resistor</w:t>
      </w:r>
    </w:p>
    <w:p w14:paraId="7C7358B3" w14:textId="77777777" w:rsidR="00000000" w:rsidRPr="00DE4655" w:rsidRDefault="005F4275" w:rsidP="005F4275">
      <w:pPr>
        <w:numPr>
          <w:ilvl w:val="1"/>
          <w:numId w:val="1"/>
        </w:numPr>
        <w:tabs>
          <w:tab w:val="num" w:pos="1440"/>
        </w:tabs>
      </w:pPr>
      <w:r w:rsidRPr="00DE4655">
        <w:rPr>
          <w:lang w:val="en-US"/>
        </w:rPr>
        <w:t>A variable resistor</w:t>
      </w:r>
    </w:p>
    <w:p w14:paraId="701EB965" w14:textId="77777777" w:rsidR="00000000" w:rsidRPr="00DE4655" w:rsidRDefault="005F4275" w:rsidP="005F4275">
      <w:pPr>
        <w:numPr>
          <w:ilvl w:val="1"/>
          <w:numId w:val="1"/>
        </w:numPr>
        <w:tabs>
          <w:tab w:val="num" w:pos="1440"/>
        </w:tabs>
      </w:pPr>
      <w:r w:rsidRPr="00DE4655">
        <w:rPr>
          <w:lang w:val="en-US"/>
        </w:rPr>
        <w:t>An LED (light emitting diode)</w:t>
      </w:r>
    </w:p>
    <w:p w14:paraId="65BB46F5" w14:textId="77777777" w:rsidR="00000000" w:rsidRPr="00DE4655" w:rsidRDefault="005F4275" w:rsidP="005F4275">
      <w:pPr>
        <w:numPr>
          <w:ilvl w:val="1"/>
          <w:numId w:val="1"/>
        </w:numPr>
        <w:tabs>
          <w:tab w:val="num" w:pos="1440"/>
        </w:tabs>
      </w:pPr>
      <w:r w:rsidRPr="00DE4655">
        <w:rPr>
          <w:lang w:val="en-US"/>
        </w:rPr>
        <w:t>A lamp</w:t>
      </w:r>
    </w:p>
    <w:p w14:paraId="5C9E1B2A" w14:textId="77777777" w:rsidR="00000000" w:rsidRPr="00DE4655" w:rsidRDefault="005F4275" w:rsidP="005F4275">
      <w:pPr>
        <w:numPr>
          <w:ilvl w:val="1"/>
          <w:numId w:val="1"/>
        </w:numPr>
        <w:tabs>
          <w:tab w:val="num" w:pos="1440"/>
        </w:tabs>
      </w:pPr>
      <w:r w:rsidRPr="00DE4655">
        <w:rPr>
          <w:lang w:val="en-US"/>
        </w:rPr>
        <w:t>A fuse</w:t>
      </w:r>
    </w:p>
    <w:p w14:paraId="38850542" w14:textId="77777777" w:rsidR="00000000" w:rsidRPr="00DE4655" w:rsidRDefault="005F4275" w:rsidP="005F4275">
      <w:pPr>
        <w:numPr>
          <w:ilvl w:val="1"/>
          <w:numId w:val="1"/>
        </w:numPr>
        <w:tabs>
          <w:tab w:val="num" w:pos="1440"/>
        </w:tabs>
      </w:pPr>
      <w:r w:rsidRPr="00DE4655">
        <w:rPr>
          <w:lang w:val="en-US"/>
        </w:rPr>
        <w:t>A voltmeter</w:t>
      </w:r>
    </w:p>
    <w:p w14:paraId="62277723" w14:textId="77777777" w:rsidR="00000000" w:rsidRPr="00DE4655" w:rsidRDefault="005F4275" w:rsidP="005F4275">
      <w:pPr>
        <w:numPr>
          <w:ilvl w:val="1"/>
          <w:numId w:val="1"/>
        </w:numPr>
        <w:tabs>
          <w:tab w:val="num" w:pos="1440"/>
        </w:tabs>
      </w:pPr>
      <w:r w:rsidRPr="00DE4655">
        <w:rPr>
          <w:lang w:val="en-US"/>
        </w:rPr>
        <w:t>An ammeter</w:t>
      </w:r>
    </w:p>
    <w:p w14:paraId="1F126278" w14:textId="77777777" w:rsidR="00000000" w:rsidRPr="00DE4655" w:rsidRDefault="005F4275" w:rsidP="005F4275">
      <w:pPr>
        <w:numPr>
          <w:ilvl w:val="1"/>
          <w:numId w:val="1"/>
        </w:numPr>
        <w:tabs>
          <w:tab w:val="num" w:pos="1440"/>
        </w:tabs>
      </w:pPr>
      <w:r w:rsidRPr="00DE4655">
        <w:rPr>
          <w:lang w:val="en-US"/>
        </w:rPr>
        <w:t>A thermistor</w:t>
      </w:r>
    </w:p>
    <w:p w14:paraId="1F584686" w14:textId="79FC4522" w:rsidR="00000000" w:rsidRPr="00DE4655" w:rsidRDefault="005F4275" w:rsidP="005F4275">
      <w:pPr>
        <w:numPr>
          <w:ilvl w:val="1"/>
          <w:numId w:val="1"/>
        </w:numPr>
        <w:tabs>
          <w:tab w:val="num" w:pos="1440"/>
        </w:tabs>
      </w:pPr>
      <w:r w:rsidRPr="00DE4655">
        <w:rPr>
          <w:lang w:val="en-US"/>
        </w:rPr>
        <w:t>An LDR (light dependent resistor)</w:t>
      </w:r>
    </w:p>
    <w:p w14:paraId="607ABEB2" w14:textId="537E8833" w:rsidR="00DE4655" w:rsidRPr="00DE4655" w:rsidRDefault="00DE4655" w:rsidP="005F4275">
      <w:pPr>
        <w:pStyle w:val="ListParagraph"/>
        <w:numPr>
          <w:ilvl w:val="0"/>
          <w:numId w:val="1"/>
        </w:numPr>
      </w:pPr>
      <w:r w:rsidRPr="00DE4655">
        <w:rPr>
          <w:bCs/>
          <w:lang w:val="en-US"/>
        </w:rPr>
        <w:t>Describe the difference between a series circuit and a parallel circuit.</w:t>
      </w:r>
    </w:p>
    <w:p w14:paraId="383BE6AB" w14:textId="77777777" w:rsidR="00DE4655" w:rsidRPr="00DE4655" w:rsidRDefault="00DE4655" w:rsidP="00DE4655">
      <w:pPr>
        <w:pStyle w:val="ListParagraph"/>
        <w:ind w:left="360"/>
      </w:pPr>
    </w:p>
    <w:p w14:paraId="5FF2A4EE" w14:textId="083170CA" w:rsidR="00DE4655" w:rsidRPr="00DE4655" w:rsidRDefault="00DE4655" w:rsidP="005F4275">
      <w:pPr>
        <w:pStyle w:val="ListParagraph"/>
        <w:numPr>
          <w:ilvl w:val="0"/>
          <w:numId w:val="1"/>
        </w:numPr>
      </w:pPr>
      <w:r>
        <w:rPr>
          <w:bCs/>
          <w:lang w:val="en-US"/>
        </w:rPr>
        <w:t>What is an electric current?</w:t>
      </w:r>
    </w:p>
    <w:p w14:paraId="6BC0B78B" w14:textId="77777777" w:rsidR="00DE4655" w:rsidRPr="00DE4655" w:rsidRDefault="00DE4655" w:rsidP="00DE4655">
      <w:pPr>
        <w:pStyle w:val="ListParagraph"/>
        <w:ind w:left="360"/>
      </w:pPr>
    </w:p>
    <w:p w14:paraId="62D0A054" w14:textId="07D43CA1" w:rsidR="00DE4655" w:rsidRPr="00DE4655" w:rsidRDefault="00DE4655" w:rsidP="005F4275">
      <w:pPr>
        <w:pStyle w:val="ListParagraph"/>
        <w:numPr>
          <w:ilvl w:val="0"/>
          <w:numId w:val="1"/>
        </w:numPr>
      </w:pPr>
      <w:r w:rsidRPr="00DE4655">
        <w:rPr>
          <w:bCs/>
          <w:lang w:val="en-US"/>
        </w:rPr>
        <w:t>Describe how the currents in a series circuit and a parallel circuit differ.</w:t>
      </w:r>
    </w:p>
    <w:p w14:paraId="74269865" w14:textId="77777777" w:rsidR="00DE4655" w:rsidRPr="00DE4655" w:rsidRDefault="00DE4655" w:rsidP="00DE4655">
      <w:pPr>
        <w:pStyle w:val="ListParagraph"/>
        <w:ind w:left="360"/>
      </w:pPr>
    </w:p>
    <w:p w14:paraId="521196D5" w14:textId="77777777" w:rsidR="00DE4655" w:rsidRPr="00DE4655" w:rsidRDefault="00DE4655" w:rsidP="005F4275">
      <w:pPr>
        <w:pStyle w:val="ListParagraph"/>
        <w:numPr>
          <w:ilvl w:val="0"/>
          <w:numId w:val="1"/>
        </w:numPr>
      </w:pPr>
    </w:p>
    <w:p w14:paraId="412FE44C" w14:textId="5BF0EE67" w:rsidR="00DE4655" w:rsidRPr="00DE4655" w:rsidRDefault="00DE4655" w:rsidP="005F4275">
      <w:pPr>
        <w:pStyle w:val="ListParagraph"/>
        <w:numPr>
          <w:ilvl w:val="1"/>
          <w:numId w:val="1"/>
        </w:numPr>
      </w:pPr>
      <w:r w:rsidRPr="00DE4655">
        <w:rPr>
          <w:bCs/>
          <w:lang w:val="en-US"/>
        </w:rPr>
        <w:t>Draw a circuit diagram with a bulb, a switch and a cell</w:t>
      </w:r>
    </w:p>
    <w:p w14:paraId="65560D2D" w14:textId="7B6504A8" w:rsidR="00DE4655" w:rsidRPr="00DE4655" w:rsidRDefault="00DE4655" w:rsidP="005F4275">
      <w:pPr>
        <w:pStyle w:val="ListParagraph"/>
        <w:numPr>
          <w:ilvl w:val="1"/>
          <w:numId w:val="1"/>
        </w:numPr>
      </w:pPr>
      <w:r w:rsidRPr="00DE4655">
        <w:rPr>
          <w:bCs/>
          <w:lang w:val="en-US"/>
        </w:rPr>
        <w:t xml:space="preserve">Add two components to show how you would measure the current  and potential difference. </w:t>
      </w:r>
    </w:p>
    <w:p w14:paraId="314461D2" w14:textId="09D84009" w:rsidR="00DE4655" w:rsidRPr="00DE4655" w:rsidRDefault="00DE4655" w:rsidP="005F4275">
      <w:pPr>
        <w:pStyle w:val="ListParagraph"/>
        <w:numPr>
          <w:ilvl w:val="1"/>
          <w:numId w:val="1"/>
        </w:numPr>
      </w:pPr>
      <w:r w:rsidRPr="00DE4655">
        <w:rPr>
          <w:bCs/>
          <w:lang w:val="en-US"/>
        </w:rPr>
        <w:t xml:space="preserve">Label the two components from part b. </w:t>
      </w:r>
    </w:p>
    <w:p w14:paraId="481D4973" w14:textId="77777777" w:rsidR="00DE4655" w:rsidRPr="00DE4655" w:rsidRDefault="00DE4655" w:rsidP="00DE4655">
      <w:pPr>
        <w:pStyle w:val="ListParagraph"/>
        <w:ind w:left="1080"/>
      </w:pPr>
    </w:p>
    <w:p w14:paraId="3DAD2275" w14:textId="269792C0" w:rsidR="00DE4655" w:rsidRPr="00DE4655" w:rsidRDefault="00DE4655" w:rsidP="005F4275">
      <w:pPr>
        <w:pStyle w:val="ListParagraph"/>
        <w:numPr>
          <w:ilvl w:val="0"/>
          <w:numId w:val="1"/>
        </w:numPr>
      </w:pPr>
      <w:r w:rsidRPr="00DE4655">
        <w:rPr>
          <w:bCs/>
          <w:lang w:val="en-US"/>
        </w:rPr>
        <w:t>State the equation that links charge flow, current and time.</w:t>
      </w:r>
    </w:p>
    <w:p w14:paraId="1FE59EA7" w14:textId="77777777" w:rsidR="00DE4655" w:rsidRPr="00DE4655" w:rsidRDefault="00DE4655" w:rsidP="00DE4655">
      <w:pPr>
        <w:pStyle w:val="ListParagraph"/>
        <w:ind w:left="360"/>
      </w:pPr>
    </w:p>
    <w:p w14:paraId="1679B978" w14:textId="0AB30A6A" w:rsidR="00DE4655" w:rsidRPr="00DE4655" w:rsidRDefault="00DE4655" w:rsidP="005F4275">
      <w:pPr>
        <w:pStyle w:val="ListParagraph"/>
        <w:numPr>
          <w:ilvl w:val="0"/>
          <w:numId w:val="1"/>
        </w:numPr>
      </w:pPr>
      <w:r w:rsidRPr="00DE4655">
        <w:rPr>
          <w:bCs/>
          <w:lang w:val="en-US"/>
        </w:rPr>
        <w:t>Calculate the current in a circuit if a charge of 4 C flows in 20 seconds.</w:t>
      </w:r>
    </w:p>
    <w:p w14:paraId="11A338F6" w14:textId="77777777" w:rsidR="00DE4655" w:rsidRPr="00DE4655" w:rsidRDefault="00DE4655" w:rsidP="00DE4655">
      <w:pPr>
        <w:pStyle w:val="ListParagraph"/>
        <w:ind w:left="1080"/>
      </w:pPr>
    </w:p>
    <w:p w14:paraId="725EB7E0" w14:textId="0AC190F1" w:rsidR="00DE4655" w:rsidRPr="00DE4655" w:rsidRDefault="00DE4655" w:rsidP="005F4275">
      <w:pPr>
        <w:pStyle w:val="ListParagraph"/>
        <w:numPr>
          <w:ilvl w:val="0"/>
          <w:numId w:val="1"/>
        </w:numPr>
      </w:pPr>
      <w:r w:rsidRPr="00DE4655">
        <w:rPr>
          <w:bCs/>
          <w:lang w:val="en-US"/>
        </w:rPr>
        <w:t>In a lightning bolt, a charge of 15 C flows and there is a current of 30,000 A.</w:t>
      </w:r>
      <w:r>
        <w:rPr>
          <w:bCs/>
          <w:lang w:val="en-US"/>
        </w:rPr>
        <w:t xml:space="preserve"> </w:t>
      </w:r>
      <w:r w:rsidRPr="00DE4655">
        <w:rPr>
          <w:bCs/>
          <w:lang w:val="en-US"/>
        </w:rPr>
        <w:t>Calculate the duration of the lightning strike.</w:t>
      </w:r>
    </w:p>
    <w:p w14:paraId="5DF516AC" w14:textId="2CD45174" w:rsidR="00DE4655" w:rsidRDefault="00DE4655" w:rsidP="00DE4655">
      <w:pPr>
        <w:ind w:left="360"/>
      </w:pPr>
    </w:p>
    <w:p w14:paraId="68458E74" w14:textId="5CB18FB8" w:rsidR="005D73D6" w:rsidRDefault="005D73D6" w:rsidP="00DE4655">
      <w:pPr>
        <w:ind w:left="360"/>
      </w:pPr>
    </w:p>
    <w:p w14:paraId="22E37F01" w14:textId="0C8C1831" w:rsidR="005D73D6" w:rsidRDefault="005D73D6" w:rsidP="00DE4655">
      <w:pPr>
        <w:ind w:left="360"/>
      </w:pPr>
    </w:p>
    <w:p w14:paraId="7588C692" w14:textId="1B36C6C7" w:rsidR="005D73D6" w:rsidRDefault="005D73D6" w:rsidP="00DE4655">
      <w:pPr>
        <w:ind w:left="360"/>
      </w:pPr>
    </w:p>
    <w:p w14:paraId="1F747DF6" w14:textId="60A17B7D" w:rsidR="005D73D6" w:rsidRPr="005D73D6" w:rsidRDefault="005D73D6" w:rsidP="005D73D6">
      <w:pPr>
        <w:rPr>
          <w:b/>
          <w:u w:val="single"/>
        </w:rPr>
      </w:pPr>
      <w:r w:rsidRPr="005D73D6">
        <w:rPr>
          <w:b/>
          <w:u w:val="single"/>
        </w:rPr>
        <w:lastRenderedPageBreak/>
        <w:t>Part 2</w:t>
      </w:r>
    </w:p>
    <w:p w14:paraId="561E70FC" w14:textId="4553BC94" w:rsidR="005D73D6" w:rsidRPr="005D73D6" w:rsidRDefault="005D73D6" w:rsidP="005F4275">
      <w:pPr>
        <w:pStyle w:val="ListParagraph"/>
        <w:numPr>
          <w:ilvl w:val="0"/>
          <w:numId w:val="2"/>
        </w:numPr>
      </w:pPr>
      <w:r w:rsidRPr="005D73D6">
        <w:rPr>
          <w:bCs/>
          <w:lang w:val="en-US"/>
        </w:rPr>
        <w:t>What is electrical resisitance?</w:t>
      </w:r>
    </w:p>
    <w:p w14:paraId="3876612B" w14:textId="77777777" w:rsidR="005D73D6" w:rsidRPr="005D73D6" w:rsidRDefault="005D73D6" w:rsidP="005D73D6">
      <w:pPr>
        <w:pStyle w:val="ListParagraph"/>
        <w:ind w:left="360"/>
      </w:pPr>
    </w:p>
    <w:p w14:paraId="2A8750EB" w14:textId="2AD9C169" w:rsidR="005D73D6" w:rsidRPr="005D73D6" w:rsidRDefault="005D73D6" w:rsidP="005F4275">
      <w:pPr>
        <w:pStyle w:val="ListParagraph"/>
        <w:numPr>
          <w:ilvl w:val="0"/>
          <w:numId w:val="2"/>
        </w:numPr>
      </w:pPr>
      <w:r w:rsidRPr="005D73D6">
        <w:rPr>
          <w:bCs/>
          <w:lang w:val="en-US"/>
        </w:rPr>
        <w:t>In a circuit if you keep the potential difference the same what will happen to the current as you increase the resistance?</w:t>
      </w:r>
    </w:p>
    <w:p w14:paraId="7EDDA485" w14:textId="77777777" w:rsidR="005D73D6" w:rsidRPr="005D73D6" w:rsidRDefault="005D73D6" w:rsidP="005D73D6">
      <w:pPr>
        <w:pStyle w:val="ListParagraph"/>
        <w:ind w:left="360"/>
      </w:pPr>
    </w:p>
    <w:p w14:paraId="24380843" w14:textId="17FD782E" w:rsidR="005D73D6" w:rsidRPr="005D73D6" w:rsidRDefault="005D73D6" w:rsidP="005F4275">
      <w:pPr>
        <w:pStyle w:val="ListParagraph"/>
        <w:numPr>
          <w:ilvl w:val="0"/>
          <w:numId w:val="2"/>
        </w:numPr>
      </w:pPr>
      <w:r w:rsidRPr="005D73D6">
        <w:rPr>
          <w:bCs/>
          <w:lang w:val="en-US"/>
        </w:rPr>
        <w:t>Write the equation that links, potential difference, current and resisitance.</w:t>
      </w:r>
    </w:p>
    <w:p w14:paraId="71F84BE8" w14:textId="77777777" w:rsidR="005D73D6" w:rsidRPr="005D73D6" w:rsidRDefault="005D73D6" w:rsidP="005D73D6">
      <w:pPr>
        <w:pStyle w:val="ListParagraph"/>
        <w:ind w:left="360"/>
      </w:pPr>
    </w:p>
    <w:p w14:paraId="14A1B15C" w14:textId="5D850342" w:rsidR="005D73D6" w:rsidRPr="005D73D6" w:rsidRDefault="005D73D6" w:rsidP="005F4275">
      <w:pPr>
        <w:pStyle w:val="ListParagraph"/>
        <w:numPr>
          <w:ilvl w:val="0"/>
          <w:numId w:val="2"/>
        </w:numPr>
      </w:pPr>
      <w:r w:rsidRPr="005D73D6">
        <w:rPr>
          <w:bCs/>
          <w:lang w:val="en-US"/>
        </w:rPr>
        <w:t xml:space="preserve">A </w:t>
      </w:r>
      <w:r w:rsidRPr="005D73D6">
        <w:rPr>
          <w:bCs/>
        </w:rPr>
        <w:t>current of 0.05A flows through an electrical device with a resisitance of 240</w:t>
      </w:r>
      <w:r w:rsidRPr="005D73D6">
        <w:rPr>
          <w:bCs/>
          <w:lang w:val="el-GR"/>
        </w:rPr>
        <w:t xml:space="preserve"> Ω</w:t>
      </w:r>
      <w:r w:rsidRPr="005D73D6">
        <w:rPr>
          <w:bCs/>
        </w:rPr>
        <w:t>. Calculate the potential difference.</w:t>
      </w:r>
    </w:p>
    <w:p w14:paraId="52DADE1B" w14:textId="77777777" w:rsidR="005D73D6" w:rsidRPr="005D73D6" w:rsidRDefault="005D73D6" w:rsidP="005D73D6">
      <w:pPr>
        <w:pStyle w:val="ListParagraph"/>
        <w:ind w:left="360"/>
      </w:pPr>
    </w:p>
    <w:p w14:paraId="1A1DC0AF" w14:textId="4838598C" w:rsidR="005D73D6" w:rsidRPr="005D73D6" w:rsidRDefault="005D73D6" w:rsidP="005F4275">
      <w:pPr>
        <w:pStyle w:val="ListParagraph"/>
        <w:numPr>
          <w:ilvl w:val="0"/>
          <w:numId w:val="2"/>
        </w:numPr>
      </w:pPr>
      <w:r w:rsidRPr="005D73D6">
        <w:rPr>
          <w:bCs/>
          <w:lang w:val="en-US"/>
        </w:rPr>
        <w:t xml:space="preserve">A lamp has </w:t>
      </w:r>
      <w:r w:rsidRPr="005D73D6">
        <w:rPr>
          <w:bCs/>
        </w:rPr>
        <w:t xml:space="preserve">current of </w:t>
      </w:r>
      <w:r w:rsidRPr="005D73D6">
        <w:rPr>
          <w:bCs/>
          <w:lang w:val="en-US"/>
        </w:rPr>
        <w:t xml:space="preserve">1.2 </w:t>
      </w:r>
      <w:r w:rsidRPr="005D73D6">
        <w:rPr>
          <w:bCs/>
        </w:rPr>
        <w:t>A flowing through it and a potential difference of 72 V electrical device with a resisitance of 240</w:t>
      </w:r>
      <w:r w:rsidRPr="005D73D6">
        <w:rPr>
          <w:bCs/>
          <w:lang w:val="el-GR"/>
        </w:rPr>
        <w:t xml:space="preserve"> Ω</w:t>
      </w:r>
      <w:r w:rsidRPr="005D73D6">
        <w:rPr>
          <w:bCs/>
        </w:rPr>
        <w:t>. Calculate the potential difference.</w:t>
      </w:r>
    </w:p>
    <w:p w14:paraId="34D02F2B" w14:textId="77777777" w:rsidR="005D73D6" w:rsidRPr="005D73D6" w:rsidRDefault="005D73D6" w:rsidP="005D73D6">
      <w:pPr>
        <w:pStyle w:val="ListParagraph"/>
        <w:ind w:left="360"/>
      </w:pPr>
    </w:p>
    <w:p w14:paraId="29BE35CA" w14:textId="31AE6042" w:rsidR="005D73D6" w:rsidRPr="005D73D6" w:rsidRDefault="005D73D6" w:rsidP="005F4275">
      <w:pPr>
        <w:pStyle w:val="ListParagraph"/>
        <w:numPr>
          <w:ilvl w:val="0"/>
          <w:numId w:val="2"/>
        </w:numPr>
      </w:pPr>
      <w:r w:rsidRPr="005D73D6">
        <w:rPr>
          <w:bCs/>
          <w:lang w:val="en-US"/>
        </w:rPr>
        <w:t>What is a variable resistor?</w:t>
      </w:r>
    </w:p>
    <w:p w14:paraId="09AFA370" w14:textId="77777777" w:rsidR="005D73D6" w:rsidRPr="005D73D6" w:rsidRDefault="005D73D6" w:rsidP="005D73D6">
      <w:pPr>
        <w:pStyle w:val="ListParagraph"/>
        <w:ind w:left="360"/>
      </w:pPr>
    </w:p>
    <w:p w14:paraId="01225B0E" w14:textId="321DC2E6" w:rsidR="005D73D6" w:rsidRPr="005D73D6" w:rsidRDefault="005D73D6" w:rsidP="005F4275">
      <w:pPr>
        <w:pStyle w:val="ListParagraph"/>
        <w:numPr>
          <w:ilvl w:val="0"/>
          <w:numId w:val="2"/>
        </w:numPr>
      </w:pPr>
      <w:r w:rsidRPr="005D73D6">
        <w:rPr>
          <w:bCs/>
          <w:lang w:val="en-US"/>
        </w:rPr>
        <w:t>Describe the difference between a series circuit and a parallel circuit.</w:t>
      </w:r>
    </w:p>
    <w:p w14:paraId="3ACAC8C6" w14:textId="77777777" w:rsidR="005D73D6" w:rsidRPr="005D73D6" w:rsidRDefault="005D73D6" w:rsidP="005D73D6">
      <w:pPr>
        <w:pStyle w:val="ListParagraph"/>
        <w:ind w:left="360"/>
      </w:pPr>
    </w:p>
    <w:p w14:paraId="1E0BE54E" w14:textId="108517E5" w:rsidR="005D73D6" w:rsidRPr="005D73D6" w:rsidRDefault="005D73D6" w:rsidP="005F4275">
      <w:pPr>
        <w:pStyle w:val="ListParagraph"/>
        <w:numPr>
          <w:ilvl w:val="0"/>
          <w:numId w:val="2"/>
        </w:numPr>
      </w:pPr>
      <w:r w:rsidRPr="005D73D6">
        <w:rPr>
          <w:bCs/>
          <w:lang w:val="en-US"/>
        </w:rPr>
        <w:t>What is an electric current?</w:t>
      </w:r>
    </w:p>
    <w:p w14:paraId="5CF25600" w14:textId="77777777" w:rsidR="005D73D6" w:rsidRPr="005D73D6" w:rsidRDefault="005D73D6" w:rsidP="005D73D6">
      <w:pPr>
        <w:pStyle w:val="ListParagraph"/>
        <w:ind w:left="360"/>
      </w:pPr>
    </w:p>
    <w:p w14:paraId="4E6F1239" w14:textId="57DA257A" w:rsidR="005D73D6" w:rsidRPr="005D73D6" w:rsidRDefault="005D73D6" w:rsidP="005F4275">
      <w:pPr>
        <w:pStyle w:val="ListParagraph"/>
        <w:numPr>
          <w:ilvl w:val="0"/>
          <w:numId w:val="2"/>
        </w:numPr>
      </w:pPr>
      <w:r w:rsidRPr="005D73D6">
        <w:rPr>
          <w:bCs/>
          <w:lang w:val="en-US"/>
        </w:rPr>
        <w:t xml:space="preserve">Which of the following current </w:t>
      </w:r>
      <w:r w:rsidRPr="005D73D6">
        <w:rPr>
          <w:bCs/>
          <w:cs/>
          <w:lang w:bidi="mr-IN"/>
        </w:rPr>
        <w:t>–</w:t>
      </w:r>
      <w:r w:rsidRPr="005D73D6">
        <w:rPr>
          <w:bCs/>
          <w:lang w:val="en-US"/>
        </w:rPr>
        <w:t xml:space="preserve"> potential difference graphs is for an  ohmic conductor?  Explain your answer. </w:t>
      </w:r>
    </w:p>
    <w:p w14:paraId="66DC8D3D" w14:textId="181EADE9" w:rsidR="005D73D6" w:rsidRDefault="005D73D6" w:rsidP="005D73D6">
      <w:r w:rsidRPr="005D73D6">
        <w:drawing>
          <wp:inline distT="0" distB="0" distL="0" distR="0" wp14:anchorId="6C029204" wp14:editId="51AB54F1">
            <wp:extent cx="4667416" cy="1455786"/>
            <wp:effectExtent l="0" t="0" r="0" b="508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DBAB4CB-E016-9840-82AB-27A1E23710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4DBAB4CB-E016-9840-82AB-27A1E23710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7074" cy="146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72DD" w14:textId="25F2E58F" w:rsidR="005D73D6" w:rsidRPr="005D73D6" w:rsidRDefault="005D73D6" w:rsidP="005F4275">
      <w:pPr>
        <w:pStyle w:val="ListParagraph"/>
        <w:numPr>
          <w:ilvl w:val="0"/>
          <w:numId w:val="2"/>
        </w:numPr>
        <w:rPr>
          <w:bCs/>
          <w:lang w:val="en-US"/>
        </w:rPr>
      </w:pPr>
      <w:r w:rsidRPr="005D73D6">
        <w:rPr>
          <w:bCs/>
          <w:lang w:val="en-US"/>
        </w:rPr>
        <w:t xml:space="preserve">a.  A student wants to draw a </w:t>
      </w:r>
      <w:r w:rsidRPr="005D73D6">
        <w:rPr>
          <w:bCs/>
          <w:u w:val="single"/>
          <w:lang w:val="en-US"/>
        </w:rPr>
        <w:t xml:space="preserve">current </w:t>
      </w:r>
      <w:r w:rsidRPr="005D73D6">
        <w:rPr>
          <w:bCs/>
          <w:u w:val="single"/>
          <w:cs/>
          <w:lang w:bidi="mr-IN"/>
        </w:rPr>
        <w:t>–</w:t>
      </w:r>
      <w:r w:rsidRPr="005D73D6">
        <w:rPr>
          <w:bCs/>
          <w:u w:val="single"/>
          <w:lang w:val="en-US"/>
        </w:rPr>
        <w:t xml:space="preserve"> potential difference graph </w:t>
      </w:r>
      <w:r w:rsidRPr="005D73D6">
        <w:rPr>
          <w:bCs/>
          <w:lang w:val="en-US"/>
        </w:rPr>
        <w:t>for a filament lamp. Draw a circuit that the student will need to set up to obtain the data needed to be able to draw the graph.</w:t>
      </w:r>
    </w:p>
    <w:p w14:paraId="7D94CD8D" w14:textId="77777777" w:rsidR="005D73D6" w:rsidRPr="005D73D6" w:rsidRDefault="005D73D6" w:rsidP="005D73D6">
      <w:pPr>
        <w:pStyle w:val="ListParagraph"/>
        <w:ind w:left="360"/>
        <w:rPr>
          <w:bCs/>
          <w:lang w:val="en-US"/>
        </w:rPr>
      </w:pPr>
    </w:p>
    <w:p w14:paraId="410B3235" w14:textId="45B8C072" w:rsidR="005D73D6" w:rsidRPr="005D73D6" w:rsidRDefault="005D73D6" w:rsidP="005D73D6">
      <w:r w:rsidRPr="005D73D6">
        <w:rPr>
          <w:bCs/>
          <w:lang w:val="en-US"/>
        </w:rPr>
        <w:t>10. b. Draw the current</w:t>
      </w:r>
      <w:r w:rsidRPr="005D73D6">
        <w:rPr>
          <w:bCs/>
          <w:cs/>
          <w:lang w:bidi="mr-IN"/>
        </w:rPr>
        <w:t>–</w:t>
      </w:r>
      <w:r w:rsidRPr="005D73D6">
        <w:rPr>
          <w:bCs/>
          <w:lang w:val="en-US"/>
        </w:rPr>
        <w:t xml:space="preserve"> potential difference graph the student should obtain and explain why the graph has the shape you have drawn.</w:t>
      </w:r>
    </w:p>
    <w:p w14:paraId="38529BC7" w14:textId="6B937CE6" w:rsidR="005D73D6" w:rsidRPr="005D73D6" w:rsidRDefault="005D73D6" w:rsidP="005F4275">
      <w:pPr>
        <w:pStyle w:val="ListParagraph"/>
        <w:numPr>
          <w:ilvl w:val="0"/>
          <w:numId w:val="2"/>
        </w:numPr>
      </w:pPr>
      <w:r w:rsidRPr="005D73D6">
        <w:rPr>
          <w:bCs/>
          <w:lang w:val="en-US"/>
        </w:rPr>
        <w:t>Describe how the currents in a series circuit and a parallel circuit differ.</w:t>
      </w:r>
    </w:p>
    <w:p w14:paraId="142B6710" w14:textId="77777777" w:rsidR="005D73D6" w:rsidRPr="005D73D6" w:rsidRDefault="005D73D6" w:rsidP="005D73D6">
      <w:pPr>
        <w:pStyle w:val="ListParagraph"/>
        <w:ind w:left="360"/>
      </w:pPr>
    </w:p>
    <w:p w14:paraId="542EE8A9" w14:textId="5438986D" w:rsidR="005D73D6" w:rsidRPr="005D73D6" w:rsidRDefault="005D73D6" w:rsidP="005F4275">
      <w:pPr>
        <w:pStyle w:val="ListParagraph"/>
        <w:numPr>
          <w:ilvl w:val="0"/>
          <w:numId w:val="2"/>
        </w:numPr>
      </w:pPr>
      <w:r w:rsidRPr="005D73D6">
        <w:rPr>
          <w:bCs/>
          <w:lang w:val="en-US"/>
        </w:rPr>
        <w:t>Draw a fully labelled series circuit that contains a switch, a battery and two lamps.</w:t>
      </w:r>
    </w:p>
    <w:p w14:paraId="1A3C60EC" w14:textId="77777777" w:rsidR="005D73D6" w:rsidRPr="005D73D6" w:rsidRDefault="005D73D6" w:rsidP="005D73D6">
      <w:pPr>
        <w:pStyle w:val="ListParagraph"/>
        <w:ind w:left="360"/>
      </w:pPr>
    </w:p>
    <w:p w14:paraId="39CE3C6A" w14:textId="7F4C0423" w:rsidR="005D73D6" w:rsidRPr="005D73D6" w:rsidRDefault="005D73D6" w:rsidP="005F4275">
      <w:pPr>
        <w:pStyle w:val="ListParagraph"/>
        <w:numPr>
          <w:ilvl w:val="0"/>
          <w:numId w:val="2"/>
        </w:numPr>
      </w:pPr>
      <w:r w:rsidRPr="005D73D6">
        <w:rPr>
          <w:bCs/>
          <w:lang w:val="en-US"/>
        </w:rPr>
        <w:t>Calculate the resistance of the resistors in series shown in the diagram below.</w:t>
      </w:r>
    </w:p>
    <w:p w14:paraId="22479EFD" w14:textId="44456FA2" w:rsidR="005D73D6" w:rsidRDefault="005D73D6" w:rsidP="005D73D6">
      <w:pPr>
        <w:jc w:val="center"/>
      </w:pPr>
      <w:r w:rsidRPr="005D73D6">
        <w:drawing>
          <wp:inline distT="0" distB="0" distL="0" distR="0" wp14:anchorId="36D877D0" wp14:editId="62C6C455">
            <wp:extent cx="1275008" cy="630886"/>
            <wp:effectExtent l="0" t="0" r="0" b="444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766" cy="64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6326" w14:textId="65B57EFB" w:rsidR="005D73D6" w:rsidRPr="005D73D6" w:rsidRDefault="005D73D6" w:rsidP="005F4275">
      <w:pPr>
        <w:pStyle w:val="ListParagraph"/>
        <w:numPr>
          <w:ilvl w:val="0"/>
          <w:numId w:val="2"/>
        </w:numPr>
      </w:pPr>
      <w:r w:rsidRPr="005D73D6">
        <w:rPr>
          <w:bCs/>
          <w:lang w:val="en-US"/>
        </w:rPr>
        <w:lastRenderedPageBreak/>
        <w:t xml:space="preserve">Two resistors are placed in parallel as shown in the diagram below. Why will the maximum resistance of the circuit be less than 22 kΩ? </w:t>
      </w:r>
    </w:p>
    <w:p w14:paraId="7ED55898" w14:textId="544D0F62" w:rsidR="005D73D6" w:rsidRDefault="005D73D6" w:rsidP="005D73D6">
      <w:pPr>
        <w:jc w:val="center"/>
      </w:pPr>
      <w:r w:rsidRPr="005D73D6">
        <w:drawing>
          <wp:inline distT="0" distB="0" distL="0" distR="0" wp14:anchorId="2B53F446" wp14:editId="74049C12">
            <wp:extent cx="1288111" cy="825124"/>
            <wp:effectExtent l="0" t="0" r="0" b="63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961" cy="82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227C" w14:textId="0A6FEAFB" w:rsidR="005D73D6" w:rsidRDefault="005D73D6" w:rsidP="005D73D6"/>
    <w:p w14:paraId="58276954" w14:textId="1C11ED74" w:rsidR="005D73D6" w:rsidRPr="005D73D6" w:rsidRDefault="005D73D6" w:rsidP="005F4275">
      <w:pPr>
        <w:pStyle w:val="ListParagraph"/>
        <w:numPr>
          <w:ilvl w:val="0"/>
          <w:numId w:val="2"/>
        </w:numPr>
      </w:pPr>
      <w:r w:rsidRPr="005D73D6">
        <w:rPr>
          <w:bCs/>
          <w:lang w:val="en-US"/>
        </w:rPr>
        <w:t>a.  What is the current in the main branch (I</w:t>
      </w:r>
      <w:r w:rsidRPr="005D73D6">
        <w:rPr>
          <w:bCs/>
          <w:vertAlign w:val="subscript"/>
          <w:lang w:val="en-US"/>
        </w:rPr>
        <w:t>s</w:t>
      </w:r>
      <w:r w:rsidRPr="005D73D6">
        <w:rPr>
          <w:bCs/>
          <w:lang w:val="en-US"/>
        </w:rPr>
        <w:t>) of the circuit shown?</w:t>
      </w:r>
    </w:p>
    <w:p w14:paraId="76CF337C" w14:textId="6BE0E174" w:rsidR="005D73D6" w:rsidRDefault="005D73D6" w:rsidP="005D73D6">
      <w:pPr>
        <w:jc w:val="center"/>
      </w:pPr>
      <w:r w:rsidRPr="005D73D6">
        <w:drawing>
          <wp:inline distT="0" distB="0" distL="0" distR="0" wp14:anchorId="7A94D674" wp14:editId="4FCC2421">
            <wp:extent cx="1592015" cy="1518699"/>
            <wp:effectExtent l="0" t="0" r="0" b="5715"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5388" cy="152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A852" w14:textId="79D6E94A" w:rsidR="00A0015A" w:rsidRPr="00A0015A" w:rsidRDefault="005D73D6" w:rsidP="00A0015A">
      <w:r w:rsidRPr="00A0015A">
        <w:t>15.  b.</w:t>
      </w:r>
      <w:r w:rsidR="00A0015A" w:rsidRPr="00A0015A">
        <w:rPr>
          <w:bCs/>
          <w:lang w:val="en-US"/>
        </w:rPr>
        <w:t xml:space="preserve">  The cell in the circuit above supplies a potential difference of 9 V to the circuit. What is the potential difference across each lamp? Explain your  answer.</w:t>
      </w:r>
    </w:p>
    <w:p w14:paraId="233596C4" w14:textId="2B3C70CE" w:rsidR="00A0015A" w:rsidRPr="00A0015A" w:rsidRDefault="00A0015A" w:rsidP="005F4275">
      <w:pPr>
        <w:pStyle w:val="ListParagraph"/>
        <w:numPr>
          <w:ilvl w:val="0"/>
          <w:numId w:val="2"/>
        </w:numPr>
      </w:pPr>
      <w:r w:rsidRPr="00A0015A">
        <w:rPr>
          <w:bCs/>
          <w:lang w:val="en-US"/>
        </w:rPr>
        <w:t>Describe three ways that electrical appliances can transfer electrical energy.</w:t>
      </w:r>
    </w:p>
    <w:p w14:paraId="48C06694" w14:textId="77777777" w:rsidR="00A0015A" w:rsidRPr="00A0015A" w:rsidRDefault="00A0015A" w:rsidP="00A0015A">
      <w:pPr>
        <w:pStyle w:val="ListParagraph"/>
        <w:ind w:left="360"/>
      </w:pPr>
    </w:p>
    <w:p w14:paraId="59E5A8E1" w14:textId="182C0A25" w:rsidR="00A0015A" w:rsidRPr="00A0015A" w:rsidRDefault="00A0015A" w:rsidP="005F4275">
      <w:pPr>
        <w:pStyle w:val="ListParagraph"/>
        <w:numPr>
          <w:ilvl w:val="0"/>
          <w:numId w:val="2"/>
        </w:numPr>
      </w:pPr>
      <w:r w:rsidRPr="00A0015A">
        <w:rPr>
          <w:bCs/>
        </w:rPr>
        <w:t>Why do electrical devises heat up when they are switched on?</w:t>
      </w:r>
    </w:p>
    <w:p w14:paraId="6C8DE0C4" w14:textId="77777777" w:rsidR="00A0015A" w:rsidRPr="00A0015A" w:rsidRDefault="00A0015A" w:rsidP="00A0015A">
      <w:pPr>
        <w:pStyle w:val="ListParagraph"/>
        <w:ind w:left="360"/>
      </w:pPr>
    </w:p>
    <w:p w14:paraId="5A8CAB1C" w14:textId="19F4A94E" w:rsidR="00A0015A" w:rsidRPr="00A0015A" w:rsidRDefault="00A0015A" w:rsidP="005F4275">
      <w:pPr>
        <w:pStyle w:val="ListParagraph"/>
        <w:numPr>
          <w:ilvl w:val="0"/>
          <w:numId w:val="2"/>
        </w:numPr>
      </w:pPr>
      <w:r w:rsidRPr="00A0015A">
        <w:rPr>
          <w:bCs/>
        </w:rPr>
        <w:t>Write the equation that links energy transfer, time, current and potential difference.</w:t>
      </w:r>
    </w:p>
    <w:p w14:paraId="5A0FD09A" w14:textId="77777777" w:rsidR="00A0015A" w:rsidRPr="00A0015A" w:rsidRDefault="00A0015A" w:rsidP="00A0015A">
      <w:pPr>
        <w:pStyle w:val="ListParagraph"/>
        <w:ind w:left="360"/>
      </w:pPr>
    </w:p>
    <w:p w14:paraId="0164307F" w14:textId="2BC297C9" w:rsidR="00A0015A" w:rsidRPr="00A0015A" w:rsidRDefault="00A0015A" w:rsidP="005F4275">
      <w:pPr>
        <w:pStyle w:val="ListParagraph"/>
        <w:numPr>
          <w:ilvl w:val="0"/>
          <w:numId w:val="2"/>
        </w:numPr>
      </w:pPr>
      <w:r w:rsidRPr="00A0015A">
        <w:rPr>
          <w:bCs/>
          <w:lang w:val="en-US"/>
        </w:rPr>
        <w:t>A 12 V battery supplies a current of 1.2 A to a lamp for 130 seconds. Calculate the energy transferred.</w:t>
      </w:r>
    </w:p>
    <w:p w14:paraId="6345CCD0" w14:textId="77777777" w:rsidR="00A0015A" w:rsidRPr="00A0015A" w:rsidRDefault="00A0015A" w:rsidP="00A0015A">
      <w:pPr>
        <w:pStyle w:val="ListParagraph"/>
        <w:ind w:left="360"/>
      </w:pPr>
    </w:p>
    <w:p w14:paraId="7BA52AEF" w14:textId="07CF3CC1" w:rsidR="00A0015A" w:rsidRPr="00A0015A" w:rsidRDefault="00A0015A" w:rsidP="005F4275">
      <w:pPr>
        <w:pStyle w:val="ListParagraph"/>
        <w:numPr>
          <w:ilvl w:val="0"/>
          <w:numId w:val="2"/>
        </w:numPr>
      </w:pPr>
      <w:r w:rsidRPr="00A0015A">
        <w:rPr>
          <w:bCs/>
          <w:lang w:val="en-US"/>
        </w:rPr>
        <w:t>State the equation that links power, energy transferred and time. Include equation symbols and units.</w:t>
      </w:r>
    </w:p>
    <w:p w14:paraId="345A6EE3" w14:textId="77777777" w:rsidR="00A0015A" w:rsidRPr="00A0015A" w:rsidRDefault="00A0015A" w:rsidP="00A0015A">
      <w:pPr>
        <w:pStyle w:val="ListParagraph"/>
        <w:ind w:left="360"/>
      </w:pPr>
    </w:p>
    <w:p w14:paraId="0A6D18E0" w14:textId="0C5CCBD7" w:rsidR="00A0015A" w:rsidRPr="00A0015A" w:rsidRDefault="00A0015A" w:rsidP="005F4275">
      <w:pPr>
        <w:pStyle w:val="ListParagraph"/>
        <w:numPr>
          <w:ilvl w:val="0"/>
          <w:numId w:val="2"/>
        </w:numPr>
      </w:pPr>
      <w:r w:rsidRPr="00A0015A">
        <w:rPr>
          <w:bCs/>
          <w:lang w:val="en-US"/>
        </w:rPr>
        <w:t>State the equation that links power, potential difference and current. Include equation symbols and units.</w:t>
      </w:r>
    </w:p>
    <w:p w14:paraId="5F04B49F" w14:textId="77777777" w:rsidR="00A0015A" w:rsidRPr="00A0015A" w:rsidRDefault="00A0015A" w:rsidP="00A0015A">
      <w:pPr>
        <w:pStyle w:val="ListParagraph"/>
        <w:ind w:left="360"/>
      </w:pPr>
    </w:p>
    <w:p w14:paraId="166006BE" w14:textId="52921678" w:rsidR="00A0015A" w:rsidRPr="00A0015A" w:rsidRDefault="00A0015A" w:rsidP="005F4275">
      <w:pPr>
        <w:pStyle w:val="ListParagraph"/>
        <w:numPr>
          <w:ilvl w:val="0"/>
          <w:numId w:val="2"/>
        </w:numPr>
      </w:pPr>
      <w:r w:rsidRPr="00A0015A">
        <w:rPr>
          <w:bCs/>
          <w:lang w:val="en-US"/>
        </w:rPr>
        <w:t>State the equation that links power, current and resistance. Include equation symbols and units.</w:t>
      </w:r>
    </w:p>
    <w:p w14:paraId="4974EA36" w14:textId="77777777" w:rsidR="00A0015A" w:rsidRPr="00A0015A" w:rsidRDefault="00A0015A" w:rsidP="00A0015A">
      <w:pPr>
        <w:pStyle w:val="ListParagraph"/>
        <w:ind w:left="360"/>
      </w:pPr>
    </w:p>
    <w:p w14:paraId="1A885524" w14:textId="5E67E4BE" w:rsidR="00A0015A" w:rsidRPr="00A0015A" w:rsidRDefault="00A0015A" w:rsidP="005F4275">
      <w:pPr>
        <w:pStyle w:val="ListParagraph"/>
        <w:numPr>
          <w:ilvl w:val="0"/>
          <w:numId w:val="2"/>
        </w:numPr>
      </w:pPr>
      <w:r w:rsidRPr="00A0015A">
        <w:rPr>
          <w:bCs/>
          <w:lang w:val="en-US"/>
        </w:rPr>
        <w:t xml:space="preserve">What does a.c stand for? </w:t>
      </w:r>
    </w:p>
    <w:p w14:paraId="52BF2A15" w14:textId="77777777" w:rsidR="00A0015A" w:rsidRPr="00A0015A" w:rsidRDefault="00A0015A" w:rsidP="00A0015A">
      <w:pPr>
        <w:pStyle w:val="ListParagraph"/>
        <w:ind w:left="360"/>
      </w:pPr>
    </w:p>
    <w:p w14:paraId="7B36FFFF" w14:textId="0ABE5866" w:rsidR="00A0015A" w:rsidRPr="00A0015A" w:rsidRDefault="00A0015A" w:rsidP="005F4275">
      <w:pPr>
        <w:pStyle w:val="ListParagraph"/>
        <w:numPr>
          <w:ilvl w:val="0"/>
          <w:numId w:val="2"/>
        </w:numPr>
      </w:pPr>
      <w:r w:rsidRPr="00A0015A">
        <w:rPr>
          <w:bCs/>
          <w:lang w:val="en-US"/>
        </w:rPr>
        <w:t xml:space="preserve">What does </w:t>
      </w:r>
      <w:proofErr w:type="spellStart"/>
      <w:r w:rsidRPr="00A0015A">
        <w:rPr>
          <w:bCs/>
          <w:lang w:val="en-US"/>
        </w:rPr>
        <w:t>d.c</w:t>
      </w:r>
      <w:proofErr w:type="spellEnd"/>
      <w:r w:rsidRPr="00A0015A">
        <w:rPr>
          <w:bCs/>
          <w:lang w:val="en-US"/>
        </w:rPr>
        <w:t xml:space="preserve"> stand for? </w:t>
      </w:r>
    </w:p>
    <w:p w14:paraId="435202B1" w14:textId="77777777" w:rsidR="00A0015A" w:rsidRPr="00A0015A" w:rsidRDefault="00A0015A" w:rsidP="00A0015A">
      <w:pPr>
        <w:pStyle w:val="ListParagraph"/>
        <w:ind w:left="360"/>
      </w:pPr>
    </w:p>
    <w:p w14:paraId="0807C324" w14:textId="3C3E1EA3" w:rsidR="00A0015A" w:rsidRPr="00A0015A" w:rsidRDefault="00A0015A" w:rsidP="005F4275">
      <w:pPr>
        <w:pStyle w:val="ListParagraph"/>
        <w:numPr>
          <w:ilvl w:val="0"/>
          <w:numId w:val="2"/>
        </w:numPr>
      </w:pPr>
      <w:r w:rsidRPr="00A0015A">
        <w:rPr>
          <w:bCs/>
          <w:lang w:val="en-US"/>
        </w:rPr>
        <w:t xml:space="preserve">Give an example of where a.c is used. </w:t>
      </w:r>
    </w:p>
    <w:p w14:paraId="362A20FE" w14:textId="77777777" w:rsidR="00A0015A" w:rsidRPr="00A0015A" w:rsidRDefault="00A0015A" w:rsidP="00A0015A">
      <w:pPr>
        <w:pStyle w:val="ListParagraph"/>
        <w:ind w:left="360"/>
      </w:pPr>
    </w:p>
    <w:p w14:paraId="2CD5E5F7" w14:textId="6AAEDC03" w:rsidR="00A0015A" w:rsidRPr="00A0015A" w:rsidRDefault="00A0015A" w:rsidP="005F4275">
      <w:pPr>
        <w:pStyle w:val="ListParagraph"/>
        <w:numPr>
          <w:ilvl w:val="0"/>
          <w:numId w:val="2"/>
        </w:numPr>
      </w:pPr>
      <w:r w:rsidRPr="00A0015A">
        <w:rPr>
          <w:bCs/>
          <w:lang w:val="en-US"/>
        </w:rPr>
        <w:t xml:space="preserve">Give an example of where </w:t>
      </w:r>
      <w:proofErr w:type="spellStart"/>
      <w:r w:rsidRPr="00A0015A">
        <w:rPr>
          <w:bCs/>
          <w:lang w:val="en-US"/>
        </w:rPr>
        <w:t>d.c</w:t>
      </w:r>
      <w:proofErr w:type="spellEnd"/>
      <w:r w:rsidRPr="00A0015A">
        <w:rPr>
          <w:bCs/>
          <w:lang w:val="en-US"/>
        </w:rPr>
        <w:t xml:space="preserve"> is used. </w:t>
      </w:r>
    </w:p>
    <w:p w14:paraId="20A0680C" w14:textId="7E596B61" w:rsidR="00A0015A" w:rsidRPr="00A0015A" w:rsidRDefault="00A0015A" w:rsidP="005F4275">
      <w:pPr>
        <w:pStyle w:val="ListParagraph"/>
        <w:numPr>
          <w:ilvl w:val="0"/>
          <w:numId w:val="2"/>
        </w:numPr>
      </w:pPr>
      <w:r w:rsidRPr="00A0015A">
        <w:rPr>
          <w:bCs/>
          <w:lang w:val="en-US"/>
        </w:rPr>
        <w:lastRenderedPageBreak/>
        <w:t>Describe the difference between an alternating potential difference and direct potential difference.  You may draw a sketch graph to help answer the question.</w:t>
      </w:r>
    </w:p>
    <w:p w14:paraId="47795E40" w14:textId="77777777" w:rsidR="00A0015A" w:rsidRPr="00A0015A" w:rsidRDefault="00A0015A" w:rsidP="00A0015A">
      <w:pPr>
        <w:pStyle w:val="ListParagraph"/>
        <w:ind w:left="360"/>
      </w:pPr>
    </w:p>
    <w:p w14:paraId="3D593543" w14:textId="16219A64" w:rsidR="00A0015A" w:rsidRPr="00A0015A" w:rsidRDefault="00A0015A" w:rsidP="005F4275">
      <w:pPr>
        <w:pStyle w:val="ListParagraph"/>
        <w:numPr>
          <w:ilvl w:val="0"/>
          <w:numId w:val="2"/>
        </w:numPr>
      </w:pPr>
      <w:r w:rsidRPr="00A0015A">
        <w:rPr>
          <w:bCs/>
          <w:lang w:val="en-US"/>
        </w:rPr>
        <w:t>What is the frequency and potential difference of mains electricity in the U.K?</w:t>
      </w:r>
    </w:p>
    <w:p w14:paraId="222C9957" w14:textId="77777777" w:rsidR="00A0015A" w:rsidRPr="00A0015A" w:rsidRDefault="00A0015A" w:rsidP="00A0015A">
      <w:pPr>
        <w:pStyle w:val="ListParagraph"/>
        <w:ind w:left="360"/>
      </w:pPr>
    </w:p>
    <w:p w14:paraId="225D0F9A" w14:textId="24035C20" w:rsidR="00A0015A" w:rsidRPr="00A0015A" w:rsidRDefault="00A0015A" w:rsidP="005F4275">
      <w:pPr>
        <w:pStyle w:val="ListParagraph"/>
        <w:numPr>
          <w:ilvl w:val="0"/>
          <w:numId w:val="2"/>
        </w:numPr>
      </w:pPr>
      <w:r w:rsidRPr="00A0015A">
        <w:rPr>
          <w:bCs/>
          <w:lang w:val="en-US"/>
        </w:rPr>
        <w:t>Copy and complete the table below for the wire in three core electrical cable.</w:t>
      </w:r>
    </w:p>
    <w:p w14:paraId="2FF1EFF9" w14:textId="6F8FEDB5" w:rsidR="00A0015A" w:rsidRDefault="00A0015A" w:rsidP="00A0015A">
      <w:pPr>
        <w:pStyle w:val="ListParagraph"/>
        <w:ind w:left="360"/>
        <w:rPr>
          <w:bCs/>
          <w:lang w:val="en-US"/>
        </w:rPr>
      </w:pPr>
    </w:p>
    <w:p w14:paraId="7F9F392D" w14:textId="4088BD60" w:rsidR="00A0015A" w:rsidRDefault="00A0015A" w:rsidP="00A0015A">
      <w:pPr>
        <w:pStyle w:val="ListParagraph"/>
        <w:ind w:left="360"/>
        <w:jc w:val="center"/>
        <w:rPr>
          <w:bCs/>
          <w:lang w:val="en-US"/>
        </w:rPr>
      </w:pPr>
      <w:r w:rsidRPr="00A0015A">
        <w:rPr>
          <w:bCs/>
          <w:lang w:val="en-US"/>
        </w:rPr>
        <w:drawing>
          <wp:inline distT="0" distB="0" distL="0" distR="0" wp14:anchorId="58D5DCA6" wp14:editId="4BDEC767">
            <wp:extent cx="4214191" cy="1456206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8596" cy="145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23BA" w14:textId="0D2C64A6" w:rsidR="00A0015A" w:rsidRDefault="00A0015A" w:rsidP="00A0015A">
      <w:pPr>
        <w:pStyle w:val="ListParagraph"/>
        <w:ind w:left="360"/>
        <w:rPr>
          <w:bCs/>
          <w:lang w:val="en-US"/>
        </w:rPr>
      </w:pPr>
    </w:p>
    <w:p w14:paraId="7B1DF21E" w14:textId="46DE637B" w:rsidR="00A0015A" w:rsidRDefault="00A0015A" w:rsidP="00A0015A">
      <w:pPr>
        <w:pStyle w:val="ListParagraph"/>
        <w:ind w:left="360"/>
        <w:rPr>
          <w:bCs/>
          <w:lang w:val="en-US"/>
        </w:rPr>
      </w:pPr>
    </w:p>
    <w:p w14:paraId="251FB436" w14:textId="3CE552C4" w:rsidR="00A0015A" w:rsidRPr="00A0015A" w:rsidRDefault="00A0015A" w:rsidP="005F4275">
      <w:pPr>
        <w:pStyle w:val="ListParagraph"/>
        <w:numPr>
          <w:ilvl w:val="0"/>
          <w:numId w:val="2"/>
        </w:numPr>
      </w:pPr>
      <w:r w:rsidRPr="00A0015A">
        <w:rPr>
          <w:bCs/>
          <w:lang w:val="en-US"/>
        </w:rPr>
        <w:t>Explain why a live wire may be dangerous even when a switch in the mains circuit is open.</w:t>
      </w:r>
    </w:p>
    <w:p w14:paraId="36EF1173" w14:textId="77777777" w:rsidR="00A0015A" w:rsidRPr="005D73D6" w:rsidRDefault="00A0015A" w:rsidP="00A0015A"/>
    <w:p w14:paraId="6A417752" w14:textId="77777777" w:rsidR="005D73D6" w:rsidRPr="005D73D6" w:rsidRDefault="005D73D6" w:rsidP="005D73D6"/>
    <w:p w14:paraId="1F2E1BA8" w14:textId="77777777" w:rsidR="005D73D6" w:rsidRPr="005D73D6" w:rsidRDefault="005D73D6" w:rsidP="005D73D6"/>
    <w:p w14:paraId="4C3ED67B" w14:textId="77777777" w:rsidR="00DE4655" w:rsidRPr="005D73D6" w:rsidRDefault="00DE4655" w:rsidP="002E7322">
      <w:bookmarkStart w:id="0" w:name="_GoBack"/>
      <w:bookmarkEnd w:id="0"/>
    </w:p>
    <w:sectPr w:rsidR="00DE4655" w:rsidRPr="005D73D6" w:rsidSect="00397B11">
      <w:headerReference w:type="default" r:id="rId14"/>
      <w:footerReference w:type="even" r:id="rId15"/>
      <w:footerReference w:type="default" r:id="rId16"/>
      <w:pgSz w:w="11906" w:h="16838"/>
      <w:pgMar w:top="1440" w:right="1133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B5457D" w14:textId="77777777" w:rsidR="005F4275" w:rsidRDefault="005F4275" w:rsidP="00683DA2">
      <w:pPr>
        <w:spacing w:after="0" w:line="240" w:lineRule="auto"/>
      </w:pPr>
      <w:r>
        <w:separator/>
      </w:r>
    </w:p>
  </w:endnote>
  <w:endnote w:type="continuationSeparator" w:id="0">
    <w:p w14:paraId="42EB4924" w14:textId="77777777" w:rsidR="005F4275" w:rsidRDefault="005F4275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38B08" w14:textId="77777777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89A346" w14:textId="77777777" w:rsidR="00F75C1A" w:rsidRDefault="00F75C1A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E10A61" w14:textId="41858A04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57CD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557F7E3" w14:textId="77777777" w:rsidR="00F75C1A" w:rsidRPr="00AD2A9E" w:rsidRDefault="00F75C1A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30972D" w14:textId="77777777" w:rsidR="005F4275" w:rsidRDefault="005F4275" w:rsidP="00683DA2">
      <w:pPr>
        <w:spacing w:after="0" w:line="240" w:lineRule="auto"/>
      </w:pPr>
      <w:r>
        <w:separator/>
      </w:r>
    </w:p>
  </w:footnote>
  <w:footnote w:type="continuationSeparator" w:id="0">
    <w:p w14:paraId="334A424B" w14:textId="77777777" w:rsidR="005F4275" w:rsidRDefault="005F4275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6AA6ED" w14:textId="77777777" w:rsidR="00740D16" w:rsidRDefault="00F75C1A" w:rsidP="0030346A">
    <w:pPr>
      <w:pStyle w:val="Header"/>
      <w:jc w:val="right"/>
      <w:rPr>
        <w:b/>
        <w:bCs/>
        <w:noProof/>
        <w:color w:val="F4B083" w:themeColor="accent2" w:themeTint="99"/>
        <w:sz w:val="28"/>
        <w:szCs w:val="32"/>
      </w:rPr>
    </w:pPr>
    <w:r w:rsidRPr="005B5223">
      <w:rPr>
        <w:b/>
        <w:noProof/>
        <w:color w:val="F4B083" w:themeColor="accent2" w:themeTint="99"/>
        <w:sz w:val="28"/>
        <w:szCs w:val="32"/>
        <w:lang w:val="en-US"/>
      </w:rPr>
      <w:drawing>
        <wp:anchor distT="0" distB="0" distL="114300" distR="114300" simplePos="0" relativeHeight="251658240" behindDoc="0" locked="0" layoutInCell="1" allowOverlap="1" wp14:anchorId="3FE7910C" wp14:editId="4FB334A6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KnowIT Questions –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GCSE Physics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–</w:t>
    </w:r>
    <w:r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740D16" w:rsidRPr="00740D16">
      <w:rPr>
        <w:b/>
        <w:bCs/>
        <w:noProof/>
        <w:color w:val="F4B083" w:themeColor="accent2" w:themeTint="99"/>
        <w:sz w:val="28"/>
        <w:szCs w:val="32"/>
      </w:rPr>
      <w:t xml:space="preserve">Electricity, circuits and  </w:t>
    </w:r>
  </w:p>
  <w:p w14:paraId="2FE19D0F" w14:textId="072ADCF0" w:rsidR="00F75C1A" w:rsidRDefault="00740D16" w:rsidP="0030346A">
    <w:pPr>
      <w:pStyle w:val="Header"/>
      <w:jc w:val="right"/>
      <w:rPr>
        <w:b/>
        <w:bCs/>
        <w:noProof/>
        <w:color w:val="F4B083" w:themeColor="accent2" w:themeTint="99"/>
        <w:sz w:val="28"/>
        <w:szCs w:val="32"/>
      </w:rPr>
    </w:pPr>
    <w:r w:rsidRPr="00740D16">
      <w:rPr>
        <w:b/>
        <w:bCs/>
        <w:noProof/>
        <w:color w:val="F4B083" w:themeColor="accent2" w:themeTint="99"/>
        <w:sz w:val="28"/>
        <w:szCs w:val="32"/>
      </w:rPr>
      <w:t>static electricity</w:t>
    </w:r>
  </w:p>
  <w:p w14:paraId="427268EB" w14:textId="28E57E4B" w:rsidR="00740D16" w:rsidRPr="005B5223" w:rsidRDefault="00740D16" w:rsidP="0030346A">
    <w:pPr>
      <w:pStyle w:val="Header"/>
      <w:jc w:val="right"/>
      <w:rPr>
        <w:sz w:val="18"/>
        <w:szCs w:val="20"/>
      </w:rPr>
    </w:pPr>
    <w:r w:rsidRPr="005B5223">
      <w:rPr>
        <w:noProof/>
        <w:sz w:val="18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5F964" wp14:editId="31287560">
              <wp:simplePos x="0" y="0"/>
              <wp:positionH relativeFrom="column">
                <wp:posOffset>499745</wp:posOffset>
              </wp:positionH>
              <wp:positionV relativeFrom="paragraph">
                <wp:posOffset>29707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6673BE" id="Rectangle 2" o:spid="_x0000_s1026" style="position:absolute;margin-left:39.35pt;margin-top:2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B42C4"/>
    <w:multiLevelType w:val="hybridMultilevel"/>
    <w:tmpl w:val="E4B45BEE"/>
    <w:lvl w:ilvl="0" w:tplc="4B8E06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282BE84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745AFC84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1E505FE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24E0FE9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76D2E1D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4880E29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8881BBC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AD436A2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104184B"/>
    <w:multiLevelType w:val="hybridMultilevel"/>
    <w:tmpl w:val="6EF419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718"/>
    <w:rsid w:val="0000177A"/>
    <w:rsid w:val="00002AB7"/>
    <w:rsid w:val="00010F3D"/>
    <w:rsid w:val="000171CF"/>
    <w:rsid w:val="00032E40"/>
    <w:rsid w:val="00055752"/>
    <w:rsid w:val="000743AA"/>
    <w:rsid w:val="0008311B"/>
    <w:rsid w:val="000B783D"/>
    <w:rsid w:val="000C108E"/>
    <w:rsid w:val="000C483C"/>
    <w:rsid w:val="000C4FEF"/>
    <w:rsid w:val="000C73D7"/>
    <w:rsid w:val="000D3871"/>
    <w:rsid w:val="000E3176"/>
    <w:rsid w:val="000F385C"/>
    <w:rsid w:val="00103476"/>
    <w:rsid w:val="00116026"/>
    <w:rsid w:val="00116B56"/>
    <w:rsid w:val="0012097A"/>
    <w:rsid w:val="00121415"/>
    <w:rsid w:val="00137692"/>
    <w:rsid w:val="00147D1E"/>
    <w:rsid w:val="00154530"/>
    <w:rsid w:val="0015632D"/>
    <w:rsid w:val="00177612"/>
    <w:rsid w:val="0018541A"/>
    <w:rsid w:val="0018679B"/>
    <w:rsid w:val="001871FA"/>
    <w:rsid w:val="001A3D1C"/>
    <w:rsid w:val="001C183D"/>
    <w:rsid w:val="001C47DF"/>
    <w:rsid w:val="001C6AA9"/>
    <w:rsid w:val="001D06C1"/>
    <w:rsid w:val="001E7C4B"/>
    <w:rsid w:val="001F0F52"/>
    <w:rsid w:val="0020308E"/>
    <w:rsid w:val="0021214C"/>
    <w:rsid w:val="0022038C"/>
    <w:rsid w:val="00221D44"/>
    <w:rsid w:val="002231AE"/>
    <w:rsid w:val="00224A2F"/>
    <w:rsid w:val="00227B1F"/>
    <w:rsid w:val="0023102D"/>
    <w:rsid w:val="002314E4"/>
    <w:rsid w:val="00235E14"/>
    <w:rsid w:val="00242D0F"/>
    <w:rsid w:val="00251787"/>
    <w:rsid w:val="00270046"/>
    <w:rsid w:val="0029353E"/>
    <w:rsid w:val="002A430A"/>
    <w:rsid w:val="002B3ACC"/>
    <w:rsid w:val="002C2404"/>
    <w:rsid w:val="002C4FE4"/>
    <w:rsid w:val="002E101B"/>
    <w:rsid w:val="002E61D8"/>
    <w:rsid w:val="002E7322"/>
    <w:rsid w:val="002E7F31"/>
    <w:rsid w:val="003007F2"/>
    <w:rsid w:val="0030346A"/>
    <w:rsid w:val="00314064"/>
    <w:rsid w:val="00321AB9"/>
    <w:rsid w:val="0035363E"/>
    <w:rsid w:val="003579C4"/>
    <w:rsid w:val="00357CD7"/>
    <w:rsid w:val="00357E7F"/>
    <w:rsid w:val="00364172"/>
    <w:rsid w:val="00370A44"/>
    <w:rsid w:val="00370FCD"/>
    <w:rsid w:val="00397B11"/>
    <w:rsid w:val="003B1C4B"/>
    <w:rsid w:val="003C1B6C"/>
    <w:rsid w:val="003C5C15"/>
    <w:rsid w:val="003C7562"/>
    <w:rsid w:val="003D29E8"/>
    <w:rsid w:val="003D7EBB"/>
    <w:rsid w:val="003E694F"/>
    <w:rsid w:val="003E7AC4"/>
    <w:rsid w:val="003F43D8"/>
    <w:rsid w:val="00400764"/>
    <w:rsid w:val="0040450F"/>
    <w:rsid w:val="00412439"/>
    <w:rsid w:val="00425248"/>
    <w:rsid w:val="004547AC"/>
    <w:rsid w:val="00463842"/>
    <w:rsid w:val="00463A5B"/>
    <w:rsid w:val="00466A1A"/>
    <w:rsid w:val="00473F18"/>
    <w:rsid w:val="004853C8"/>
    <w:rsid w:val="00487BD9"/>
    <w:rsid w:val="004917E7"/>
    <w:rsid w:val="004A46DE"/>
    <w:rsid w:val="004B392F"/>
    <w:rsid w:val="004C60D1"/>
    <w:rsid w:val="004D01F2"/>
    <w:rsid w:val="004D5AAC"/>
    <w:rsid w:val="004F60E7"/>
    <w:rsid w:val="005133FE"/>
    <w:rsid w:val="005158FD"/>
    <w:rsid w:val="005406F9"/>
    <w:rsid w:val="00547C36"/>
    <w:rsid w:val="005504AB"/>
    <w:rsid w:val="00553572"/>
    <w:rsid w:val="00566B0F"/>
    <w:rsid w:val="005741A2"/>
    <w:rsid w:val="005941E7"/>
    <w:rsid w:val="005B3A54"/>
    <w:rsid w:val="005B5223"/>
    <w:rsid w:val="005B66A5"/>
    <w:rsid w:val="005D5778"/>
    <w:rsid w:val="005D73D6"/>
    <w:rsid w:val="005F4275"/>
    <w:rsid w:val="006077C8"/>
    <w:rsid w:val="00615C91"/>
    <w:rsid w:val="00620D12"/>
    <w:rsid w:val="00625D23"/>
    <w:rsid w:val="00630920"/>
    <w:rsid w:val="006433CE"/>
    <w:rsid w:val="006623EE"/>
    <w:rsid w:val="00666216"/>
    <w:rsid w:val="00683DA2"/>
    <w:rsid w:val="006B1679"/>
    <w:rsid w:val="006B6E06"/>
    <w:rsid w:val="006C2D9B"/>
    <w:rsid w:val="006C779C"/>
    <w:rsid w:val="006D38A6"/>
    <w:rsid w:val="006E4A80"/>
    <w:rsid w:val="00701471"/>
    <w:rsid w:val="007178F1"/>
    <w:rsid w:val="00720DB3"/>
    <w:rsid w:val="007217F6"/>
    <w:rsid w:val="00725878"/>
    <w:rsid w:val="00740D16"/>
    <w:rsid w:val="007419C9"/>
    <w:rsid w:val="007740A3"/>
    <w:rsid w:val="007754D5"/>
    <w:rsid w:val="00786F7A"/>
    <w:rsid w:val="007A38D3"/>
    <w:rsid w:val="007B44E3"/>
    <w:rsid w:val="007C3246"/>
    <w:rsid w:val="007D4536"/>
    <w:rsid w:val="007F1BC7"/>
    <w:rsid w:val="00811233"/>
    <w:rsid w:val="00814E34"/>
    <w:rsid w:val="008311C9"/>
    <w:rsid w:val="00861D7A"/>
    <w:rsid w:val="00864776"/>
    <w:rsid w:val="00887128"/>
    <w:rsid w:val="008A281B"/>
    <w:rsid w:val="008A3DE7"/>
    <w:rsid w:val="008A41CA"/>
    <w:rsid w:val="008C7786"/>
    <w:rsid w:val="008E7891"/>
    <w:rsid w:val="008F501F"/>
    <w:rsid w:val="008F5C35"/>
    <w:rsid w:val="009254BB"/>
    <w:rsid w:val="009577C9"/>
    <w:rsid w:val="00963282"/>
    <w:rsid w:val="00982ED2"/>
    <w:rsid w:val="00983ADF"/>
    <w:rsid w:val="009973A8"/>
    <w:rsid w:val="009A1CB1"/>
    <w:rsid w:val="009C4014"/>
    <w:rsid w:val="009D1487"/>
    <w:rsid w:val="009D593A"/>
    <w:rsid w:val="00A0015A"/>
    <w:rsid w:val="00A04163"/>
    <w:rsid w:val="00A04F9D"/>
    <w:rsid w:val="00A41532"/>
    <w:rsid w:val="00A56859"/>
    <w:rsid w:val="00A56C5C"/>
    <w:rsid w:val="00A64546"/>
    <w:rsid w:val="00A8468F"/>
    <w:rsid w:val="00A94D0D"/>
    <w:rsid w:val="00AA74F8"/>
    <w:rsid w:val="00AB6E2F"/>
    <w:rsid w:val="00AC6A2B"/>
    <w:rsid w:val="00AD2A9E"/>
    <w:rsid w:val="00AD40C0"/>
    <w:rsid w:val="00AF0BA6"/>
    <w:rsid w:val="00B07FAF"/>
    <w:rsid w:val="00B272E5"/>
    <w:rsid w:val="00B33B21"/>
    <w:rsid w:val="00B46290"/>
    <w:rsid w:val="00B52BC1"/>
    <w:rsid w:val="00B57C53"/>
    <w:rsid w:val="00B621A1"/>
    <w:rsid w:val="00B62CCF"/>
    <w:rsid w:val="00B76AAE"/>
    <w:rsid w:val="00B8058A"/>
    <w:rsid w:val="00B855A3"/>
    <w:rsid w:val="00BA1AC1"/>
    <w:rsid w:val="00BA4C3C"/>
    <w:rsid w:val="00BA7436"/>
    <w:rsid w:val="00BB10D7"/>
    <w:rsid w:val="00BC3B4E"/>
    <w:rsid w:val="00BC481B"/>
    <w:rsid w:val="00BF0D1D"/>
    <w:rsid w:val="00BF2BAA"/>
    <w:rsid w:val="00BF513F"/>
    <w:rsid w:val="00BF7FB4"/>
    <w:rsid w:val="00C25349"/>
    <w:rsid w:val="00C359DF"/>
    <w:rsid w:val="00C4428A"/>
    <w:rsid w:val="00C52506"/>
    <w:rsid w:val="00C62840"/>
    <w:rsid w:val="00C701B8"/>
    <w:rsid w:val="00C720EA"/>
    <w:rsid w:val="00CA6681"/>
    <w:rsid w:val="00CD1F6B"/>
    <w:rsid w:val="00CE3EED"/>
    <w:rsid w:val="00D14798"/>
    <w:rsid w:val="00D26E65"/>
    <w:rsid w:val="00D27032"/>
    <w:rsid w:val="00D32161"/>
    <w:rsid w:val="00D3585C"/>
    <w:rsid w:val="00D45832"/>
    <w:rsid w:val="00D52B70"/>
    <w:rsid w:val="00D63CFC"/>
    <w:rsid w:val="00D64F63"/>
    <w:rsid w:val="00D65E1C"/>
    <w:rsid w:val="00D66621"/>
    <w:rsid w:val="00D759B8"/>
    <w:rsid w:val="00D8310A"/>
    <w:rsid w:val="00D92A34"/>
    <w:rsid w:val="00DA306B"/>
    <w:rsid w:val="00DA40EC"/>
    <w:rsid w:val="00DA5292"/>
    <w:rsid w:val="00DA6827"/>
    <w:rsid w:val="00DC0A21"/>
    <w:rsid w:val="00DC7CAE"/>
    <w:rsid w:val="00DD10D1"/>
    <w:rsid w:val="00DE4655"/>
    <w:rsid w:val="00DF5F13"/>
    <w:rsid w:val="00E00736"/>
    <w:rsid w:val="00E129FE"/>
    <w:rsid w:val="00E24FAF"/>
    <w:rsid w:val="00E442B3"/>
    <w:rsid w:val="00E47718"/>
    <w:rsid w:val="00E53F5B"/>
    <w:rsid w:val="00E746CB"/>
    <w:rsid w:val="00E86E66"/>
    <w:rsid w:val="00E9658B"/>
    <w:rsid w:val="00E96AEE"/>
    <w:rsid w:val="00EB2BF6"/>
    <w:rsid w:val="00EB7277"/>
    <w:rsid w:val="00EC0067"/>
    <w:rsid w:val="00EC4D76"/>
    <w:rsid w:val="00ED2C02"/>
    <w:rsid w:val="00ED6798"/>
    <w:rsid w:val="00EE5380"/>
    <w:rsid w:val="00EE5F67"/>
    <w:rsid w:val="00EF44F9"/>
    <w:rsid w:val="00F00EA2"/>
    <w:rsid w:val="00F05986"/>
    <w:rsid w:val="00F1644A"/>
    <w:rsid w:val="00F36038"/>
    <w:rsid w:val="00F42242"/>
    <w:rsid w:val="00F516F1"/>
    <w:rsid w:val="00F53BD4"/>
    <w:rsid w:val="00F600A3"/>
    <w:rsid w:val="00F72A01"/>
    <w:rsid w:val="00F741B2"/>
    <w:rsid w:val="00F75C1A"/>
    <w:rsid w:val="00F90980"/>
    <w:rsid w:val="00FC1133"/>
    <w:rsid w:val="00FC7B7B"/>
    <w:rsid w:val="00FD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BDEE6"/>
  <w15:chartTrackingRefBased/>
  <w15:docId w15:val="{73351E38-4432-4F07-B80E-7433F164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F0D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4B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4BB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9254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254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54B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54B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4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4BB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BF0D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46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19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90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69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7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51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120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7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0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9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8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33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2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8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56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039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40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7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6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1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6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499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7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10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25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69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89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3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8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6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8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96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085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3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84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3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51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12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5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29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702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31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7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56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3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41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8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1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3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8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8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686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6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001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1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7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4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0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4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23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4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9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7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20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40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43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905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0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17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298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10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337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2276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125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346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633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89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866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247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101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892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377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2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3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0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43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435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3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102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1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7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3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300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34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3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56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47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35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3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21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2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3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1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21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08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image" Target="media/image4.tif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AppData\Local\Huddle\Huddle\Files\9828b18f-bc78-4a02-9686-3a148eb150bc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Davies\AppData\Local\Huddle\Huddle\Files\9828b18f-bc78-4a02-9686-3a148eb150bc\KnowIT Questions Template.dotx</Template>
  <TotalTime>11</TotalTime>
  <Pages>4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4</cp:revision>
  <cp:lastPrinted>2017-09-13T10:16:00Z</cp:lastPrinted>
  <dcterms:created xsi:type="dcterms:W3CDTF">2018-08-28T10:32:00Z</dcterms:created>
  <dcterms:modified xsi:type="dcterms:W3CDTF">2018-08-28T10:47:00Z</dcterms:modified>
</cp:coreProperties>
</file>