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B9E54" w14:textId="464BADEF" w:rsidR="007740A3" w:rsidRPr="0015632D" w:rsidRDefault="0015632D" w:rsidP="0015632D">
      <w:pPr>
        <w:rPr>
          <w:b/>
          <w:u w:val="single"/>
        </w:rPr>
      </w:pPr>
      <w:r w:rsidRPr="0015632D">
        <w:rPr>
          <w:b/>
          <w:u w:val="single"/>
        </w:rPr>
        <w:t>Part 1</w:t>
      </w:r>
    </w:p>
    <w:p w14:paraId="70DCECD7" w14:textId="77777777" w:rsidR="00000000" w:rsidRPr="00666216" w:rsidRDefault="00147D1E" w:rsidP="00666216">
      <w:pPr>
        <w:numPr>
          <w:ilvl w:val="0"/>
          <w:numId w:val="6"/>
        </w:numPr>
        <w:tabs>
          <w:tab w:val="num" w:pos="360"/>
        </w:tabs>
        <w:ind w:left="0"/>
      </w:pPr>
      <w:r w:rsidRPr="00666216">
        <w:t xml:space="preserve">The diameter of an atom is about 0.000 000 000 2 m. What is this distance in standard form? </w:t>
      </w:r>
    </w:p>
    <w:p w14:paraId="6676E4CC" w14:textId="77777777" w:rsidR="00000000" w:rsidRPr="00666216" w:rsidRDefault="00147D1E" w:rsidP="00666216">
      <w:pPr>
        <w:numPr>
          <w:ilvl w:val="0"/>
          <w:numId w:val="6"/>
        </w:numPr>
        <w:tabs>
          <w:tab w:val="num" w:pos="360"/>
        </w:tabs>
        <w:ind w:left="0"/>
      </w:pPr>
      <w:r w:rsidRPr="00666216">
        <w:t xml:space="preserve">What is the nucleus of </w:t>
      </w:r>
      <w:r w:rsidRPr="00666216">
        <w:t>an atom composed of?</w:t>
      </w:r>
    </w:p>
    <w:p w14:paraId="7A344723" w14:textId="77777777" w:rsidR="00000000" w:rsidRPr="00666216" w:rsidRDefault="00147D1E" w:rsidP="00666216">
      <w:pPr>
        <w:numPr>
          <w:ilvl w:val="0"/>
          <w:numId w:val="6"/>
        </w:numPr>
        <w:tabs>
          <w:tab w:val="num" w:pos="360"/>
        </w:tabs>
        <w:ind w:left="0"/>
      </w:pPr>
      <w:r w:rsidRPr="00666216">
        <w:t>Describe what happens when an electron drops to a lower energy level in an atom.</w:t>
      </w:r>
    </w:p>
    <w:p w14:paraId="6315E0DF" w14:textId="3F2F5E3A" w:rsidR="00666216" w:rsidRDefault="00147D1E" w:rsidP="00666216">
      <w:pPr>
        <w:numPr>
          <w:ilvl w:val="0"/>
          <w:numId w:val="6"/>
        </w:numPr>
        <w:tabs>
          <w:tab w:val="num" w:pos="360"/>
        </w:tabs>
      </w:pPr>
      <w:r w:rsidRPr="00666216">
        <w:t>An atom of sodium is</w:t>
      </w:r>
      <w:r w:rsidRPr="00666216">
        <w:t xml:space="preserve"> represented by: </w:t>
      </w:r>
    </w:p>
    <w:p w14:paraId="1A62FE97" w14:textId="44DFAF8F" w:rsidR="00666216" w:rsidRDefault="00666216" w:rsidP="00666216">
      <w:pPr>
        <w:jc w:val="center"/>
      </w:pPr>
      <w:r w:rsidRPr="00666216">
        <w:drawing>
          <wp:inline distT="0" distB="0" distL="0" distR="0" wp14:anchorId="545ED265" wp14:editId="4F426502">
            <wp:extent cx="500932" cy="357505"/>
            <wp:effectExtent l="0" t="0" r="0" b="0"/>
            <wp:docPr id="5" name="Picture 4" descr="Image result for symbol for sodium 23">
              <a:extLst xmlns:a="http://schemas.openxmlformats.org/drawingml/2006/main">
                <a:ext uri="{FF2B5EF4-FFF2-40B4-BE49-F238E27FC236}">
                  <a16:creationId xmlns:a16="http://schemas.microsoft.com/office/drawing/2014/main" id="{EADD2E22-80AA-415B-9B73-DB07D6A217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age result for symbol for sodium 23">
                      <a:extLst>
                        <a:ext uri="{FF2B5EF4-FFF2-40B4-BE49-F238E27FC236}">
                          <a16:creationId xmlns:a16="http://schemas.microsoft.com/office/drawing/2014/main" id="{EADD2E22-80AA-415B-9B73-DB07D6A217E9}"/>
                        </a:ext>
                      </a:extLst>
                    </pic:cNvPr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57" t="19062" r="37686" b="61210"/>
                    <a:stretch/>
                  </pic:blipFill>
                  <pic:spPr bwMode="auto">
                    <a:xfrm>
                      <a:off x="0" y="0"/>
                      <a:ext cx="509955" cy="36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FDC33" w14:textId="77777777" w:rsidR="00666216" w:rsidRDefault="00666216" w:rsidP="00666216">
      <w:pPr>
        <w:ind w:left="360"/>
      </w:pPr>
      <w:r w:rsidRPr="00666216">
        <w:t>Use this information to determine the number of protons, neutrons and   electrons in an atom of sodium.</w:t>
      </w:r>
    </w:p>
    <w:p w14:paraId="6115268D" w14:textId="7F1DDBA2" w:rsidR="00000000" w:rsidRPr="00666216" w:rsidRDefault="00147D1E" w:rsidP="00666216">
      <w:pPr>
        <w:numPr>
          <w:ilvl w:val="0"/>
          <w:numId w:val="6"/>
        </w:numPr>
        <w:tabs>
          <w:tab w:val="num" w:pos="360"/>
        </w:tabs>
      </w:pPr>
      <w:r w:rsidRPr="00666216">
        <w:t>What is the electrical charge attached to:</w:t>
      </w:r>
    </w:p>
    <w:p w14:paraId="0374E04B" w14:textId="77777777" w:rsidR="00666216" w:rsidRPr="00666216" w:rsidRDefault="00666216" w:rsidP="00666216">
      <w:pPr>
        <w:spacing w:line="240" w:lineRule="auto"/>
      </w:pPr>
      <w:r w:rsidRPr="00666216">
        <w:tab/>
      </w:r>
      <w:r w:rsidRPr="00666216">
        <w:tab/>
        <w:t xml:space="preserve">a neutron </w:t>
      </w:r>
      <w:r w:rsidRPr="00666216">
        <w:tab/>
      </w:r>
      <w:r w:rsidRPr="00666216">
        <w:rPr>
          <w:b/>
          <w:bCs/>
        </w:rPr>
        <w:t xml:space="preserve">   </w:t>
      </w:r>
      <w:r w:rsidRPr="00666216">
        <w:t xml:space="preserve"> </w:t>
      </w:r>
    </w:p>
    <w:p w14:paraId="35CD5465" w14:textId="77777777" w:rsidR="00666216" w:rsidRPr="00666216" w:rsidRDefault="00666216" w:rsidP="00666216">
      <w:pPr>
        <w:spacing w:line="240" w:lineRule="auto"/>
      </w:pPr>
      <w:r w:rsidRPr="00666216">
        <w:tab/>
      </w:r>
      <w:r w:rsidRPr="00666216">
        <w:tab/>
        <w:t>an electron</w:t>
      </w:r>
      <w:r w:rsidRPr="00666216">
        <w:tab/>
      </w:r>
      <w:r w:rsidRPr="00666216">
        <w:rPr>
          <w:b/>
          <w:bCs/>
        </w:rPr>
        <w:t xml:space="preserve"> </w:t>
      </w:r>
    </w:p>
    <w:p w14:paraId="003D0EC2" w14:textId="74679490" w:rsidR="00666216" w:rsidRDefault="00666216" w:rsidP="00666216">
      <w:pPr>
        <w:spacing w:line="240" w:lineRule="auto"/>
      </w:pPr>
      <w:r w:rsidRPr="00666216">
        <w:tab/>
      </w:r>
      <w:r w:rsidRPr="00666216">
        <w:tab/>
        <w:t>a proton</w:t>
      </w:r>
    </w:p>
    <w:p w14:paraId="0DD42EA1" w14:textId="447C3EDF" w:rsidR="00000000" w:rsidRDefault="00147D1E" w:rsidP="00666216">
      <w:pPr>
        <w:pStyle w:val="ListParagraph"/>
        <w:numPr>
          <w:ilvl w:val="0"/>
          <w:numId w:val="6"/>
        </w:numPr>
      </w:pPr>
      <w:r w:rsidRPr="00666216">
        <w:t xml:space="preserve">What is the mass number and the atomic number for fluorine? </w:t>
      </w:r>
    </w:p>
    <w:p w14:paraId="6D84BBCA" w14:textId="4EF4FEE7" w:rsidR="00666216" w:rsidRDefault="00666216" w:rsidP="00666216">
      <w:pPr>
        <w:jc w:val="center"/>
      </w:pPr>
      <w:r w:rsidRPr="00666216">
        <w:drawing>
          <wp:inline distT="0" distB="0" distL="0" distR="0" wp14:anchorId="27E3B524" wp14:editId="50303F1D">
            <wp:extent cx="524786" cy="516835"/>
            <wp:effectExtent l="0" t="0" r="0" b="4445"/>
            <wp:docPr id="1" name="Picture 4" descr="Image result for chemical symbols with whole atomic numbers">
              <a:extLst xmlns:a="http://schemas.openxmlformats.org/drawingml/2006/main">
                <a:ext uri="{FF2B5EF4-FFF2-40B4-BE49-F238E27FC236}">
                  <a16:creationId xmlns:a16="http://schemas.microsoft.com/office/drawing/2014/main" id="{A9E6FE9A-5070-49C1-AAE8-FB08EDD175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age result for chemical symbols with whole atomic numbers">
                      <a:extLst>
                        <a:ext uri="{FF2B5EF4-FFF2-40B4-BE49-F238E27FC236}">
                          <a16:creationId xmlns:a16="http://schemas.microsoft.com/office/drawing/2014/main" id="{A9E6FE9A-5070-49C1-AAE8-FB08EDD175D2}"/>
                        </a:ext>
                      </a:extLst>
                    </pic:cNvPr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86" t="12191" r="9439" b="60101"/>
                    <a:stretch/>
                  </pic:blipFill>
                  <pic:spPr bwMode="auto">
                    <a:xfrm>
                      <a:off x="0" y="0"/>
                      <a:ext cx="531064" cy="52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D9E32" w14:textId="0CDE55C2" w:rsidR="00000000" w:rsidRDefault="00147D1E" w:rsidP="00666216">
      <w:pPr>
        <w:pStyle w:val="ListParagraph"/>
        <w:numPr>
          <w:ilvl w:val="0"/>
          <w:numId w:val="6"/>
        </w:numPr>
      </w:pPr>
      <w:r w:rsidRPr="00666216">
        <w:t xml:space="preserve">Beryllium has the </w:t>
      </w:r>
      <w:r w:rsidRPr="00666216">
        <w:t>chemical symbol:</w:t>
      </w:r>
    </w:p>
    <w:p w14:paraId="488C9EC9" w14:textId="4A60689D" w:rsidR="00666216" w:rsidRDefault="00666216" w:rsidP="00666216">
      <w:pPr>
        <w:jc w:val="center"/>
      </w:pPr>
      <w:r w:rsidRPr="00666216">
        <w:drawing>
          <wp:inline distT="0" distB="0" distL="0" distR="0" wp14:anchorId="6F9A29B2" wp14:editId="3F4994CB">
            <wp:extent cx="636104" cy="6902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05" cy="70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B77C" w14:textId="1F68990B" w:rsidR="00666216" w:rsidRPr="00666216" w:rsidRDefault="00666216" w:rsidP="00666216">
      <w:r>
        <w:t xml:space="preserve">    </w:t>
      </w:r>
      <w:r w:rsidRPr="00666216">
        <w:t>Use this information to draw a representation of an atom of beryllium.</w:t>
      </w:r>
    </w:p>
    <w:p w14:paraId="0FDDE94A" w14:textId="17582A68" w:rsidR="00000000" w:rsidRDefault="00147D1E" w:rsidP="00666216">
      <w:pPr>
        <w:pStyle w:val="ListParagraph"/>
        <w:numPr>
          <w:ilvl w:val="0"/>
          <w:numId w:val="6"/>
        </w:numPr>
      </w:pPr>
      <w:r w:rsidRPr="00666216">
        <w:t>A different isotope of beryllium has</w:t>
      </w:r>
      <w:r w:rsidRPr="00666216">
        <w:t xml:space="preserve"> an extra neutron. Give the chemical symbol of this new isotope of beryllium.</w:t>
      </w:r>
    </w:p>
    <w:p w14:paraId="2C5F99CB" w14:textId="77777777" w:rsidR="00666216" w:rsidRDefault="00666216" w:rsidP="00666216">
      <w:pPr>
        <w:pStyle w:val="ListParagraph"/>
        <w:ind w:left="360"/>
      </w:pPr>
    </w:p>
    <w:p w14:paraId="284CFFA3" w14:textId="6A9BDB8F" w:rsidR="00000000" w:rsidRDefault="00147D1E" w:rsidP="00666216">
      <w:pPr>
        <w:pStyle w:val="ListParagraph"/>
        <w:numPr>
          <w:ilvl w:val="0"/>
          <w:numId w:val="6"/>
        </w:numPr>
      </w:pPr>
      <w:r w:rsidRPr="00666216">
        <w:t>The radioactive element Uranium has two common isotopes.</w:t>
      </w:r>
    </w:p>
    <w:p w14:paraId="2CF7C56A" w14:textId="60BB346D" w:rsidR="00666216" w:rsidRPr="00666216" w:rsidRDefault="00666216" w:rsidP="00666216">
      <w:pPr>
        <w:jc w:val="center"/>
      </w:pPr>
      <w:r w:rsidRPr="00666216">
        <w:drawing>
          <wp:inline distT="0" distB="0" distL="0" distR="0" wp14:anchorId="2537BC7D" wp14:editId="72697C1C">
            <wp:extent cx="2647315" cy="5645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9826"/>
                    <a:stretch/>
                  </pic:blipFill>
                  <pic:spPr bwMode="auto">
                    <a:xfrm>
                      <a:off x="0" y="0"/>
                      <a:ext cx="2698719" cy="575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66216">
        <w:t xml:space="preserve">  </w:t>
      </w:r>
    </w:p>
    <w:p w14:paraId="42898DE3" w14:textId="77777777" w:rsidR="00666216" w:rsidRDefault="00666216" w:rsidP="00666216">
      <w:pPr>
        <w:ind w:firstLine="360"/>
      </w:pPr>
      <w:r w:rsidRPr="00666216">
        <w:t>Complete the table to show the number of protons, neutrons and electrons in each isotope.</w:t>
      </w:r>
    </w:p>
    <w:p w14:paraId="6F84CD7C" w14:textId="52BFE561" w:rsidR="00666216" w:rsidRDefault="00666216" w:rsidP="00666216">
      <w:pPr>
        <w:ind w:firstLine="360"/>
        <w:jc w:val="center"/>
      </w:pPr>
      <w:r w:rsidRPr="00666216">
        <w:drawing>
          <wp:inline distT="0" distB="0" distL="0" distR="0" wp14:anchorId="26CF8F0F" wp14:editId="43370558">
            <wp:extent cx="3760967" cy="111583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9622" cy="11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6354" w14:textId="79867098" w:rsidR="00000000" w:rsidRDefault="00147D1E" w:rsidP="00666216">
      <w:pPr>
        <w:pStyle w:val="ListParagraph"/>
        <w:numPr>
          <w:ilvl w:val="0"/>
          <w:numId w:val="14"/>
        </w:numPr>
      </w:pPr>
      <w:r w:rsidRPr="00666216">
        <w:lastRenderedPageBreak/>
        <w:t xml:space="preserve">Sodium can lose its outer electron to have a full outer energy level. What will the atom now become? </w:t>
      </w:r>
    </w:p>
    <w:p w14:paraId="359A5FAB" w14:textId="77777777" w:rsidR="00666216" w:rsidRDefault="00666216" w:rsidP="00666216">
      <w:pPr>
        <w:pStyle w:val="ListParagraph"/>
        <w:ind w:left="360"/>
      </w:pPr>
    </w:p>
    <w:p w14:paraId="14F1167E" w14:textId="7E55050D" w:rsidR="00666216" w:rsidRDefault="00666216" w:rsidP="00666216">
      <w:pPr>
        <w:pStyle w:val="ListParagraph"/>
        <w:numPr>
          <w:ilvl w:val="0"/>
          <w:numId w:val="14"/>
        </w:numPr>
      </w:pPr>
      <w:r w:rsidRPr="00666216">
        <w:t>Which part of an atom is involved with radioactive decay?</w:t>
      </w:r>
    </w:p>
    <w:p w14:paraId="1EAFAD13" w14:textId="77777777" w:rsidR="00666216" w:rsidRPr="00666216" w:rsidRDefault="00666216" w:rsidP="00666216">
      <w:pPr>
        <w:pStyle w:val="ListParagraph"/>
        <w:ind w:left="360"/>
      </w:pPr>
    </w:p>
    <w:p w14:paraId="6749FAF7" w14:textId="548F745D" w:rsidR="00666216" w:rsidRPr="00666216" w:rsidRDefault="00666216" w:rsidP="00666216">
      <w:pPr>
        <w:pStyle w:val="ListParagraph"/>
        <w:numPr>
          <w:ilvl w:val="0"/>
          <w:numId w:val="14"/>
        </w:numPr>
      </w:pPr>
      <w:r w:rsidRPr="00666216">
        <w:t>Explain the meaning of the term activity, as applied to</w:t>
      </w:r>
      <w:r>
        <w:t xml:space="preserve"> </w:t>
      </w:r>
      <w:r w:rsidRPr="00666216">
        <w:t xml:space="preserve">radioactive materials and state the units of activity.       </w:t>
      </w:r>
      <w:r w:rsidRPr="00666216">
        <w:rPr>
          <w:b/>
          <w:bCs/>
        </w:rPr>
        <w:t xml:space="preserve"> </w:t>
      </w:r>
    </w:p>
    <w:p w14:paraId="1E6FF20C" w14:textId="77777777" w:rsidR="00666216" w:rsidRPr="00666216" w:rsidRDefault="00666216" w:rsidP="00666216">
      <w:pPr>
        <w:pStyle w:val="ListParagraph"/>
        <w:ind w:left="360"/>
      </w:pPr>
    </w:p>
    <w:p w14:paraId="223648E0" w14:textId="47A57D2B" w:rsidR="00666216" w:rsidRPr="00666216" w:rsidRDefault="00666216" w:rsidP="00666216">
      <w:pPr>
        <w:pStyle w:val="ListParagraph"/>
        <w:numPr>
          <w:ilvl w:val="0"/>
          <w:numId w:val="14"/>
        </w:numPr>
      </w:pPr>
      <w:r w:rsidRPr="00666216">
        <w:t xml:space="preserve">What is meant by the term “count rate”?      </w:t>
      </w:r>
      <w:r w:rsidRPr="00666216">
        <w:rPr>
          <w:b/>
          <w:bCs/>
        </w:rPr>
        <w:t xml:space="preserve"> </w:t>
      </w:r>
    </w:p>
    <w:p w14:paraId="32BFA70D" w14:textId="77777777" w:rsidR="00666216" w:rsidRPr="00666216" w:rsidRDefault="00666216" w:rsidP="00666216">
      <w:pPr>
        <w:pStyle w:val="ListParagraph"/>
        <w:ind w:left="360"/>
      </w:pPr>
    </w:p>
    <w:p w14:paraId="010B96AC" w14:textId="57BA2435" w:rsidR="00666216" w:rsidRPr="00666216" w:rsidRDefault="00666216" w:rsidP="00666216">
      <w:pPr>
        <w:pStyle w:val="ListParagraph"/>
        <w:numPr>
          <w:ilvl w:val="0"/>
          <w:numId w:val="14"/>
        </w:numPr>
      </w:pPr>
      <w:r w:rsidRPr="00666216">
        <w:t>Copy and complete the table to show the nat</w:t>
      </w:r>
      <w:r>
        <w:t xml:space="preserve">ure of alpha, beta </w:t>
      </w:r>
      <w:r w:rsidRPr="00666216">
        <w:t>and gamma radiations.</w:t>
      </w:r>
    </w:p>
    <w:p w14:paraId="2B5451D4" w14:textId="77777777" w:rsidR="00666216" w:rsidRPr="00666216" w:rsidRDefault="00666216" w:rsidP="00666216">
      <w:pPr>
        <w:ind w:left="360"/>
      </w:pPr>
    </w:p>
    <w:p w14:paraId="2AA48AB9" w14:textId="30D4C95A" w:rsidR="00666216" w:rsidRPr="00666216" w:rsidRDefault="00666216" w:rsidP="00666216">
      <w:pPr>
        <w:jc w:val="center"/>
      </w:pPr>
      <w:r w:rsidRPr="00666216">
        <w:drawing>
          <wp:inline distT="0" distB="0" distL="0" distR="0" wp14:anchorId="238FCC87" wp14:editId="5EA62A96">
            <wp:extent cx="3954532" cy="12880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3418" cy="1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EE34" w14:textId="03719DBA" w:rsidR="00666216" w:rsidRDefault="00666216" w:rsidP="00666216">
      <w:pPr>
        <w:pStyle w:val="ListParagraph"/>
        <w:numPr>
          <w:ilvl w:val="0"/>
          <w:numId w:val="14"/>
        </w:numPr>
      </w:pPr>
      <w:r w:rsidRPr="00666216">
        <w:t>A piece of radioactive rock shows a reading of 350 counts/min. When covered in aluminium foil, this drops down to 4 counts/min. Explain which type of radiation this rock is emitting.</w:t>
      </w:r>
    </w:p>
    <w:p w14:paraId="38BC9800" w14:textId="77777777" w:rsidR="0015632D" w:rsidRPr="00666216" w:rsidRDefault="0015632D" w:rsidP="0015632D">
      <w:pPr>
        <w:pStyle w:val="ListParagraph"/>
        <w:ind w:left="360"/>
      </w:pPr>
    </w:p>
    <w:p w14:paraId="285FED8D" w14:textId="36201104" w:rsidR="00666216" w:rsidRDefault="00666216" w:rsidP="00666216">
      <w:pPr>
        <w:pStyle w:val="ListParagraph"/>
        <w:numPr>
          <w:ilvl w:val="0"/>
          <w:numId w:val="14"/>
        </w:numPr>
      </w:pPr>
      <w:r w:rsidRPr="00666216">
        <w:t>Radioactive emissions are often described as ionising radiations. What does this mean?</w:t>
      </w:r>
    </w:p>
    <w:p w14:paraId="07399834" w14:textId="77777777" w:rsidR="0015632D" w:rsidRPr="00666216" w:rsidRDefault="0015632D" w:rsidP="0015632D">
      <w:pPr>
        <w:pStyle w:val="ListParagraph"/>
        <w:ind w:left="360"/>
      </w:pPr>
    </w:p>
    <w:p w14:paraId="0328F798" w14:textId="4790BCE3" w:rsidR="00666216" w:rsidRDefault="00666216" w:rsidP="00666216">
      <w:pPr>
        <w:pStyle w:val="ListParagraph"/>
        <w:numPr>
          <w:ilvl w:val="0"/>
          <w:numId w:val="14"/>
        </w:numPr>
      </w:pPr>
      <w:r w:rsidRPr="00666216">
        <w:t>Smoke detectors use americium-241 which is an alpha emitter. Explain why an alpha source is used in these detectors.</w:t>
      </w:r>
    </w:p>
    <w:p w14:paraId="16AB1A92" w14:textId="77777777" w:rsidR="0015632D" w:rsidRPr="00666216" w:rsidRDefault="0015632D" w:rsidP="0015632D">
      <w:pPr>
        <w:pStyle w:val="ListParagraph"/>
        <w:ind w:left="360"/>
      </w:pPr>
    </w:p>
    <w:p w14:paraId="55AF2CA1" w14:textId="788C6455" w:rsidR="00666216" w:rsidRPr="00666216" w:rsidRDefault="00666216" w:rsidP="00666216">
      <w:pPr>
        <w:pStyle w:val="ListParagraph"/>
        <w:numPr>
          <w:ilvl w:val="0"/>
          <w:numId w:val="14"/>
        </w:numPr>
      </w:pPr>
      <w:r w:rsidRPr="00666216">
        <w:t>Why is an alpha particle often described as a helium nuclei?</w:t>
      </w:r>
    </w:p>
    <w:p w14:paraId="44BB549E" w14:textId="50CF2170" w:rsidR="00666216" w:rsidRPr="0015632D" w:rsidRDefault="0015632D" w:rsidP="00666216">
      <w:pPr>
        <w:rPr>
          <w:b/>
          <w:sz w:val="24"/>
          <w:u w:val="single"/>
        </w:rPr>
      </w:pPr>
      <w:r w:rsidRPr="0015632D">
        <w:rPr>
          <w:b/>
          <w:sz w:val="24"/>
          <w:u w:val="single"/>
        </w:rPr>
        <w:t>Part 2</w:t>
      </w:r>
    </w:p>
    <w:p w14:paraId="79CD7877" w14:textId="56D849B7" w:rsidR="00000000" w:rsidRDefault="00147D1E" w:rsidP="0015632D">
      <w:pPr>
        <w:pStyle w:val="ListParagraph"/>
        <w:numPr>
          <w:ilvl w:val="0"/>
          <w:numId w:val="20"/>
        </w:numPr>
      </w:pPr>
      <w:r w:rsidRPr="0015632D">
        <w:t>Complete the nuclear equation for the beta decay of carbon</w:t>
      </w:r>
    </w:p>
    <w:p w14:paraId="4290DFED" w14:textId="4A88ACC6" w:rsidR="0015632D" w:rsidRDefault="0015632D" w:rsidP="0015632D">
      <w:pPr>
        <w:pStyle w:val="ListParagraph"/>
        <w:ind w:left="360"/>
        <w:jc w:val="center"/>
      </w:pPr>
      <w:r w:rsidRPr="0015632D">
        <w:drawing>
          <wp:inline distT="0" distB="0" distL="0" distR="0" wp14:anchorId="785913F9" wp14:editId="0C6034D1">
            <wp:extent cx="2952328" cy="687589"/>
            <wp:effectExtent l="0" t="0" r="0" b="0"/>
            <wp:docPr id="26" name="Picture 25" descr="Image result for nuclear equation worksheet">
              <a:extLst xmlns:a="http://schemas.openxmlformats.org/drawingml/2006/main">
                <a:ext uri="{FF2B5EF4-FFF2-40B4-BE49-F238E27FC236}">
                  <a16:creationId xmlns:a16="http://schemas.microsoft.com/office/drawing/2014/main" id="{A236990B-8EF0-8E47-8BA3-EE125EC2E7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Image result for nuclear equation worksheet">
                      <a:extLst>
                        <a:ext uri="{FF2B5EF4-FFF2-40B4-BE49-F238E27FC236}">
                          <a16:creationId xmlns:a16="http://schemas.microsoft.com/office/drawing/2014/main" id="{A236990B-8EF0-8E47-8BA3-EE125EC2E76C}"/>
                        </a:ext>
                      </a:extLst>
                    </pic:cNvPr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9" t="58494" r="26378" b="17797"/>
                    <a:stretch/>
                  </pic:blipFill>
                  <pic:spPr bwMode="auto">
                    <a:xfrm>
                      <a:off x="0" y="0"/>
                      <a:ext cx="2952328" cy="68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DEDBC" w14:textId="77777777" w:rsidR="0015632D" w:rsidRPr="0015632D" w:rsidRDefault="0015632D" w:rsidP="0015632D">
      <w:pPr>
        <w:pStyle w:val="ListParagraph"/>
        <w:ind w:left="360"/>
      </w:pPr>
    </w:p>
    <w:p w14:paraId="6604FF9E" w14:textId="51A5C34E" w:rsidR="0015632D" w:rsidRDefault="0015632D" w:rsidP="0015632D">
      <w:pPr>
        <w:pStyle w:val="ListParagraph"/>
        <w:numPr>
          <w:ilvl w:val="0"/>
          <w:numId w:val="20"/>
        </w:numPr>
      </w:pPr>
      <w:r w:rsidRPr="0015632D">
        <w:t>Uranium-235 undergoes an alpha decay to produce t</w:t>
      </w:r>
      <w:r>
        <w:t xml:space="preserve">horium-231. (atomic number of  </w:t>
      </w:r>
      <w:r w:rsidRPr="0015632D">
        <w:t xml:space="preserve">Uranium is 92). Complete the nuclear equation for this process. </w:t>
      </w:r>
    </w:p>
    <w:p w14:paraId="5F4264D8" w14:textId="77777777" w:rsidR="0015632D" w:rsidRPr="0015632D" w:rsidRDefault="0015632D" w:rsidP="0015632D">
      <w:pPr>
        <w:pStyle w:val="ListParagraph"/>
        <w:ind w:left="360"/>
      </w:pPr>
    </w:p>
    <w:p w14:paraId="745115BE" w14:textId="0BFBA2F2" w:rsidR="0015632D" w:rsidRDefault="0015632D" w:rsidP="00155387">
      <w:pPr>
        <w:pStyle w:val="ListParagraph"/>
        <w:numPr>
          <w:ilvl w:val="0"/>
          <w:numId w:val="20"/>
        </w:numPr>
      </w:pPr>
      <w:r w:rsidRPr="0015632D">
        <w:t xml:space="preserve">When iodine 131 decays, there is no mass change in the nucleus and no new  products formed. What type of radioactive emission is this?  </w:t>
      </w:r>
    </w:p>
    <w:p w14:paraId="4FA6E698" w14:textId="77777777" w:rsidR="0015632D" w:rsidRPr="0015632D" w:rsidRDefault="0015632D" w:rsidP="0015632D">
      <w:pPr>
        <w:pStyle w:val="ListParagraph"/>
        <w:ind w:left="360"/>
      </w:pPr>
    </w:p>
    <w:p w14:paraId="65BC1DE5" w14:textId="14D508A0" w:rsidR="0015632D" w:rsidRDefault="0015632D" w:rsidP="0015632D">
      <w:pPr>
        <w:pStyle w:val="ListParagraph"/>
        <w:numPr>
          <w:ilvl w:val="0"/>
          <w:numId w:val="20"/>
        </w:numPr>
      </w:pPr>
      <w:r w:rsidRPr="0015632D">
        <w:t>Explain what is meant by the term “half-life”.</w:t>
      </w:r>
    </w:p>
    <w:p w14:paraId="062326BA" w14:textId="77777777" w:rsidR="0015632D" w:rsidRPr="0015632D" w:rsidRDefault="0015632D" w:rsidP="0015632D">
      <w:pPr>
        <w:pStyle w:val="ListParagraph"/>
        <w:ind w:left="360"/>
      </w:pPr>
    </w:p>
    <w:p w14:paraId="64A23B0E" w14:textId="7D4E8920" w:rsidR="0015632D" w:rsidRPr="0015632D" w:rsidRDefault="0015632D" w:rsidP="00896695">
      <w:pPr>
        <w:pStyle w:val="ListParagraph"/>
        <w:numPr>
          <w:ilvl w:val="0"/>
          <w:numId w:val="20"/>
        </w:numPr>
      </w:pPr>
      <w:r w:rsidRPr="0015632D">
        <w:t>A radioactive sample reduces its count r</w:t>
      </w:r>
      <w:r>
        <w:t>ate from 240 counts/min to 30  co</w:t>
      </w:r>
      <w:r w:rsidRPr="0015632D">
        <w:t>unts/min over a period of 60 hours what is its half-life?</w:t>
      </w:r>
    </w:p>
    <w:p w14:paraId="20A5232A" w14:textId="4346597D" w:rsidR="0015632D" w:rsidRDefault="0015632D" w:rsidP="0015632D">
      <w:pPr>
        <w:numPr>
          <w:ilvl w:val="0"/>
          <w:numId w:val="20"/>
        </w:numPr>
      </w:pPr>
      <w:r w:rsidRPr="0015632D">
        <w:lastRenderedPageBreak/>
        <w:t>Use the decay curve below to work out the half-life of the isotope.</w:t>
      </w:r>
    </w:p>
    <w:p w14:paraId="7CE3E6A6" w14:textId="3ABE5C09" w:rsidR="0015632D" w:rsidRPr="0015632D" w:rsidRDefault="0015632D" w:rsidP="0015632D">
      <w:pPr>
        <w:jc w:val="center"/>
      </w:pPr>
      <w:r w:rsidRPr="0015632D">
        <w:drawing>
          <wp:inline distT="0" distB="0" distL="0" distR="0" wp14:anchorId="33DD876F" wp14:editId="59326B39">
            <wp:extent cx="4317558" cy="2922654"/>
            <wp:effectExtent l="0" t="0" r="635" b="0"/>
            <wp:docPr id="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14234C3-EAC6-448B-AE9F-98B7F5A0F9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14234C3-EAC6-448B-AE9F-98B7F5A0F9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273" cy="29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FFBE" w14:textId="22776325" w:rsidR="0015632D" w:rsidRDefault="0015632D" w:rsidP="0015632D">
      <w:pPr>
        <w:pStyle w:val="ListParagraph"/>
        <w:numPr>
          <w:ilvl w:val="0"/>
          <w:numId w:val="20"/>
        </w:numPr>
      </w:pPr>
      <w:r w:rsidRPr="0015632D">
        <w:t>Calculate the net decline of the above isotope expressed as a ratio, during radioactive emission after 3 half-lives.</w:t>
      </w:r>
    </w:p>
    <w:p w14:paraId="59235948" w14:textId="77777777" w:rsidR="0015632D" w:rsidRDefault="0015632D" w:rsidP="0015632D">
      <w:pPr>
        <w:pStyle w:val="ListParagraph"/>
        <w:ind w:left="360"/>
      </w:pPr>
    </w:p>
    <w:p w14:paraId="2DB91E9A" w14:textId="3C250D00" w:rsidR="0015632D" w:rsidRDefault="0015632D" w:rsidP="0015632D">
      <w:pPr>
        <w:pStyle w:val="ListParagraph"/>
        <w:numPr>
          <w:ilvl w:val="0"/>
          <w:numId w:val="20"/>
        </w:numPr>
      </w:pPr>
      <w:r w:rsidRPr="0015632D">
        <w:t>Explain the difference between radioactive irradiation and</w:t>
      </w:r>
      <w:r>
        <w:t xml:space="preserve"> </w:t>
      </w:r>
      <w:r w:rsidRPr="0015632D">
        <w:t xml:space="preserve">radioactive contamination. </w:t>
      </w:r>
    </w:p>
    <w:p w14:paraId="74709DC7" w14:textId="77777777" w:rsidR="0015632D" w:rsidRPr="0015632D" w:rsidRDefault="0015632D" w:rsidP="0015632D">
      <w:pPr>
        <w:pStyle w:val="ListParagraph"/>
        <w:ind w:left="360"/>
      </w:pPr>
    </w:p>
    <w:p w14:paraId="21A187F1" w14:textId="1F61C0E6" w:rsidR="0015632D" w:rsidRDefault="0015632D" w:rsidP="00FE5E26">
      <w:pPr>
        <w:pStyle w:val="ListParagraph"/>
        <w:numPr>
          <w:ilvl w:val="0"/>
          <w:numId w:val="20"/>
        </w:numPr>
      </w:pPr>
      <w:r w:rsidRPr="0015632D">
        <w:t xml:space="preserve">Copy and complete the table below to suggest one way of preventing exposure to irradiation and contamination by radioactive materials.  </w:t>
      </w:r>
    </w:p>
    <w:p w14:paraId="0431F6B9" w14:textId="0BD2CF68" w:rsidR="0015632D" w:rsidRDefault="0015632D" w:rsidP="0015632D">
      <w:pPr>
        <w:pStyle w:val="ListParagraph"/>
        <w:ind w:left="360"/>
      </w:pPr>
    </w:p>
    <w:p w14:paraId="316B851A" w14:textId="638AEDF7" w:rsidR="0015632D" w:rsidRDefault="0015632D" w:rsidP="0015632D">
      <w:pPr>
        <w:pStyle w:val="ListParagraph"/>
        <w:ind w:left="360"/>
        <w:jc w:val="center"/>
      </w:pPr>
      <w:r w:rsidRPr="0015632D">
        <w:drawing>
          <wp:inline distT="0" distB="0" distL="0" distR="0" wp14:anchorId="63D7FFB6" wp14:editId="65D89B21">
            <wp:extent cx="4245996" cy="1192410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0790" cy="120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A5CB" w14:textId="4DED30D1" w:rsidR="0015632D" w:rsidRDefault="0015632D" w:rsidP="0015632D">
      <w:pPr>
        <w:pStyle w:val="ListParagraph"/>
        <w:ind w:left="360"/>
      </w:pPr>
    </w:p>
    <w:p w14:paraId="571C6622" w14:textId="5ADCBA8C" w:rsidR="0015632D" w:rsidRDefault="0015632D" w:rsidP="00E6216D">
      <w:pPr>
        <w:pStyle w:val="ListParagraph"/>
        <w:numPr>
          <w:ilvl w:val="0"/>
          <w:numId w:val="20"/>
        </w:numPr>
      </w:pPr>
      <w:r w:rsidRPr="0015632D">
        <w:t>Radium - 226 is an alpha emitter with a half-lif</w:t>
      </w:r>
      <w:r>
        <w:t>e of 1600 years. Explain how t</w:t>
      </w:r>
      <w:r w:rsidRPr="0015632D">
        <w:t>he way this material is stored is influenced by these properties.</w:t>
      </w:r>
    </w:p>
    <w:p w14:paraId="60ED83D8" w14:textId="77777777" w:rsidR="0015632D" w:rsidRPr="0015632D" w:rsidRDefault="0015632D" w:rsidP="0015632D">
      <w:pPr>
        <w:pStyle w:val="ListParagraph"/>
        <w:ind w:left="360"/>
      </w:pPr>
    </w:p>
    <w:p w14:paraId="4B40BFF3" w14:textId="269A4410" w:rsidR="0015632D" w:rsidRDefault="0015632D" w:rsidP="0045323B">
      <w:pPr>
        <w:pStyle w:val="ListParagraph"/>
        <w:numPr>
          <w:ilvl w:val="0"/>
          <w:numId w:val="20"/>
        </w:numPr>
      </w:pPr>
      <w:r w:rsidRPr="0015632D">
        <w:t>The diagram shows how three separate gamma</w:t>
      </w:r>
      <w:r>
        <w:t xml:space="preserve"> </w:t>
      </w:r>
      <w:r w:rsidRPr="0015632D">
        <w:t>beams are used to treat a cancer tumour.</w:t>
      </w:r>
      <w:r>
        <w:t xml:space="preserve"> </w:t>
      </w:r>
      <w:r w:rsidRPr="0015632D">
        <w:t>Why is this preferred to using one powerful</w:t>
      </w:r>
      <w:r>
        <w:t xml:space="preserve"> </w:t>
      </w:r>
      <w:r w:rsidRPr="0015632D">
        <w:t>beam?</w:t>
      </w:r>
    </w:p>
    <w:p w14:paraId="0731F2FB" w14:textId="4FE1E3A2" w:rsidR="0015632D" w:rsidRDefault="0015632D" w:rsidP="0015632D">
      <w:pPr>
        <w:jc w:val="center"/>
      </w:pPr>
      <w:r w:rsidRPr="0015632D">
        <w:drawing>
          <wp:inline distT="0" distB="0" distL="0" distR="0" wp14:anchorId="27E68F86" wp14:editId="1AA8EB00">
            <wp:extent cx="2393343" cy="1065475"/>
            <wp:effectExtent l="0" t="0" r="0" b="1905"/>
            <wp:docPr id="11" name="Picture 4" descr="Image result for radiotherapy diagram">
              <a:extLst xmlns:a="http://schemas.openxmlformats.org/drawingml/2006/main">
                <a:ext uri="{FF2B5EF4-FFF2-40B4-BE49-F238E27FC236}">
                  <a16:creationId xmlns:a16="http://schemas.microsoft.com/office/drawing/2014/main" id="{7FC27E5E-4F37-4937-ACBF-32C59E37BA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age result for radiotherapy diagram">
                      <a:extLst>
                        <a:ext uri="{FF2B5EF4-FFF2-40B4-BE49-F238E27FC236}">
                          <a16:creationId xmlns:a16="http://schemas.microsoft.com/office/drawing/2014/main" id="{7FC27E5E-4F37-4937-ACBF-32C59E37BA28}"/>
                        </a:ext>
                      </a:extLst>
                    </pic:cNvPr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00"/>
                    <a:stretch/>
                  </pic:blipFill>
                  <pic:spPr bwMode="auto">
                    <a:xfrm>
                      <a:off x="0" y="0"/>
                      <a:ext cx="2402711" cy="10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D0906" w14:textId="00687FE8" w:rsidR="0015632D" w:rsidRPr="0015632D" w:rsidRDefault="0015632D" w:rsidP="001A069B">
      <w:pPr>
        <w:pStyle w:val="ListParagraph"/>
        <w:numPr>
          <w:ilvl w:val="0"/>
          <w:numId w:val="20"/>
        </w:numPr>
      </w:pPr>
      <w:r w:rsidRPr="0015632D">
        <w:t>Alpha emitting radioisotopes cannot be used as tracers in the body to explore injured or diseased organs. Why?</w:t>
      </w:r>
    </w:p>
    <w:p w14:paraId="481C3AAA" w14:textId="2A0B0825" w:rsidR="0015632D" w:rsidRPr="0015632D" w:rsidRDefault="0015632D" w:rsidP="0015632D">
      <w:pPr>
        <w:rPr>
          <w:b/>
          <w:u w:val="single"/>
        </w:rPr>
      </w:pPr>
      <w:r w:rsidRPr="0015632D">
        <w:rPr>
          <w:b/>
          <w:u w:val="single"/>
        </w:rPr>
        <w:lastRenderedPageBreak/>
        <w:t>Part 3</w:t>
      </w:r>
    </w:p>
    <w:p w14:paraId="037A2099" w14:textId="609F0981" w:rsidR="00000000" w:rsidRDefault="00147D1E" w:rsidP="0015632D">
      <w:pPr>
        <w:pStyle w:val="ListParagraph"/>
        <w:numPr>
          <w:ilvl w:val="0"/>
          <w:numId w:val="23"/>
        </w:numPr>
      </w:pPr>
      <w:r w:rsidRPr="0015632D">
        <w:t>Which particle is needed to begin the fission of a large, unstable nuclei?</w:t>
      </w:r>
    </w:p>
    <w:p w14:paraId="503C7799" w14:textId="77777777" w:rsidR="0015632D" w:rsidRPr="0015632D" w:rsidRDefault="0015632D" w:rsidP="0015632D">
      <w:pPr>
        <w:pStyle w:val="ListParagraph"/>
        <w:ind w:left="360"/>
      </w:pPr>
    </w:p>
    <w:p w14:paraId="7F413EBB" w14:textId="3AC50B57" w:rsidR="00000000" w:rsidRDefault="00147D1E" w:rsidP="0015632D">
      <w:pPr>
        <w:pStyle w:val="ListParagraph"/>
        <w:numPr>
          <w:ilvl w:val="0"/>
          <w:numId w:val="23"/>
        </w:numPr>
      </w:pPr>
      <w:r w:rsidRPr="0015632D">
        <w:t xml:space="preserve">During </w:t>
      </w:r>
      <w:r w:rsidRPr="0015632D">
        <w:t>the fission of uranium, two smaller nuclei are produced and what else?</w:t>
      </w:r>
    </w:p>
    <w:p w14:paraId="3450CB84" w14:textId="77777777" w:rsidR="0015632D" w:rsidRPr="0015632D" w:rsidRDefault="0015632D" w:rsidP="0015632D">
      <w:pPr>
        <w:pStyle w:val="ListParagraph"/>
        <w:ind w:left="360"/>
      </w:pPr>
    </w:p>
    <w:p w14:paraId="05109222" w14:textId="0444311D" w:rsidR="00000000" w:rsidRDefault="00147D1E" w:rsidP="0015632D">
      <w:pPr>
        <w:pStyle w:val="ListParagraph"/>
        <w:numPr>
          <w:ilvl w:val="0"/>
          <w:numId w:val="23"/>
        </w:numPr>
      </w:pPr>
      <w:r w:rsidRPr="0015632D">
        <w:t>Copy and complete the diagram below to show the chain reaction of a sample of uranium</w:t>
      </w:r>
    </w:p>
    <w:p w14:paraId="471CC574" w14:textId="1A9C68AA" w:rsidR="0015632D" w:rsidRDefault="0015632D" w:rsidP="0015632D">
      <w:pPr>
        <w:jc w:val="center"/>
      </w:pPr>
      <w:r>
        <w:rPr>
          <w:noProof/>
        </w:rPr>
        <w:drawing>
          <wp:inline distT="0" distB="0" distL="0" distR="0" wp14:anchorId="4C72B6B4" wp14:editId="67D7E5FD">
            <wp:extent cx="1343025" cy="876300"/>
            <wp:effectExtent l="0" t="0" r="3175" b="0"/>
            <wp:docPr id="13" name="Picture 4" descr="Image result for nuclear fission chain reaction">
              <a:extLst xmlns:a="http://schemas.openxmlformats.org/drawingml/2006/main">
                <a:ext uri="{FF2B5EF4-FFF2-40B4-BE49-F238E27FC236}">
                  <a16:creationId xmlns:a16="http://schemas.microsoft.com/office/drawing/2014/main" id="{CFC29107-700A-4412-A7A5-3C682AB181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age result for nuclear fission chain reaction">
                      <a:extLst>
                        <a:ext uri="{FF2B5EF4-FFF2-40B4-BE49-F238E27FC236}">
                          <a16:creationId xmlns:a16="http://schemas.microsoft.com/office/drawing/2014/main" id="{CFC29107-700A-4412-A7A5-3C682AB1818A}"/>
                        </a:ext>
                      </a:extLst>
                    </pic:cNvPr>
                    <pic:cNvPicPr/>
                  </pic:nvPicPr>
                  <pic:blipFill rotWithShape="1">
                    <a:blip r:embed="rId18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1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28" r="60611" b="34361"/>
                    <a:stretch/>
                  </pic:blipFill>
                  <pic:spPr bwMode="auto">
                    <a:xfrm>
                      <a:off x="0" y="0"/>
                      <a:ext cx="1343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7462A" w14:textId="77777777" w:rsidR="00000000" w:rsidRPr="0015632D" w:rsidRDefault="00147D1E" w:rsidP="0015632D">
      <w:pPr>
        <w:numPr>
          <w:ilvl w:val="0"/>
          <w:numId w:val="24"/>
        </w:numPr>
        <w:tabs>
          <w:tab w:val="clear" w:pos="720"/>
          <w:tab w:val="num" w:pos="360"/>
        </w:tabs>
        <w:ind w:left="360"/>
      </w:pPr>
      <w:bookmarkStart w:id="0" w:name="_GoBack"/>
      <w:r w:rsidRPr="0015632D">
        <w:t>Explain what is meant by a controlled chain reaction.</w:t>
      </w:r>
    </w:p>
    <w:p w14:paraId="09DB8636" w14:textId="77777777" w:rsidR="00000000" w:rsidRPr="0015632D" w:rsidRDefault="00147D1E" w:rsidP="0015632D">
      <w:pPr>
        <w:numPr>
          <w:ilvl w:val="0"/>
          <w:numId w:val="24"/>
        </w:numPr>
        <w:tabs>
          <w:tab w:val="clear" w:pos="720"/>
          <w:tab w:val="num" w:pos="360"/>
        </w:tabs>
        <w:ind w:left="360"/>
      </w:pPr>
      <w:r w:rsidRPr="0015632D">
        <w:t>What is nuclear fusion?</w:t>
      </w:r>
    </w:p>
    <w:p w14:paraId="45B88DFF" w14:textId="77777777" w:rsidR="00000000" w:rsidRPr="0015632D" w:rsidRDefault="00147D1E" w:rsidP="0015632D">
      <w:pPr>
        <w:numPr>
          <w:ilvl w:val="0"/>
          <w:numId w:val="24"/>
        </w:numPr>
        <w:tabs>
          <w:tab w:val="clear" w:pos="720"/>
          <w:tab w:val="num" w:pos="360"/>
        </w:tabs>
        <w:ind w:left="360"/>
      </w:pPr>
      <w:r w:rsidRPr="0015632D">
        <w:t xml:space="preserve">Where </w:t>
      </w:r>
      <w:r w:rsidRPr="0015632D">
        <w:t>does nuclear fusion take place on a large scale?</w:t>
      </w:r>
    </w:p>
    <w:p w14:paraId="542C5B4F" w14:textId="77777777" w:rsidR="00000000" w:rsidRPr="0015632D" w:rsidRDefault="00147D1E" w:rsidP="0015632D">
      <w:pPr>
        <w:numPr>
          <w:ilvl w:val="0"/>
          <w:numId w:val="24"/>
        </w:numPr>
        <w:tabs>
          <w:tab w:val="clear" w:pos="720"/>
          <w:tab w:val="num" w:pos="360"/>
        </w:tabs>
        <w:ind w:left="360"/>
      </w:pPr>
      <w:r w:rsidRPr="0015632D">
        <w:t>Draw a diagram to show the process of fusion between deuterium and tritium to produce energy.</w:t>
      </w:r>
    </w:p>
    <w:p w14:paraId="7D67EFD6" w14:textId="77777777" w:rsidR="0015632D" w:rsidRPr="0015632D" w:rsidRDefault="0015632D" w:rsidP="0015632D"/>
    <w:bookmarkEnd w:id="0"/>
    <w:p w14:paraId="58284D21" w14:textId="77777777" w:rsidR="0015632D" w:rsidRPr="0015632D" w:rsidRDefault="0015632D" w:rsidP="0015632D">
      <w:pPr>
        <w:pStyle w:val="ListParagraph"/>
        <w:ind w:left="360"/>
      </w:pPr>
    </w:p>
    <w:sectPr w:rsidR="0015632D" w:rsidRPr="0015632D" w:rsidSect="00397B11">
      <w:headerReference w:type="default" r:id="rId20"/>
      <w:footerReference w:type="even" r:id="rId21"/>
      <w:footerReference w:type="default" r:id="rId22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15BF1A" w14:textId="77777777" w:rsidR="00147D1E" w:rsidRDefault="00147D1E" w:rsidP="00683DA2">
      <w:pPr>
        <w:spacing w:after="0" w:line="240" w:lineRule="auto"/>
      </w:pPr>
      <w:r>
        <w:separator/>
      </w:r>
    </w:p>
  </w:endnote>
  <w:endnote w:type="continuationSeparator" w:id="0">
    <w:p w14:paraId="137A9DBF" w14:textId="77777777" w:rsidR="00147D1E" w:rsidRDefault="00147D1E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3B9A6" w14:textId="77777777" w:rsidR="00147D1E" w:rsidRDefault="00147D1E" w:rsidP="00683DA2">
      <w:pPr>
        <w:spacing w:after="0" w:line="240" w:lineRule="auto"/>
      </w:pPr>
      <w:r>
        <w:separator/>
      </w:r>
    </w:p>
  </w:footnote>
  <w:footnote w:type="continuationSeparator" w:id="0">
    <w:p w14:paraId="399E3A76" w14:textId="77777777" w:rsidR="00147D1E" w:rsidRDefault="00147D1E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19D0F" w14:textId="6A218CA3" w:rsidR="00F75C1A" w:rsidRPr="005B5223" w:rsidRDefault="0030346A" w:rsidP="0030346A">
    <w:pPr>
      <w:pStyle w:val="Header"/>
      <w:jc w:val="right"/>
      <w:rPr>
        <w:sz w:val="18"/>
        <w:szCs w:val="20"/>
      </w:rPr>
    </w:pPr>
    <w:r w:rsidRPr="005B5223">
      <w:rPr>
        <w:noProof/>
        <w:sz w:val="18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7C7B9476">
              <wp:simplePos x="0" y="0"/>
              <wp:positionH relativeFrom="column">
                <wp:posOffset>817880</wp:posOffset>
              </wp:positionH>
              <wp:positionV relativeFrom="paragraph">
                <wp:posOffset>356484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5546D1" id="Rectangle 2" o:spid="_x0000_s1026" style="position:absolute;margin-left:64.4pt;margin-top:28.0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31B442DD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KnowIT Questions –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GCSE Physics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–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F516F1" w:rsidRPr="00F516F1">
      <w:rPr>
        <w:b/>
        <w:bCs/>
        <w:noProof/>
        <w:color w:val="F4B083" w:themeColor="accent2" w:themeTint="99"/>
        <w:sz w:val="28"/>
        <w:szCs w:val="32"/>
      </w:rPr>
      <w:t>Radioactivity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07FC9"/>
    <w:multiLevelType w:val="hybridMultilevel"/>
    <w:tmpl w:val="1F7656FC"/>
    <w:lvl w:ilvl="0" w:tplc="613A68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8CE9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F841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B84D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0C38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A00A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9CE5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B8B8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14BA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1E0B"/>
    <w:multiLevelType w:val="hybridMultilevel"/>
    <w:tmpl w:val="DA50D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D26687"/>
    <w:multiLevelType w:val="hybridMultilevel"/>
    <w:tmpl w:val="4A76ECBA"/>
    <w:lvl w:ilvl="0" w:tplc="47EED8F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1212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BCB7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1A5A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0FA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80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1894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84CA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EA55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46E2D"/>
    <w:multiLevelType w:val="hybridMultilevel"/>
    <w:tmpl w:val="0B086FBC"/>
    <w:lvl w:ilvl="0" w:tplc="0BBEBA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6A42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5077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1264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50FD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DA83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9210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22A2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0882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A4C84"/>
    <w:multiLevelType w:val="hybridMultilevel"/>
    <w:tmpl w:val="0CF219C0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63212"/>
    <w:multiLevelType w:val="hybridMultilevel"/>
    <w:tmpl w:val="24CE7DBA"/>
    <w:lvl w:ilvl="0" w:tplc="B62E8672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E49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045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7E46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16A5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327D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DA2B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98EF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306C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D7DF6"/>
    <w:multiLevelType w:val="hybridMultilevel"/>
    <w:tmpl w:val="1BB2C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D54FF"/>
    <w:multiLevelType w:val="hybridMultilevel"/>
    <w:tmpl w:val="1EAE4EC0"/>
    <w:lvl w:ilvl="0" w:tplc="86D66088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3035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AE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D056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DAD1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B843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DE2D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CAF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10AA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520B7"/>
    <w:multiLevelType w:val="hybridMultilevel"/>
    <w:tmpl w:val="71CC21A4"/>
    <w:lvl w:ilvl="0" w:tplc="2B6C49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430B72"/>
    <w:multiLevelType w:val="hybridMultilevel"/>
    <w:tmpl w:val="698ED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D0722A"/>
    <w:multiLevelType w:val="hybridMultilevel"/>
    <w:tmpl w:val="DAC088CA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E0F33"/>
    <w:multiLevelType w:val="multilevel"/>
    <w:tmpl w:val="91CE34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BA51BB"/>
    <w:multiLevelType w:val="hybridMultilevel"/>
    <w:tmpl w:val="77D47386"/>
    <w:lvl w:ilvl="0" w:tplc="66703D8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9E2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60F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587F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D8DD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10DB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5E9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68EF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FAE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AA76A4"/>
    <w:multiLevelType w:val="hybridMultilevel"/>
    <w:tmpl w:val="9DF6775E"/>
    <w:lvl w:ilvl="0" w:tplc="F57E998C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7C8B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05E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5041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9CD5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4661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226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12DE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048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29691F"/>
    <w:multiLevelType w:val="hybridMultilevel"/>
    <w:tmpl w:val="28C8CDEE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21180"/>
    <w:multiLevelType w:val="hybridMultilevel"/>
    <w:tmpl w:val="3E8860AC"/>
    <w:lvl w:ilvl="0" w:tplc="4086CC98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641D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6498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360A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A28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3420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7A22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B20E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40BF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E09E8"/>
    <w:multiLevelType w:val="hybridMultilevel"/>
    <w:tmpl w:val="96E4116A"/>
    <w:lvl w:ilvl="0" w:tplc="8F563844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F868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9CF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8AFD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21D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B2EB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8A1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3AD6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0CCC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2B259A"/>
    <w:multiLevelType w:val="hybridMultilevel"/>
    <w:tmpl w:val="573887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B64B19"/>
    <w:multiLevelType w:val="hybridMultilevel"/>
    <w:tmpl w:val="AD926B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20C20F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8EA5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66BF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C207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D4A2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6226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9C70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083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A77DF6"/>
    <w:multiLevelType w:val="hybridMultilevel"/>
    <w:tmpl w:val="573887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443275B"/>
    <w:multiLevelType w:val="hybridMultilevel"/>
    <w:tmpl w:val="30AEC8BA"/>
    <w:lvl w:ilvl="0" w:tplc="27AA2E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2C0B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008A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8D0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6418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EC94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40D0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DE7D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5634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630795"/>
    <w:multiLevelType w:val="hybridMultilevel"/>
    <w:tmpl w:val="A13AE0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28E7B04"/>
    <w:multiLevelType w:val="hybridMultilevel"/>
    <w:tmpl w:val="26C01D9A"/>
    <w:lvl w:ilvl="0" w:tplc="DF0C85C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AA01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7C20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A10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4494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1278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0AE8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A206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B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C326E5"/>
    <w:multiLevelType w:val="hybridMultilevel"/>
    <w:tmpl w:val="6FF46AB8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B0FBE4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446A44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6FC835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7C6AC5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EE7A6D3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8DECFBD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448936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89E61BC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16"/>
  </w:num>
  <w:num w:numId="3">
    <w:abstractNumId w:val="7"/>
  </w:num>
  <w:num w:numId="4">
    <w:abstractNumId w:val="5"/>
  </w:num>
  <w:num w:numId="5">
    <w:abstractNumId w:val="15"/>
  </w:num>
  <w:num w:numId="6">
    <w:abstractNumId w:val="18"/>
  </w:num>
  <w:num w:numId="7">
    <w:abstractNumId w:val="20"/>
  </w:num>
  <w:num w:numId="8">
    <w:abstractNumId w:val="8"/>
  </w:num>
  <w:num w:numId="9">
    <w:abstractNumId w:val="22"/>
  </w:num>
  <w:num w:numId="10">
    <w:abstractNumId w:val="12"/>
  </w:num>
  <w:num w:numId="11">
    <w:abstractNumId w:val="11"/>
  </w:num>
  <w:num w:numId="12">
    <w:abstractNumId w:val="13"/>
  </w:num>
  <w:num w:numId="13">
    <w:abstractNumId w:val="23"/>
  </w:num>
  <w:num w:numId="14">
    <w:abstractNumId w:val="10"/>
  </w:num>
  <w:num w:numId="15">
    <w:abstractNumId w:val="14"/>
  </w:num>
  <w:num w:numId="16">
    <w:abstractNumId w:val="0"/>
  </w:num>
  <w:num w:numId="17">
    <w:abstractNumId w:val="4"/>
  </w:num>
  <w:num w:numId="18">
    <w:abstractNumId w:val="21"/>
  </w:num>
  <w:num w:numId="19">
    <w:abstractNumId w:val="6"/>
  </w:num>
  <w:num w:numId="20">
    <w:abstractNumId w:val="17"/>
  </w:num>
  <w:num w:numId="21">
    <w:abstractNumId w:val="9"/>
  </w:num>
  <w:num w:numId="22">
    <w:abstractNumId w:val="3"/>
  </w:num>
  <w:num w:numId="23">
    <w:abstractNumId w:val="19"/>
  </w:num>
  <w:num w:numId="2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32E40"/>
    <w:rsid w:val="00055752"/>
    <w:rsid w:val="000743AA"/>
    <w:rsid w:val="0008311B"/>
    <w:rsid w:val="000B783D"/>
    <w:rsid w:val="000C108E"/>
    <w:rsid w:val="000C483C"/>
    <w:rsid w:val="000C4FEF"/>
    <w:rsid w:val="000C73D7"/>
    <w:rsid w:val="000D3871"/>
    <w:rsid w:val="000E3176"/>
    <w:rsid w:val="000F385C"/>
    <w:rsid w:val="00116026"/>
    <w:rsid w:val="00116B56"/>
    <w:rsid w:val="0012097A"/>
    <w:rsid w:val="00121415"/>
    <w:rsid w:val="00137692"/>
    <w:rsid w:val="00147D1E"/>
    <w:rsid w:val="00154530"/>
    <w:rsid w:val="0015632D"/>
    <w:rsid w:val="00177612"/>
    <w:rsid w:val="0018541A"/>
    <w:rsid w:val="0018679B"/>
    <w:rsid w:val="001871FA"/>
    <w:rsid w:val="001A3D1C"/>
    <w:rsid w:val="001C47DF"/>
    <w:rsid w:val="001C6AA9"/>
    <w:rsid w:val="001D06C1"/>
    <w:rsid w:val="001E7C4B"/>
    <w:rsid w:val="001F0F52"/>
    <w:rsid w:val="0020308E"/>
    <w:rsid w:val="0021214C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B3ACC"/>
    <w:rsid w:val="002C2404"/>
    <w:rsid w:val="002C4FE4"/>
    <w:rsid w:val="002E101B"/>
    <w:rsid w:val="002E61D8"/>
    <w:rsid w:val="002E7F31"/>
    <w:rsid w:val="003007F2"/>
    <w:rsid w:val="0030346A"/>
    <w:rsid w:val="00314064"/>
    <w:rsid w:val="00321AB9"/>
    <w:rsid w:val="0035363E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3A5B"/>
    <w:rsid w:val="00466A1A"/>
    <w:rsid w:val="00473F18"/>
    <w:rsid w:val="004853C8"/>
    <w:rsid w:val="00487BD9"/>
    <w:rsid w:val="004917E7"/>
    <w:rsid w:val="004A46DE"/>
    <w:rsid w:val="004B392F"/>
    <w:rsid w:val="004C60D1"/>
    <w:rsid w:val="004D01F2"/>
    <w:rsid w:val="004D5AAC"/>
    <w:rsid w:val="004F60E7"/>
    <w:rsid w:val="005158FD"/>
    <w:rsid w:val="005406F9"/>
    <w:rsid w:val="00547C36"/>
    <w:rsid w:val="005504AB"/>
    <w:rsid w:val="00553572"/>
    <w:rsid w:val="00566B0F"/>
    <w:rsid w:val="005741A2"/>
    <w:rsid w:val="005941E7"/>
    <w:rsid w:val="005B5223"/>
    <w:rsid w:val="005B66A5"/>
    <w:rsid w:val="005D5778"/>
    <w:rsid w:val="006077C8"/>
    <w:rsid w:val="00615C91"/>
    <w:rsid w:val="00620D12"/>
    <w:rsid w:val="00625D23"/>
    <w:rsid w:val="00630920"/>
    <w:rsid w:val="006433CE"/>
    <w:rsid w:val="006623EE"/>
    <w:rsid w:val="00666216"/>
    <w:rsid w:val="00683DA2"/>
    <w:rsid w:val="006B1679"/>
    <w:rsid w:val="006C2D9B"/>
    <w:rsid w:val="006C779C"/>
    <w:rsid w:val="006D38A6"/>
    <w:rsid w:val="00701471"/>
    <w:rsid w:val="007178F1"/>
    <w:rsid w:val="00720DB3"/>
    <w:rsid w:val="007217F6"/>
    <w:rsid w:val="00725878"/>
    <w:rsid w:val="007419C9"/>
    <w:rsid w:val="007740A3"/>
    <w:rsid w:val="007754D5"/>
    <w:rsid w:val="00786F7A"/>
    <w:rsid w:val="007A38D3"/>
    <w:rsid w:val="007B44E3"/>
    <w:rsid w:val="007C3246"/>
    <w:rsid w:val="007D4536"/>
    <w:rsid w:val="007F1BC7"/>
    <w:rsid w:val="00811233"/>
    <w:rsid w:val="00814E34"/>
    <w:rsid w:val="008311C9"/>
    <w:rsid w:val="00861D7A"/>
    <w:rsid w:val="00864776"/>
    <w:rsid w:val="00887128"/>
    <w:rsid w:val="008A281B"/>
    <w:rsid w:val="008A3DE7"/>
    <w:rsid w:val="008A41CA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A04163"/>
    <w:rsid w:val="00A04F9D"/>
    <w:rsid w:val="00A41532"/>
    <w:rsid w:val="00A56859"/>
    <w:rsid w:val="00A56C5C"/>
    <w:rsid w:val="00A64546"/>
    <w:rsid w:val="00A8468F"/>
    <w:rsid w:val="00A94D0D"/>
    <w:rsid w:val="00AB6E2F"/>
    <w:rsid w:val="00AC6A2B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6AAE"/>
    <w:rsid w:val="00B8058A"/>
    <w:rsid w:val="00B855A3"/>
    <w:rsid w:val="00BA1AC1"/>
    <w:rsid w:val="00BA4C3C"/>
    <w:rsid w:val="00BA7436"/>
    <w:rsid w:val="00BB10D7"/>
    <w:rsid w:val="00BC3B4E"/>
    <w:rsid w:val="00BC481B"/>
    <w:rsid w:val="00BF0D1D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36038"/>
    <w:rsid w:val="00F42242"/>
    <w:rsid w:val="00F516F1"/>
    <w:rsid w:val="00F53BD4"/>
    <w:rsid w:val="00F741B2"/>
    <w:rsid w:val="00F75C1A"/>
    <w:rsid w:val="00F90980"/>
    <w:rsid w:val="00FC1133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0D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BF0D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3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8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96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2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5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1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8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8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8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6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01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7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4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0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4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0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4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5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0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2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3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3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5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image" Target="media/image10.gif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07/relationships/hdphoto" Target="media/hdphoto1.wdp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16</TotalTime>
  <Pages>4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2017-09-13T10:16:00Z</cp:lastPrinted>
  <dcterms:created xsi:type="dcterms:W3CDTF">2018-08-28T09:35:00Z</dcterms:created>
  <dcterms:modified xsi:type="dcterms:W3CDTF">2018-08-28T09:53:00Z</dcterms:modified>
</cp:coreProperties>
</file>