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01041E9" w14:textId="77777777" w:rsidR="009F41EE" w:rsidRPr="00347BE7" w:rsidRDefault="009F41EE" w:rsidP="004F062F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color w:val="000000" w:themeColor="text1"/>
          <w:sz w:val="24"/>
          <w:szCs w:val="24"/>
        </w:rPr>
      </w:pPr>
      <w:r w:rsidRPr="00347BE7">
        <w:rPr>
          <w:rFonts w:cstheme="minorHAnsi"/>
          <w:sz w:val="24"/>
          <w:szCs w:val="24"/>
        </w:rPr>
        <w:t xml:space="preserve">a) </w:t>
      </w:r>
      <w:r w:rsidRPr="00347BE7">
        <w:rPr>
          <w:rFonts w:cstheme="minorHAnsi"/>
          <w:color w:val="000000" w:themeColor="text1"/>
          <w:sz w:val="24"/>
          <w:szCs w:val="24"/>
        </w:rPr>
        <w:t>The diagram shows an atom of Beryllium. Name the parts labelled a, b and c.</w:t>
      </w:r>
      <w:r>
        <w:rPr>
          <w:rFonts w:cstheme="minorHAnsi"/>
          <w:color w:val="000000" w:themeColor="text1"/>
          <w:sz w:val="24"/>
          <w:szCs w:val="24"/>
        </w:rPr>
        <w:t xml:space="preserve"> (3)</w:t>
      </w:r>
    </w:p>
    <w:p w14:paraId="3ABD805B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 w:rsidRPr="00347BE7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7560E31" wp14:editId="4B6B367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199094" cy="1828800"/>
            <wp:effectExtent l="0" t="0" r="0" b="0"/>
            <wp:wrapNone/>
            <wp:docPr id="3" name="Picture 3" descr="http://dyc3ylug23b1.cloudfront.net/prod/5dfd2d5882d4cdbb2207f79cf0ee9c6b-ima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yc3ylug23b1.cloudfront.net/prod/5dfd2d5882d4cdbb2207f79cf0ee9c6b-image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9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7EE0E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  <w:bookmarkStart w:id="0" w:name="_GoBack"/>
      <w:bookmarkEnd w:id="0"/>
    </w:p>
    <w:p w14:paraId="02D0B52A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BC2C9A0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7EDD940D" w14:textId="77777777" w:rsidR="009F41EE" w:rsidRDefault="009F41EE" w:rsidP="009F41EE">
      <w:pPr>
        <w:spacing w:after="0" w:line="240" w:lineRule="auto"/>
        <w:ind w:left="7200"/>
        <w:rPr>
          <w:sz w:val="24"/>
          <w:szCs w:val="24"/>
        </w:rPr>
      </w:pPr>
    </w:p>
    <w:p w14:paraId="1585AD5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4457846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6C7F13D2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</w:p>
    <w:p w14:paraId="6228462A" w14:textId="77777777" w:rsidR="009F41EE" w:rsidRDefault="009F41EE" w:rsidP="009F41EE">
      <w:pPr>
        <w:spacing w:after="200" w:line="276" w:lineRule="auto"/>
        <w:ind w:left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 </w:t>
      </w:r>
      <w:r>
        <w:rPr>
          <w:rFonts w:cstheme="minorHAnsi"/>
          <w:color w:val="000000" w:themeColor="text1"/>
        </w:rPr>
        <w:tab/>
      </w:r>
      <w:r w:rsidRPr="00347BE7">
        <w:rPr>
          <w:rFonts w:cstheme="minorHAnsi"/>
          <w:color w:val="000000" w:themeColor="text1"/>
        </w:rPr>
        <w:t xml:space="preserve">b) </w:t>
      </w:r>
      <w:r>
        <w:rPr>
          <w:rFonts w:cstheme="minorHAnsi"/>
          <w:color w:val="000000" w:themeColor="text1"/>
        </w:rPr>
        <w:t xml:space="preserve"> </w:t>
      </w:r>
      <w:r w:rsidRPr="00347BE7">
        <w:rPr>
          <w:rFonts w:cstheme="minorHAnsi"/>
          <w:color w:val="000000" w:themeColor="text1"/>
        </w:rPr>
        <w:t>What is the atomic mass of this atom?</w:t>
      </w:r>
      <w:r>
        <w:rPr>
          <w:rFonts w:cstheme="minorHAnsi"/>
          <w:color w:val="000000" w:themeColor="text1"/>
        </w:rPr>
        <w:t xml:space="preserve"> (1)</w:t>
      </w:r>
    </w:p>
    <w:p w14:paraId="52149DA1" w14:textId="1F89D70B" w:rsidR="009F41EE" w:rsidRDefault="009F41EE" w:rsidP="002900F4">
      <w:pPr>
        <w:spacing w:after="200" w:line="276" w:lineRule="auto"/>
        <w:ind w:left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347BE7">
        <w:rPr>
          <w:rFonts w:cstheme="minorHAnsi"/>
          <w:color w:val="000000" w:themeColor="text1"/>
        </w:rPr>
        <w:tab/>
        <w:t>c)   Which parts make up the nucleus of the atom?</w:t>
      </w:r>
      <w:r>
        <w:rPr>
          <w:rFonts w:cstheme="minorHAnsi"/>
          <w:color w:val="000000" w:themeColor="text1"/>
        </w:rPr>
        <w:t xml:space="preserve"> (2)</w:t>
      </w:r>
    </w:p>
    <w:p w14:paraId="4365EC0C" w14:textId="2C60A2BD" w:rsidR="009F41EE" w:rsidRPr="00A65323" w:rsidRDefault="009F41EE" w:rsidP="002900F4">
      <w:pPr>
        <w:rPr>
          <w:rFonts w:cstheme="minorHAnsi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</w:rPr>
        <w:t>The diagram shows an electron orbiting the nucleus of an atom.</w:t>
      </w:r>
    </w:p>
    <w:p w14:paraId="381D65C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0288" behindDoc="0" locked="0" layoutInCell="1" allowOverlap="1" wp14:anchorId="6B15EDDD" wp14:editId="435327AD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2239566" cy="1628775"/>
            <wp:effectExtent l="0" t="0" r="8890" b="0"/>
            <wp:wrapNone/>
            <wp:docPr id="4" name="Picture 4" descr="Image result for electron energy level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lectron energy level question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566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709FD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06A728AC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55D00854" w14:textId="77777777" w:rsidR="009F41EE" w:rsidRDefault="009F41EE" w:rsidP="009F41EE">
      <w:pPr>
        <w:autoSpaceDE w:val="0"/>
        <w:autoSpaceDN w:val="0"/>
        <w:adjustRightInd w:val="0"/>
        <w:spacing w:line="480" w:lineRule="auto"/>
        <w:ind w:firstLine="360"/>
        <w:rPr>
          <w:rFonts w:cstheme="minorHAnsi"/>
        </w:rPr>
      </w:pPr>
    </w:p>
    <w:p w14:paraId="28DC610C" w14:textId="77777777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Under certain conditions the electron may fall into an orbit closer to the nucleus. </w:t>
      </w:r>
    </w:p>
    <w:p w14:paraId="2983DDBB" w14:textId="77777777" w:rsidR="009F41EE" w:rsidRDefault="009F41EE" w:rsidP="009F41EE">
      <w:pPr>
        <w:autoSpaceDE w:val="0"/>
        <w:autoSpaceDN w:val="0"/>
        <w:adjustRightInd w:val="0"/>
        <w:ind w:firstLine="360"/>
        <w:rPr>
          <w:rFonts w:cstheme="minorHAnsi"/>
        </w:rPr>
      </w:pPr>
      <w:r>
        <w:rPr>
          <w:rFonts w:cstheme="minorHAnsi"/>
        </w:rPr>
        <w:t xml:space="preserve">        Explain what is likely to result from this event. (2)</w:t>
      </w:r>
    </w:p>
    <w:p w14:paraId="4EE1858B" w14:textId="77777777" w:rsidR="009F41EE" w:rsidRPr="00347BE7" w:rsidRDefault="009F41EE" w:rsidP="004F062F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  <w:color w:val="000000" w:themeColor="text1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drawing>
          <wp:anchor distT="0" distB="0" distL="114300" distR="114300" simplePos="0" relativeHeight="251661312" behindDoc="0" locked="0" layoutInCell="1" allowOverlap="1" wp14:anchorId="6826035E" wp14:editId="155C2017">
            <wp:simplePos x="0" y="0"/>
            <wp:positionH relativeFrom="column">
              <wp:posOffset>4476750</wp:posOffset>
            </wp:positionH>
            <wp:positionV relativeFrom="paragraph">
              <wp:posOffset>13335</wp:posOffset>
            </wp:positionV>
            <wp:extent cx="923925" cy="602560"/>
            <wp:effectExtent l="0" t="0" r="0" b="7620"/>
            <wp:wrapNone/>
            <wp:docPr id="6" name="Picture 6" descr="Image result for 23 sodiu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23 sodium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6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BE7">
        <w:rPr>
          <w:rFonts w:cstheme="minorHAnsi"/>
          <w:color w:val="000000" w:themeColor="text1"/>
        </w:rPr>
        <w:t>The diagram represents an atom of sodium.</w:t>
      </w:r>
    </w:p>
    <w:p w14:paraId="3CCCF3F2" w14:textId="77777777" w:rsidR="009F41EE" w:rsidRPr="00347BE7" w:rsidRDefault="009F41EE" w:rsidP="009F41EE">
      <w:pPr>
        <w:rPr>
          <w:rFonts w:cstheme="minorHAnsi"/>
          <w:color w:val="000000" w:themeColor="text1"/>
        </w:rPr>
      </w:pPr>
    </w:p>
    <w:p w14:paraId="1DB76B93" w14:textId="77777777" w:rsidR="009F41EE" w:rsidRPr="00A8246C" w:rsidRDefault="009F41EE" w:rsidP="004F062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>Use this information to calculate the number of:</w:t>
      </w:r>
    </w:p>
    <w:p w14:paraId="343BC976" w14:textId="28C92CF4" w:rsidR="009F41EE" w:rsidRPr="00347BE7" w:rsidRDefault="009F41EE" w:rsidP="009F41EE">
      <w:pPr>
        <w:ind w:left="720" w:firstLine="360"/>
        <w:rPr>
          <w:rFonts w:cstheme="minorHAnsi"/>
          <w:color w:val="000000" w:themeColor="text1"/>
        </w:rPr>
      </w:pPr>
      <w:r w:rsidRPr="00347BE7">
        <w:rPr>
          <w:rFonts w:cstheme="minorHAnsi"/>
          <w:color w:val="000000" w:themeColor="text1"/>
        </w:rPr>
        <w:t>Protons</w:t>
      </w:r>
      <w:r>
        <w:rPr>
          <w:rFonts w:cstheme="minorHAnsi"/>
          <w:color w:val="000000" w:themeColor="text1"/>
        </w:rPr>
        <w:t xml:space="preserve">,  </w:t>
      </w:r>
      <w:r w:rsidRPr="00347BE7">
        <w:rPr>
          <w:rFonts w:cstheme="minorHAnsi"/>
          <w:color w:val="000000" w:themeColor="text1"/>
        </w:rPr>
        <w:t>Neutrons</w:t>
      </w:r>
      <w:r>
        <w:rPr>
          <w:rFonts w:cstheme="minorHAnsi"/>
          <w:color w:val="000000" w:themeColor="text1"/>
        </w:rPr>
        <w:t xml:space="preserve"> and </w:t>
      </w:r>
      <w:r w:rsidRPr="00347BE7">
        <w:rPr>
          <w:rFonts w:cstheme="minorHAnsi"/>
          <w:color w:val="000000" w:themeColor="text1"/>
        </w:rPr>
        <w:t xml:space="preserve">Electrons  </w:t>
      </w:r>
      <w:r>
        <w:rPr>
          <w:rFonts w:cstheme="minorHAnsi"/>
          <w:color w:val="000000" w:themeColor="text1"/>
        </w:rPr>
        <w:t>(3)</w:t>
      </w:r>
      <w:r w:rsidRPr="00347BE7">
        <w:rPr>
          <w:rFonts w:cstheme="minorHAnsi"/>
          <w:color w:val="000000" w:themeColor="text1"/>
        </w:rPr>
        <w:t xml:space="preserve">                                                    </w:t>
      </w:r>
    </w:p>
    <w:p w14:paraId="1863C5D8" w14:textId="46E78A11" w:rsidR="009F41EE" w:rsidRDefault="009F41EE" w:rsidP="004F062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r w:rsidRPr="00A8246C">
        <w:rPr>
          <w:rFonts w:cstheme="minorHAnsi"/>
          <w:color w:val="000000" w:themeColor="text1"/>
        </w:rPr>
        <w:t xml:space="preserve">What is the overall electrical charge of this atom? </w:t>
      </w:r>
      <w:r>
        <w:rPr>
          <w:rFonts w:cstheme="minorHAnsi"/>
          <w:color w:val="000000" w:themeColor="text1"/>
        </w:rPr>
        <w:t xml:space="preserve">   (1)</w:t>
      </w:r>
    </w:p>
    <w:p w14:paraId="3BA8804C" w14:textId="007941E2" w:rsidR="002900F4" w:rsidRDefault="002900F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943BCE3" w14:textId="77777777" w:rsidR="009F41EE" w:rsidRPr="00511C68" w:rsidRDefault="009F41EE" w:rsidP="004F062F">
      <w:pPr>
        <w:pStyle w:val="ListParagraph"/>
        <w:numPr>
          <w:ilvl w:val="0"/>
          <w:numId w:val="1"/>
        </w:numPr>
        <w:spacing w:before="28" w:after="28" w:line="240" w:lineRule="auto"/>
        <w:rPr>
          <w:rFonts w:cstheme="minorHAnsi"/>
        </w:rPr>
      </w:pPr>
      <w:r w:rsidRPr="00511C68">
        <w:rPr>
          <w:rFonts w:cstheme="minorHAnsi"/>
        </w:rPr>
        <w:lastRenderedPageBreak/>
        <w:t xml:space="preserve">Two isotopes of the element carbon are: </w:t>
      </w:r>
    </w:p>
    <w:p w14:paraId="36B24C06" w14:textId="77777777" w:rsidR="009F41EE" w:rsidRPr="00347BE7" w:rsidRDefault="009F41EE" w:rsidP="009F41EE">
      <w:pPr>
        <w:rPr>
          <w:rFonts w:cstheme="minorHAnsi"/>
        </w:rPr>
      </w:pPr>
    </w:p>
    <w:p w14:paraId="711B49E2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  <w:noProof/>
          <w:sz w:val="20"/>
          <w:szCs w:val="20"/>
          <w:lang w:eastAsia="en-GB"/>
        </w:rPr>
        <w:drawing>
          <wp:anchor distT="0" distB="0" distL="114300" distR="114300" simplePos="0" relativeHeight="251662336" behindDoc="0" locked="0" layoutInCell="1" allowOverlap="1" wp14:anchorId="0A47DE43" wp14:editId="022663E5">
            <wp:simplePos x="0" y="0"/>
            <wp:positionH relativeFrom="column">
              <wp:posOffset>1381125</wp:posOffset>
            </wp:positionH>
            <wp:positionV relativeFrom="paragraph">
              <wp:posOffset>6350</wp:posOffset>
            </wp:positionV>
            <wp:extent cx="2724150" cy="828860"/>
            <wp:effectExtent l="0" t="0" r="0" b="9525"/>
            <wp:wrapNone/>
            <wp:docPr id="7" name="Picture 7" descr="Image result for isotopes of car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sotopes of carb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2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E5CC9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596A6442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61951EA0" w14:textId="77777777" w:rsidR="009F41EE" w:rsidRPr="00347BE7" w:rsidRDefault="009F41EE" w:rsidP="009F41EE">
      <w:pPr>
        <w:ind w:firstLine="720"/>
        <w:rPr>
          <w:rFonts w:cstheme="minorHAnsi"/>
        </w:rPr>
      </w:pPr>
    </w:p>
    <w:p w14:paraId="30C4DA7C" w14:textId="77777777" w:rsidR="009F41EE" w:rsidRPr="00347BE7" w:rsidRDefault="009F41EE" w:rsidP="009F41EE">
      <w:pPr>
        <w:ind w:firstLine="720"/>
        <w:rPr>
          <w:rFonts w:cstheme="minorHAnsi"/>
        </w:rPr>
      </w:pPr>
      <w:r w:rsidRPr="00347BE7">
        <w:rPr>
          <w:rFonts w:cstheme="minorHAnsi"/>
        </w:rPr>
        <w:t xml:space="preserve"> Complete the table of information for these two isotopes. </w:t>
      </w:r>
      <w:r>
        <w:rPr>
          <w:rFonts w:cstheme="minorHAnsi"/>
        </w:rPr>
        <w:t>(5)</w:t>
      </w:r>
    </w:p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1546"/>
        <w:gridCol w:w="1633"/>
        <w:gridCol w:w="1633"/>
        <w:gridCol w:w="1633"/>
        <w:gridCol w:w="1635"/>
      </w:tblGrid>
      <w:tr w:rsidR="009F41EE" w:rsidRPr="00347BE7" w14:paraId="7C8D94C4" w14:textId="77777777" w:rsidTr="00B608FB">
        <w:trPr>
          <w:trHeight w:val="645"/>
        </w:trPr>
        <w:tc>
          <w:tcPr>
            <w:tcW w:w="1546" w:type="dxa"/>
          </w:tcPr>
          <w:p w14:paraId="633E6F5A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Isotope</w:t>
            </w:r>
          </w:p>
        </w:tc>
        <w:tc>
          <w:tcPr>
            <w:tcW w:w="1633" w:type="dxa"/>
          </w:tcPr>
          <w:p w14:paraId="6D42CD6C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Atomic</w:t>
            </w:r>
          </w:p>
          <w:p w14:paraId="36CFA07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564CF024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Mass</w:t>
            </w:r>
          </w:p>
          <w:p w14:paraId="60A58445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</w:t>
            </w:r>
          </w:p>
        </w:tc>
        <w:tc>
          <w:tcPr>
            <w:tcW w:w="1633" w:type="dxa"/>
          </w:tcPr>
          <w:p w14:paraId="48D03A2F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77550539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Protons</w:t>
            </w:r>
          </w:p>
        </w:tc>
        <w:tc>
          <w:tcPr>
            <w:tcW w:w="1635" w:type="dxa"/>
          </w:tcPr>
          <w:p w14:paraId="13B647F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Number of</w:t>
            </w:r>
          </w:p>
          <w:p w14:paraId="52F42DCB" w14:textId="77777777" w:rsidR="009F41EE" w:rsidRPr="00347BE7" w:rsidRDefault="009F41EE" w:rsidP="00B32CA5">
            <w:pPr>
              <w:jc w:val="center"/>
              <w:rPr>
                <w:rFonts w:cstheme="minorHAnsi"/>
              </w:rPr>
            </w:pPr>
            <w:r w:rsidRPr="00347BE7">
              <w:rPr>
                <w:rFonts w:cstheme="minorHAnsi"/>
              </w:rPr>
              <w:t>Neutrons</w:t>
            </w:r>
          </w:p>
        </w:tc>
      </w:tr>
      <w:tr w:rsidR="009F41EE" w:rsidRPr="00347BE7" w14:paraId="1983135A" w14:textId="77777777" w:rsidTr="00B608FB">
        <w:trPr>
          <w:trHeight w:val="870"/>
        </w:trPr>
        <w:tc>
          <w:tcPr>
            <w:tcW w:w="1546" w:type="dxa"/>
            <w:vAlign w:val="center"/>
          </w:tcPr>
          <w:tbl>
            <w:tblPr>
              <w:tblStyle w:val="TableGrid"/>
              <w:tblW w:w="500" w:type="dxa"/>
              <w:tblInd w:w="4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0"/>
              <w:gridCol w:w="472"/>
            </w:tblGrid>
            <w:tr w:rsidR="009F41EE" w:rsidRPr="00347BE7" w14:paraId="766E59D6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5E91231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0" w:type="auto"/>
                  <w:vMerge w:val="restart"/>
                </w:tcPr>
                <w:p w14:paraId="00FC9F0D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F2F73FC" w14:textId="77777777" w:rsidTr="00B32CA5">
              <w:trPr>
                <w:trHeight w:val="267"/>
              </w:trPr>
              <w:tc>
                <w:tcPr>
                  <w:tcW w:w="0" w:type="auto"/>
                </w:tcPr>
                <w:p w14:paraId="027955B7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0" w:type="auto"/>
                  <w:vMerge/>
                </w:tcPr>
                <w:p w14:paraId="03DA0CF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A8173BD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1341E51E" w14:textId="3595942D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61FF6000" w14:textId="698BDC76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1D12D15E" w14:textId="7ED5C24C" w:rsidR="009F41EE" w:rsidRPr="00FD6A36" w:rsidRDefault="009F41EE" w:rsidP="00B32CA5">
            <w:pPr>
              <w:jc w:val="center"/>
              <w:rPr>
                <w:rFonts w:cstheme="minorHAnsi"/>
                <w:b/>
                <w:color w:val="00B050"/>
                <w:sz w:val="28"/>
                <w:szCs w:val="28"/>
              </w:rPr>
            </w:pPr>
          </w:p>
        </w:tc>
        <w:tc>
          <w:tcPr>
            <w:tcW w:w="1635" w:type="dxa"/>
            <w:vAlign w:val="center"/>
          </w:tcPr>
          <w:p w14:paraId="75F6D62B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</w:tr>
      <w:tr w:rsidR="009F41EE" w:rsidRPr="00347BE7" w14:paraId="2CA724C9" w14:textId="77777777" w:rsidTr="00B608FB">
        <w:trPr>
          <w:trHeight w:val="996"/>
        </w:trPr>
        <w:tc>
          <w:tcPr>
            <w:tcW w:w="1546" w:type="dxa"/>
            <w:vAlign w:val="center"/>
          </w:tcPr>
          <w:tbl>
            <w:tblPr>
              <w:tblStyle w:val="TableGrid"/>
              <w:tblW w:w="0" w:type="auto"/>
              <w:tblInd w:w="4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4"/>
              <w:gridCol w:w="472"/>
            </w:tblGrid>
            <w:tr w:rsidR="009F41EE" w:rsidRPr="00347BE7" w14:paraId="2B025F9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548A348B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>14</w:t>
                  </w:r>
                </w:p>
              </w:tc>
              <w:tc>
                <w:tcPr>
                  <w:tcW w:w="472" w:type="dxa"/>
                  <w:vMerge w:val="restart"/>
                </w:tcPr>
                <w:p w14:paraId="550E91F6" w14:textId="77777777" w:rsidR="009F41EE" w:rsidRPr="00347BE7" w:rsidRDefault="009F41EE" w:rsidP="00B32CA5">
                  <w:pPr>
                    <w:rPr>
                      <w:rFonts w:cstheme="minorHAnsi"/>
                      <w:sz w:val="48"/>
                      <w:szCs w:val="48"/>
                    </w:rPr>
                  </w:pPr>
                  <w:r w:rsidRPr="00347BE7">
                    <w:rPr>
                      <w:rFonts w:cstheme="minorHAnsi"/>
                      <w:sz w:val="48"/>
                      <w:szCs w:val="48"/>
                    </w:rPr>
                    <w:t>C</w:t>
                  </w:r>
                </w:p>
              </w:tc>
            </w:tr>
            <w:tr w:rsidR="009F41EE" w:rsidRPr="00347BE7" w14:paraId="52B62C10" w14:textId="77777777" w:rsidTr="00B32CA5">
              <w:trPr>
                <w:trHeight w:val="219"/>
              </w:trPr>
              <w:tc>
                <w:tcPr>
                  <w:tcW w:w="460" w:type="dxa"/>
                </w:tcPr>
                <w:p w14:paraId="1518DEF2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  <w:r w:rsidRPr="00347BE7">
                    <w:rPr>
                      <w:rFonts w:cstheme="minorHAnsi"/>
                    </w:rPr>
                    <w:t xml:space="preserve"> 6</w:t>
                  </w:r>
                </w:p>
              </w:tc>
              <w:tc>
                <w:tcPr>
                  <w:tcW w:w="472" w:type="dxa"/>
                  <w:vMerge/>
                </w:tcPr>
                <w:p w14:paraId="762DB643" w14:textId="77777777" w:rsidR="009F41EE" w:rsidRPr="00347BE7" w:rsidRDefault="009F41EE" w:rsidP="00B32CA5">
                  <w:pPr>
                    <w:rPr>
                      <w:rFonts w:cstheme="minorHAnsi"/>
                    </w:rPr>
                  </w:pPr>
                </w:p>
              </w:tc>
            </w:tr>
          </w:tbl>
          <w:p w14:paraId="31C5483E" w14:textId="77777777" w:rsidR="009F41EE" w:rsidRPr="00347BE7" w:rsidRDefault="009F41EE" w:rsidP="00B32CA5">
            <w:pPr>
              <w:rPr>
                <w:rFonts w:cstheme="minorHAnsi"/>
              </w:rPr>
            </w:pPr>
          </w:p>
        </w:tc>
        <w:tc>
          <w:tcPr>
            <w:tcW w:w="1633" w:type="dxa"/>
            <w:vAlign w:val="center"/>
          </w:tcPr>
          <w:p w14:paraId="7871319C" w14:textId="46625F1C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633" w:type="dxa"/>
            <w:vAlign w:val="center"/>
          </w:tcPr>
          <w:p w14:paraId="29892BA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1633" w:type="dxa"/>
            <w:vAlign w:val="center"/>
          </w:tcPr>
          <w:p w14:paraId="0E5B8001" w14:textId="77777777" w:rsidR="009F41EE" w:rsidRPr="00347BE7" w:rsidRDefault="009F41EE" w:rsidP="00B32CA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47BE7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635" w:type="dxa"/>
            <w:vAlign w:val="center"/>
          </w:tcPr>
          <w:p w14:paraId="674A68E6" w14:textId="0192FBE2" w:rsidR="009F41EE" w:rsidRPr="00FD6A36" w:rsidRDefault="009F41EE" w:rsidP="00B32CA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14:paraId="233AF5B5" w14:textId="77777777" w:rsidR="009F41EE" w:rsidRDefault="009F41EE" w:rsidP="009F41EE">
      <w:pPr>
        <w:rPr>
          <w:rFonts w:cstheme="minorHAnsi"/>
          <w:color w:val="000000" w:themeColor="text1"/>
        </w:rPr>
      </w:pPr>
    </w:p>
    <w:p w14:paraId="27F0ED8F" w14:textId="77777777" w:rsidR="009F41EE" w:rsidRDefault="009F41EE" w:rsidP="009F41EE">
      <w:pPr>
        <w:spacing w:before="28" w:after="28" w:line="240" w:lineRule="auto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D2FA79" wp14:editId="59DFA2DD">
                <wp:simplePos x="0" y="0"/>
                <wp:positionH relativeFrom="column">
                  <wp:posOffset>4940088</wp:posOffset>
                </wp:positionH>
                <wp:positionV relativeFrom="paragraph">
                  <wp:posOffset>61806</wp:posOffset>
                </wp:positionV>
                <wp:extent cx="1276350" cy="321733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77996" w14:textId="77777777" w:rsidR="009F41EE" w:rsidRDefault="009F41EE" w:rsidP="009F41EE">
                            <w:r w:rsidRPr="00766510">
                              <w:t>m</w:t>
                            </w:r>
                            <w:r>
                              <w:t>agnesium 2,8,2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2FA7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9pt;margin-top:4.85pt;width:100.5pt;height:25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" fillcolor="white [3201]" stroked="f" strokeweight=".5pt">
                <v:textbox>
                  <w:txbxContent>
                    <w:p w14:paraId="2B477996" w14:textId="77777777" w:rsidR="009F41EE" w:rsidRDefault="009F41EE" w:rsidP="009F41EE">
                      <w:r w:rsidRPr="00766510">
                        <w:t>m</w:t>
                      </w:r>
                      <w:r>
                        <w:t>agnesium 2,8,2</w:t>
                      </w:r>
                    </w:p>
                  </w:txbxContent>
                </v:textbox>
              </v:shape>
            </w:pict>
          </mc:Fallback>
        </mc:AlternateContent>
      </w:r>
    </w:p>
    <w:p w14:paraId="60D64164" w14:textId="77777777" w:rsidR="009F41EE" w:rsidRPr="0053555E" w:rsidRDefault="009F41EE" w:rsidP="009F41EE">
      <w:pPr>
        <w:spacing w:before="28" w:after="28" w:line="240" w:lineRule="auto"/>
        <w:rPr>
          <w:rFonts w:cstheme="minorHAnsi"/>
        </w:rPr>
      </w:pPr>
    </w:p>
    <w:p w14:paraId="16978D3F" w14:textId="77777777" w:rsidR="009F41EE" w:rsidRDefault="009F41EE" w:rsidP="004F062F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7377DDE3" wp14:editId="588832FE">
            <wp:simplePos x="0" y="0"/>
            <wp:positionH relativeFrom="column">
              <wp:posOffset>4869180</wp:posOffset>
            </wp:positionH>
            <wp:positionV relativeFrom="paragraph">
              <wp:posOffset>6350</wp:posOffset>
            </wp:positionV>
            <wp:extent cx="1333500" cy="1381125"/>
            <wp:effectExtent l="0" t="0" r="0" b="0"/>
            <wp:wrapNone/>
            <wp:docPr id="9" name="Picture 9" descr="Image result for atom of magnes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atom of magnes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4" t="23790" r="19707" b="15693"/>
                    <a:stretch/>
                  </pic:blipFill>
                  <pic:spPr bwMode="auto">
                    <a:xfrm>
                      <a:off x="0" y="0"/>
                      <a:ext cx="13335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000000" w:themeColor="text1"/>
        </w:rPr>
        <w:t>The diagram represents an atom of magnesium.</w:t>
      </w:r>
    </w:p>
    <w:p w14:paraId="4F125D49" w14:textId="77777777" w:rsidR="009F41EE" w:rsidRPr="00F03A89" w:rsidRDefault="009F41EE" w:rsidP="009F41EE">
      <w:pPr>
        <w:ind w:left="720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>What will happen to this atom if it is to become an ion of magnesium</w:t>
      </w:r>
      <w:r w:rsidRPr="00F03A89">
        <w:rPr>
          <w:rFonts w:cstheme="minorHAnsi"/>
          <w:b/>
          <w:color w:val="000000" w:themeColor="text1"/>
        </w:rPr>
        <w:t>?  (1)</w:t>
      </w:r>
    </w:p>
    <w:p w14:paraId="0E91AA97" w14:textId="77777777" w:rsidR="009F41EE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 w:rsidRPr="00FD6A36">
        <w:rPr>
          <w:b/>
          <w:color w:val="00B050"/>
          <w:sz w:val="24"/>
          <w:szCs w:val="24"/>
        </w:rPr>
        <w:t xml:space="preserve">       </w:t>
      </w:r>
    </w:p>
    <w:p w14:paraId="054A1A02" w14:textId="342B70CB" w:rsidR="009F41EE" w:rsidRPr="00FD6A36" w:rsidRDefault="009F41EE" w:rsidP="009F41EE">
      <w:pPr>
        <w:spacing w:after="0" w:line="240" w:lineRule="auto"/>
        <w:ind w:left="36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ab/>
      </w:r>
    </w:p>
    <w:p w14:paraId="06D46638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1D621B42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57BC6D32" w14:textId="6E66DF32" w:rsidR="00B608FB" w:rsidRDefault="00B608F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7B48FA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Complete the table to show the nature of the different types of nuclear radiations. (6)</w:t>
      </w:r>
    </w:p>
    <w:p w14:paraId="6BAB701D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2AF90B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6"/>
        <w:tblW w:w="0" w:type="auto"/>
        <w:tblLook w:val="04A0" w:firstRow="1" w:lastRow="0" w:firstColumn="1" w:lastColumn="0" w:noHBand="0" w:noVBand="1"/>
      </w:tblPr>
      <w:tblGrid>
        <w:gridCol w:w="2306"/>
        <w:gridCol w:w="3359"/>
        <w:gridCol w:w="2383"/>
      </w:tblGrid>
      <w:tr w:rsidR="009F41EE" w14:paraId="260AFA21" w14:textId="77777777" w:rsidTr="00B32CA5">
        <w:trPr>
          <w:trHeight w:val="567"/>
        </w:trPr>
        <w:tc>
          <w:tcPr>
            <w:tcW w:w="2306" w:type="dxa"/>
            <w:vAlign w:val="center"/>
          </w:tcPr>
          <w:p w14:paraId="2F46E708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Radiation type</w:t>
            </w:r>
          </w:p>
        </w:tc>
        <w:tc>
          <w:tcPr>
            <w:tcW w:w="3359" w:type="dxa"/>
            <w:vAlign w:val="center"/>
          </w:tcPr>
          <w:p w14:paraId="4E19E7C9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Composition</w:t>
            </w:r>
          </w:p>
        </w:tc>
        <w:tc>
          <w:tcPr>
            <w:tcW w:w="2383" w:type="dxa"/>
            <w:vAlign w:val="center"/>
          </w:tcPr>
          <w:p w14:paraId="52DDE79B" w14:textId="77777777" w:rsidR="009F41EE" w:rsidRPr="006609DD" w:rsidRDefault="009F41EE" w:rsidP="00B32CA5">
            <w:pPr>
              <w:jc w:val="center"/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Charge</w:t>
            </w:r>
          </w:p>
        </w:tc>
      </w:tr>
      <w:tr w:rsidR="009F41EE" w14:paraId="47FA9074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0E2A8F25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Alpha</w:t>
            </w:r>
          </w:p>
        </w:tc>
        <w:tc>
          <w:tcPr>
            <w:tcW w:w="3359" w:type="dxa"/>
          </w:tcPr>
          <w:p w14:paraId="6312E9C1" w14:textId="144612AE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679E88FF" w14:textId="56263EDA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  <w:tr w:rsidR="009F41EE" w14:paraId="2F99D640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7284889B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Beta</w:t>
            </w:r>
          </w:p>
        </w:tc>
        <w:tc>
          <w:tcPr>
            <w:tcW w:w="3359" w:type="dxa"/>
          </w:tcPr>
          <w:p w14:paraId="617993AC" w14:textId="4FBE0CCA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102326F2" w14:textId="5F475CC0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  <w:tr w:rsidR="009F41EE" w14:paraId="6D26FB5C" w14:textId="77777777" w:rsidTr="00B32CA5">
        <w:trPr>
          <w:trHeight w:val="689"/>
        </w:trPr>
        <w:tc>
          <w:tcPr>
            <w:tcW w:w="2306" w:type="dxa"/>
            <w:vAlign w:val="center"/>
          </w:tcPr>
          <w:p w14:paraId="3BBD21E7" w14:textId="77777777" w:rsidR="009F41EE" w:rsidRPr="006609DD" w:rsidRDefault="009F41EE" w:rsidP="00B32CA5">
            <w:pPr>
              <w:rPr>
                <w:b/>
                <w:sz w:val="24"/>
                <w:szCs w:val="24"/>
              </w:rPr>
            </w:pPr>
            <w:r w:rsidRPr="006609DD">
              <w:rPr>
                <w:b/>
                <w:sz w:val="24"/>
                <w:szCs w:val="24"/>
              </w:rPr>
              <w:t>Gamma</w:t>
            </w:r>
          </w:p>
        </w:tc>
        <w:tc>
          <w:tcPr>
            <w:tcW w:w="3359" w:type="dxa"/>
          </w:tcPr>
          <w:p w14:paraId="61CA6DC9" w14:textId="3DA9BFAF" w:rsidR="009F41EE" w:rsidRPr="007F53C7" w:rsidRDefault="009F41EE" w:rsidP="00B32CA5">
            <w:pPr>
              <w:rPr>
                <w:b/>
                <w:color w:val="00B050"/>
                <w:sz w:val="24"/>
                <w:szCs w:val="24"/>
              </w:rPr>
            </w:pPr>
          </w:p>
        </w:tc>
        <w:tc>
          <w:tcPr>
            <w:tcW w:w="2383" w:type="dxa"/>
            <w:vAlign w:val="center"/>
          </w:tcPr>
          <w:p w14:paraId="2DE2B42D" w14:textId="48FD6F75" w:rsidR="009F41EE" w:rsidRPr="007F53C7" w:rsidRDefault="009F41EE" w:rsidP="00B32CA5">
            <w:pPr>
              <w:jc w:val="center"/>
              <w:rPr>
                <w:b/>
                <w:color w:val="00B050"/>
                <w:sz w:val="24"/>
                <w:szCs w:val="24"/>
              </w:rPr>
            </w:pPr>
          </w:p>
        </w:tc>
      </w:tr>
    </w:tbl>
    <w:p w14:paraId="0B85F0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697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41162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FFCAA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B2E1DA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3353E9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AF821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41EBEF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A91F2D0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C1CD58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93FDB7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1D34AA9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When a water pipe is leaking under a road, a gamma emitting tracer is added to the water so the leak can be detected above ground.</w:t>
      </w:r>
    </w:p>
    <w:p w14:paraId="11E3F47D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Explain why alpha and beta emitting radiations are not used for this purpose. (2)</w:t>
      </w:r>
    </w:p>
    <w:p w14:paraId="08DAE8F5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radioactive emissions are ionising. (2)</w:t>
      </w:r>
    </w:p>
    <w:p w14:paraId="3F5E4DFF" w14:textId="77777777" w:rsidR="009F41EE" w:rsidRDefault="009F41EE" w:rsidP="004F062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following sources of background radiation can be either naturally occurring or man-made. (2)</w:t>
      </w:r>
    </w:p>
    <w:p w14:paraId="1FE3046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32BE7C9" w14:textId="5E564DCB" w:rsidR="009F41EE" w:rsidRDefault="009F41EE" w:rsidP="009F41EE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Cosmic rays </w:t>
      </w:r>
      <w:r w:rsidR="003C5E34">
        <w:rPr>
          <w:b/>
          <w:color w:val="00B050"/>
          <w:sz w:val="24"/>
          <w:szCs w:val="24"/>
        </w:rPr>
        <w:t xml:space="preserve">    </w:t>
      </w:r>
      <w:r w:rsidR="002900F4">
        <w:rPr>
          <w:b/>
          <w:color w:val="00B050"/>
          <w:sz w:val="24"/>
          <w:szCs w:val="24"/>
        </w:rPr>
        <w:tab/>
      </w:r>
      <w:r w:rsidR="002900F4">
        <w:rPr>
          <w:sz w:val="24"/>
          <w:szCs w:val="24"/>
        </w:rPr>
        <w:tab/>
        <w:t>F</w:t>
      </w:r>
      <w:r>
        <w:rPr>
          <w:sz w:val="24"/>
          <w:szCs w:val="24"/>
        </w:rPr>
        <w:t>allout from nuclear weapons</w:t>
      </w:r>
      <w:r>
        <w:rPr>
          <w:sz w:val="24"/>
          <w:szCs w:val="24"/>
        </w:rPr>
        <w:tab/>
        <w:t xml:space="preserve"> </w:t>
      </w:r>
      <w:r w:rsidR="002900F4">
        <w:rPr>
          <w:sz w:val="24"/>
          <w:szCs w:val="24"/>
        </w:rPr>
        <w:t>R</w:t>
      </w:r>
      <w:r>
        <w:rPr>
          <w:sz w:val="24"/>
          <w:szCs w:val="24"/>
        </w:rPr>
        <w:t xml:space="preserve">adon from rocks </w:t>
      </w:r>
    </w:p>
    <w:p w14:paraId="2667EF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C4C6D31" w14:textId="435C00A8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>Nuclear power waste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Building materials</w:t>
      </w:r>
      <w:r w:rsidR="003C5E34"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  <w:t xml:space="preserve">Medical tracers </w:t>
      </w:r>
    </w:p>
    <w:p w14:paraId="1B05EC36" w14:textId="21BDC66D" w:rsidR="009F41EE" w:rsidRPr="00F347EE" w:rsidRDefault="009F41EE" w:rsidP="009F41EE">
      <w:pPr>
        <w:spacing w:after="0" w:line="240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D438D6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List these radioactive sources as natural or man-made.</w:t>
      </w:r>
    </w:p>
    <w:p w14:paraId="3577859C" w14:textId="5D526189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54D7B67" w14:textId="61AAB032" w:rsidR="009F41EE" w:rsidRPr="009F41EE" w:rsidRDefault="009F41EE" w:rsidP="009F41EE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4883EE11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Complete the nuclear equation for the radioactive decay of Radon (Ra). (3)</w:t>
      </w:r>
    </w:p>
    <w:p w14:paraId="0850DF3E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p w14:paraId="2190F191" w14:textId="77777777" w:rsidR="009F41EE" w:rsidRPr="00AA16FC" w:rsidRDefault="009F41EE" w:rsidP="009F41EE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371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7261B6D4" w14:textId="77777777" w:rsidTr="00B32CA5">
        <w:trPr>
          <w:trHeight w:val="420"/>
        </w:trPr>
        <w:tc>
          <w:tcPr>
            <w:tcW w:w="827" w:type="dxa"/>
          </w:tcPr>
          <w:p w14:paraId="5090095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219</w:t>
            </w:r>
          </w:p>
        </w:tc>
        <w:tc>
          <w:tcPr>
            <w:tcW w:w="869" w:type="dxa"/>
            <w:vMerge w:val="restart"/>
          </w:tcPr>
          <w:p w14:paraId="40C22066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 w:rsidRPr="00D15EDC">
              <w:rPr>
                <w:sz w:val="52"/>
                <w:szCs w:val="52"/>
              </w:rPr>
              <w:t>Ra</w:t>
            </w:r>
          </w:p>
        </w:tc>
      </w:tr>
      <w:tr w:rsidR="009F41EE" w14:paraId="3E1C614C" w14:textId="77777777" w:rsidTr="00B32CA5">
        <w:trPr>
          <w:trHeight w:val="420"/>
        </w:trPr>
        <w:tc>
          <w:tcPr>
            <w:tcW w:w="827" w:type="dxa"/>
          </w:tcPr>
          <w:p w14:paraId="29AFD1B0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 w:rsidRPr="00D15EDC">
              <w:rPr>
                <w:sz w:val="28"/>
                <w:szCs w:val="28"/>
              </w:rPr>
              <w:t>86</w:t>
            </w:r>
          </w:p>
        </w:tc>
        <w:tc>
          <w:tcPr>
            <w:tcW w:w="869" w:type="dxa"/>
            <w:vMerge/>
          </w:tcPr>
          <w:p w14:paraId="590C0B5A" w14:textId="77777777" w:rsidR="009F41EE" w:rsidRDefault="009F41EE" w:rsidP="00B32CA5"/>
        </w:tc>
      </w:tr>
    </w:tbl>
    <w:tbl>
      <w:tblPr>
        <w:tblStyle w:val="TableGrid"/>
        <w:tblpPr w:leftFromText="180" w:rightFromText="180" w:vertAnchor="text" w:horzAnchor="page" w:tblpX="6046" w:tblpY="2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869"/>
      </w:tblGrid>
      <w:tr w:rsidR="009F41EE" w14:paraId="21461F1D" w14:textId="77777777" w:rsidTr="00B32CA5">
        <w:trPr>
          <w:trHeight w:val="420"/>
        </w:trPr>
        <w:tc>
          <w:tcPr>
            <w:tcW w:w="827" w:type="dxa"/>
          </w:tcPr>
          <w:p w14:paraId="61CD8623" w14:textId="26ED3B7C" w:rsidR="009F41EE" w:rsidRPr="00AE0E45" w:rsidRDefault="009F41EE" w:rsidP="00B32CA5">
            <w:pPr>
              <w:rPr>
                <w:b/>
                <w:sz w:val="28"/>
                <w:szCs w:val="28"/>
              </w:rPr>
            </w:pPr>
            <w:bookmarkStart w:id="1" w:name="_Hlk486592605"/>
          </w:p>
        </w:tc>
        <w:tc>
          <w:tcPr>
            <w:tcW w:w="869" w:type="dxa"/>
            <w:vMerge w:val="restart"/>
          </w:tcPr>
          <w:p w14:paraId="249FCB47" w14:textId="77777777" w:rsidR="009F41EE" w:rsidRPr="00D15EDC" w:rsidRDefault="009F41EE" w:rsidP="00B32CA5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Po</w:t>
            </w:r>
          </w:p>
        </w:tc>
      </w:tr>
      <w:tr w:rsidR="009F41EE" w14:paraId="59FD8ADF" w14:textId="77777777" w:rsidTr="00B32CA5">
        <w:trPr>
          <w:trHeight w:val="420"/>
        </w:trPr>
        <w:tc>
          <w:tcPr>
            <w:tcW w:w="827" w:type="dxa"/>
          </w:tcPr>
          <w:p w14:paraId="1A24577B" w14:textId="760FBAD1" w:rsidR="009F41EE" w:rsidRPr="00AE0E45" w:rsidRDefault="009F41EE" w:rsidP="00B32CA5">
            <w:pPr>
              <w:rPr>
                <w:b/>
                <w:sz w:val="28"/>
                <w:szCs w:val="28"/>
              </w:rPr>
            </w:pPr>
          </w:p>
        </w:tc>
        <w:tc>
          <w:tcPr>
            <w:tcW w:w="869" w:type="dxa"/>
            <w:vMerge/>
          </w:tcPr>
          <w:p w14:paraId="7F3CC925" w14:textId="77777777" w:rsidR="009F41EE" w:rsidRDefault="009F41EE" w:rsidP="00B32CA5"/>
        </w:tc>
      </w:tr>
    </w:tbl>
    <w:bookmarkEnd w:id="1"/>
    <w:p w14:paraId="6EC585B8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0FB1F" wp14:editId="35AEDA02">
                <wp:simplePos x="0" y="0"/>
                <wp:positionH relativeFrom="column">
                  <wp:posOffset>4840605</wp:posOffset>
                </wp:positionH>
                <wp:positionV relativeFrom="paragraph">
                  <wp:posOffset>152400</wp:posOffset>
                </wp:positionV>
                <wp:extent cx="371475" cy="4191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2747D" w14:textId="77777777" w:rsidR="009F41EE" w:rsidRPr="00481DA0" w:rsidRDefault="009F41EE" w:rsidP="009F41E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481DA0">
                              <w:rPr>
                                <w:sz w:val="44"/>
                                <w:szCs w:val="44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FB1F" id="Text Box 15" o:spid="_x0000_s1027" type="#_x0000_t202" style="position:absolute;margin-left:381.15pt;margin-top:12pt;width:29.25pt;height:3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" fillcolor="white [3201]" stroked="f" strokeweight=".5pt">
                <v:textbox>
                  <w:txbxContent>
                    <w:p w14:paraId="4182747D" w14:textId="77777777" w:rsidR="009F41EE" w:rsidRPr="00481DA0" w:rsidRDefault="009F41EE" w:rsidP="009F41EE">
                      <w:pPr>
                        <w:rPr>
                          <w:sz w:val="44"/>
                          <w:szCs w:val="44"/>
                        </w:rPr>
                      </w:pPr>
                      <w:r w:rsidRPr="00481DA0">
                        <w:rPr>
                          <w:sz w:val="44"/>
                          <w:szCs w:val="4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8881" w:tblpY="-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</w:tblGrid>
      <w:tr w:rsidR="009F41EE" w14:paraId="04E76125" w14:textId="77777777" w:rsidTr="00B32CA5">
        <w:trPr>
          <w:trHeight w:val="420"/>
        </w:trPr>
        <w:tc>
          <w:tcPr>
            <w:tcW w:w="562" w:type="dxa"/>
          </w:tcPr>
          <w:p w14:paraId="2AA7D596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  <w:vMerge w:val="restart"/>
          </w:tcPr>
          <w:p w14:paraId="03B9AB25" w14:textId="547EDBA9" w:rsidR="009F41EE" w:rsidRPr="00AE0E45" w:rsidRDefault="009F41EE" w:rsidP="00B32CA5">
            <w:pPr>
              <w:rPr>
                <w:b/>
                <w:sz w:val="52"/>
                <w:szCs w:val="52"/>
              </w:rPr>
            </w:pPr>
          </w:p>
        </w:tc>
      </w:tr>
      <w:tr w:rsidR="009F41EE" w14:paraId="2A9421E9" w14:textId="77777777" w:rsidTr="00B32CA5">
        <w:trPr>
          <w:trHeight w:val="420"/>
        </w:trPr>
        <w:tc>
          <w:tcPr>
            <w:tcW w:w="562" w:type="dxa"/>
          </w:tcPr>
          <w:p w14:paraId="3B866C7C" w14:textId="77777777" w:rsidR="009F41EE" w:rsidRPr="00D15EDC" w:rsidRDefault="009F41EE" w:rsidP="00B32C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51" w:type="dxa"/>
            <w:vMerge/>
          </w:tcPr>
          <w:p w14:paraId="2EFC92AF" w14:textId="77777777" w:rsidR="009F41EE" w:rsidRDefault="009F41EE" w:rsidP="00B32CA5"/>
        </w:tc>
      </w:tr>
    </w:tbl>
    <w:p w14:paraId="0FE5B56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A6DB88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E6169" wp14:editId="471BB516">
                <wp:simplePos x="0" y="0"/>
                <wp:positionH relativeFrom="column">
                  <wp:posOffset>2526030</wp:posOffset>
                </wp:positionH>
                <wp:positionV relativeFrom="paragraph">
                  <wp:posOffset>56515</wp:posOffset>
                </wp:positionV>
                <wp:extent cx="762000" cy="9525"/>
                <wp:effectExtent l="0" t="114300" r="0" b="1428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9525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1A3A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8.9pt;margin-top:4.45pt;width:60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" strokecolor="black [3213]" strokeweight="4.25pt">
                <v:stroke endarrow="block" joinstyle="miter"/>
              </v:shape>
            </w:pict>
          </mc:Fallback>
        </mc:AlternateContent>
      </w:r>
    </w:p>
    <w:p w14:paraId="5E4D6AD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B087260" w14:textId="6C365078" w:rsidR="009F41EE" w:rsidRDefault="009F41E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1B70A2" w14:textId="63891BA0" w:rsidR="009F41EE" w:rsidRPr="003C5E34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lastRenderedPageBreak/>
        <w:t>When a radioactive isotope decays by beta emission, what changes occur in the nucleus of the atom? (2)</w:t>
      </w:r>
    </w:p>
    <w:p w14:paraId="31CC6360" w14:textId="133D04C8" w:rsidR="009F41EE" w:rsidRPr="003C5E34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What is meant by the half-life of a radioactive isotope? (1)</w:t>
      </w:r>
    </w:p>
    <w:p w14:paraId="4FC51B64" w14:textId="77777777" w:rsidR="009F41EE" w:rsidRPr="00084C3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a. Use the graph to determine the half-life of Carbon-14. (3)</w:t>
      </w:r>
    </w:p>
    <w:p w14:paraId="57B8A55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8480" behindDoc="0" locked="0" layoutInCell="1" allowOverlap="1" wp14:anchorId="0CFEF2D3" wp14:editId="69609D07">
            <wp:simplePos x="0" y="0"/>
            <wp:positionH relativeFrom="column">
              <wp:posOffset>655956</wp:posOffset>
            </wp:positionH>
            <wp:positionV relativeFrom="paragraph">
              <wp:posOffset>85091</wp:posOffset>
            </wp:positionV>
            <wp:extent cx="5207000" cy="2662760"/>
            <wp:effectExtent l="0" t="0" r="0" b="4445"/>
            <wp:wrapNone/>
            <wp:docPr id="16" name="Picture 16" descr="Image result for half lif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result for half life grap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88" cy="266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F40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660CE6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ADBAD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8A922B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A4B77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1E4D6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A8C633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46C776B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D234C95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7E3DF01A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9311EF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C7CC30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9524486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41B9AE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211672E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091F8CA1" w14:textId="34E4DF32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A62AD1F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 w:rsidRPr="00231F8B">
        <w:rPr>
          <w:sz w:val="24"/>
          <w:szCs w:val="24"/>
        </w:rPr>
        <w:t>b.</w:t>
      </w:r>
      <w:r>
        <w:rPr>
          <w:sz w:val="24"/>
          <w:szCs w:val="24"/>
        </w:rPr>
        <w:t xml:space="preserve">  The initial sample of Carbon14 had 6400 counts/min. When tested, the sample had a count </w:t>
      </w:r>
    </w:p>
    <w:p w14:paraId="56982D51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rate of 800 counts/min. </w:t>
      </w:r>
    </w:p>
    <w:p w14:paraId="270F58F7" w14:textId="77777777" w:rsidR="009F41EE" w:rsidRDefault="009F41EE" w:rsidP="009F41EE">
      <w:pPr>
        <w:spacing w:after="0" w:line="240" w:lineRule="auto"/>
        <w:ind w:left="1080"/>
        <w:rPr>
          <w:sz w:val="24"/>
          <w:szCs w:val="24"/>
        </w:rPr>
      </w:pPr>
    </w:p>
    <w:p w14:paraId="68AD617F" w14:textId="56AE7872" w:rsidR="009F41EE" w:rsidRPr="003C5E34" w:rsidRDefault="009F41EE" w:rsidP="004F062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How many half-lives has the sample gone through? (2)</w:t>
      </w:r>
    </w:p>
    <w:p w14:paraId="016256DB" w14:textId="04E133C0" w:rsidR="00B608FB" w:rsidRPr="003C5E34" w:rsidRDefault="009F41EE" w:rsidP="004F062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C5E34">
        <w:rPr>
          <w:sz w:val="24"/>
          <w:szCs w:val="24"/>
        </w:rPr>
        <w:t>Use this information to calculate the age of the sample. (2)</w:t>
      </w:r>
    </w:p>
    <w:p w14:paraId="15652951" w14:textId="77777777" w:rsidR="00B608FB" w:rsidRDefault="00B608FB" w:rsidP="009F41EE">
      <w:pPr>
        <w:spacing w:after="0" w:line="240" w:lineRule="auto"/>
        <w:rPr>
          <w:sz w:val="24"/>
          <w:szCs w:val="24"/>
        </w:rPr>
      </w:pPr>
    </w:p>
    <w:p w14:paraId="6172BC34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the difference between radioactive irradiation and radioactive contamination. (2)</w:t>
      </w:r>
    </w:p>
    <w:p w14:paraId="4203C122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the precautions a medical worker should take if they are working with samples of beta emitting radioactive isotopes. (4)</w:t>
      </w:r>
    </w:p>
    <w:p w14:paraId="7E53F585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Uranium has a half-life of thousands of years whereas Iodine has a half-life of a few days. </w:t>
      </w:r>
    </w:p>
    <w:p w14:paraId="75FEE806" w14:textId="77777777" w:rsidR="009F41EE" w:rsidRDefault="009F41EE" w:rsidP="009F41EE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68640F">
        <w:rPr>
          <w:sz w:val="24"/>
          <w:szCs w:val="24"/>
        </w:rPr>
        <w:t>Explain which you think will pose the greatest hazard to humans.</w:t>
      </w:r>
      <w:r>
        <w:rPr>
          <w:sz w:val="24"/>
          <w:szCs w:val="24"/>
        </w:rPr>
        <w:t xml:space="preserve"> (2)</w:t>
      </w:r>
    </w:p>
    <w:p w14:paraId="25AC23CE" w14:textId="6A8B2B02" w:rsidR="009F41EE" w:rsidRPr="00237B7D" w:rsidRDefault="009F41EE" w:rsidP="003C5E34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Pr="00237B7D">
        <w:rPr>
          <w:sz w:val="24"/>
          <w:szCs w:val="24"/>
        </w:rPr>
        <w:t xml:space="preserve">In a CT scanner, radioactive emissions are used to assess </w:t>
      </w:r>
      <w:r>
        <w:rPr>
          <w:sz w:val="24"/>
          <w:szCs w:val="24"/>
        </w:rPr>
        <w:t>d</w:t>
      </w:r>
      <w:r w:rsidRPr="00237B7D">
        <w:rPr>
          <w:sz w:val="24"/>
          <w:szCs w:val="24"/>
        </w:rPr>
        <w:t>amaged or diseased organs.</w:t>
      </w:r>
    </w:p>
    <w:p w14:paraId="57E65AD8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37F57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  <w:r>
        <w:rPr>
          <w:rFonts w:ascii="Verdana" w:hAnsi="Verdana"/>
          <w:noProof/>
          <w:color w:val="000000"/>
          <w:sz w:val="18"/>
          <w:szCs w:val="18"/>
          <w:lang w:eastAsia="en-GB"/>
        </w:rPr>
        <w:drawing>
          <wp:anchor distT="0" distB="0" distL="114300" distR="114300" simplePos="0" relativeHeight="251669504" behindDoc="1" locked="0" layoutInCell="1" allowOverlap="1" wp14:anchorId="2B980570" wp14:editId="0215740E">
            <wp:simplePos x="0" y="0"/>
            <wp:positionH relativeFrom="page">
              <wp:posOffset>2219325</wp:posOffset>
            </wp:positionH>
            <wp:positionV relativeFrom="paragraph">
              <wp:posOffset>70485</wp:posOffset>
            </wp:positionV>
            <wp:extent cx="2680969" cy="1508046"/>
            <wp:effectExtent l="0" t="0" r="5715" b="0"/>
            <wp:wrapNone/>
            <wp:docPr id="35" name="Picture 35" descr="woman in ct-scanner, nurse prep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oman in ct-scanner, nurse prepar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229" cy="15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0F719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7A4799D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6BDA3581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D437BEB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0F5A923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3B66511F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5F42EEF2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25D5AE34" w14:textId="77777777" w:rsidR="009F41EE" w:rsidRDefault="009F41EE" w:rsidP="009F41EE">
      <w:pPr>
        <w:spacing w:after="0" w:line="240" w:lineRule="auto"/>
        <w:ind w:left="720"/>
        <w:rPr>
          <w:sz w:val="24"/>
          <w:szCs w:val="24"/>
        </w:rPr>
      </w:pPr>
    </w:p>
    <w:p w14:paraId="1188D723" w14:textId="77777777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these machines usually use gamma radiation. (1)</w:t>
      </w:r>
    </w:p>
    <w:p w14:paraId="4F157DF2" w14:textId="77777777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Radiation is dangerous for the body so why is this procedure carried out on patients? (1)</w:t>
      </w:r>
    </w:p>
    <w:p w14:paraId="7FC7BCA7" w14:textId="77777777" w:rsidR="009F41EE" w:rsidRDefault="009F41EE" w:rsidP="004F062F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Describe how the radiation source used could lead to ionisation of cells in the body. (1)</w:t>
      </w:r>
    </w:p>
    <w:p w14:paraId="272B4D3F" w14:textId="77777777" w:rsidR="009F41EE" w:rsidRPr="00CC4023" w:rsidRDefault="009F41EE" w:rsidP="009F41EE">
      <w:pPr>
        <w:pStyle w:val="ListParagraph"/>
        <w:ind w:left="1440"/>
        <w:rPr>
          <w:b/>
          <w:color w:val="00B050"/>
          <w:sz w:val="24"/>
          <w:szCs w:val="24"/>
        </w:rPr>
      </w:pPr>
    </w:p>
    <w:p w14:paraId="433F272E" w14:textId="77777777" w:rsidR="009F41EE" w:rsidRDefault="009F41EE" w:rsidP="004F062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Radiation is used for the destruction of unwanted tissue. Describe how this process differs from the scanning process described above. (2)</w:t>
      </w:r>
    </w:p>
    <w:p w14:paraId="68CED983" w14:textId="77777777" w:rsidR="009F41EE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69614B6D" w14:textId="234F0D2B" w:rsidR="009F41EE" w:rsidRDefault="009F41EE" w:rsidP="009F41EE">
      <w:pPr>
        <w:spacing w:line="360" w:lineRule="auto"/>
        <w:contextualSpacing/>
        <w:rPr>
          <w:sz w:val="24"/>
          <w:szCs w:val="24"/>
        </w:rPr>
      </w:pPr>
      <w:r>
        <w:rPr>
          <w:b/>
          <w:color w:val="000000" w:themeColor="text1"/>
        </w:rPr>
        <w:t xml:space="preserve">Part </w:t>
      </w:r>
      <w:r>
        <w:rPr>
          <w:b/>
          <w:color w:val="000000" w:themeColor="text1"/>
        </w:rPr>
        <w:t>3</w:t>
      </w:r>
    </w:p>
    <w:p w14:paraId="5497855D" w14:textId="20F6D788" w:rsidR="009F41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diagram shows the nuclear fission of Uranium. Below the diagram write a nuclear reaction for this process. (3)</w:t>
      </w:r>
    </w:p>
    <w:p w14:paraId="53E428C9" w14:textId="38B7373A" w:rsidR="009F41EE" w:rsidRDefault="002900F4" w:rsidP="009F41EE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0528" behindDoc="0" locked="0" layoutInCell="1" allowOverlap="1" wp14:anchorId="0C11F2D0" wp14:editId="6E56ABD0">
            <wp:simplePos x="0" y="0"/>
            <wp:positionH relativeFrom="column">
              <wp:posOffset>1629410</wp:posOffset>
            </wp:positionH>
            <wp:positionV relativeFrom="paragraph">
              <wp:posOffset>151130</wp:posOffset>
            </wp:positionV>
            <wp:extent cx="4495165" cy="1871133"/>
            <wp:effectExtent l="0" t="0" r="635" b="0"/>
            <wp:wrapNone/>
            <wp:docPr id="8" name="Picture 8" descr="Image result for nuclear f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result for nuclear fiss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6" b="18944"/>
                    <a:stretch/>
                  </pic:blipFill>
                  <pic:spPr bwMode="auto">
                    <a:xfrm>
                      <a:off x="0" y="0"/>
                      <a:ext cx="4495165" cy="187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D855A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2F1C1D7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FA5F73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6D092BCE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13E26B3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03897C3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623122B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A7CDF0D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85D0FD" w14:textId="69C15903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FAF3687" w14:textId="03B59FD5" w:rsidR="003C5E34" w:rsidRPr="00F347EE" w:rsidRDefault="009F41EE" w:rsidP="003C5E34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F05AF59" w14:textId="4C06576A" w:rsidR="009F41EE" w:rsidRPr="00F347EE" w:rsidRDefault="009F41EE" w:rsidP="009F41EE">
      <w:pPr>
        <w:spacing w:after="0" w:line="240" w:lineRule="auto"/>
        <w:rPr>
          <w:b/>
          <w:sz w:val="24"/>
          <w:szCs w:val="24"/>
        </w:rPr>
      </w:pPr>
      <w:r w:rsidRPr="00F347EE">
        <w:rPr>
          <w:b/>
          <w:sz w:val="24"/>
          <w:szCs w:val="24"/>
        </w:rPr>
        <w:tab/>
      </w:r>
    </w:p>
    <w:p w14:paraId="5824B47C" w14:textId="77777777" w:rsidR="009F41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2C657F">
        <w:rPr>
          <w:sz w:val="24"/>
          <w:szCs w:val="24"/>
        </w:rPr>
        <w:t xml:space="preserve">In the nuclear fission of </w:t>
      </w:r>
      <w:r>
        <w:rPr>
          <w:sz w:val="24"/>
          <w:szCs w:val="24"/>
        </w:rPr>
        <w:t>u</w:t>
      </w:r>
      <w:r w:rsidRPr="002C657F">
        <w:rPr>
          <w:sz w:val="24"/>
          <w:szCs w:val="24"/>
        </w:rPr>
        <w:t xml:space="preserve">ranium, the neutrons released by fission can go on to split </w:t>
      </w:r>
      <w:r>
        <w:rPr>
          <w:sz w:val="24"/>
          <w:szCs w:val="24"/>
        </w:rPr>
        <w:t xml:space="preserve">further uranium atoms. </w:t>
      </w:r>
    </w:p>
    <w:p w14:paraId="132CDA0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E3603B8" w14:textId="79A1B76A" w:rsidR="009F41EE" w:rsidRPr="003C5E34" w:rsidRDefault="009F41EE" w:rsidP="004F062F">
      <w:pPr>
        <w:pStyle w:val="ListParagraph"/>
        <w:numPr>
          <w:ilvl w:val="0"/>
          <w:numId w:val="7"/>
        </w:numPr>
        <w:spacing w:after="0" w:line="240" w:lineRule="auto"/>
        <w:rPr>
          <w:b/>
          <w:color w:val="00B050"/>
          <w:sz w:val="24"/>
          <w:szCs w:val="24"/>
        </w:rPr>
      </w:pPr>
      <w:r w:rsidRPr="003C5E34">
        <w:rPr>
          <w:color w:val="000000" w:themeColor="text1"/>
          <w:sz w:val="24"/>
          <w:szCs w:val="24"/>
        </w:rPr>
        <w:t xml:space="preserve">What </w:t>
      </w:r>
      <w:r w:rsidRPr="003C5E34">
        <w:rPr>
          <w:sz w:val="24"/>
          <w:szCs w:val="24"/>
        </w:rPr>
        <w:t>is this process called where one reaction leads to many others? (1)</w:t>
      </w:r>
    </w:p>
    <w:p w14:paraId="5C55BB13" w14:textId="77777777" w:rsidR="009F41EE" w:rsidRPr="00AE3E0D" w:rsidRDefault="009F41EE" w:rsidP="009F41EE">
      <w:pPr>
        <w:spacing w:after="0" w:line="240" w:lineRule="auto"/>
        <w:ind w:left="1440"/>
        <w:rPr>
          <w:b/>
          <w:color w:val="00B050"/>
          <w:sz w:val="24"/>
          <w:szCs w:val="24"/>
        </w:rPr>
      </w:pPr>
    </w:p>
    <w:p w14:paraId="5FF6B944" w14:textId="77777777" w:rsidR="009F41EE" w:rsidRDefault="009F41EE" w:rsidP="004F062F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this process controlled in a nuclear reactor? (2)</w:t>
      </w:r>
    </w:p>
    <w:p w14:paraId="278F33FB" w14:textId="77777777" w:rsidR="009F41EE" w:rsidRPr="002C657F" w:rsidRDefault="009F41EE" w:rsidP="009F41EE">
      <w:pPr>
        <w:pStyle w:val="ListParagraph"/>
        <w:ind w:left="1440"/>
        <w:rPr>
          <w:sz w:val="24"/>
          <w:szCs w:val="24"/>
        </w:rPr>
      </w:pPr>
    </w:p>
    <w:p w14:paraId="3BC9F6AE" w14:textId="2F17E9D2" w:rsidR="009F41EE" w:rsidRPr="00F347EE" w:rsidRDefault="009F41EE" w:rsidP="004F062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3F9B8B62" wp14:editId="4371F388">
            <wp:simplePos x="0" y="0"/>
            <wp:positionH relativeFrom="margin">
              <wp:align>center</wp:align>
            </wp:positionH>
            <wp:positionV relativeFrom="paragraph">
              <wp:posOffset>532130</wp:posOffset>
            </wp:positionV>
            <wp:extent cx="2295525" cy="552450"/>
            <wp:effectExtent l="0" t="0" r="9525" b="0"/>
            <wp:wrapNone/>
            <wp:docPr id="17" name="Picture 17" descr="Image result for nuclear fus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 result for nuclear fusion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r="59833" b="44149"/>
                    <a:stretch/>
                  </pic:blipFill>
                  <pic:spPr bwMode="auto"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reaction below represents one stage of nuclear fusion in a star. Draw a diagram to show this process</w:t>
      </w:r>
      <w:r w:rsidRPr="00F347EE">
        <w:rPr>
          <w:rFonts w:ascii="Arial" w:hAnsi="Arial" w:cs="Arial"/>
        </w:rPr>
        <w:t>.</w:t>
      </w:r>
      <w:r w:rsidRPr="00F347EE">
        <w:rPr>
          <w:rFonts w:ascii="Arial" w:hAnsi="Arial" w:cs="Arial"/>
          <w:noProof/>
          <w:color w:val="0000FF"/>
        </w:rPr>
        <w:t xml:space="preserve"> </w:t>
      </w:r>
      <w:r w:rsidRPr="00F347EE">
        <w:rPr>
          <w:rFonts w:cstheme="minorHAnsi"/>
          <w:noProof/>
        </w:rPr>
        <w:t>(3)</w:t>
      </w:r>
    </w:p>
    <w:p w14:paraId="4E094A86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57CE44C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34F2DD9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7F9EA96E" w14:textId="441493D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04D6EBBB" w14:textId="31C617BB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441E27B2" w14:textId="77777777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53E5AB6F" w14:textId="7041B039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2CEE9E03" w14:textId="781CA92C" w:rsidR="009F41EE" w:rsidRDefault="009F41EE" w:rsidP="009F41EE">
      <w:pPr>
        <w:spacing w:after="0" w:line="240" w:lineRule="auto"/>
        <w:rPr>
          <w:sz w:val="24"/>
          <w:szCs w:val="24"/>
        </w:rPr>
      </w:pPr>
    </w:p>
    <w:p w14:paraId="3A841AB2" w14:textId="7F1EC36E" w:rsidR="009F41EE" w:rsidRPr="00F347EE" w:rsidRDefault="009F41EE" w:rsidP="00A000E2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0F11D4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16FC0C97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49650758" w14:textId="77777777" w:rsidR="00A000E2" w:rsidRDefault="00A000E2" w:rsidP="00A000E2">
      <w:pPr>
        <w:spacing w:after="0" w:line="240" w:lineRule="auto"/>
        <w:rPr>
          <w:b/>
          <w:color w:val="00B050"/>
          <w:sz w:val="24"/>
          <w:szCs w:val="24"/>
        </w:rPr>
      </w:pPr>
    </w:p>
    <w:p w14:paraId="544F3C61" w14:textId="28531939" w:rsidR="00AC5C81" w:rsidRDefault="00AC5C81" w:rsidP="00AC5C81">
      <w:pPr>
        <w:spacing w:after="0" w:line="240" w:lineRule="auto"/>
        <w:rPr>
          <w:b/>
          <w:color w:val="00B050"/>
          <w:sz w:val="24"/>
          <w:szCs w:val="24"/>
        </w:rPr>
      </w:pPr>
    </w:p>
    <w:p w14:paraId="16FB5C67" w14:textId="77777777" w:rsidR="003C5E34" w:rsidRDefault="003C5E34" w:rsidP="00AC5C81">
      <w:pPr>
        <w:spacing w:after="0" w:line="240" w:lineRule="auto"/>
        <w:rPr>
          <w:sz w:val="24"/>
          <w:szCs w:val="24"/>
        </w:rPr>
      </w:pPr>
    </w:p>
    <w:sectPr w:rsidR="003C5E34" w:rsidSect="00E076E3">
      <w:headerReference w:type="default" r:id="rId22"/>
      <w:footerReference w:type="default" r:id="rId2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3B85C" w14:textId="77777777" w:rsidR="004F062F" w:rsidRDefault="004F062F" w:rsidP="00683DA2">
      <w:pPr>
        <w:spacing w:after="0" w:line="240" w:lineRule="auto"/>
      </w:pPr>
      <w:r>
        <w:separator/>
      </w:r>
    </w:p>
  </w:endnote>
  <w:endnote w:type="continuationSeparator" w:id="0">
    <w:p w14:paraId="5C0DBAA9" w14:textId="77777777" w:rsidR="004F062F" w:rsidRDefault="004F062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D1C7F" w14:textId="77777777" w:rsidR="004F062F" w:rsidRDefault="004F062F" w:rsidP="00683DA2">
      <w:pPr>
        <w:spacing w:after="0" w:line="240" w:lineRule="auto"/>
      </w:pPr>
      <w:r>
        <w:separator/>
      </w:r>
    </w:p>
  </w:footnote>
  <w:footnote w:type="continuationSeparator" w:id="0">
    <w:p w14:paraId="44E2A750" w14:textId="77777777" w:rsidR="004F062F" w:rsidRDefault="004F062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1558E7C1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9F41EE">
      <w:rPr>
        <w:b/>
        <w:noProof/>
        <w:color w:val="ED7D31" w:themeColor="accent2"/>
        <w:sz w:val="36"/>
        <w:szCs w:val="32"/>
        <w:lang w:val="en-US"/>
      </w:rPr>
      <w:t>6</w:t>
    </w:r>
  </w:p>
  <w:p w14:paraId="64B56625" w14:textId="0108D50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9F41EE">
      <w:rPr>
        <w:b/>
        <w:color w:val="ED7D31" w:themeColor="accent2"/>
        <w:sz w:val="32"/>
        <w:szCs w:val="32"/>
      </w:rPr>
      <w:t>Radioactivity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9481B"/>
    <w:multiLevelType w:val="hybridMultilevel"/>
    <w:tmpl w:val="C374D0A0"/>
    <w:lvl w:ilvl="0" w:tplc="0FEE7CDA">
      <w:start w:val="1"/>
      <w:numFmt w:val="lowerLetter"/>
      <w:lvlText w:val="%1."/>
      <w:lvlJc w:val="left"/>
      <w:pPr>
        <w:ind w:left="144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0F4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5E34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062F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microsoft.com/office/2007/relationships/hdphoto" Target="media/hdphoto3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google.co.uk/url?sa=i&amp;rct=j&amp;q=&amp;esrc=s&amp;source=images&amp;cd=&amp;ved=0ahUKEwie3LSE5I_SAhXkDMAKHX24BuYQjRwIBw&amp;url=https://kimrendfeld.wordpress.com/2016/01/01/bohrs-model-of-the-atom-answers-fundamental-questions-but-raises-more/&amp;psig=AFQjCNExkoFG8ajHzE2tNYH_cF65c7uAuQ&amp;ust=1487168300927423&amp;cad=rjt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2FF9D-4678-D84B-AE02-135F4404A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4</TotalTime>
  <Pages>5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2017-07-01T09:03:00Z</cp:lastPrinted>
  <dcterms:created xsi:type="dcterms:W3CDTF">2018-05-17T19:06:00Z</dcterms:created>
  <dcterms:modified xsi:type="dcterms:W3CDTF">2018-05-17T19:06:00Z</dcterms:modified>
</cp:coreProperties>
</file>