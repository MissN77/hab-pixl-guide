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E3475E">
        <w:rPr>
          <w:b/>
          <w:sz w:val="28"/>
          <w:u w:val="single"/>
        </w:rPr>
        <w:t>Cell structures</w:t>
      </w:r>
      <w:r w:rsidR="001B5B0E">
        <w:rPr>
          <w:b/>
          <w:sz w:val="28"/>
          <w:u w:val="single"/>
        </w:rPr>
        <w:t xml:space="preserve"> – Part 1</w:t>
      </w:r>
    </w:p>
    <w:p w:rsidR="00E3475E" w:rsidRPr="00E3475E" w:rsidRDefault="00E3475E" w:rsidP="00E3475E">
      <w:pPr>
        <w:numPr>
          <w:ilvl w:val="0"/>
          <w:numId w:val="24"/>
        </w:numPr>
        <w:rPr>
          <w:sz w:val="24"/>
        </w:rPr>
      </w:pPr>
      <w:r w:rsidRPr="00E3475E">
        <w:rPr>
          <w:sz w:val="24"/>
        </w:rPr>
        <w:t>Where is the genetic material in a prokaryotic cell?</w:t>
      </w:r>
    </w:p>
    <w:p w:rsidR="00E3475E" w:rsidRPr="00E3475E" w:rsidRDefault="00E3475E" w:rsidP="00E3475E">
      <w:pPr>
        <w:numPr>
          <w:ilvl w:val="0"/>
          <w:numId w:val="24"/>
        </w:numPr>
        <w:rPr>
          <w:sz w:val="24"/>
        </w:rPr>
      </w:pPr>
      <w:r w:rsidRPr="00E3475E">
        <w:rPr>
          <w:sz w:val="24"/>
        </w:rPr>
        <w:t>Where is the genetic material in a eukaryotic cell?</w:t>
      </w:r>
    </w:p>
    <w:p w:rsidR="00E3475E" w:rsidRPr="00E3475E" w:rsidRDefault="00E3475E" w:rsidP="00E3475E">
      <w:pPr>
        <w:numPr>
          <w:ilvl w:val="0"/>
          <w:numId w:val="24"/>
        </w:numPr>
        <w:rPr>
          <w:lang w:val="en-US"/>
        </w:rPr>
      </w:pPr>
      <w:r w:rsidRPr="00E3475E">
        <w:rPr>
          <w:sz w:val="24"/>
        </w:rPr>
        <w:t>Copy and complete the table.</w:t>
      </w:r>
    </w:p>
    <w:tbl>
      <w:tblPr>
        <w:tblStyle w:val="TableGrid"/>
        <w:tblW w:w="8296" w:type="dxa"/>
        <w:tblInd w:w="71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3475E" w:rsidTr="00E3475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0"/>
              </w:rPr>
              <w:t>Prefix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0"/>
              </w:rPr>
              <w:t xml:space="preserve">Multiple 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6C0A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0"/>
              </w:rPr>
              <w:t>Standard form</w:t>
            </w:r>
          </w:p>
        </w:tc>
      </w:tr>
      <w:tr w:rsidR="00E3475E" w:rsidTr="00E3475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proofErr w:type="spellStart"/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</w:rPr>
              <w:t>centi</w:t>
            </w:r>
            <w:proofErr w:type="spellEnd"/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</w:rPr>
              <w:t xml:space="preserve"> </w:t>
            </w:r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  <w:lang w:val="de-DE"/>
              </w:rPr>
              <w:t xml:space="preserve"> (cm)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rPr>
                <w:rFonts w:ascii="Arial" w:hAnsi="Arial" w:cs="Arial"/>
                <w:sz w:val="28"/>
                <w:szCs w:val="36"/>
              </w:rPr>
            </w:pP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8"/>
              </w:rPr>
              <w:t xml:space="preserve">x 10 </w:t>
            </w:r>
            <w:r w:rsidRPr="00E3475E">
              <w:rPr>
                <w:rFonts w:ascii="Calibri" w:hAnsi="Calibri" w:cs="Arial"/>
                <w:color w:val="000000" w:themeColor="text1"/>
                <w:kern w:val="24"/>
                <w:position w:val="14"/>
                <w:sz w:val="28"/>
                <w:szCs w:val="48"/>
                <w:vertAlign w:val="superscript"/>
              </w:rPr>
              <w:t>-2</w:t>
            </w:r>
          </w:p>
        </w:tc>
      </w:tr>
      <w:tr w:rsidR="00E3475E" w:rsidTr="00E3475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475E" w:rsidRPr="00E3475E" w:rsidRDefault="00E3475E" w:rsidP="00E3475E">
            <w:pPr>
              <w:jc w:val="center"/>
              <w:rPr>
                <w:rFonts w:ascii="Arial" w:hAnsi="Arial" w:cs="Arial"/>
                <w:sz w:val="28"/>
                <w:szCs w:val="36"/>
              </w:rPr>
            </w:pP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8"/>
              </w:rPr>
              <w:t>1 mm = 0.001 m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8"/>
              </w:rPr>
              <w:t xml:space="preserve">x 10 </w:t>
            </w:r>
            <w:r w:rsidRPr="00E3475E">
              <w:rPr>
                <w:rFonts w:ascii="Calibri" w:hAnsi="Calibri" w:cs="Arial"/>
                <w:color w:val="000000" w:themeColor="text1"/>
                <w:kern w:val="24"/>
                <w:position w:val="14"/>
                <w:sz w:val="28"/>
                <w:szCs w:val="48"/>
                <w:vertAlign w:val="superscript"/>
              </w:rPr>
              <w:t>-3</w:t>
            </w:r>
          </w:p>
        </w:tc>
      </w:tr>
      <w:tr w:rsidR="00E3475E" w:rsidTr="00E3475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</w:rPr>
              <w:t>micro (</w:t>
            </w:r>
            <w:r w:rsidRPr="00E3475E">
              <w:rPr>
                <w:rFonts w:ascii="Cambria Math" w:hAnsi="Cambria Math" w:cs="Cambria Math"/>
                <w:b/>
                <w:bCs/>
                <w:color w:val="000000" w:themeColor="text1"/>
                <w:kern w:val="24"/>
                <w:sz w:val="28"/>
                <w:szCs w:val="48"/>
              </w:rPr>
              <w:t>𝛍</w:t>
            </w:r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</w:rPr>
              <w:t>m)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8"/>
              </w:rPr>
              <w:t xml:space="preserve">1 </w:t>
            </w:r>
            <w:r w:rsidRPr="00E3475E">
              <w:rPr>
                <w:rFonts w:ascii="Cambria Math" w:hAnsi="Cambria Math" w:cs="Cambria Math"/>
                <w:color w:val="000000" w:themeColor="text1"/>
                <w:kern w:val="24"/>
                <w:sz w:val="28"/>
                <w:szCs w:val="48"/>
              </w:rPr>
              <w:t>𝛍</w:t>
            </w: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8"/>
              </w:rPr>
              <w:t xml:space="preserve">m </w:t>
            </w:r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</w:rPr>
              <w:t xml:space="preserve">= </w:t>
            </w: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8"/>
              </w:rPr>
              <w:t>0.000 001 m</w:t>
            </w: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rPr>
                <w:rFonts w:ascii="Arial" w:hAnsi="Arial" w:cs="Arial"/>
                <w:sz w:val="28"/>
                <w:szCs w:val="36"/>
              </w:rPr>
            </w:pPr>
          </w:p>
        </w:tc>
      </w:tr>
      <w:tr w:rsidR="00E3475E" w:rsidTr="00E3475E"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proofErr w:type="spellStart"/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</w:rPr>
              <w:t>nano</w:t>
            </w:r>
            <w:proofErr w:type="spellEnd"/>
            <w:r w:rsidRPr="00E3475E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8"/>
                <w:szCs w:val="48"/>
              </w:rPr>
              <w:t xml:space="preserve"> (nm)</w:t>
            </w:r>
          </w:p>
        </w:tc>
        <w:tc>
          <w:tcPr>
            <w:tcW w:w="2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rPr>
                <w:rFonts w:ascii="Arial" w:hAnsi="Arial" w:cs="Arial"/>
                <w:sz w:val="28"/>
                <w:szCs w:val="36"/>
              </w:rPr>
            </w:pPr>
          </w:p>
        </w:tc>
        <w:tc>
          <w:tcPr>
            <w:tcW w:w="2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3475E" w:rsidRPr="00E3475E" w:rsidRDefault="00E3475E" w:rsidP="00E3475E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E3475E">
              <w:rPr>
                <w:rFonts w:ascii="Calibri" w:hAnsi="Calibri" w:cs="Arial"/>
                <w:color w:val="000000" w:themeColor="text1"/>
                <w:kern w:val="24"/>
                <w:sz w:val="28"/>
                <w:szCs w:val="48"/>
              </w:rPr>
              <w:t xml:space="preserve">x 10 </w:t>
            </w:r>
            <w:r w:rsidRPr="00E3475E">
              <w:rPr>
                <w:rFonts w:ascii="Calibri" w:hAnsi="Calibri" w:cs="Arial"/>
                <w:color w:val="000000" w:themeColor="text1"/>
                <w:kern w:val="24"/>
                <w:position w:val="14"/>
                <w:sz w:val="28"/>
                <w:szCs w:val="48"/>
                <w:vertAlign w:val="superscript"/>
              </w:rPr>
              <w:t>-9</w:t>
            </w:r>
          </w:p>
        </w:tc>
      </w:tr>
    </w:tbl>
    <w:p w:rsidR="00E3475E" w:rsidRPr="00E3475E" w:rsidRDefault="00E3475E" w:rsidP="00E3475E">
      <w:pPr>
        <w:ind w:left="720"/>
        <w:rPr>
          <w:lang w:val="en-US"/>
        </w:rPr>
      </w:pPr>
    </w:p>
    <w:p w:rsidR="00E3475E" w:rsidRDefault="00E3475E" w:rsidP="00E3475E">
      <w:pPr>
        <w:numPr>
          <w:ilvl w:val="0"/>
          <w:numId w:val="24"/>
        </w:numPr>
        <w:rPr>
          <w:lang w:val="en-US"/>
        </w:rPr>
      </w:pPr>
      <w:r w:rsidRPr="00E3475E">
        <w:rPr>
          <w:lang w:val="en-US"/>
        </w:rPr>
        <w:t>Why do scientists use prefixes?</w:t>
      </w:r>
    </w:p>
    <w:p w:rsidR="00804DC6" w:rsidRDefault="00804DC6" w:rsidP="00804DC6">
      <w:pPr>
        <w:numPr>
          <w:ilvl w:val="0"/>
          <w:numId w:val="24"/>
        </w:numPr>
        <w:rPr>
          <w:lang w:val="en-US"/>
        </w:rPr>
      </w:pPr>
      <w:r w:rsidRPr="00804DC6">
        <w:rPr>
          <w:lang w:val="en-US"/>
        </w:rPr>
        <w:t>Name the structures A to L on the diagrams below and label cells 1, 2 and 3.</w:t>
      </w:r>
    </w:p>
    <w:p w:rsidR="00E3475E" w:rsidRDefault="00804DC6">
      <w:pPr>
        <w:rPr>
          <w:b/>
          <w:sz w:val="28"/>
          <w:u w:val="single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3646805</wp:posOffset>
            </wp:positionV>
            <wp:extent cx="4991100" cy="4273899"/>
            <wp:effectExtent l="0" t="0" r="0" b="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7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475E">
        <w:rPr>
          <w:b/>
          <w:sz w:val="28"/>
          <w:u w:val="single"/>
        </w:rPr>
        <w:br w:type="page"/>
      </w:r>
    </w:p>
    <w:p w:rsidR="00804DC6" w:rsidRDefault="00804DC6" w:rsidP="008D518A">
      <w:pPr>
        <w:rPr>
          <w:b/>
          <w:sz w:val="28"/>
          <w:u w:val="single"/>
        </w:rPr>
      </w:pPr>
      <w:r w:rsidRPr="00804DC6">
        <w:rPr>
          <w:lang w:val="en-US"/>
        </w:rPr>
        <w:lastRenderedPageBreak/>
        <w:t>6. Copy and complete the table and tick the correct column for each one</w:t>
      </w:r>
    </w:p>
    <w:p w:rsidR="00804DC6" w:rsidRDefault="00804DC6" w:rsidP="008D518A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n-GB"/>
        </w:rPr>
        <w:drawing>
          <wp:inline distT="0" distB="0" distL="0" distR="0" wp14:anchorId="66FC58C5">
            <wp:extent cx="5736231" cy="3518037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632" cy="3531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4DC6" w:rsidRDefault="00804DC6" w:rsidP="008D518A">
      <w:pPr>
        <w:rPr>
          <w:b/>
          <w:sz w:val="28"/>
          <w:u w:val="single"/>
        </w:rPr>
      </w:pPr>
    </w:p>
    <w:p w:rsidR="001B5B0E" w:rsidRDefault="001B5B0E" w:rsidP="001B5B0E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Cell structures</w:t>
      </w:r>
      <w:r>
        <w:rPr>
          <w:b/>
          <w:sz w:val="28"/>
          <w:u w:val="single"/>
        </w:rPr>
        <w:t xml:space="preserve"> – Part 2</w:t>
      </w:r>
    </w:p>
    <w:p w:rsidR="001B5B0E" w:rsidRPr="0027751A" w:rsidRDefault="001B5B0E" w:rsidP="001B5B0E">
      <w:pPr>
        <w:pStyle w:val="ListParagraph"/>
        <w:numPr>
          <w:ilvl w:val="0"/>
          <w:numId w:val="43"/>
        </w:numPr>
        <w:rPr>
          <w:b/>
          <w:sz w:val="28"/>
          <w:u w:val="single"/>
        </w:rPr>
      </w:pPr>
      <w:r w:rsidRPr="002868CC">
        <w:t>Name animal cells A, B and C and describe their structure and function.</w:t>
      </w:r>
    </w:p>
    <w:p w:rsidR="001B5B0E" w:rsidRDefault="001B5B0E" w:rsidP="001B5B0E">
      <w:pPr>
        <w:rPr>
          <w:b/>
          <w:sz w:val="28"/>
          <w:u w:val="single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485775</wp:posOffset>
            </wp:positionH>
            <wp:positionV relativeFrom="paragraph">
              <wp:posOffset>9525</wp:posOffset>
            </wp:positionV>
            <wp:extent cx="5425440" cy="3067050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u w:val="single"/>
        </w:rPr>
        <w:br w:type="page"/>
      </w:r>
    </w:p>
    <w:p w:rsidR="008D518A" w:rsidRDefault="00FA561F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="008D518A" w:rsidRPr="003B1C4B">
        <w:rPr>
          <w:b/>
          <w:sz w:val="28"/>
          <w:u w:val="single"/>
        </w:rPr>
        <w:t>.</w:t>
      </w:r>
      <w:r w:rsidR="008D518A">
        <w:rPr>
          <w:b/>
          <w:sz w:val="28"/>
          <w:u w:val="single"/>
        </w:rPr>
        <w:t xml:space="preserve"> </w:t>
      </w:r>
      <w:r w:rsidR="009E0EFE">
        <w:rPr>
          <w:b/>
          <w:sz w:val="28"/>
          <w:u w:val="single"/>
        </w:rPr>
        <w:t>Cell structures</w:t>
      </w:r>
      <w:r>
        <w:rPr>
          <w:b/>
          <w:sz w:val="28"/>
          <w:u w:val="single"/>
        </w:rPr>
        <w:t xml:space="preserve"> – Part 3</w:t>
      </w:r>
    </w:p>
    <w:p w:rsidR="009E0EFE" w:rsidRPr="009E0EFE" w:rsidRDefault="009E0EFE" w:rsidP="009E0EFE">
      <w:pPr>
        <w:pStyle w:val="ListParagraph"/>
        <w:numPr>
          <w:ilvl w:val="0"/>
          <w:numId w:val="21"/>
        </w:numPr>
        <w:spacing w:line="480" w:lineRule="auto"/>
      </w:pPr>
      <w:r w:rsidRPr="009E0EFE">
        <w:t>Define the term ‘resolution’.</w:t>
      </w:r>
    </w:p>
    <w:p w:rsidR="009E0EFE" w:rsidRDefault="00FA561F" w:rsidP="009E0EFE">
      <w:pPr>
        <w:pStyle w:val="ListParagraph"/>
        <w:numPr>
          <w:ilvl w:val="0"/>
          <w:numId w:val="21"/>
        </w:numPr>
        <w:spacing w:line="480" w:lineRule="auto"/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280035</wp:posOffset>
            </wp:positionH>
            <wp:positionV relativeFrom="margin">
              <wp:posOffset>971550</wp:posOffset>
            </wp:positionV>
            <wp:extent cx="5761990" cy="1422601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422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E0EFE" w:rsidRPr="009E0EFE">
        <w:t>Copy and complete the table below.</w:t>
      </w:r>
    </w:p>
    <w:p w:rsidR="009E0EFE" w:rsidRDefault="009E0EFE" w:rsidP="009E0EFE">
      <w:pPr>
        <w:pStyle w:val="ListParagraph"/>
        <w:numPr>
          <w:ilvl w:val="0"/>
          <w:numId w:val="36"/>
        </w:numPr>
        <w:spacing w:line="480" w:lineRule="auto"/>
      </w:pPr>
      <w:r w:rsidRPr="009E0EFE">
        <w:t>What are the advantages of the electron microscope?</w:t>
      </w:r>
    </w:p>
    <w:p w:rsidR="009E0EFE" w:rsidRDefault="009E0EFE" w:rsidP="009E0EFE">
      <w:pPr>
        <w:pStyle w:val="ListParagraph"/>
        <w:numPr>
          <w:ilvl w:val="0"/>
          <w:numId w:val="36"/>
        </w:numPr>
        <w:spacing w:line="480" w:lineRule="auto"/>
      </w:pPr>
      <w:r w:rsidRPr="009E0EFE">
        <w:t>Name the smallest cell structures that can be seen by the light microscope?</w:t>
      </w:r>
    </w:p>
    <w:p w:rsidR="009E0EFE" w:rsidRDefault="009E0EFE" w:rsidP="009E0EFE">
      <w:pPr>
        <w:pStyle w:val="ListParagraph"/>
        <w:numPr>
          <w:ilvl w:val="0"/>
          <w:numId w:val="36"/>
        </w:numPr>
        <w:spacing w:line="480" w:lineRule="auto"/>
      </w:pPr>
      <w:r w:rsidRPr="009E0EFE">
        <w:t>What are the smallest cell structures that can be seen by the electron microscope?</w:t>
      </w:r>
    </w:p>
    <w:p w:rsidR="009E0EFE" w:rsidRPr="009E0EFE" w:rsidRDefault="009E0EFE" w:rsidP="009E0EFE">
      <w:pPr>
        <w:pStyle w:val="ListParagraph"/>
        <w:numPr>
          <w:ilvl w:val="0"/>
          <w:numId w:val="36"/>
        </w:numPr>
        <w:spacing w:line="480" w:lineRule="auto"/>
      </w:pPr>
      <w:r w:rsidRPr="009E0EFE">
        <w:t xml:space="preserve">Write down the magnification equation. </w:t>
      </w:r>
    </w:p>
    <w:p w:rsidR="009E0EFE" w:rsidRPr="009E0EFE" w:rsidRDefault="009E0EFE" w:rsidP="009E0EFE">
      <w:pPr>
        <w:pStyle w:val="ListParagraph"/>
        <w:numPr>
          <w:ilvl w:val="0"/>
          <w:numId w:val="36"/>
        </w:numPr>
        <w:spacing w:line="480" w:lineRule="auto"/>
      </w:pPr>
      <w:r w:rsidRPr="009E0EFE">
        <w:t>Rearrange the equation to change the subject for the two other factors.</w:t>
      </w:r>
    </w:p>
    <w:p w:rsidR="009E0EFE" w:rsidRPr="009E0EFE" w:rsidRDefault="009E0EFE" w:rsidP="009E0EFE">
      <w:pPr>
        <w:pStyle w:val="ListParagraph"/>
        <w:numPr>
          <w:ilvl w:val="0"/>
          <w:numId w:val="36"/>
        </w:numPr>
        <w:spacing w:line="480" w:lineRule="auto"/>
      </w:pPr>
      <w:r w:rsidRPr="009E0EFE">
        <w:t>A magnified cell structure has a diameter of 375</w:t>
      </w:r>
      <w:r w:rsidRPr="009E0EFE">
        <w:rPr>
          <w:rFonts w:ascii="Cambria Math" w:hAnsi="Cambria Math" w:cs="Cambria Math"/>
        </w:rPr>
        <w:t>𝛍</w:t>
      </w:r>
      <w:r w:rsidRPr="009E0EFE">
        <w:t>m.</w:t>
      </w:r>
      <w:r>
        <w:t xml:space="preserve"> </w:t>
      </w:r>
      <w:r w:rsidRPr="009E0EFE">
        <w:t>The actual diameter of the structure is 2.5</w:t>
      </w:r>
      <w:r w:rsidRPr="009E0EFE">
        <w:rPr>
          <w:rFonts w:ascii="Cambria Math" w:hAnsi="Cambria Math" w:cs="Cambria Math"/>
        </w:rPr>
        <w:t>𝛍</w:t>
      </w:r>
      <w:r w:rsidRPr="009E0EFE">
        <w:t>m. Calculate how many times the structure has been magnified.</w:t>
      </w:r>
    </w:p>
    <w:p w:rsidR="00CE4409" w:rsidRDefault="009E0EFE" w:rsidP="009E0EFE">
      <w:pPr>
        <w:pStyle w:val="ListParagraph"/>
        <w:numPr>
          <w:ilvl w:val="0"/>
          <w:numId w:val="36"/>
        </w:numPr>
        <w:spacing w:line="480" w:lineRule="auto"/>
      </w:pPr>
      <w:r w:rsidRPr="009E0EFE">
        <w:t>The actual length of a cell structure is 3</w:t>
      </w:r>
      <w:r w:rsidRPr="009E0EFE">
        <w:rPr>
          <w:rFonts w:ascii="Cambria Math" w:hAnsi="Cambria Math" w:cs="Cambria Math"/>
        </w:rPr>
        <w:t>𝛍</w:t>
      </w:r>
      <w:r w:rsidRPr="009E0EFE">
        <w:t>m.</w:t>
      </w:r>
      <w:r>
        <w:t xml:space="preserve"> </w:t>
      </w:r>
      <w:r w:rsidRPr="009E0EFE">
        <w:t>It is magnified 1,500 times. Calculate the length of the magnified cell structure in mm.</w:t>
      </w:r>
    </w:p>
    <w:p w:rsidR="00FF4F1F" w:rsidRDefault="00FA561F" w:rsidP="00FF4F1F">
      <w:pPr>
        <w:pStyle w:val="ListParagraph"/>
        <w:numPr>
          <w:ilvl w:val="0"/>
          <w:numId w:val="36"/>
        </w:numPr>
        <w:spacing w:line="480" w:lineRule="auto"/>
      </w:pP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1396365</wp:posOffset>
            </wp:positionH>
            <wp:positionV relativeFrom="margin">
              <wp:posOffset>5746115</wp:posOffset>
            </wp:positionV>
            <wp:extent cx="3073335" cy="1848286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335" cy="1848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4F1F" w:rsidRPr="00FF4F1F">
        <w:t>Name the parts of the light microscope in the diagram below.</w:t>
      </w:r>
    </w:p>
    <w:p w:rsidR="00FF4F1F" w:rsidRDefault="00FF4F1F" w:rsidP="00FF4F1F">
      <w:pPr>
        <w:spacing w:line="480" w:lineRule="auto"/>
      </w:pPr>
    </w:p>
    <w:p w:rsidR="00FF4F1F" w:rsidRDefault="00FF4F1F" w:rsidP="00FF4F1F">
      <w:pPr>
        <w:spacing w:line="480" w:lineRule="auto"/>
      </w:pPr>
    </w:p>
    <w:p w:rsidR="00FF4F1F" w:rsidRDefault="00FF4F1F" w:rsidP="00FF4F1F">
      <w:pPr>
        <w:spacing w:line="480" w:lineRule="auto"/>
      </w:pPr>
    </w:p>
    <w:p w:rsidR="00FF4F1F" w:rsidRDefault="00FF4F1F" w:rsidP="00FF4F1F">
      <w:pPr>
        <w:spacing w:line="480" w:lineRule="auto"/>
      </w:pPr>
    </w:p>
    <w:p w:rsidR="00FA561F" w:rsidRDefault="00FA561F" w:rsidP="00FF4F1F">
      <w:pPr>
        <w:spacing w:line="480" w:lineRule="auto"/>
      </w:pPr>
    </w:p>
    <w:p w:rsidR="00FF4F1F" w:rsidRDefault="00FF4F1F" w:rsidP="00FF4F1F">
      <w:pPr>
        <w:pStyle w:val="ListParagraph"/>
        <w:numPr>
          <w:ilvl w:val="0"/>
          <w:numId w:val="36"/>
        </w:numPr>
        <w:spacing w:line="480" w:lineRule="auto"/>
      </w:pPr>
      <w:r w:rsidRPr="00FF4F1F">
        <w:t>How would you make an onion cell slide?</w:t>
      </w:r>
    </w:p>
    <w:p w:rsidR="00FF4F1F" w:rsidRPr="008C38ED" w:rsidRDefault="00FF4F1F" w:rsidP="00FF4F1F">
      <w:pPr>
        <w:pStyle w:val="ListParagraph"/>
        <w:numPr>
          <w:ilvl w:val="0"/>
          <w:numId w:val="36"/>
        </w:numPr>
        <w:spacing w:line="480" w:lineRule="auto"/>
      </w:pPr>
      <w:r w:rsidRPr="00FF4F1F">
        <w:t>How would you use the light microscope to view onion cells?</w:t>
      </w:r>
    </w:p>
    <w:p w:rsidR="002E0258" w:rsidRDefault="00D315CA" w:rsidP="002E0258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="002E0258" w:rsidRPr="003B1C4B">
        <w:rPr>
          <w:b/>
          <w:sz w:val="28"/>
          <w:u w:val="single"/>
        </w:rPr>
        <w:t>.</w:t>
      </w:r>
      <w:r w:rsidR="002E0258">
        <w:rPr>
          <w:b/>
          <w:sz w:val="28"/>
          <w:u w:val="single"/>
        </w:rPr>
        <w:t xml:space="preserve"> Enzymes</w:t>
      </w:r>
      <w:r w:rsidR="00766F93">
        <w:rPr>
          <w:b/>
          <w:sz w:val="28"/>
          <w:u w:val="single"/>
        </w:rPr>
        <w:t xml:space="preserve"> and food tests</w:t>
      </w:r>
    </w:p>
    <w:p w:rsidR="002E0258" w:rsidRDefault="002E0258" w:rsidP="002E0258">
      <w:pPr>
        <w:pStyle w:val="ListParagraph"/>
        <w:numPr>
          <w:ilvl w:val="0"/>
          <w:numId w:val="38"/>
        </w:numPr>
        <w:spacing w:line="360" w:lineRule="auto"/>
      </w:pPr>
      <w:r>
        <w:t>What is digestion?</w:t>
      </w:r>
    </w:p>
    <w:p w:rsidR="002E0258" w:rsidRDefault="002E0258" w:rsidP="002E0258">
      <w:pPr>
        <w:pStyle w:val="ListParagraph"/>
        <w:numPr>
          <w:ilvl w:val="0"/>
          <w:numId w:val="38"/>
        </w:numPr>
        <w:spacing w:line="360" w:lineRule="auto"/>
      </w:pPr>
      <w:r w:rsidRPr="002E0258">
        <w:t>What is an enzyme?</w:t>
      </w:r>
    </w:p>
    <w:p w:rsidR="002E0258" w:rsidRDefault="002E0258" w:rsidP="002E0258">
      <w:pPr>
        <w:pStyle w:val="ListParagraph"/>
        <w:numPr>
          <w:ilvl w:val="0"/>
          <w:numId w:val="38"/>
        </w:numPr>
        <w:spacing w:line="360" w:lineRule="auto"/>
      </w:pPr>
      <w:r w:rsidRPr="002E0258">
        <w:t>Complete the table below:</w:t>
      </w:r>
    </w:p>
    <w:p w:rsidR="002E0258" w:rsidRDefault="002E0258" w:rsidP="002E0258">
      <w:pPr>
        <w:pStyle w:val="ListParagraph"/>
        <w:spacing w:line="360" w:lineRule="auto"/>
      </w:pPr>
      <w:r>
        <w:rPr>
          <w:noProof/>
          <w:lang w:eastAsia="en-GB"/>
        </w:rPr>
        <w:drawing>
          <wp:inline distT="0" distB="0" distL="0" distR="0" wp14:anchorId="7DA81BB1">
            <wp:extent cx="4699635" cy="1496084"/>
            <wp:effectExtent l="0" t="0" r="571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61" cy="151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0258" w:rsidRDefault="002E0258" w:rsidP="002E0258">
      <w:pPr>
        <w:tabs>
          <w:tab w:val="left" w:pos="1410"/>
        </w:tabs>
        <w:spacing w:line="360" w:lineRule="auto"/>
      </w:pPr>
    </w:p>
    <w:p w:rsidR="002E0258" w:rsidRP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 xml:space="preserve">What biological molecule are enzymes made of? </w:t>
      </w:r>
    </w:p>
    <w:p w:rsidR="002E0258" w:rsidRP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>What is the active site of an enzyme?</w:t>
      </w:r>
    </w:p>
    <w:p w:rsid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>What is a substrate?</w:t>
      </w:r>
    </w:p>
    <w:p w:rsidR="002E0258" w:rsidRP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>What are the products of digestion used for in the body?</w:t>
      </w:r>
    </w:p>
    <w:p w:rsidR="002E0258" w:rsidRP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>What does denatured mean?</w:t>
      </w:r>
    </w:p>
    <w:p w:rsidR="002E0258" w:rsidRP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>How does increasing the temperature affect enzyme activity?</w:t>
      </w:r>
    </w:p>
    <w:p w:rsidR="002E0258" w:rsidRP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>How does pH affect enzyme activity?</w:t>
      </w:r>
    </w:p>
    <w:p w:rsidR="002E0258" w:rsidRPr="002E0258" w:rsidRDefault="002E0258" w:rsidP="002E025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2E0258">
        <w:t>What is the role of bile in digestion?</w:t>
      </w:r>
    </w:p>
    <w:p w:rsidR="00373308" w:rsidRDefault="00373308" w:rsidP="0037330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373308">
        <w:t>Enzymes are also required to catalyse the synthesis of larger molecules.</w:t>
      </w:r>
      <w:r>
        <w:t xml:space="preserve"> </w:t>
      </w:r>
      <w:r w:rsidRPr="00373308">
        <w:t>Complete the table to show what complex molecules are being made:</w:t>
      </w:r>
    </w:p>
    <w:p w:rsidR="004C5DF8" w:rsidRDefault="004C5DF8" w:rsidP="004C5DF8">
      <w:pPr>
        <w:pStyle w:val="ListParagraph"/>
        <w:tabs>
          <w:tab w:val="left" w:pos="1410"/>
        </w:tabs>
        <w:spacing w:line="360" w:lineRule="auto"/>
      </w:pPr>
      <w:r>
        <w:rPr>
          <w:noProof/>
          <w:lang w:eastAsia="en-GB"/>
        </w:rPr>
        <w:drawing>
          <wp:inline distT="0" distB="0" distL="0" distR="0" wp14:anchorId="40FB8FAD">
            <wp:extent cx="4008755" cy="13311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02" cy="134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5DF8" w:rsidRPr="004C5DF8" w:rsidRDefault="004C5DF8" w:rsidP="004C5DF8">
      <w:pPr>
        <w:pStyle w:val="ListParagraph"/>
        <w:tabs>
          <w:tab w:val="left" w:pos="1410"/>
        </w:tabs>
        <w:spacing w:line="360" w:lineRule="auto"/>
      </w:pPr>
      <w:r w:rsidRPr="004C5DF8">
        <w:rPr>
          <w:b/>
          <w:bCs/>
          <w:u w:val="single"/>
        </w:rPr>
        <w:t>Biology Only</w:t>
      </w:r>
    </w:p>
    <w:p w:rsidR="00000000" w:rsidRPr="004C5DF8" w:rsidRDefault="008F1B43" w:rsidP="004C5DF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4C5DF8">
        <w:t>What reagent is used to identify the presence of starch?</w:t>
      </w:r>
    </w:p>
    <w:p w:rsidR="00000000" w:rsidRPr="004C5DF8" w:rsidRDefault="008F1B43" w:rsidP="004C5DF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4C5DF8">
        <w:t>Which reagent is used to identify the presence of a reducing sugar?</w:t>
      </w:r>
    </w:p>
    <w:p w:rsidR="00000000" w:rsidRPr="004C5DF8" w:rsidRDefault="008F1B43" w:rsidP="004C5DF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4C5DF8">
        <w:t>Which test is used to identify if protein is present?</w:t>
      </w:r>
    </w:p>
    <w:p w:rsidR="00000000" w:rsidRPr="004C5DF8" w:rsidRDefault="008F1B43" w:rsidP="004C5DF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4C5DF8">
        <w:t>Which flammable reagent is used in the emulsion test for lipids?</w:t>
      </w:r>
    </w:p>
    <w:p w:rsidR="00D315CA" w:rsidRPr="004C5DF8" w:rsidRDefault="008F1B43" w:rsidP="004C5DF8">
      <w:pPr>
        <w:pStyle w:val="ListParagraph"/>
        <w:numPr>
          <w:ilvl w:val="0"/>
          <w:numId w:val="38"/>
        </w:numPr>
        <w:tabs>
          <w:tab w:val="left" w:pos="1410"/>
        </w:tabs>
        <w:spacing w:line="360" w:lineRule="auto"/>
      </w:pPr>
      <w:r w:rsidRPr="004C5DF8">
        <w:t>List the equipment needed to find out how much energy is in 1g of peanuts.</w:t>
      </w:r>
    </w:p>
    <w:p w:rsidR="00D315CA" w:rsidRDefault="00D315CA" w:rsidP="00D315C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E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76383">
        <w:rPr>
          <w:b/>
          <w:sz w:val="28"/>
          <w:u w:val="single"/>
        </w:rPr>
        <w:t>Transport in cells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Define ‘diffusion’.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State three places where diffusion occurs in the body.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What is a concentration gradient?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What three factors affect the concentration gradient?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Define ‘osmosis’.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What is a ‘partially permeable membrane’?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What happens to an animal cell in a hypertonic solution?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What happens to an animal cell in a hypotonic solution?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Define ‘active transport’.</w:t>
      </w:r>
    </w:p>
    <w:p w:rsidR="006040BF" w:rsidRPr="006040BF" w:rsidRDefault="006040BF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 w:rsidRPr="006040BF">
        <w:rPr>
          <w:sz w:val="24"/>
        </w:rPr>
        <w:t>Why does active transport need to occur in root hair cells?</w:t>
      </w:r>
    </w:p>
    <w:p w:rsidR="006040BF" w:rsidRPr="006040BF" w:rsidRDefault="00545DC5" w:rsidP="006040BF">
      <w:pPr>
        <w:numPr>
          <w:ilvl w:val="0"/>
          <w:numId w:val="45"/>
        </w:numPr>
        <w:spacing w:line="360" w:lineRule="auto"/>
        <w:contextualSpacing/>
        <w:rPr>
          <w:sz w:val="24"/>
        </w:rPr>
      </w:pPr>
      <w:r>
        <w:rPr>
          <w:sz w:val="24"/>
        </w:rPr>
        <w:t>Why is percentage change in mass calculated for osmosis results?</w:t>
      </w:r>
    </w:p>
    <w:p w:rsidR="00674355" w:rsidRDefault="00674355" w:rsidP="00D315CA">
      <w:pPr>
        <w:pStyle w:val="ListParagraph"/>
        <w:tabs>
          <w:tab w:val="left" w:pos="1410"/>
        </w:tabs>
        <w:spacing w:line="360" w:lineRule="auto"/>
        <w:rPr>
          <w:noProof/>
          <w:lang w:eastAsia="en-GB"/>
        </w:rPr>
      </w:pPr>
    </w:p>
    <w:p w:rsidR="00D315CA" w:rsidRDefault="00D315CA" w:rsidP="00D315CA">
      <w:pPr>
        <w:pStyle w:val="ListParagraph"/>
        <w:tabs>
          <w:tab w:val="left" w:pos="1410"/>
        </w:tabs>
        <w:spacing w:line="360" w:lineRule="auto"/>
      </w:pPr>
    </w:p>
    <w:p w:rsidR="00D315CA" w:rsidRDefault="00D315CA" w:rsidP="00D315CA">
      <w:pPr>
        <w:ind w:firstLine="720"/>
      </w:pPr>
    </w:p>
    <w:p w:rsidR="00674355" w:rsidRDefault="00674355">
      <w:pPr>
        <w:rPr>
          <w:b/>
        </w:rPr>
      </w:pPr>
    </w:p>
    <w:p w:rsidR="00674355" w:rsidRPr="00674355" w:rsidRDefault="00674355" w:rsidP="00674355">
      <w:pPr>
        <w:rPr>
          <w:b/>
        </w:rPr>
      </w:pPr>
    </w:p>
    <w:sectPr w:rsidR="00674355" w:rsidRPr="00674355" w:rsidSect="008311C9">
      <w:headerReference w:type="default" r:id="rId14"/>
      <w:footerReference w:type="even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B43" w:rsidRDefault="008F1B43" w:rsidP="00683DA2">
      <w:pPr>
        <w:spacing w:after="0" w:line="240" w:lineRule="auto"/>
      </w:pPr>
      <w:r>
        <w:separator/>
      </w:r>
    </w:p>
  </w:endnote>
  <w:endnote w:type="continuationSeparator" w:id="0">
    <w:p w:rsidR="008F1B43" w:rsidRDefault="008F1B4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5DC5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B43" w:rsidRDefault="008F1B43" w:rsidP="00683DA2">
      <w:pPr>
        <w:spacing w:after="0" w:line="240" w:lineRule="auto"/>
      </w:pPr>
      <w:r>
        <w:separator/>
      </w:r>
    </w:p>
  </w:footnote>
  <w:footnote w:type="continuationSeparator" w:id="0">
    <w:p w:rsidR="008F1B43" w:rsidRDefault="008F1B4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42865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0E073F">
      <w:rPr>
        <w:b/>
        <w:noProof/>
        <w:color w:val="F4B083" w:themeColor="accent2" w:themeTint="99"/>
        <w:sz w:val="28"/>
        <w:szCs w:val="32"/>
        <w:lang w:val="en-US"/>
      </w:rPr>
      <w:t>B1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B2D00"/>
    <w:multiLevelType w:val="hybridMultilevel"/>
    <w:tmpl w:val="0AA82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605"/>
    <w:multiLevelType w:val="hybridMultilevel"/>
    <w:tmpl w:val="8BFCDA1C"/>
    <w:lvl w:ilvl="0" w:tplc="7ADA99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145A3"/>
    <w:multiLevelType w:val="hybridMultilevel"/>
    <w:tmpl w:val="FBBE423E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F4F04"/>
    <w:multiLevelType w:val="hybridMultilevel"/>
    <w:tmpl w:val="53A66446"/>
    <w:lvl w:ilvl="0" w:tplc="C178A1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06FD0"/>
    <w:multiLevelType w:val="hybridMultilevel"/>
    <w:tmpl w:val="A65C8F36"/>
    <w:lvl w:ilvl="0" w:tplc="852EC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C2CF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DC99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DC6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FEC5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F822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F86C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9E03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A41D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D7562"/>
    <w:multiLevelType w:val="hybridMultilevel"/>
    <w:tmpl w:val="FBBE423E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911BE"/>
    <w:multiLevelType w:val="hybridMultilevel"/>
    <w:tmpl w:val="BDCE3EB6"/>
    <w:lvl w:ilvl="0" w:tplc="29CA74F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90AF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5AF6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4657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D87F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C81B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6BE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0AFD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3CE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1BA6236"/>
    <w:multiLevelType w:val="hybridMultilevel"/>
    <w:tmpl w:val="F732E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65431"/>
    <w:multiLevelType w:val="hybridMultilevel"/>
    <w:tmpl w:val="2C807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42EC6"/>
    <w:multiLevelType w:val="hybridMultilevel"/>
    <w:tmpl w:val="FBBE423E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44FB1"/>
    <w:multiLevelType w:val="hybridMultilevel"/>
    <w:tmpl w:val="02D05544"/>
    <w:lvl w:ilvl="0" w:tplc="9B020E5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6D4788"/>
    <w:multiLevelType w:val="hybridMultilevel"/>
    <w:tmpl w:val="C108CF6C"/>
    <w:lvl w:ilvl="0" w:tplc="E15070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6A8E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AA1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905F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04DC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121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783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DE76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F8BD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51725"/>
    <w:multiLevelType w:val="hybridMultilevel"/>
    <w:tmpl w:val="111A95DA"/>
    <w:lvl w:ilvl="0" w:tplc="10E68796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D4F92"/>
    <w:multiLevelType w:val="hybridMultilevel"/>
    <w:tmpl w:val="C448717C"/>
    <w:lvl w:ilvl="0" w:tplc="213C680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E02C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6EC3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4C6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476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945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C0B9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3045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B413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D85488"/>
    <w:multiLevelType w:val="hybridMultilevel"/>
    <w:tmpl w:val="338CC998"/>
    <w:lvl w:ilvl="0" w:tplc="C178A1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D5E75"/>
    <w:multiLevelType w:val="hybridMultilevel"/>
    <w:tmpl w:val="105E4C3E"/>
    <w:lvl w:ilvl="0" w:tplc="4E846D1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A2E8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A039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924A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54CB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34ED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905D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F0F5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6E78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10D7B"/>
    <w:multiLevelType w:val="hybridMultilevel"/>
    <w:tmpl w:val="C1521C0C"/>
    <w:lvl w:ilvl="0" w:tplc="9B020E5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626DA"/>
    <w:multiLevelType w:val="hybridMultilevel"/>
    <w:tmpl w:val="59384EC0"/>
    <w:lvl w:ilvl="0" w:tplc="7ADA99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4509E"/>
    <w:multiLevelType w:val="hybridMultilevel"/>
    <w:tmpl w:val="2C76F260"/>
    <w:lvl w:ilvl="0" w:tplc="7ADA99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7C0F67"/>
    <w:multiLevelType w:val="hybridMultilevel"/>
    <w:tmpl w:val="4544C3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00272"/>
    <w:multiLevelType w:val="hybridMultilevel"/>
    <w:tmpl w:val="048CB52E"/>
    <w:lvl w:ilvl="0" w:tplc="23469E9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74A3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78C0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06C3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0275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B0C8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C013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A862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C52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2B3017"/>
    <w:multiLevelType w:val="hybridMultilevel"/>
    <w:tmpl w:val="55FADB86"/>
    <w:lvl w:ilvl="0" w:tplc="D764B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31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10335B"/>
    <w:multiLevelType w:val="hybridMultilevel"/>
    <w:tmpl w:val="33FA6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834B8"/>
    <w:multiLevelType w:val="hybridMultilevel"/>
    <w:tmpl w:val="6180EF14"/>
    <w:lvl w:ilvl="0" w:tplc="7A20B25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7D4573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8E6E0B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FF6C09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D609F0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AA2F1A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6406D1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290EF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37613A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844829"/>
    <w:multiLevelType w:val="hybridMultilevel"/>
    <w:tmpl w:val="269A4EC8"/>
    <w:lvl w:ilvl="0" w:tplc="9C80675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C03B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AC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141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385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34D7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5C33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BCAD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AA3F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9C3C40"/>
    <w:multiLevelType w:val="hybridMultilevel"/>
    <w:tmpl w:val="2E84D332"/>
    <w:lvl w:ilvl="0" w:tplc="AA24B51A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62A1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BC38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E234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A089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24E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0237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228B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3409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0"/>
  </w:num>
  <w:num w:numId="2">
    <w:abstractNumId w:val="33"/>
  </w:num>
  <w:num w:numId="3">
    <w:abstractNumId w:val="44"/>
  </w:num>
  <w:num w:numId="4">
    <w:abstractNumId w:val="9"/>
  </w:num>
  <w:num w:numId="5">
    <w:abstractNumId w:val="3"/>
  </w:num>
  <w:num w:numId="6">
    <w:abstractNumId w:val="37"/>
  </w:num>
  <w:num w:numId="7">
    <w:abstractNumId w:val="13"/>
  </w:num>
  <w:num w:numId="8">
    <w:abstractNumId w:val="38"/>
  </w:num>
  <w:num w:numId="9">
    <w:abstractNumId w:val="39"/>
  </w:num>
  <w:num w:numId="10">
    <w:abstractNumId w:val="31"/>
  </w:num>
  <w:num w:numId="11">
    <w:abstractNumId w:val="35"/>
  </w:num>
  <w:num w:numId="12">
    <w:abstractNumId w:val="15"/>
  </w:num>
  <w:num w:numId="13">
    <w:abstractNumId w:val="20"/>
  </w:num>
  <w:num w:numId="14">
    <w:abstractNumId w:val="6"/>
  </w:num>
  <w:num w:numId="15">
    <w:abstractNumId w:val="22"/>
  </w:num>
  <w:num w:numId="16">
    <w:abstractNumId w:val="34"/>
  </w:num>
  <w:num w:numId="17">
    <w:abstractNumId w:val="42"/>
  </w:num>
  <w:num w:numId="18">
    <w:abstractNumId w:val="29"/>
  </w:num>
  <w:num w:numId="19">
    <w:abstractNumId w:val="40"/>
  </w:num>
  <w:num w:numId="20">
    <w:abstractNumId w:val="10"/>
  </w:num>
  <w:num w:numId="21">
    <w:abstractNumId w:val="26"/>
  </w:num>
  <w:num w:numId="22">
    <w:abstractNumId w:val="0"/>
  </w:num>
  <w:num w:numId="23">
    <w:abstractNumId w:val="11"/>
  </w:num>
  <w:num w:numId="24">
    <w:abstractNumId w:val="12"/>
  </w:num>
  <w:num w:numId="25">
    <w:abstractNumId w:val="21"/>
  </w:num>
  <w:num w:numId="26">
    <w:abstractNumId w:val="27"/>
  </w:num>
  <w:num w:numId="27">
    <w:abstractNumId w:val="36"/>
  </w:num>
  <w:num w:numId="28">
    <w:abstractNumId w:val="16"/>
  </w:num>
  <w:num w:numId="29">
    <w:abstractNumId w:val="8"/>
  </w:num>
  <w:num w:numId="30">
    <w:abstractNumId w:val="5"/>
  </w:num>
  <w:num w:numId="31">
    <w:abstractNumId w:val="18"/>
  </w:num>
  <w:num w:numId="32">
    <w:abstractNumId w:val="41"/>
  </w:num>
  <w:num w:numId="33">
    <w:abstractNumId w:val="7"/>
  </w:num>
  <w:num w:numId="34">
    <w:abstractNumId w:val="2"/>
  </w:num>
  <w:num w:numId="35">
    <w:abstractNumId w:val="28"/>
  </w:num>
  <w:num w:numId="36">
    <w:abstractNumId w:val="23"/>
  </w:num>
  <w:num w:numId="37">
    <w:abstractNumId w:val="14"/>
  </w:num>
  <w:num w:numId="38">
    <w:abstractNumId w:val="4"/>
  </w:num>
  <w:num w:numId="39">
    <w:abstractNumId w:val="19"/>
  </w:num>
  <w:num w:numId="40">
    <w:abstractNumId w:val="24"/>
  </w:num>
  <w:num w:numId="41">
    <w:abstractNumId w:val="25"/>
  </w:num>
  <w:num w:numId="42">
    <w:abstractNumId w:val="1"/>
  </w:num>
  <w:num w:numId="43">
    <w:abstractNumId w:val="17"/>
  </w:num>
  <w:num w:numId="44">
    <w:abstractNumId w:val="43"/>
  </w:num>
  <w:num w:numId="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FEF"/>
    <w:rsid w:val="000D1F51"/>
    <w:rsid w:val="000D3567"/>
    <w:rsid w:val="000E073F"/>
    <w:rsid w:val="000E3176"/>
    <w:rsid w:val="000F6EB6"/>
    <w:rsid w:val="00103F64"/>
    <w:rsid w:val="00116026"/>
    <w:rsid w:val="0012097A"/>
    <w:rsid w:val="001634C1"/>
    <w:rsid w:val="00177474"/>
    <w:rsid w:val="00177612"/>
    <w:rsid w:val="0018679B"/>
    <w:rsid w:val="001871FA"/>
    <w:rsid w:val="001A036B"/>
    <w:rsid w:val="001B5B0E"/>
    <w:rsid w:val="001D06C1"/>
    <w:rsid w:val="002231AE"/>
    <w:rsid w:val="00224A2F"/>
    <w:rsid w:val="00227B1F"/>
    <w:rsid w:val="002314E4"/>
    <w:rsid w:val="0023553B"/>
    <w:rsid w:val="00235E14"/>
    <w:rsid w:val="00242865"/>
    <w:rsid w:val="0025764E"/>
    <w:rsid w:val="00270046"/>
    <w:rsid w:val="00276383"/>
    <w:rsid w:val="0029353E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172"/>
    <w:rsid w:val="00370A44"/>
    <w:rsid w:val="00373308"/>
    <w:rsid w:val="0037607C"/>
    <w:rsid w:val="00376B01"/>
    <w:rsid w:val="003B1C4B"/>
    <w:rsid w:val="003C5C15"/>
    <w:rsid w:val="003D29E8"/>
    <w:rsid w:val="003D7EB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C5DF8"/>
    <w:rsid w:val="004D1FAB"/>
    <w:rsid w:val="004E215A"/>
    <w:rsid w:val="00512C6F"/>
    <w:rsid w:val="005158FD"/>
    <w:rsid w:val="005406F9"/>
    <w:rsid w:val="00545DC5"/>
    <w:rsid w:val="00547C36"/>
    <w:rsid w:val="00553572"/>
    <w:rsid w:val="005741A2"/>
    <w:rsid w:val="005941E7"/>
    <w:rsid w:val="005B66A5"/>
    <w:rsid w:val="005B7E26"/>
    <w:rsid w:val="005C6E83"/>
    <w:rsid w:val="005D0A3A"/>
    <w:rsid w:val="005D5778"/>
    <w:rsid w:val="006040BF"/>
    <w:rsid w:val="0060432E"/>
    <w:rsid w:val="00625D23"/>
    <w:rsid w:val="00630920"/>
    <w:rsid w:val="00661DBD"/>
    <w:rsid w:val="00674355"/>
    <w:rsid w:val="00683DA2"/>
    <w:rsid w:val="00691B7F"/>
    <w:rsid w:val="006C1BE6"/>
    <w:rsid w:val="006C779C"/>
    <w:rsid w:val="006D38A6"/>
    <w:rsid w:val="007178F1"/>
    <w:rsid w:val="00720DB3"/>
    <w:rsid w:val="007419C9"/>
    <w:rsid w:val="00756990"/>
    <w:rsid w:val="00762BDD"/>
    <w:rsid w:val="00766F93"/>
    <w:rsid w:val="00772672"/>
    <w:rsid w:val="007754D5"/>
    <w:rsid w:val="00786F7A"/>
    <w:rsid w:val="007B5454"/>
    <w:rsid w:val="007C2DFF"/>
    <w:rsid w:val="007C3246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7891"/>
    <w:rsid w:val="008F1B43"/>
    <w:rsid w:val="008F501F"/>
    <w:rsid w:val="0092383E"/>
    <w:rsid w:val="00937869"/>
    <w:rsid w:val="009577C9"/>
    <w:rsid w:val="00963282"/>
    <w:rsid w:val="00983ADF"/>
    <w:rsid w:val="009973A8"/>
    <w:rsid w:val="009A28D9"/>
    <w:rsid w:val="009D1487"/>
    <w:rsid w:val="009D593A"/>
    <w:rsid w:val="009E0EFE"/>
    <w:rsid w:val="009E3B33"/>
    <w:rsid w:val="00A04163"/>
    <w:rsid w:val="00A24CBC"/>
    <w:rsid w:val="00A46084"/>
    <w:rsid w:val="00A8468F"/>
    <w:rsid w:val="00A94F18"/>
    <w:rsid w:val="00AB6E2F"/>
    <w:rsid w:val="00AD2A9E"/>
    <w:rsid w:val="00AF0BA6"/>
    <w:rsid w:val="00B46290"/>
    <w:rsid w:val="00B53B57"/>
    <w:rsid w:val="00B57C53"/>
    <w:rsid w:val="00B621A1"/>
    <w:rsid w:val="00B765D5"/>
    <w:rsid w:val="00B76AAE"/>
    <w:rsid w:val="00B8058A"/>
    <w:rsid w:val="00B8443F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720EA"/>
    <w:rsid w:val="00C80244"/>
    <w:rsid w:val="00CA11A5"/>
    <w:rsid w:val="00CA6681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ACF"/>
    <w:rsid w:val="00D52B70"/>
    <w:rsid w:val="00D61A92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F5B"/>
    <w:rsid w:val="00E9658B"/>
    <w:rsid w:val="00EB2BF6"/>
    <w:rsid w:val="00EB36CD"/>
    <w:rsid w:val="00EB7277"/>
    <w:rsid w:val="00EC4D76"/>
    <w:rsid w:val="00ED2C02"/>
    <w:rsid w:val="00EF44F9"/>
    <w:rsid w:val="00F00EA2"/>
    <w:rsid w:val="00F05986"/>
    <w:rsid w:val="00F12C37"/>
    <w:rsid w:val="00F13C29"/>
    <w:rsid w:val="00F1644A"/>
    <w:rsid w:val="00F42242"/>
    <w:rsid w:val="00F741B2"/>
    <w:rsid w:val="00F90980"/>
    <w:rsid w:val="00FA4696"/>
    <w:rsid w:val="00FA561F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14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26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6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29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6</TotalTime>
  <Pages>5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12</cp:revision>
  <dcterms:created xsi:type="dcterms:W3CDTF">2018-08-28T09:20:00Z</dcterms:created>
  <dcterms:modified xsi:type="dcterms:W3CDTF">2018-08-28T09:28:00Z</dcterms:modified>
</cp:coreProperties>
</file>