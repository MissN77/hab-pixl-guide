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765" w:rsidRDefault="002231AE" w:rsidP="00B46290">
      <w:pPr>
        <w:rPr>
          <w:b/>
          <w:sz w:val="28"/>
          <w:u w:val="single"/>
        </w:rPr>
      </w:pPr>
      <w:r w:rsidRPr="003B1C4B">
        <w:rPr>
          <w:b/>
          <w:sz w:val="28"/>
          <w:u w:val="single"/>
        </w:rPr>
        <w:t>A.</w:t>
      </w:r>
      <w:r w:rsidR="00756990">
        <w:rPr>
          <w:b/>
          <w:sz w:val="28"/>
          <w:u w:val="single"/>
        </w:rPr>
        <w:t xml:space="preserve"> </w:t>
      </w:r>
      <w:r w:rsidR="00A90501">
        <w:rPr>
          <w:b/>
          <w:sz w:val="28"/>
          <w:u w:val="single"/>
        </w:rPr>
        <w:t xml:space="preserve">Health and disease </w:t>
      </w:r>
    </w:p>
    <w:p w:rsidR="00A90501" w:rsidRPr="00A90501" w:rsidRDefault="00A90501" w:rsidP="00A90501">
      <w:pPr>
        <w:numPr>
          <w:ilvl w:val="0"/>
          <w:numId w:val="1"/>
        </w:numPr>
        <w:rPr>
          <w:sz w:val="24"/>
        </w:rPr>
      </w:pPr>
      <w:r w:rsidRPr="00A90501">
        <w:rPr>
          <w:sz w:val="24"/>
        </w:rPr>
        <w:t>Complete the table by filling in the missing information.</w:t>
      </w:r>
    </w:p>
    <w:p w:rsidR="00A90501" w:rsidRPr="00A90501" w:rsidRDefault="00A90501" w:rsidP="00A90501">
      <w:pPr>
        <w:numPr>
          <w:ilvl w:val="0"/>
          <w:numId w:val="1"/>
        </w:numPr>
        <w:rPr>
          <w:sz w:val="24"/>
        </w:rPr>
      </w:pPr>
      <w:r w:rsidRPr="00A90501">
        <w:rPr>
          <w:sz w:val="24"/>
        </w:rPr>
        <w:t>Define the word health.</w:t>
      </w:r>
    </w:p>
    <w:p w:rsidR="00A90501" w:rsidRPr="00A90501" w:rsidRDefault="00A90501" w:rsidP="00A90501">
      <w:pPr>
        <w:numPr>
          <w:ilvl w:val="0"/>
          <w:numId w:val="1"/>
        </w:numPr>
        <w:rPr>
          <w:sz w:val="24"/>
        </w:rPr>
      </w:pPr>
      <w:r w:rsidRPr="00A90501">
        <w:rPr>
          <w:sz w:val="24"/>
        </w:rPr>
        <w:t>What are communicable diseases?</w:t>
      </w:r>
    </w:p>
    <w:p w:rsidR="00A90501" w:rsidRPr="00A90501" w:rsidRDefault="00A90501" w:rsidP="00A90501">
      <w:pPr>
        <w:numPr>
          <w:ilvl w:val="0"/>
          <w:numId w:val="1"/>
        </w:numPr>
        <w:rPr>
          <w:sz w:val="24"/>
        </w:rPr>
      </w:pPr>
      <w:r w:rsidRPr="00A90501">
        <w:rPr>
          <w:sz w:val="24"/>
        </w:rPr>
        <w:t>What are non-communicable diseases?</w:t>
      </w:r>
    </w:p>
    <w:p w:rsidR="00A90501" w:rsidRPr="00A90501" w:rsidRDefault="00A90501" w:rsidP="00A90501">
      <w:pPr>
        <w:numPr>
          <w:ilvl w:val="0"/>
          <w:numId w:val="1"/>
        </w:numPr>
        <w:rPr>
          <w:sz w:val="24"/>
        </w:rPr>
      </w:pPr>
      <w:r w:rsidRPr="00A90501">
        <w:rPr>
          <w:sz w:val="24"/>
        </w:rPr>
        <w:t>What does the term ‘susceptible to other diseases’ mean?</w:t>
      </w:r>
    </w:p>
    <w:p w:rsidR="00A90501" w:rsidRPr="00A90501" w:rsidRDefault="00A90501" w:rsidP="00A90501">
      <w:pPr>
        <w:numPr>
          <w:ilvl w:val="0"/>
          <w:numId w:val="1"/>
        </w:numPr>
        <w:rPr>
          <w:sz w:val="24"/>
        </w:rPr>
      </w:pPr>
      <w:r w:rsidRPr="00A90501">
        <w:rPr>
          <w:sz w:val="24"/>
        </w:rPr>
        <w:t>What is the definition of a pathogen?</w:t>
      </w:r>
    </w:p>
    <w:p w:rsidR="00A90501" w:rsidRPr="00A90501" w:rsidRDefault="00A90501" w:rsidP="00A90501">
      <w:pPr>
        <w:numPr>
          <w:ilvl w:val="0"/>
          <w:numId w:val="1"/>
        </w:numPr>
        <w:rPr>
          <w:sz w:val="24"/>
        </w:rPr>
      </w:pPr>
      <w:r w:rsidRPr="00A90501">
        <w:rPr>
          <w:sz w:val="24"/>
        </w:rPr>
        <w:t>How can the spread of Chlamydia be reduced?</w:t>
      </w:r>
    </w:p>
    <w:p w:rsidR="00A90501" w:rsidRPr="00A90501" w:rsidRDefault="00A90501" w:rsidP="00A90501">
      <w:pPr>
        <w:numPr>
          <w:ilvl w:val="0"/>
          <w:numId w:val="1"/>
        </w:numPr>
        <w:rPr>
          <w:sz w:val="24"/>
        </w:rPr>
      </w:pPr>
      <w:r w:rsidRPr="00A90501">
        <w:rPr>
          <w:sz w:val="24"/>
        </w:rPr>
        <w:t>What disease does HIV cause eventually if it is not successfully managed?</w:t>
      </w:r>
    </w:p>
    <w:p w:rsidR="00A90501" w:rsidRPr="00A90501" w:rsidRDefault="00A90501" w:rsidP="00A90501">
      <w:pPr>
        <w:numPr>
          <w:ilvl w:val="0"/>
          <w:numId w:val="1"/>
        </w:numPr>
        <w:rPr>
          <w:sz w:val="24"/>
        </w:rPr>
      </w:pPr>
      <w:r w:rsidRPr="00A90501">
        <w:rPr>
          <w:sz w:val="24"/>
        </w:rPr>
        <w:t>What type of pathogen causes Chlamydia?</w:t>
      </w:r>
    </w:p>
    <w:p w:rsidR="00F11B8F" w:rsidRPr="00F11B8F" w:rsidRDefault="00F11B8F" w:rsidP="00F11B8F">
      <w:pPr>
        <w:spacing w:line="360" w:lineRule="auto"/>
        <w:ind w:left="360"/>
        <w:rPr>
          <w:b/>
          <w:sz w:val="24"/>
        </w:rPr>
      </w:pPr>
      <w:r w:rsidRPr="00F11B8F">
        <w:rPr>
          <w:b/>
          <w:sz w:val="24"/>
        </w:rPr>
        <w:t>Biology only</w:t>
      </w:r>
    </w:p>
    <w:p w:rsidR="00A90501" w:rsidRPr="00A90501" w:rsidRDefault="00A90501" w:rsidP="00A9050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 w:rsidRPr="00A90501">
        <w:rPr>
          <w:sz w:val="24"/>
        </w:rPr>
        <w:t>What are the two pathways involved in the lifecycle of a virus?</w:t>
      </w:r>
    </w:p>
    <w:p w:rsidR="00A90501" w:rsidRPr="00A90501" w:rsidRDefault="00A90501" w:rsidP="00A9050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 w:rsidRPr="00A90501">
        <w:rPr>
          <w:sz w:val="24"/>
        </w:rPr>
        <w:t xml:space="preserve">Which pathway involves the assimilation </w:t>
      </w:r>
      <w:r>
        <w:rPr>
          <w:sz w:val="24"/>
        </w:rPr>
        <w:t xml:space="preserve">of lots of new active viral </w:t>
      </w:r>
      <w:r w:rsidRPr="00A90501">
        <w:rPr>
          <w:sz w:val="24"/>
        </w:rPr>
        <w:t>particles?</w:t>
      </w:r>
    </w:p>
    <w:p w:rsidR="008D518A" w:rsidRDefault="008D518A" w:rsidP="008D518A">
      <w:pPr>
        <w:rPr>
          <w:b/>
          <w:sz w:val="28"/>
          <w:u w:val="single"/>
        </w:rPr>
      </w:pPr>
      <w:r>
        <w:rPr>
          <w:b/>
          <w:sz w:val="28"/>
          <w:u w:val="single"/>
        </w:rPr>
        <w:t>B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 w:rsidR="001E3728">
        <w:rPr>
          <w:b/>
          <w:sz w:val="28"/>
          <w:u w:val="single"/>
        </w:rPr>
        <w:t>Plant disease</w:t>
      </w:r>
      <w:r w:rsidR="003672C7">
        <w:rPr>
          <w:b/>
          <w:sz w:val="28"/>
          <w:u w:val="single"/>
        </w:rPr>
        <w:t xml:space="preserve"> BIOLOGY ONLY</w:t>
      </w:r>
    </w:p>
    <w:p w:rsidR="00354617" w:rsidRPr="001E3728" w:rsidRDefault="00EB5FB3" w:rsidP="001E3728">
      <w:pPr>
        <w:pStyle w:val="ListParagraph"/>
        <w:numPr>
          <w:ilvl w:val="0"/>
          <w:numId w:val="3"/>
        </w:numPr>
        <w:spacing w:line="360" w:lineRule="auto"/>
      </w:pPr>
      <w:r w:rsidRPr="001E3728">
        <w:t>List three ways a plant can defend itself against the attack of pests and pathogens.</w:t>
      </w:r>
    </w:p>
    <w:p w:rsidR="001E3728" w:rsidRDefault="001E3728" w:rsidP="001E3728">
      <w:pPr>
        <w:pStyle w:val="ListParagraph"/>
        <w:numPr>
          <w:ilvl w:val="0"/>
          <w:numId w:val="3"/>
        </w:numPr>
        <w:spacing w:line="360" w:lineRule="auto"/>
      </w:pPr>
      <w:r w:rsidRPr="001E3728">
        <w:t>Name two chemicals produced by plants which humans can use to relieve disease symptoms.</w:t>
      </w:r>
    </w:p>
    <w:p w:rsidR="001E3728" w:rsidRPr="001E3728" w:rsidRDefault="001E3728" w:rsidP="001E3728">
      <w:pPr>
        <w:pStyle w:val="ListParagraph"/>
        <w:spacing w:line="360" w:lineRule="auto"/>
        <w:rPr>
          <w:b/>
        </w:rPr>
      </w:pPr>
      <w:r w:rsidRPr="001E3728">
        <w:rPr>
          <w:b/>
        </w:rPr>
        <w:t>Higher tier</w:t>
      </w:r>
    </w:p>
    <w:p w:rsidR="001E3728" w:rsidRPr="001E3728" w:rsidRDefault="001E3728" w:rsidP="001E3728">
      <w:pPr>
        <w:pStyle w:val="ListParagraph"/>
        <w:numPr>
          <w:ilvl w:val="0"/>
          <w:numId w:val="3"/>
        </w:numPr>
        <w:spacing w:line="360" w:lineRule="auto"/>
      </w:pPr>
      <w:r w:rsidRPr="001E3728">
        <w:t>What information might a distributional analysis of a plant disease produce?</w:t>
      </w:r>
    </w:p>
    <w:p w:rsidR="001E3728" w:rsidRPr="001E3728" w:rsidRDefault="001E3728" w:rsidP="001E3728">
      <w:pPr>
        <w:pStyle w:val="ListParagraph"/>
        <w:numPr>
          <w:ilvl w:val="0"/>
          <w:numId w:val="3"/>
        </w:numPr>
        <w:spacing w:line="360" w:lineRule="auto"/>
      </w:pPr>
      <w:r w:rsidRPr="001E3728">
        <w:t>List two other ways plant diseases can be identified.</w:t>
      </w:r>
    </w:p>
    <w:p w:rsidR="001E3728" w:rsidRPr="001E3728" w:rsidRDefault="001E3728" w:rsidP="001E3728">
      <w:pPr>
        <w:pStyle w:val="ListParagraph"/>
        <w:numPr>
          <w:ilvl w:val="0"/>
          <w:numId w:val="3"/>
        </w:numPr>
        <w:spacing w:line="360" w:lineRule="auto"/>
      </w:pPr>
      <w:r w:rsidRPr="001E3728">
        <w:t>What ion is needed for healthy growth in plants?</w:t>
      </w:r>
    </w:p>
    <w:p w:rsidR="001E3728" w:rsidRPr="001E3728" w:rsidRDefault="001E3728" w:rsidP="001E3728">
      <w:pPr>
        <w:pStyle w:val="ListParagraph"/>
        <w:numPr>
          <w:ilvl w:val="0"/>
          <w:numId w:val="3"/>
        </w:numPr>
        <w:spacing w:line="360" w:lineRule="auto"/>
      </w:pPr>
      <w:r w:rsidRPr="001E3728">
        <w:t>If a plant had yellow leaves what mineral ion is likely to be absent?</w:t>
      </w:r>
    </w:p>
    <w:p w:rsidR="005B4388" w:rsidRDefault="005B4388">
      <w:pPr>
        <w:rPr>
          <w:b/>
          <w:sz w:val="28"/>
          <w:u w:val="single"/>
        </w:rPr>
      </w:pPr>
    </w:p>
    <w:p w:rsidR="003672C7" w:rsidRDefault="003672C7">
      <w:pPr>
        <w:rPr>
          <w:b/>
          <w:sz w:val="28"/>
          <w:u w:val="single"/>
        </w:rPr>
      </w:pPr>
    </w:p>
    <w:p w:rsidR="003672C7" w:rsidRDefault="003672C7">
      <w:r>
        <w:br w:type="page"/>
      </w:r>
    </w:p>
    <w:p w:rsidR="00937869" w:rsidRDefault="00937869" w:rsidP="00937869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C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 w:rsidR="00C92703">
        <w:rPr>
          <w:b/>
          <w:sz w:val="28"/>
          <w:u w:val="single"/>
        </w:rPr>
        <w:t>Human defence responses</w:t>
      </w:r>
    </w:p>
    <w:p w:rsidR="00C92703" w:rsidRPr="00C92703" w:rsidRDefault="00C92703" w:rsidP="00C92703">
      <w:pPr>
        <w:pStyle w:val="ListParagraph"/>
        <w:numPr>
          <w:ilvl w:val="0"/>
          <w:numId w:val="8"/>
        </w:numPr>
        <w:spacing w:line="360" w:lineRule="auto"/>
      </w:pPr>
      <w:r w:rsidRPr="00C92703">
        <w:t>Name three physical barriers of the human body which pr</w:t>
      </w:r>
      <w:r>
        <w:t xml:space="preserve">otect the body from pathogens. </w:t>
      </w:r>
    </w:p>
    <w:p w:rsidR="00C92703" w:rsidRPr="00C92703" w:rsidRDefault="00C92703" w:rsidP="00C92703">
      <w:pPr>
        <w:pStyle w:val="ListParagraph"/>
        <w:numPr>
          <w:ilvl w:val="0"/>
          <w:numId w:val="8"/>
        </w:numPr>
        <w:spacing w:line="360" w:lineRule="auto"/>
      </w:pPr>
      <w:r w:rsidRPr="00C92703">
        <w:t>What is lysozyme?</w:t>
      </w:r>
    </w:p>
    <w:p w:rsidR="00C92703" w:rsidRPr="00C92703" w:rsidRDefault="00C92703" w:rsidP="00C92703">
      <w:pPr>
        <w:pStyle w:val="ListParagraph"/>
        <w:numPr>
          <w:ilvl w:val="0"/>
          <w:numId w:val="8"/>
        </w:numPr>
        <w:spacing w:line="360" w:lineRule="auto"/>
      </w:pPr>
      <w:r w:rsidRPr="00C92703">
        <w:t xml:space="preserve">Name the chemical found in the stomach which acts as a chemical defence against pathogens. </w:t>
      </w:r>
    </w:p>
    <w:p w:rsidR="00C92703" w:rsidRPr="00C92703" w:rsidRDefault="00C92703" w:rsidP="00C92703">
      <w:pPr>
        <w:pStyle w:val="ListParagraph"/>
        <w:numPr>
          <w:ilvl w:val="0"/>
          <w:numId w:val="8"/>
        </w:numPr>
        <w:spacing w:line="360" w:lineRule="auto"/>
      </w:pPr>
      <w:r w:rsidRPr="00C92703">
        <w:t xml:space="preserve">What is an antigen? </w:t>
      </w:r>
    </w:p>
    <w:p w:rsidR="00C92703" w:rsidRPr="00C92703" w:rsidRDefault="00C92703" w:rsidP="00C92703">
      <w:pPr>
        <w:pStyle w:val="ListParagraph"/>
        <w:numPr>
          <w:ilvl w:val="0"/>
          <w:numId w:val="8"/>
        </w:numPr>
        <w:spacing w:line="360" w:lineRule="auto"/>
      </w:pPr>
      <w:r w:rsidRPr="00C92703">
        <w:t xml:space="preserve">What is an antibody? </w:t>
      </w:r>
    </w:p>
    <w:p w:rsidR="00C92703" w:rsidRPr="00C92703" w:rsidRDefault="00C92703" w:rsidP="00C92703">
      <w:pPr>
        <w:pStyle w:val="ListParagraph"/>
        <w:numPr>
          <w:ilvl w:val="0"/>
          <w:numId w:val="8"/>
        </w:numPr>
        <w:spacing w:line="360" w:lineRule="auto"/>
      </w:pPr>
      <w:r w:rsidRPr="00C92703">
        <w:t>What does a memory lymphocyte do?</w:t>
      </w:r>
    </w:p>
    <w:p w:rsidR="00C92703" w:rsidRPr="00C92703" w:rsidRDefault="00C92703" w:rsidP="00C92703">
      <w:pPr>
        <w:pStyle w:val="ListParagraph"/>
        <w:numPr>
          <w:ilvl w:val="0"/>
          <w:numId w:val="8"/>
        </w:numPr>
        <w:spacing w:line="360" w:lineRule="auto"/>
      </w:pPr>
      <w:r w:rsidRPr="00C92703">
        <w:t>What is meant by the secondary response to an antigen?</w:t>
      </w:r>
    </w:p>
    <w:p w:rsidR="00C92703" w:rsidRPr="00C92703" w:rsidRDefault="00C92703" w:rsidP="00C92703">
      <w:pPr>
        <w:pStyle w:val="ListParagraph"/>
        <w:numPr>
          <w:ilvl w:val="0"/>
          <w:numId w:val="8"/>
        </w:numPr>
        <w:spacing w:line="360" w:lineRule="auto"/>
      </w:pPr>
      <w:r w:rsidRPr="00C92703">
        <w:t>What does a vaccine contain?</w:t>
      </w:r>
    </w:p>
    <w:p w:rsidR="00C92703" w:rsidRPr="00C92703" w:rsidRDefault="00C92703" w:rsidP="00C92703">
      <w:pPr>
        <w:pStyle w:val="ListParagraph"/>
        <w:numPr>
          <w:ilvl w:val="0"/>
          <w:numId w:val="8"/>
        </w:numPr>
        <w:spacing w:line="360" w:lineRule="auto"/>
      </w:pPr>
      <w:r w:rsidRPr="00C92703">
        <w:t xml:space="preserve">Which type of pathogen would </w:t>
      </w:r>
      <w:r>
        <w:t>doctors treat with antibiotics?</w:t>
      </w:r>
    </w:p>
    <w:p w:rsidR="00C92703" w:rsidRPr="00C92703" w:rsidRDefault="00C92703" w:rsidP="00C92703">
      <w:pPr>
        <w:pStyle w:val="ListParagraph"/>
        <w:spacing w:line="360" w:lineRule="auto"/>
        <w:rPr>
          <w:b/>
        </w:rPr>
      </w:pPr>
      <w:r w:rsidRPr="00C92703">
        <w:rPr>
          <w:b/>
        </w:rPr>
        <w:t>Biology only</w:t>
      </w:r>
    </w:p>
    <w:p w:rsidR="00C92703" w:rsidRPr="00C92703" w:rsidRDefault="00C92703" w:rsidP="00C92703">
      <w:pPr>
        <w:pStyle w:val="ListParagraph"/>
        <w:numPr>
          <w:ilvl w:val="0"/>
          <w:numId w:val="8"/>
        </w:numPr>
        <w:spacing w:line="360" w:lineRule="auto"/>
      </w:pPr>
      <w:r w:rsidRPr="00C92703">
        <w:t xml:space="preserve">What does the term herd immunity </w:t>
      </w:r>
      <w:r>
        <w:t>mean?</w:t>
      </w:r>
    </w:p>
    <w:p w:rsidR="00C92703" w:rsidRPr="00C92703" w:rsidRDefault="00C92703" w:rsidP="00C92703">
      <w:pPr>
        <w:pStyle w:val="ListParagraph"/>
        <w:numPr>
          <w:ilvl w:val="0"/>
          <w:numId w:val="8"/>
        </w:numPr>
        <w:spacing w:line="360" w:lineRule="auto"/>
      </w:pPr>
      <w:r>
        <w:t>What does aseptic mean?</w:t>
      </w:r>
    </w:p>
    <w:p w:rsidR="00C92703" w:rsidRPr="00C92703" w:rsidRDefault="00C92703" w:rsidP="00C92703">
      <w:pPr>
        <w:pStyle w:val="ListParagraph"/>
        <w:numPr>
          <w:ilvl w:val="0"/>
          <w:numId w:val="8"/>
        </w:numPr>
        <w:spacing w:line="360" w:lineRule="auto"/>
      </w:pPr>
      <w:r>
        <w:t>What does an autoclave do?</w:t>
      </w:r>
    </w:p>
    <w:p w:rsidR="00C92703" w:rsidRPr="00C92703" w:rsidRDefault="00C92703" w:rsidP="00C92703">
      <w:pPr>
        <w:pStyle w:val="ListParagraph"/>
        <w:numPr>
          <w:ilvl w:val="0"/>
          <w:numId w:val="8"/>
        </w:numPr>
        <w:spacing w:line="360" w:lineRule="auto"/>
      </w:pPr>
      <w:r w:rsidRPr="00C92703">
        <w:t>Why should Petri dishes and</w:t>
      </w:r>
      <w:r>
        <w:t xml:space="preserve"> culture vials be kept covered?</w:t>
      </w:r>
    </w:p>
    <w:p w:rsidR="000E4ECD" w:rsidRPr="004C0B9E" w:rsidRDefault="00C92703" w:rsidP="000E4ECD">
      <w:pPr>
        <w:pStyle w:val="ListParagraph"/>
        <w:numPr>
          <w:ilvl w:val="0"/>
          <w:numId w:val="8"/>
        </w:numPr>
        <w:spacing w:line="480" w:lineRule="auto"/>
      </w:pPr>
      <w:r w:rsidRPr="00C92703">
        <w:t>What formula is used to calculate the cross sectional area of a bacterial culture?</w:t>
      </w:r>
    </w:p>
    <w:p w:rsidR="00883EBC" w:rsidRDefault="00883EBC">
      <w:pPr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:rsidR="00554E9C" w:rsidRDefault="00554E9C" w:rsidP="00554E9C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D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 w:rsidR="004C0B9E">
        <w:rPr>
          <w:b/>
          <w:sz w:val="28"/>
          <w:u w:val="single"/>
        </w:rPr>
        <w:t>Development of new medicines</w:t>
      </w:r>
    </w:p>
    <w:p w:rsidR="00883EBC" w:rsidRPr="00883EBC" w:rsidRDefault="00883EBC" w:rsidP="00883EBC">
      <w:pPr>
        <w:pStyle w:val="ListParagraph"/>
        <w:numPr>
          <w:ilvl w:val="0"/>
          <w:numId w:val="6"/>
        </w:numPr>
        <w:spacing w:line="360" w:lineRule="auto"/>
      </w:pPr>
      <w:r w:rsidRPr="00883EBC">
        <w:t xml:space="preserve">Any potential new drug has to go through a series of tests. </w:t>
      </w:r>
    </w:p>
    <w:p w:rsidR="00883EBC" w:rsidRPr="00883EBC" w:rsidRDefault="00883EBC" w:rsidP="00883EBC">
      <w:pPr>
        <w:pStyle w:val="ListParagraph"/>
        <w:numPr>
          <w:ilvl w:val="0"/>
          <w:numId w:val="6"/>
        </w:numPr>
        <w:spacing w:line="360" w:lineRule="auto"/>
      </w:pPr>
      <w:r w:rsidRPr="00883EBC">
        <w:t>What is meant by the following terms?</w:t>
      </w:r>
    </w:p>
    <w:p w:rsidR="00883EBC" w:rsidRPr="00883EBC" w:rsidRDefault="00883EBC" w:rsidP="00883EBC">
      <w:pPr>
        <w:pStyle w:val="ListParagraph"/>
        <w:numPr>
          <w:ilvl w:val="0"/>
          <w:numId w:val="6"/>
        </w:numPr>
        <w:spacing w:line="360" w:lineRule="auto"/>
      </w:pPr>
      <w:r w:rsidRPr="00883EBC">
        <w:t xml:space="preserve">Efficacy </w:t>
      </w:r>
      <w:r w:rsidRPr="00883EBC">
        <w:tab/>
        <w:t xml:space="preserve">      b) Toxicity</w:t>
      </w:r>
      <w:r w:rsidRPr="00883EBC">
        <w:tab/>
      </w:r>
      <w:r w:rsidRPr="00883EBC">
        <w:tab/>
        <w:t>c) Optimum dose</w:t>
      </w:r>
    </w:p>
    <w:p w:rsidR="00883EBC" w:rsidRPr="00883EBC" w:rsidRDefault="00883EBC" w:rsidP="00883EBC">
      <w:pPr>
        <w:pStyle w:val="ListParagraph"/>
        <w:numPr>
          <w:ilvl w:val="0"/>
          <w:numId w:val="6"/>
        </w:numPr>
        <w:spacing w:line="360" w:lineRule="auto"/>
      </w:pPr>
      <w:r w:rsidRPr="00883EBC">
        <w:t>Number these statements to show how drugs are tested.</w:t>
      </w:r>
    </w:p>
    <w:p w:rsidR="00883EBC" w:rsidRPr="00883EBC" w:rsidRDefault="00883EBC" w:rsidP="00883EBC">
      <w:pPr>
        <w:pStyle w:val="ListParagraph"/>
        <w:numPr>
          <w:ilvl w:val="0"/>
          <w:numId w:val="6"/>
        </w:numPr>
        <w:spacing w:line="360" w:lineRule="auto"/>
      </w:pPr>
      <w:r w:rsidRPr="00883EBC">
        <w:t>Drugs are trialled on live animals</w:t>
      </w:r>
    </w:p>
    <w:p w:rsidR="00883EBC" w:rsidRPr="00883EBC" w:rsidRDefault="00883EBC" w:rsidP="00883EBC">
      <w:pPr>
        <w:pStyle w:val="ListParagraph"/>
        <w:numPr>
          <w:ilvl w:val="0"/>
          <w:numId w:val="6"/>
        </w:numPr>
        <w:spacing w:line="360" w:lineRule="auto"/>
      </w:pPr>
      <w:r w:rsidRPr="00883EBC">
        <w:t>Drugs are trialled on people with the disease the drug is for</w:t>
      </w:r>
    </w:p>
    <w:p w:rsidR="00883EBC" w:rsidRPr="00883EBC" w:rsidRDefault="00883EBC" w:rsidP="00883EBC">
      <w:pPr>
        <w:pStyle w:val="ListParagraph"/>
        <w:numPr>
          <w:ilvl w:val="0"/>
          <w:numId w:val="6"/>
        </w:numPr>
        <w:spacing w:line="360" w:lineRule="auto"/>
      </w:pPr>
      <w:r w:rsidRPr="00883EBC">
        <w:t>Drugs are trialled in laboratories on cells and tissue cultures</w:t>
      </w:r>
    </w:p>
    <w:p w:rsidR="00883EBC" w:rsidRPr="00883EBC" w:rsidRDefault="00883EBC" w:rsidP="00883EBC">
      <w:pPr>
        <w:pStyle w:val="ListParagraph"/>
        <w:numPr>
          <w:ilvl w:val="0"/>
          <w:numId w:val="6"/>
        </w:numPr>
        <w:spacing w:line="360" w:lineRule="auto"/>
      </w:pPr>
      <w:r w:rsidRPr="00883EBC">
        <w:t>Drugs are trialled on healthy volunteers</w:t>
      </w:r>
    </w:p>
    <w:p w:rsidR="00883EBC" w:rsidRPr="00883EBC" w:rsidRDefault="00883EBC" w:rsidP="00883EBC">
      <w:pPr>
        <w:pStyle w:val="ListParagraph"/>
        <w:numPr>
          <w:ilvl w:val="0"/>
          <w:numId w:val="6"/>
        </w:numPr>
        <w:spacing w:line="360" w:lineRule="auto"/>
      </w:pPr>
      <w:r w:rsidRPr="00883EBC">
        <w:t>Drugs companies often use a placebo in their trials.</w:t>
      </w:r>
    </w:p>
    <w:p w:rsidR="00554E9C" w:rsidRDefault="00883EBC" w:rsidP="00883EBC">
      <w:pPr>
        <w:pStyle w:val="ListParagraph"/>
        <w:numPr>
          <w:ilvl w:val="0"/>
          <w:numId w:val="6"/>
        </w:numPr>
        <w:spacing w:line="360" w:lineRule="auto"/>
      </w:pPr>
      <w:r w:rsidRPr="00883EBC">
        <w:t>a. What is a placebo?   b. Why is it used?</w:t>
      </w:r>
    </w:p>
    <w:p w:rsidR="00883EBC" w:rsidRPr="00883EBC" w:rsidRDefault="00883EBC" w:rsidP="00883EBC">
      <w:pPr>
        <w:pStyle w:val="ListParagraph"/>
        <w:spacing w:line="360" w:lineRule="auto"/>
      </w:pPr>
      <w:r w:rsidRPr="00883EBC">
        <w:rPr>
          <w:b/>
          <w:bCs/>
          <w:iCs/>
        </w:rPr>
        <w:t>Biology HT only</w:t>
      </w:r>
    </w:p>
    <w:p w:rsidR="00883EBC" w:rsidRPr="00883EBC" w:rsidRDefault="00883EBC" w:rsidP="00883EBC">
      <w:pPr>
        <w:pStyle w:val="ListParagraph"/>
        <w:numPr>
          <w:ilvl w:val="0"/>
          <w:numId w:val="6"/>
        </w:numPr>
        <w:spacing w:line="360" w:lineRule="auto"/>
      </w:pPr>
      <w:r w:rsidRPr="00883EBC">
        <w:t>Place the statements in the correct order to show how monoclonal antibodies are produced.</w:t>
      </w:r>
    </w:p>
    <w:p w:rsidR="00000000" w:rsidRPr="00883EBC" w:rsidRDefault="00F36E8C" w:rsidP="00883EBC">
      <w:pPr>
        <w:pStyle w:val="ListParagraph"/>
        <w:numPr>
          <w:ilvl w:val="1"/>
          <w:numId w:val="6"/>
        </w:numPr>
        <w:spacing w:line="360" w:lineRule="auto"/>
      </w:pPr>
      <w:r w:rsidRPr="00883EBC">
        <w:t>Mouse lymphocytes produce antibodies.</w:t>
      </w:r>
    </w:p>
    <w:p w:rsidR="00000000" w:rsidRPr="00883EBC" w:rsidRDefault="00F36E8C" w:rsidP="00883EBC">
      <w:pPr>
        <w:pStyle w:val="ListParagraph"/>
        <w:numPr>
          <w:ilvl w:val="1"/>
          <w:numId w:val="6"/>
        </w:numPr>
        <w:spacing w:line="360" w:lineRule="auto"/>
      </w:pPr>
      <w:r w:rsidRPr="00883EBC">
        <w:t>The antibodies are collected and purified.</w:t>
      </w:r>
    </w:p>
    <w:p w:rsidR="00000000" w:rsidRPr="00883EBC" w:rsidRDefault="00F36E8C" w:rsidP="00883EBC">
      <w:pPr>
        <w:pStyle w:val="ListParagraph"/>
        <w:numPr>
          <w:ilvl w:val="1"/>
          <w:numId w:val="6"/>
        </w:numPr>
        <w:spacing w:line="360" w:lineRule="auto"/>
      </w:pPr>
      <w:r w:rsidRPr="00883EBC">
        <w:t>Mouse lymphocytes are collected.</w:t>
      </w:r>
    </w:p>
    <w:p w:rsidR="00000000" w:rsidRPr="00883EBC" w:rsidRDefault="00F36E8C" w:rsidP="00883EBC">
      <w:pPr>
        <w:pStyle w:val="ListParagraph"/>
        <w:numPr>
          <w:ilvl w:val="1"/>
          <w:numId w:val="6"/>
        </w:numPr>
        <w:spacing w:line="360" w:lineRule="auto"/>
      </w:pPr>
      <w:r w:rsidRPr="00883EBC">
        <w:t>Mouse is injected with a pathogen.</w:t>
      </w:r>
    </w:p>
    <w:p w:rsidR="00000000" w:rsidRPr="00883EBC" w:rsidRDefault="00F36E8C" w:rsidP="00883EBC">
      <w:pPr>
        <w:pStyle w:val="ListParagraph"/>
        <w:numPr>
          <w:ilvl w:val="1"/>
          <w:numId w:val="6"/>
        </w:numPr>
        <w:spacing w:line="360" w:lineRule="auto"/>
      </w:pPr>
      <w:proofErr w:type="spellStart"/>
      <w:r w:rsidRPr="00883EBC">
        <w:t>Hybridoma</w:t>
      </w:r>
      <w:proofErr w:type="spellEnd"/>
      <w:r w:rsidRPr="00883EBC">
        <w:t xml:space="preserve"> cells are separated and cultured to form a clone.</w:t>
      </w:r>
    </w:p>
    <w:p w:rsidR="00000000" w:rsidRPr="00883EBC" w:rsidRDefault="00F36E8C" w:rsidP="00883EBC">
      <w:pPr>
        <w:pStyle w:val="ListParagraph"/>
        <w:numPr>
          <w:ilvl w:val="1"/>
          <w:numId w:val="6"/>
        </w:numPr>
        <w:spacing w:line="360" w:lineRule="auto"/>
      </w:pPr>
      <w:r w:rsidRPr="00883EBC">
        <w:t>Mouse lymphocyte and mouse tumour cell are fused.</w:t>
      </w:r>
    </w:p>
    <w:p w:rsidR="00000000" w:rsidRPr="00883EBC" w:rsidRDefault="00F36E8C" w:rsidP="00883EBC">
      <w:pPr>
        <w:pStyle w:val="ListParagraph"/>
        <w:numPr>
          <w:ilvl w:val="1"/>
          <w:numId w:val="6"/>
        </w:numPr>
        <w:spacing w:line="360" w:lineRule="auto"/>
      </w:pPr>
      <w:r w:rsidRPr="00883EBC">
        <w:t>The clone prod</w:t>
      </w:r>
      <w:r w:rsidRPr="00883EBC">
        <w:t>uces large quantities of antibody.</w:t>
      </w:r>
    </w:p>
    <w:p w:rsidR="00883EBC" w:rsidRPr="00883EBC" w:rsidRDefault="00883EBC" w:rsidP="00883EBC">
      <w:pPr>
        <w:pStyle w:val="ListParagraph"/>
        <w:numPr>
          <w:ilvl w:val="0"/>
          <w:numId w:val="6"/>
        </w:numPr>
        <w:spacing w:line="360" w:lineRule="auto"/>
      </w:pPr>
      <w:r w:rsidRPr="00883EBC">
        <w:t>What are the applications of monoclonal antibodies?</w:t>
      </w:r>
    </w:p>
    <w:p w:rsidR="00883EBC" w:rsidRPr="00883EBC" w:rsidRDefault="00883EBC" w:rsidP="00883EBC">
      <w:pPr>
        <w:pStyle w:val="ListParagraph"/>
        <w:numPr>
          <w:ilvl w:val="0"/>
          <w:numId w:val="6"/>
        </w:numPr>
        <w:spacing w:line="360" w:lineRule="auto"/>
      </w:pPr>
      <w:r w:rsidRPr="00883EBC">
        <w:t xml:space="preserve">Why do some people feel the use of monoclonal antibodies is unethical? </w:t>
      </w:r>
    </w:p>
    <w:p w:rsidR="00187039" w:rsidRPr="00187039" w:rsidRDefault="00883EBC" w:rsidP="00883EBC">
      <w:pPr>
        <w:pStyle w:val="ListParagraph"/>
        <w:numPr>
          <w:ilvl w:val="0"/>
          <w:numId w:val="6"/>
        </w:numPr>
        <w:spacing w:line="360" w:lineRule="auto"/>
      </w:pPr>
      <w:r w:rsidRPr="00883EBC">
        <w:t>Why would a test kit containing monoclonal antibodies be useful to detect plant disease?</w:t>
      </w:r>
    </w:p>
    <w:p w:rsidR="00187039" w:rsidRDefault="00187039" w:rsidP="00187039">
      <w:pPr>
        <w:pStyle w:val="ListParagraph"/>
        <w:spacing w:line="360" w:lineRule="auto"/>
        <w:ind w:left="0"/>
        <w:rPr>
          <w:b/>
          <w:sz w:val="28"/>
          <w:u w:val="single"/>
        </w:rPr>
      </w:pPr>
    </w:p>
    <w:p w:rsidR="00883EBC" w:rsidRPr="00187039" w:rsidRDefault="00883EBC" w:rsidP="00187039">
      <w:pPr>
        <w:pStyle w:val="ListParagraph"/>
        <w:spacing w:line="360" w:lineRule="auto"/>
        <w:ind w:left="0"/>
      </w:pPr>
      <w:r w:rsidRPr="00187039">
        <w:rPr>
          <w:b/>
          <w:sz w:val="28"/>
          <w:u w:val="single"/>
        </w:rPr>
        <w:t>E</w:t>
      </w:r>
      <w:r w:rsidRPr="00187039">
        <w:rPr>
          <w:b/>
          <w:sz w:val="28"/>
          <w:u w:val="single"/>
        </w:rPr>
        <w:t xml:space="preserve">. </w:t>
      </w:r>
      <w:r w:rsidRPr="00187039">
        <w:rPr>
          <w:b/>
          <w:sz w:val="28"/>
          <w:u w:val="single"/>
        </w:rPr>
        <w:t>Effect of lifestyle</w:t>
      </w:r>
    </w:p>
    <w:p w:rsidR="00835EF4" w:rsidRPr="00835EF4" w:rsidRDefault="00835EF4" w:rsidP="00835EF4">
      <w:pPr>
        <w:pStyle w:val="ListParagraph"/>
        <w:numPr>
          <w:ilvl w:val="0"/>
          <w:numId w:val="10"/>
        </w:numPr>
        <w:spacing w:line="360" w:lineRule="auto"/>
      </w:pPr>
      <w:r w:rsidRPr="00835EF4">
        <w:t>How do you calculate BMI?</w:t>
      </w:r>
    </w:p>
    <w:p w:rsidR="00835EF4" w:rsidRPr="00835EF4" w:rsidRDefault="00835EF4" w:rsidP="00835EF4">
      <w:pPr>
        <w:pStyle w:val="ListParagraph"/>
        <w:numPr>
          <w:ilvl w:val="0"/>
          <w:numId w:val="10"/>
        </w:numPr>
        <w:spacing w:line="360" w:lineRule="auto"/>
      </w:pPr>
      <w:r w:rsidRPr="00835EF4">
        <w:t>What other information could also be used to indicate if a person is overweight?</w:t>
      </w:r>
    </w:p>
    <w:p w:rsidR="00835EF4" w:rsidRPr="00835EF4" w:rsidRDefault="00835EF4" w:rsidP="00835EF4">
      <w:pPr>
        <w:pStyle w:val="ListParagraph"/>
        <w:numPr>
          <w:ilvl w:val="0"/>
          <w:numId w:val="10"/>
        </w:numPr>
        <w:spacing w:line="360" w:lineRule="auto"/>
      </w:pPr>
      <w:r w:rsidRPr="00835EF4">
        <w:t>Name a lifestyle risk factor for developing liver disease.</w:t>
      </w:r>
    </w:p>
    <w:p w:rsidR="00835EF4" w:rsidRPr="00835EF4" w:rsidRDefault="00835EF4" w:rsidP="00835EF4">
      <w:pPr>
        <w:pStyle w:val="ListParagraph"/>
        <w:numPr>
          <w:ilvl w:val="0"/>
          <w:numId w:val="10"/>
        </w:numPr>
        <w:spacing w:line="360" w:lineRule="auto"/>
      </w:pPr>
      <w:r w:rsidRPr="00835EF4">
        <w:t>List three lifestyle risk factors which are likely to increase the chance of developing cardiovascular disease.</w:t>
      </w:r>
    </w:p>
    <w:p w:rsidR="00835EF4" w:rsidRPr="00835EF4" w:rsidRDefault="00835EF4" w:rsidP="00835EF4">
      <w:pPr>
        <w:pStyle w:val="ListParagraph"/>
        <w:numPr>
          <w:ilvl w:val="0"/>
          <w:numId w:val="10"/>
        </w:numPr>
        <w:spacing w:line="360" w:lineRule="auto"/>
      </w:pPr>
      <w:r w:rsidRPr="00835EF4">
        <w:t>Name three methods of treatment for cardiovascular disease.</w:t>
      </w:r>
    </w:p>
    <w:p w:rsidR="00835EF4" w:rsidRPr="00835EF4" w:rsidRDefault="00835EF4" w:rsidP="00835EF4">
      <w:pPr>
        <w:pStyle w:val="ListParagraph"/>
        <w:numPr>
          <w:ilvl w:val="0"/>
          <w:numId w:val="10"/>
        </w:numPr>
        <w:spacing w:line="360" w:lineRule="auto"/>
      </w:pPr>
      <w:r w:rsidRPr="00835EF4">
        <w:t>What is a statin?</w:t>
      </w:r>
    </w:p>
    <w:p w:rsidR="00883EBC" w:rsidRPr="00364057" w:rsidRDefault="00835EF4" w:rsidP="00835EF4">
      <w:pPr>
        <w:pStyle w:val="ListParagraph"/>
        <w:numPr>
          <w:ilvl w:val="0"/>
          <w:numId w:val="10"/>
        </w:numPr>
        <w:spacing w:line="360" w:lineRule="auto"/>
      </w:pPr>
      <w:r w:rsidRPr="00835EF4">
        <w:t>What is a stent used for?</w:t>
      </w:r>
      <w:bookmarkStart w:id="0" w:name="_GoBack"/>
      <w:bookmarkEnd w:id="0"/>
    </w:p>
    <w:sectPr w:rsidR="00883EBC" w:rsidRPr="00364057" w:rsidSect="008311C9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6E8C" w:rsidRDefault="00F36E8C" w:rsidP="00683DA2">
      <w:pPr>
        <w:spacing w:after="0" w:line="240" w:lineRule="auto"/>
      </w:pPr>
      <w:r>
        <w:separator/>
      </w:r>
    </w:p>
  </w:endnote>
  <w:endnote w:type="continuationSeparator" w:id="0">
    <w:p w:rsidR="00F36E8C" w:rsidRDefault="00F36E8C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D2A9E" w:rsidRDefault="00AD2A9E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87039">
      <w:rPr>
        <w:rStyle w:val="PageNumber"/>
        <w:noProof/>
      </w:rPr>
      <w:t>3</w:t>
    </w:r>
    <w:r>
      <w:rPr>
        <w:rStyle w:val="PageNumber"/>
      </w:rPr>
      <w:fldChar w:fldCharType="end"/>
    </w:r>
  </w:p>
  <w:p w:rsidR="005D5778" w:rsidRPr="00AD2A9E" w:rsidRDefault="00AD2A9E" w:rsidP="00AD2A9E">
    <w:pPr>
      <w:pStyle w:val="Footer"/>
      <w:ind w:right="360"/>
      <w:rPr>
        <w:lang w:val="en-US"/>
      </w:rPr>
    </w:pPr>
    <w:r w:rsidRPr="00AD2A9E">
      <w:t xml:space="preserve">© Copyright The </w:t>
    </w:r>
    <w:proofErr w:type="spellStart"/>
    <w:r w:rsidRPr="00AD2A9E">
      <w:t>PiXL</w:t>
    </w:r>
    <w:proofErr w:type="spellEnd"/>
    <w:r w:rsidRPr="00AD2A9E">
      <w:t xml:space="preserve"> Club Ltd,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6E8C" w:rsidRDefault="00F36E8C" w:rsidP="00683DA2">
      <w:pPr>
        <w:spacing w:after="0" w:line="240" w:lineRule="auto"/>
      </w:pPr>
      <w:r>
        <w:separator/>
      </w:r>
    </w:p>
  </w:footnote>
  <w:footnote w:type="continuationSeparator" w:id="0">
    <w:p w:rsidR="00F36E8C" w:rsidRDefault="00F36E8C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DA2" w:rsidRPr="002B6B0F" w:rsidRDefault="00683DA2" w:rsidP="00E00736">
    <w:pPr>
      <w:pStyle w:val="Header"/>
      <w:jc w:val="right"/>
      <w:rPr>
        <w:b/>
        <w:sz w:val="24"/>
        <w:szCs w:val="32"/>
      </w:rPr>
    </w:pPr>
    <w:r w:rsidRPr="002B6B0F">
      <w:rPr>
        <w:b/>
        <w:noProof/>
        <w:color w:val="F4B083" w:themeColor="accent2" w:themeTint="99"/>
        <w:sz w:val="28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0F7BB034" wp14:editId="3943C05C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644A" w:rsidRPr="002B6B0F">
      <w:rPr>
        <w:b/>
        <w:noProof/>
        <w:color w:val="F4B083" w:themeColor="accent2" w:themeTint="99"/>
        <w:sz w:val="28"/>
        <w:szCs w:val="32"/>
        <w:lang w:val="en-US"/>
      </w:rPr>
      <w:t>Know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IT </w:t>
    </w:r>
    <w:r w:rsidR="00F1644A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Questions 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– </w:t>
    </w:r>
    <w:r w:rsidR="00724622">
      <w:rPr>
        <w:b/>
        <w:noProof/>
        <w:color w:val="F4B083" w:themeColor="accent2" w:themeTint="99"/>
        <w:sz w:val="28"/>
        <w:szCs w:val="32"/>
        <w:lang w:val="en-US"/>
      </w:rPr>
      <w:t>Edexcel</w:t>
    </w:r>
    <w:r w:rsidR="009577C9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 </w:t>
    </w:r>
    <w:r w:rsidR="00357E7F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GCSE </w:t>
    </w:r>
    <w:r w:rsidR="00A90501">
      <w:rPr>
        <w:b/>
        <w:noProof/>
        <w:color w:val="F4B083" w:themeColor="accent2" w:themeTint="99"/>
        <w:sz w:val="28"/>
        <w:szCs w:val="32"/>
        <w:lang w:val="en-US"/>
      </w:rPr>
      <w:t>B5</w:t>
    </w:r>
  </w:p>
  <w:p w:rsidR="00683DA2" w:rsidRPr="00683DA2" w:rsidRDefault="00E00736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EF0217" wp14:editId="202FF44A">
              <wp:simplePos x="0" y="0"/>
              <wp:positionH relativeFrom="column">
                <wp:posOffset>818198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ED68D6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602FA7"/>
    <w:multiLevelType w:val="hybridMultilevel"/>
    <w:tmpl w:val="6182238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DD613E"/>
    <w:multiLevelType w:val="hybridMultilevel"/>
    <w:tmpl w:val="BC4401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142EC6"/>
    <w:multiLevelType w:val="hybridMultilevel"/>
    <w:tmpl w:val="F9A4BB26"/>
    <w:lvl w:ilvl="0" w:tplc="38687E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1DFE10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0A24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DCE8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46A7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44CC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C859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22B5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841BD6"/>
    <w:multiLevelType w:val="hybridMultilevel"/>
    <w:tmpl w:val="269803A0"/>
    <w:lvl w:ilvl="0" w:tplc="667AE5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232B7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DC36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B8E13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EAC02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5E50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3014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F0A3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4CF0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5C0AA9"/>
    <w:multiLevelType w:val="hybridMultilevel"/>
    <w:tmpl w:val="61547122"/>
    <w:lvl w:ilvl="0" w:tplc="E2FC63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116285"/>
    <w:multiLevelType w:val="hybridMultilevel"/>
    <w:tmpl w:val="839A30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306FF"/>
    <w:multiLevelType w:val="hybridMultilevel"/>
    <w:tmpl w:val="79229E04"/>
    <w:lvl w:ilvl="0" w:tplc="E2FC63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C4222B"/>
    <w:multiLevelType w:val="hybridMultilevel"/>
    <w:tmpl w:val="0AB4DDFA"/>
    <w:lvl w:ilvl="0" w:tplc="00120AF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092A78"/>
    <w:multiLevelType w:val="hybridMultilevel"/>
    <w:tmpl w:val="D9308D4E"/>
    <w:lvl w:ilvl="0" w:tplc="505EBFD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E6EE232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BB4D59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F4079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20A82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9E847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94483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2C4B21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D6C91D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30261A"/>
    <w:multiLevelType w:val="hybridMultilevel"/>
    <w:tmpl w:val="D58A8A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0"/>
  </w:num>
  <w:num w:numId="5">
    <w:abstractNumId w:val="7"/>
  </w:num>
  <w:num w:numId="6">
    <w:abstractNumId w:val="4"/>
  </w:num>
  <w:num w:numId="7">
    <w:abstractNumId w:val="3"/>
  </w:num>
  <w:num w:numId="8">
    <w:abstractNumId w:val="5"/>
  </w:num>
  <w:num w:numId="9">
    <w:abstractNumId w:val="8"/>
  </w:num>
  <w:num w:numId="10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24"/>
    <w:rsid w:val="0000177A"/>
    <w:rsid w:val="000019FE"/>
    <w:rsid w:val="00002AB7"/>
    <w:rsid w:val="00010F3D"/>
    <w:rsid w:val="00024030"/>
    <w:rsid w:val="000743AA"/>
    <w:rsid w:val="000C108E"/>
    <w:rsid w:val="000C4FEF"/>
    <w:rsid w:val="000D1F51"/>
    <w:rsid w:val="000D3567"/>
    <w:rsid w:val="000E073F"/>
    <w:rsid w:val="000E2A8A"/>
    <w:rsid w:val="000E3176"/>
    <w:rsid w:val="000E4ECD"/>
    <w:rsid w:val="000F6EB6"/>
    <w:rsid w:val="00103F64"/>
    <w:rsid w:val="00116026"/>
    <w:rsid w:val="0012097A"/>
    <w:rsid w:val="001634C1"/>
    <w:rsid w:val="00177612"/>
    <w:rsid w:val="0018679B"/>
    <w:rsid w:val="00187039"/>
    <w:rsid w:val="001871FA"/>
    <w:rsid w:val="001A036B"/>
    <w:rsid w:val="001D06C1"/>
    <w:rsid w:val="001E3728"/>
    <w:rsid w:val="002231AE"/>
    <w:rsid w:val="00224A2F"/>
    <w:rsid w:val="00227B1F"/>
    <w:rsid w:val="002314E4"/>
    <w:rsid w:val="0023553B"/>
    <w:rsid w:val="00235E14"/>
    <w:rsid w:val="0025764E"/>
    <w:rsid w:val="00270046"/>
    <w:rsid w:val="0027168B"/>
    <w:rsid w:val="0029353E"/>
    <w:rsid w:val="00295DCD"/>
    <w:rsid w:val="002B3ACC"/>
    <w:rsid w:val="002B6B0F"/>
    <w:rsid w:val="002C4FE4"/>
    <w:rsid w:val="002D5D24"/>
    <w:rsid w:val="002E0258"/>
    <w:rsid w:val="002E61D8"/>
    <w:rsid w:val="002E7F31"/>
    <w:rsid w:val="003007F2"/>
    <w:rsid w:val="003045DD"/>
    <w:rsid w:val="003100B8"/>
    <w:rsid w:val="00314064"/>
    <w:rsid w:val="00316765"/>
    <w:rsid w:val="00321AB9"/>
    <w:rsid w:val="0034111A"/>
    <w:rsid w:val="00341695"/>
    <w:rsid w:val="0035363E"/>
    <w:rsid w:val="00354617"/>
    <w:rsid w:val="00357E7F"/>
    <w:rsid w:val="00364057"/>
    <w:rsid w:val="00364172"/>
    <w:rsid w:val="003672C7"/>
    <w:rsid w:val="00370A44"/>
    <w:rsid w:val="0037607C"/>
    <w:rsid w:val="00376B01"/>
    <w:rsid w:val="003905F5"/>
    <w:rsid w:val="003B1C4B"/>
    <w:rsid w:val="003C5C15"/>
    <w:rsid w:val="003D29E8"/>
    <w:rsid w:val="003D7EBB"/>
    <w:rsid w:val="003E4AED"/>
    <w:rsid w:val="003E694F"/>
    <w:rsid w:val="00400764"/>
    <w:rsid w:val="00412439"/>
    <w:rsid w:val="004547AC"/>
    <w:rsid w:val="00455DFB"/>
    <w:rsid w:val="00455FC1"/>
    <w:rsid w:val="00463842"/>
    <w:rsid w:val="0047349C"/>
    <w:rsid w:val="00473F18"/>
    <w:rsid w:val="004917E7"/>
    <w:rsid w:val="004A46DE"/>
    <w:rsid w:val="004B392F"/>
    <w:rsid w:val="004C0B9E"/>
    <w:rsid w:val="004D1FAB"/>
    <w:rsid w:val="004E215A"/>
    <w:rsid w:val="004E3688"/>
    <w:rsid w:val="00512C6F"/>
    <w:rsid w:val="005158FD"/>
    <w:rsid w:val="005406F9"/>
    <w:rsid w:val="00547C36"/>
    <w:rsid w:val="00553572"/>
    <w:rsid w:val="00554E9C"/>
    <w:rsid w:val="005741A2"/>
    <w:rsid w:val="005941E7"/>
    <w:rsid w:val="005A38B0"/>
    <w:rsid w:val="005B4388"/>
    <w:rsid w:val="005B66A5"/>
    <w:rsid w:val="005B7E26"/>
    <w:rsid w:val="005C6E83"/>
    <w:rsid w:val="005C7558"/>
    <w:rsid w:val="005D0A3A"/>
    <w:rsid w:val="005D485C"/>
    <w:rsid w:val="005D5778"/>
    <w:rsid w:val="0060432E"/>
    <w:rsid w:val="00625D23"/>
    <w:rsid w:val="00630920"/>
    <w:rsid w:val="00661DBD"/>
    <w:rsid w:val="0066614B"/>
    <w:rsid w:val="00683DA2"/>
    <w:rsid w:val="00691B7F"/>
    <w:rsid w:val="006C1BE6"/>
    <w:rsid w:val="006C3744"/>
    <w:rsid w:val="006C779C"/>
    <w:rsid w:val="006D38A6"/>
    <w:rsid w:val="007178F1"/>
    <w:rsid w:val="00720DB3"/>
    <w:rsid w:val="00724622"/>
    <w:rsid w:val="007419C9"/>
    <w:rsid w:val="00756990"/>
    <w:rsid w:val="00762BDD"/>
    <w:rsid w:val="00772672"/>
    <w:rsid w:val="007754D5"/>
    <w:rsid w:val="0078060F"/>
    <w:rsid w:val="00786F7A"/>
    <w:rsid w:val="007B5454"/>
    <w:rsid w:val="007C2DFF"/>
    <w:rsid w:val="007C3246"/>
    <w:rsid w:val="007F137E"/>
    <w:rsid w:val="00804DC6"/>
    <w:rsid w:val="00811233"/>
    <w:rsid w:val="008311C9"/>
    <w:rsid w:val="00835EF4"/>
    <w:rsid w:val="008578C1"/>
    <w:rsid w:val="00861D7A"/>
    <w:rsid w:val="0086341C"/>
    <w:rsid w:val="00864776"/>
    <w:rsid w:val="00883EBC"/>
    <w:rsid w:val="00887128"/>
    <w:rsid w:val="008872B4"/>
    <w:rsid w:val="008A1E78"/>
    <w:rsid w:val="008A281B"/>
    <w:rsid w:val="008A3DE7"/>
    <w:rsid w:val="008A523E"/>
    <w:rsid w:val="008C38ED"/>
    <w:rsid w:val="008C4039"/>
    <w:rsid w:val="008C7786"/>
    <w:rsid w:val="008D518A"/>
    <w:rsid w:val="008D6D3D"/>
    <w:rsid w:val="008E7891"/>
    <w:rsid w:val="008F501F"/>
    <w:rsid w:val="009209F9"/>
    <w:rsid w:val="0092383E"/>
    <w:rsid w:val="00937869"/>
    <w:rsid w:val="00942F65"/>
    <w:rsid w:val="00950B99"/>
    <w:rsid w:val="009577C9"/>
    <w:rsid w:val="00963282"/>
    <w:rsid w:val="00983ADF"/>
    <w:rsid w:val="009973A8"/>
    <w:rsid w:val="009A28D9"/>
    <w:rsid w:val="009D1487"/>
    <w:rsid w:val="009D593A"/>
    <w:rsid w:val="009E0EFE"/>
    <w:rsid w:val="009E19DC"/>
    <w:rsid w:val="009E3B33"/>
    <w:rsid w:val="00A04163"/>
    <w:rsid w:val="00A24CBC"/>
    <w:rsid w:val="00A46084"/>
    <w:rsid w:val="00A8468F"/>
    <w:rsid w:val="00A90501"/>
    <w:rsid w:val="00A94F18"/>
    <w:rsid w:val="00AB6E2F"/>
    <w:rsid w:val="00AD2A9E"/>
    <w:rsid w:val="00AF0BA6"/>
    <w:rsid w:val="00B17072"/>
    <w:rsid w:val="00B46290"/>
    <w:rsid w:val="00B53B57"/>
    <w:rsid w:val="00B57C53"/>
    <w:rsid w:val="00B621A1"/>
    <w:rsid w:val="00B765D5"/>
    <w:rsid w:val="00B76AAE"/>
    <w:rsid w:val="00B8058A"/>
    <w:rsid w:val="00B8443F"/>
    <w:rsid w:val="00B94EB2"/>
    <w:rsid w:val="00BA1AC1"/>
    <w:rsid w:val="00BB10D7"/>
    <w:rsid w:val="00BC481B"/>
    <w:rsid w:val="00BC7D3E"/>
    <w:rsid w:val="00BF07BD"/>
    <w:rsid w:val="00BF7FB4"/>
    <w:rsid w:val="00C43CB9"/>
    <w:rsid w:val="00C52506"/>
    <w:rsid w:val="00C62840"/>
    <w:rsid w:val="00C64B5A"/>
    <w:rsid w:val="00C720EA"/>
    <w:rsid w:val="00C80244"/>
    <w:rsid w:val="00C925E1"/>
    <w:rsid w:val="00C92703"/>
    <w:rsid w:val="00CA11A5"/>
    <w:rsid w:val="00CA6681"/>
    <w:rsid w:val="00CB2E19"/>
    <w:rsid w:val="00CD63E9"/>
    <w:rsid w:val="00CE3EED"/>
    <w:rsid w:val="00CE4409"/>
    <w:rsid w:val="00CF4EC8"/>
    <w:rsid w:val="00D14798"/>
    <w:rsid w:val="00D27032"/>
    <w:rsid w:val="00D315CA"/>
    <w:rsid w:val="00D32161"/>
    <w:rsid w:val="00D3585C"/>
    <w:rsid w:val="00D41206"/>
    <w:rsid w:val="00D41ACF"/>
    <w:rsid w:val="00D52B70"/>
    <w:rsid w:val="00D61A92"/>
    <w:rsid w:val="00D63CFC"/>
    <w:rsid w:val="00D64F63"/>
    <w:rsid w:val="00D65E1C"/>
    <w:rsid w:val="00D66621"/>
    <w:rsid w:val="00D6754F"/>
    <w:rsid w:val="00D759B8"/>
    <w:rsid w:val="00D77BC5"/>
    <w:rsid w:val="00D77E25"/>
    <w:rsid w:val="00D8310A"/>
    <w:rsid w:val="00D86054"/>
    <w:rsid w:val="00DA306B"/>
    <w:rsid w:val="00DA40EC"/>
    <w:rsid w:val="00DA5292"/>
    <w:rsid w:val="00DA6827"/>
    <w:rsid w:val="00DE16ED"/>
    <w:rsid w:val="00DE53AD"/>
    <w:rsid w:val="00DF153A"/>
    <w:rsid w:val="00DF5F13"/>
    <w:rsid w:val="00E00736"/>
    <w:rsid w:val="00E14B24"/>
    <w:rsid w:val="00E24FAF"/>
    <w:rsid w:val="00E3119D"/>
    <w:rsid w:val="00E3475E"/>
    <w:rsid w:val="00E442B3"/>
    <w:rsid w:val="00E53F5B"/>
    <w:rsid w:val="00E9658B"/>
    <w:rsid w:val="00EB2BF6"/>
    <w:rsid w:val="00EB36CD"/>
    <w:rsid w:val="00EB5FB3"/>
    <w:rsid w:val="00EB7277"/>
    <w:rsid w:val="00EC4D76"/>
    <w:rsid w:val="00ED2C02"/>
    <w:rsid w:val="00EF0506"/>
    <w:rsid w:val="00EF44F9"/>
    <w:rsid w:val="00F00EA2"/>
    <w:rsid w:val="00F05986"/>
    <w:rsid w:val="00F11B8F"/>
    <w:rsid w:val="00F12C37"/>
    <w:rsid w:val="00F13C29"/>
    <w:rsid w:val="00F1644A"/>
    <w:rsid w:val="00F36E8C"/>
    <w:rsid w:val="00F42242"/>
    <w:rsid w:val="00F741B2"/>
    <w:rsid w:val="00F90980"/>
    <w:rsid w:val="00FA4696"/>
    <w:rsid w:val="00FB2D47"/>
    <w:rsid w:val="00FC6137"/>
    <w:rsid w:val="00FF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0BC117-34F7-4304-9820-E9B954B5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15C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836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79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45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237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0709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47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532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16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60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43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53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62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3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9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849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30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45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48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68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0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609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659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24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6831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0680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3577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462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653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825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64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00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50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47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79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103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311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14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97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11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54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3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2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057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4395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0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003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en\AppData\Local\Microsoft\Windows\Temporary%20Internet%20Files\Content.IE5\CUZ6IU5K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KnowIT Questions Template</Template>
  <TotalTime>10</TotalTime>
  <Pages>3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dc:description/>
  <cp:lastModifiedBy>Karen Collins</cp:lastModifiedBy>
  <cp:revision>9</cp:revision>
  <dcterms:created xsi:type="dcterms:W3CDTF">2018-08-28T10:25:00Z</dcterms:created>
  <dcterms:modified xsi:type="dcterms:W3CDTF">2018-08-28T10:35:00Z</dcterms:modified>
</cp:coreProperties>
</file>