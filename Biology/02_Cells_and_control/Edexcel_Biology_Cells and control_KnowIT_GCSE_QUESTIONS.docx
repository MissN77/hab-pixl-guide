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E3475E">
        <w:rPr>
          <w:b/>
          <w:sz w:val="28"/>
          <w:u w:val="single"/>
        </w:rPr>
        <w:t xml:space="preserve">Cell </w:t>
      </w:r>
      <w:r w:rsidR="00DC188D">
        <w:rPr>
          <w:b/>
          <w:sz w:val="28"/>
          <w:u w:val="single"/>
        </w:rPr>
        <w:t>division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>
        <w:t>What is mitosis?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What are the three ma</w:t>
      </w:r>
      <w:r>
        <w:t>in stages of the cell cycle?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List the 4 stages involved in mitosis, star</w:t>
      </w:r>
      <w:r>
        <w:t>ting with prophase.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Why is mitosi</w:t>
      </w:r>
      <w:r>
        <w:t>s important to the organism?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How many daughter cells are fo</w:t>
      </w:r>
      <w:r>
        <w:t>rmed as a result of mitosis?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How many chromosomes are pres</w:t>
      </w:r>
      <w:r>
        <w:t>ent in a human diploid cell?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>
        <w:t>What is cancer?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 xml:space="preserve">What </w:t>
      </w:r>
      <w:r>
        <w:t>is the definition of growth?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Does cell elongation occur</w:t>
      </w:r>
      <w:r>
        <w:t xml:space="preserve"> in animal or plant growth?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Wh</w:t>
      </w:r>
      <w:r>
        <w:t>at is cell differentiation?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If a baby was described as being on the 50th percentile for hea</w:t>
      </w:r>
      <w:r>
        <w:t>d circumference– what does that mean?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>
        <w:t>What is a stem cell?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How is a human embryonic stem cell differen</w:t>
      </w:r>
      <w:r>
        <w:t>t to an adult stem cell?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>
        <w:t>Where is a meristem found?</w:t>
      </w:r>
    </w:p>
    <w:p w:rsidR="007A2A7B" w:rsidRPr="007A2A7B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>
        <w:t>What is a meristem?</w:t>
      </w:r>
    </w:p>
    <w:p w:rsidR="006A0DE2" w:rsidRPr="006A0DE2" w:rsidRDefault="007A2A7B" w:rsidP="007A2A7B">
      <w:pPr>
        <w:pStyle w:val="ListParagraph"/>
        <w:numPr>
          <w:ilvl w:val="0"/>
          <w:numId w:val="48"/>
        </w:numPr>
        <w:spacing w:line="360" w:lineRule="auto"/>
        <w:rPr>
          <w:b/>
          <w:sz w:val="28"/>
          <w:u w:val="single"/>
        </w:rPr>
      </w:pPr>
      <w:r w:rsidRPr="007A2A7B">
        <w:t>Name a benefit and a risk to using stem cells in medicine.</w:t>
      </w:r>
    </w:p>
    <w:p w:rsidR="006A0DE2" w:rsidRPr="006A0DE2" w:rsidRDefault="006A0DE2" w:rsidP="006A0DE2">
      <w:pPr>
        <w:pStyle w:val="ListParagraph"/>
        <w:numPr>
          <w:ilvl w:val="0"/>
          <w:numId w:val="48"/>
        </w:numPr>
        <w:spacing w:line="360" w:lineRule="auto"/>
      </w:pPr>
      <w:r w:rsidRPr="006A0DE2">
        <w:t>In what stage of an animal’s life cycle do most cells differentiate?</w:t>
      </w:r>
    </w:p>
    <w:p w:rsidR="006A0DE2" w:rsidRPr="006A0DE2" w:rsidRDefault="006A0DE2" w:rsidP="006A0DE2">
      <w:pPr>
        <w:pStyle w:val="ListParagraph"/>
        <w:numPr>
          <w:ilvl w:val="0"/>
          <w:numId w:val="48"/>
        </w:numPr>
        <w:spacing w:line="360" w:lineRule="auto"/>
      </w:pPr>
      <w:r w:rsidRPr="006A0DE2">
        <w:t>In mature animals when do cells still need to differentiate?</w:t>
      </w:r>
    </w:p>
    <w:p w:rsidR="00804DC6" w:rsidRPr="00482B70" w:rsidRDefault="006A0DE2" w:rsidP="00482B70">
      <w:pPr>
        <w:pStyle w:val="ListParagraph"/>
        <w:numPr>
          <w:ilvl w:val="0"/>
          <w:numId w:val="48"/>
        </w:numPr>
        <w:spacing w:line="360" w:lineRule="auto"/>
      </w:pPr>
      <w:r w:rsidRPr="006A0DE2">
        <w:t>In what stage of their life cycle do plant cells differentiate?</w:t>
      </w:r>
      <w:r w:rsidR="00E3475E" w:rsidRPr="00482B70">
        <w:rPr>
          <w:b/>
          <w:sz w:val="28"/>
          <w:u w:val="single"/>
        </w:rPr>
        <w:br w:type="page"/>
      </w:r>
    </w:p>
    <w:p w:rsidR="001B5B0E" w:rsidRDefault="001B5B0E" w:rsidP="001B5B0E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482B70">
        <w:rPr>
          <w:b/>
          <w:sz w:val="28"/>
          <w:u w:val="single"/>
        </w:rPr>
        <w:t>The central nervous system</w:t>
      </w:r>
      <w:r w:rsidR="00F83982">
        <w:rPr>
          <w:b/>
          <w:sz w:val="28"/>
          <w:u w:val="single"/>
        </w:rPr>
        <w:t xml:space="preserve"> – brain and scanning</w:t>
      </w:r>
    </w:p>
    <w:p w:rsidR="00482B70" w:rsidRPr="00482B70" w:rsidRDefault="00482B70" w:rsidP="00482B70">
      <w:pPr>
        <w:pStyle w:val="ListParagraph"/>
        <w:numPr>
          <w:ilvl w:val="0"/>
          <w:numId w:val="49"/>
        </w:numPr>
        <w:spacing w:line="360" w:lineRule="auto"/>
      </w:pPr>
      <w:r w:rsidRPr="00482B70">
        <w:t>Name the three main parts of the brain and state the role of each.</w:t>
      </w:r>
    </w:p>
    <w:p w:rsidR="00482B70" w:rsidRPr="00482B70" w:rsidRDefault="00482B70" w:rsidP="00482B70">
      <w:pPr>
        <w:pStyle w:val="ListParagraph"/>
        <w:numPr>
          <w:ilvl w:val="0"/>
          <w:numId w:val="49"/>
        </w:numPr>
        <w:spacing w:line="360" w:lineRule="auto"/>
      </w:pPr>
      <w:r w:rsidRPr="00482B70">
        <w:t>What is a CT scan?</w:t>
      </w:r>
    </w:p>
    <w:p w:rsidR="00482B70" w:rsidRPr="00482B70" w:rsidRDefault="00482B70" w:rsidP="00482B70">
      <w:pPr>
        <w:pStyle w:val="ListParagraph"/>
        <w:numPr>
          <w:ilvl w:val="0"/>
          <w:numId w:val="49"/>
        </w:numPr>
        <w:spacing w:line="360" w:lineRule="auto"/>
      </w:pPr>
      <w:r w:rsidRPr="00482B70">
        <w:t>What is a PET scan?</w:t>
      </w:r>
    </w:p>
    <w:p w:rsidR="00482B70" w:rsidRPr="00482B70" w:rsidRDefault="00482B70" w:rsidP="00482B70">
      <w:pPr>
        <w:pStyle w:val="ListParagraph"/>
        <w:numPr>
          <w:ilvl w:val="0"/>
          <w:numId w:val="49"/>
        </w:numPr>
        <w:spacing w:line="360" w:lineRule="auto"/>
      </w:pPr>
      <w:r w:rsidRPr="00482B70">
        <w:t xml:space="preserve">What does a PET scan do? </w:t>
      </w:r>
    </w:p>
    <w:p w:rsidR="001B5B0E" w:rsidRPr="00482B70" w:rsidRDefault="00482B70" w:rsidP="001B5B0E">
      <w:pPr>
        <w:pStyle w:val="ListParagraph"/>
        <w:numPr>
          <w:ilvl w:val="0"/>
          <w:numId w:val="49"/>
        </w:numPr>
        <w:spacing w:line="360" w:lineRule="auto"/>
      </w:pPr>
      <w:r w:rsidRPr="00482B70">
        <w:t xml:space="preserve">What are the limitations in treating damage and disease in the brain and nervous system? </w:t>
      </w:r>
    </w:p>
    <w:p w:rsidR="008D518A" w:rsidRDefault="00FA561F" w:rsidP="008D518A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="008D518A" w:rsidRPr="003B1C4B">
        <w:rPr>
          <w:b/>
          <w:sz w:val="28"/>
          <w:u w:val="single"/>
        </w:rPr>
        <w:t>.</w:t>
      </w:r>
      <w:r w:rsidR="008D518A">
        <w:rPr>
          <w:b/>
          <w:sz w:val="28"/>
          <w:u w:val="single"/>
        </w:rPr>
        <w:t xml:space="preserve"> </w:t>
      </w:r>
      <w:r w:rsidR="00F83982">
        <w:rPr>
          <w:b/>
          <w:sz w:val="28"/>
          <w:u w:val="single"/>
        </w:rPr>
        <w:t>The central nervous system – neurones and reflex arc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What is a stimulus?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What is a receptor?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 xml:space="preserve">Name the two parts of the central nervous system. 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What is an effector?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What does the CNS coordinate?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Put these in the correct order: receptor, stimulus, response, coordinator, and effector.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What is the role of the sensory neurone?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What is the role of the relay neurone?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What is the role of the motor neurone?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What is a synapse?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Describe what happens at the synapse.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Why are reflex actions important?</w:t>
      </w:r>
    </w:p>
    <w:p w:rsidR="002E630B" w:rsidRPr="002E630B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Recall the pathway of the reflex arc.</w:t>
      </w:r>
    </w:p>
    <w:p w:rsidR="00FF4F1F" w:rsidRDefault="002E630B" w:rsidP="002E630B">
      <w:pPr>
        <w:pStyle w:val="ListParagraph"/>
        <w:numPr>
          <w:ilvl w:val="0"/>
          <w:numId w:val="50"/>
        </w:numPr>
        <w:spacing w:line="360" w:lineRule="auto"/>
      </w:pPr>
      <w:r w:rsidRPr="002E630B">
        <w:t>Complete the missing parts of the table below:</w:t>
      </w:r>
    </w:p>
    <w:p w:rsidR="002E630B" w:rsidRPr="00681E1D" w:rsidRDefault="00681E1D" w:rsidP="00681E1D">
      <w:pPr>
        <w:spacing w:line="480" w:lineRule="auto"/>
      </w:pPr>
      <w:r>
        <w:rPr>
          <w:noProof/>
          <w:lang w:eastAsia="en-GB"/>
        </w:rPr>
        <w:drawing>
          <wp:inline distT="0" distB="0" distL="0" distR="0" wp14:anchorId="3FBD9633">
            <wp:extent cx="4421434" cy="26564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518" cy="2693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E630B">
        <w:rPr>
          <w:b/>
          <w:sz w:val="28"/>
          <w:u w:val="single"/>
        </w:rPr>
        <w:br w:type="page"/>
      </w:r>
    </w:p>
    <w:p w:rsidR="002E0258" w:rsidRDefault="00D315CA" w:rsidP="002E0258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="002E0258" w:rsidRPr="003B1C4B">
        <w:rPr>
          <w:b/>
          <w:sz w:val="28"/>
          <w:u w:val="single"/>
        </w:rPr>
        <w:t>.</w:t>
      </w:r>
      <w:r w:rsidR="002E0258">
        <w:rPr>
          <w:b/>
          <w:sz w:val="28"/>
          <w:u w:val="single"/>
        </w:rPr>
        <w:t xml:space="preserve"> </w:t>
      </w:r>
      <w:r w:rsidR="008D131F">
        <w:rPr>
          <w:b/>
          <w:sz w:val="28"/>
          <w:u w:val="single"/>
        </w:rPr>
        <w:t>The central nervous system – the eye BIOLOGY ONLY</w:t>
      </w:r>
    </w:p>
    <w:p w:rsidR="002E0258" w:rsidRDefault="008D131F" w:rsidP="008D131F">
      <w:pPr>
        <w:pStyle w:val="ListParagraph"/>
        <w:numPr>
          <w:ilvl w:val="0"/>
          <w:numId w:val="38"/>
        </w:numPr>
        <w:spacing w:line="360" w:lineRule="auto"/>
      </w:pPr>
      <w:r w:rsidRPr="008D131F">
        <w:t>Label parts A – I on the diagram below:</w:t>
      </w:r>
    </w:p>
    <w:p w:rsidR="00681B78" w:rsidRDefault="00681B78" w:rsidP="00681B78">
      <w:pPr>
        <w:pStyle w:val="ListParagraph"/>
        <w:spacing w:line="360" w:lineRule="auto"/>
      </w:pPr>
      <w:r>
        <w:rPr>
          <w:noProof/>
          <w:lang w:eastAsia="en-GB"/>
        </w:rPr>
        <w:drawing>
          <wp:inline distT="0" distB="0" distL="0" distR="0" wp14:anchorId="0F0CC28B">
            <wp:extent cx="4143375" cy="24223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733" cy="2461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0258" w:rsidRDefault="002E0258" w:rsidP="008D131F">
      <w:pPr>
        <w:pStyle w:val="ListParagraph"/>
        <w:numPr>
          <w:ilvl w:val="0"/>
          <w:numId w:val="38"/>
        </w:numPr>
        <w:spacing w:line="360" w:lineRule="auto"/>
      </w:pPr>
      <w:r w:rsidRPr="002E0258">
        <w:t>Complete the table below:</w:t>
      </w:r>
    </w:p>
    <w:p w:rsidR="00681B78" w:rsidRDefault="00681B78" w:rsidP="00681B78">
      <w:pPr>
        <w:pStyle w:val="ListParagraph"/>
        <w:spacing w:line="360" w:lineRule="auto"/>
      </w:pPr>
      <w:r>
        <w:rPr>
          <w:noProof/>
          <w:lang w:eastAsia="en-GB"/>
        </w:rPr>
        <w:drawing>
          <wp:inline distT="0" distB="0" distL="0" distR="0" wp14:anchorId="0B9AA040">
            <wp:extent cx="5158790" cy="3140710"/>
            <wp:effectExtent l="0" t="0" r="381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563" cy="314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131F" w:rsidRPr="008D131F" w:rsidRDefault="008D131F" w:rsidP="008D131F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8D131F">
        <w:t>What is accommodation?</w:t>
      </w:r>
    </w:p>
    <w:p w:rsidR="008D131F" w:rsidRPr="008D131F" w:rsidRDefault="008D131F" w:rsidP="008D131F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8D131F">
        <w:t>How does the eye focus on distant objects?</w:t>
      </w:r>
    </w:p>
    <w:p w:rsidR="008D131F" w:rsidRPr="008D131F" w:rsidRDefault="008D131F" w:rsidP="008D131F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8D131F">
        <w:t>How does the eye focus on near objects?</w:t>
      </w:r>
    </w:p>
    <w:p w:rsidR="008D131F" w:rsidRPr="008D131F" w:rsidRDefault="008D131F" w:rsidP="008D131F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8D131F">
        <w:t>What is myopia? How can it be corrected?</w:t>
      </w:r>
    </w:p>
    <w:p w:rsidR="008D131F" w:rsidRPr="008D131F" w:rsidRDefault="008D131F" w:rsidP="008D131F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8D131F">
        <w:t>What is hyperopia? How can it be corrected?</w:t>
      </w:r>
    </w:p>
    <w:p w:rsidR="008D131F" w:rsidRPr="008D131F" w:rsidRDefault="008D131F" w:rsidP="008D131F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8D131F">
        <w:t>What is a cataract? How can it be treated?</w:t>
      </w:r>
    </w:p>
    <w:p w:rsidR="008D131F" w:rsidRPr="008D131F" w:rsidRDefault="008D131F" w:rsidP="008D131F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8D131F">
        <w:t>What is the most common form of colour blindness?</w:t>
      </w:r>
    </w:p>
    <w:p w:rsidR="00674355" w:rsidRPr="00B93087" w:rsidRDefault="008D131F" w:rsidP="00674355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8D131F">
        <w:t>What causes colour blindness?</w:t>
      </w:r>
    </w:p>
    <w:sectPr w:rsidR="00674355" w:rsidRPr="00B93087" w:rsidSect="008311C9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30D2" w:rsidRDefault="007630D2" w:rsidP="00683DA2">
      <w:pPr>
        <w:spacing w:after="0" w:line="240" w:lineRule="auto"/>
      </w:pPr>
      <w:r>
        <w:separator/>
      </w:r>
    </w:p>
  </w:endnote>
  <w:endnote w:type="continuationSeparator" w:id="0">
    <w:p w:rsidR="007630D2" w:rsidRDefault="007630D2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93087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30D2" w:rsidRDefault="007630D2" w:rsidP="00683DA2">
      <w:pPr>
        <w:spacing w:after="0" w:line="240" w:lineRule="auto"/>
      </w:pPr>
      <w:r>
        <w:separator/>
      </w:r>
    </w:p>
  </w:footnote>
  <w:footnote w:type="continuationSeparator" w:id="0">
    <w:p w:rsidR="007630D2" w:rsidRDefault="007630D2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42865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DC188D">
      <w:rPr>
        <w:b/>
        <w:noProof/>
        <w:color w:val="F4B083" w:themeColor="accent2" w:themeTint="99"/>
        <w:sz w:val="28"/>
        <w:szCs w:val="32"/>
        <w:lang w:val="en-US"/>
      </w:rPr>
      <w:t>B2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B2D00"/>
    <w:multiLevelType w:val="hybridMultilevel"/>
    <w:tmpl w:val="0AA82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605"/>
    <w:multiLevelType w:val="hybridMultilevel"/>
    <w:tmpl w:val="8BFCDA1C"/>
    <w:lvl w:ilvl="0" w:tplc="7ADA99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145A3"/>
    <w:multiLevelType w:val="hybridMultilevel"/>
    <w:tmpl w:val="FBBE423E"/>
    <w:lvl w:ilvl="0" w:tplc="D764B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F4F04"/>
    <w:multiLevelType w:val="hybridMultilevel"/>
    <w:tmpl w:val="CA68A1C4"/>
    <w:lvl w:ilvl="0" w:tplc="C178A1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06FD0"/>
    <w:multiLevelType w:val="hybridMultilevel"/>
    <w:tmpl w:val="A65C8F36"/>
    <w:lvl w:ilvl="0" w:tplc="852EC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C2CF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DC99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DC6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FEC5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F822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F86C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9E03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A41D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D7562"/>
    <w:multiLevelType w:val="hybridMultilevel"/>
    <w:tmpl w:val="FBBE423E"/>
    <w:lvl w:ilvl="0" w:tplc="D764B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911BE"/>
    <w:multiLevelType w:val="hybridMultilevel"/>
    <w:tmpl w:val="BDCE3EB6"/>
    <w:lvl w:ilvl="0" w:tplc="29CA74F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90AF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5AF6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4657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D87F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C81B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66BE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0AFD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3CE2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E7DE1"/>
    <w:multiLevelType w:val="hybridMultilevel"/>
    <w:tmpl w:val="48C6260A"/>
    <w:lvl w:ilvl="0" w:tplc="2F727F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1BA6236"/>
    <w:multiLevelType w:val="hybridMultilevel"/>
    <w:tmpl w:val="F732E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65431"/>
    <w:multiLevelType w:val="hybridMultilevel"/>
    <w:tmpl w:val="2C807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42EC6"/>
    <w:multiLevelType w:val="hybridMultilevel"/>
    <w:tmpl w:val="FBBE423E"/>
    <w:lvl w:ilvl="0" w:tplc="D764B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44FB1"/>
    <w:multiLevelType w:val="hybridMultilevel"/>
    <w:tmpl w:val="02D05544"/>
    <w:lvl w:ilvl="0" w:tplc="9B020E5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6D4788"/>
    <w:multiLevelType w:val="hybridMultilevel"/>
    <w:tmpl w:val="C108CF6C"/>
    <w:lvl w:ilvl="0" w:tplc="E15070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6A8E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AA17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905F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04DC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121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783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DE76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F8BD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951725"/>
    <w:multiLevelType w:val="hybridMultilevel"/>
    <w:tmpl w:val="111A95DA"/>
    <w:lvl w:ilvl="0" w:tplc="10E68796">
      <w:start w:val="1"/>
      <w:numFmt w:val="decimal"/>
      <w:lvlText w:val="%1."/>
      <w:lvlJc w:val="left"/>
      <w:pPr>
        <w:ind w:left="720" w:hanging="360"/>
      </w:pPr>
      <w:rPr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D4F92"/>
    <w:multiLevelType w:val="hybridMultilevel"/>
    <w:tmpl w:val="C448717C"/>
    <w:lvl w:ilvl="0" w:tplc="213C680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E02C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6EC3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B4C6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476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945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C0B9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3045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B413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D85488"/>
    <w:multiLevelType w:val="hybridMultilevel"/>
    <w:tmpl w:val="338CC998"/>
    <w:lvl w:ilvl="0" w:tplc="C178A1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5D5E75"/>
    <w:multiLevelType w:val="hybridMultilevel"/>
    <w:tmpl w:val="105E4C3E"/>
    <w:lvl w:ilvl="0" w:tplc="4E846D1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A2E8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A039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924A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54CB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34ED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905D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F0F5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6E78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10D7B"/>
    <w:multiLevelType w:val="hybridMultilevel"/>
    <w:tmpl w:val="C1521C0C"/>
    <w:lvl w:ilvl="0" w:tplc="9B020E5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F6C1C"/>
    <w:multiLevelType w:val="hybridMultilevel"/>
    <w:tmpl w:val="C3E272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626DA"/>
    <w:multiLevelType w:val="hybridMultilevel"/>
    <w:tmpl w:val="59384EC0"/>
    <w:lvl w:ilvl="0" w:tplc="7ADA99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4509E"/>
    <w:multiLevelType w:val="hybridMultilevel"/>
    <w:tmpl w:val="2C76F260"/>
    <w:lvl w:ilvl="0" w:tplc="7ADA99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57C0F67"/>
    <w:multiLevelType w:val="hybridMultilevel"/>
    <w:tmpl w:val="4544C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00272"/>
    <w:multiLevelType w:val="hybridMultilevel"/>
    <w:tmpl w:val="048CB52E"/>
    <w:lvl w:ilvl="0" w:tplc="23469E9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74A3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78C0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06C3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0275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B0C8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C013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A862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C52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DC5F49"/>
    <w:multiLevelType w:val="hybridMultilevel"/>
    <w:tmpl w:val="84EE0A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2B3017"/>
    <w:multiLevelType w:val="hybridMultilevel"/>
    <w:tmpl w:val="55FADB86"/>
    <w:lvl w:ilvl="0" w:tplc="D764B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2E1AB3"/>
    <w:multiLevelType w:val="hybridMultilevel"/>
    <w:tmpl w:val="F88A69EE"/>
    <w:lvl w:ilvl="0" w:tplc="2F727F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35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10335B"/>
    <w:multiLevelType w:val="hybridMultilevel"/>
    <w:tmpl w:val="33FA6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A834B8"/>
    <w:multiLevelType w:val="hybridMultilevel"/>
    <w:tmpl w:val="6180EF14"/>
    <w:lvl w:ilvl="0" w:tplc="7A20B25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7D4573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8E6E0B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FF6C09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D609F0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AA2F1A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6406D1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290EF4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37613A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151923"/>
    <w:multiLevelType w:val="hybridMultilevel"/>
    <w:tmpl w:val="157238A4"/>
    <w:lvl w:ilvl="0" w:tplc="2F727F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844829"/>
    <w:multiLevelType w:val="hybridMultilevel"/>
    <w:tmpl w:val="269A4EC8"/>
    <w:lvl w:ilvl="0" w:tplc="9C80675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C03B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AC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141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385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34D7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5C33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BCAD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AA3F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9C3C40"/>
    <w:multiLevelType w:val="hybridMultilevel"/>
    <w:tmpl w:val="2E84D332"/>
    <w:lvl w:ilvl="0" w:tplc="AA24B51A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62A1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BC38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E234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A089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524E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0237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228B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340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4"/>
  </w:num>
  <w:num w:numId="2">
    <w:abstractNumId w:val="37"/>
  </w:num>
  <w:num w:numId="3">
    <w:abstractNumId w:val="49"/>
  </w:num>
  <w:num w:numId="4">
    <w:abstractNumId w:val="10"/>
  </w:num>
  <w:num w:numId="5">
    <w:abstractNumId w:val="3"/>
  </w:num>
  <w:num w:numId="6">
    <w:abstractNumId w:val="41"/>
  </w:num>
  <w:num w:numId="7">
    <w:abstractNumId w:val="14"/>
  </w:num>
  <w:num w:numId="8">
    <w:abstractNumId w:val="42"/>
  </w:num>
  <w:num w:numId="9">
    <w:abstractNumId w:val="43"/>
  </w:num>
  <w:num w:numId="10">
    <w:abstractNumId w:val="35"/>
  </w:num>
  <w:num w:numId="11">
    <w:abstractNumId w:val="39"/>
  </w:num>
  <w:num w:numId="12">
    <w:abstractNumId w:val="16"/>
  </w:num>
  <w:num w:numId="13">
    <w:abstractNumId w:val="21"/>
  </w:num>
  <w:num w:numId="14">
    <w:abstractNumId w:val="6"/>
  </w:num>
  <w:num w:numId="15">
    <w:abstractNumId w:val="23"/>
  </w:num>
  <w:num w:numId="16">
    <w:abstractNumId w:val="38"/>
  </w:num>
  <w:num w:numId="17">
    <w:abstractNumId w:val="47"/>
  </w:num>
  <w:num w:numId="18">
    <w:abstractNumId w:val="33"/>
  </w:num>
  <w:num w:numId="19">
    <w:abstractNumId w:val="44"/>
  </w:num>
  <w:num w:numId="20">
    <w:abstractNumId w:val="11"/>
  </w:num>
  <w:num w:numId="21">
    <w:abstractNumId w:val="28"/>
  </w:num>
  <w:num w:numId="22">
    <w:abstractNumId w:val="0"/>
  </w:num>
  <w:num w:numId="23">
    <w:abstractNumId w:val="12"/>
  </w:num>
  <w:num w:numId="24">
    <w:abstractNumId w:val="13"/>
  </w:num>
  <w:num w:numId="25">
    <w:abstractNumId w:val="22"/>
  </w:num>
  <w:num w:numId="26">
    <w:abstractNumId w:val="29"/>
  </w:num>
  <w:num w:numId="27">
    <w:abstractNumId w:val="40"/>
  </w:num>
  <w:num w:numId="28">
    <w:abstractNumId w:val="17"/>
  </w:num>
  <w:num w:numId="29">
    <w:abstractNumId w:val="8"/>
  </w:num>
  <w:num w:numId="30">
    <w:abstractNumId w:val="5"/>
  </w:num>
  <w:num w:numId="31">
    <w:abstractNumId w:val="19"/>
  </w:num>
  <w:num w:numId="32">
    <w:abstractNumId w:val="46"/>
  </w:num>
  <w:num w:numId="33">
    <w:abstractNumId w:val="7"/>
  </w:num>
  <w:num w:numId="34">
    <w:abstractNumId w:val="2"/>
  </w:num>
  <w:num w:numId="35">
    <w:abstractNumId w:val="31"/>
  </w:num>
  <w:num w:numId="36">
    <w:abstractNumId w:val="24"/>
  </w:num>
  <w:num w:numId="37">
    <w:abstractNumId w:val="15"/>
  </w:num>
  <w:num w:numId="38">
    <w:abstractNumId w:val="4"/>
  </w:num>
  <w:num w:numId="39">
    <w:abstractNumId w:val="20"/>
  </w:num>
  <w:num w:numId="40">
    <w:abstractNumId w:val="26"/>
  </w:num>
  <w:num w:numId="41">
    <w:abstractNumId w:val="27"/>
  </w:num>
  <w:num w:numId="42">
    <w:abstractNumId w:val="1"/>
  </w:num>
  <w:num w:numId="43">
    <w:abstractNumId w:val="18"/>
  </w:num>
  <w:num w:numId="44">
    <w:abstractNumId w:val="48"/>
  </w:num>
  <w:num w:numId="45">
    <w:abstractNumId w:val="36"/>
  </w:num>
  <w:num w:numId="46">
    <w:abstractNumId w:val="25"/>
  </w:num>
  <w:num w:numId="47">
    <w:abstractNumId w:val="30"/>
  </w:num>
  <w:num w:numId="48">
    <w:abstractNumId w:val="9"/>
  </w:num>
  <w:num w:numId="49">
    <w:abstractNumId w:val="32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77F4E"/>
    <w:rsid w:val="000C108E"/>
    <w:rsid w:val="000C4FEF"/>
    <w:rsid w:val="000D1F51"/>
    <w:rsid w:val="000D3567"/>
    <w:rsid w:val="000E073F"/>
    <w:rsid w:val="000E3176"/>
    <w:rsid w:val="000F6EB6"/>
    <w:rsid w:val="00103F64"/>
    <w:rsid w:val="00116026"/>
    <w:rsid w:val="0012097A"/>
    <w:rsid w:val="001634C1"/>
    <w:rsid w:val="00177474"/>
    <w:rsid w:val="00177612"/>
    <w:rsid w:val="0018679B"/>
    <w:rsid w:val="001871FA"/>
    <w:rsid w:val="001A036B"/>
    <w:rsid w:val="001B5B0E"/>
    <w:rsid w:val="001D06C1"/>
    <w:rsid w:val="002231AE"/>
    <w:rsid w:val="00224A2F"/>
    <w:rsid w:val="00227B1F"/>
    <w:rsid w:val="002314E4"/>
    <w:rsid w:val="0023553B"/>
    <w:rsid w:val="00235E14"/>
    <w:rsid w:val="00242865"/>
    <w:rsid w:val="0025764E"/>
    <w:rsid w:val="00270046"/>
    <w:rsid w:val="00276383"/>
    <w:rsid w:val="0029353E"/>
    <w:rsid w:val="002B3ACC"/>
    <w:rsid w:val="002B6B0F"/>
    <w:rsid w:val="002C4FE4"/>
    <w:rsid w:val="002D5D24"/>
    <w:rsid w:val="002E0258"/>
    <w:rsid w:val="002E61D8"/>
    <w:rsid w:val="002E630B"/>
    <w:rsid w:val="002E7F31"/>
    <w:rsid w:val="003007F2"/>
    <w:rsid w:val="003045DD"/>
    <w:rsid w:val="003100B8"/>
    <w:rsid w:val="00314064"/>
    <w:rsid w:val="00316765"/>
    <w:rsid w:val="00321AB9"/>
    <w:rsid w:val="0034111A"/>
    <w:rsid w:val="00341695"/>
    <w:rsid w:val="0035363E"/>
    <w:rsid w:val="00357E7F"/>
    <w:rsid w:val="00364172"/>
    <w:rsid w:val="00370A44"/>
    <w:rsid w:val="00373308"/>
    <w:rsid w:val="0037607C"/>
    <w:rsid w:val="00376B01"/>
    <w:rsid w:val="003B1C4B"/>
    <w:rsid w:val="003C5C15"/>
    <w:rsid w:val="003D29E8"/>
    <w:rsid w:val="003D7EBB"/>
    <w:rsid w:val="003E4AED"/>
    <w:rsid w:val="003E694F"/>
    <w:rsid w:val="00400764"/>
    <w:rsid w:val="00412439"/>
    <w:rsid w:val="004547AC"/>
    <w:rsid w:val="00455DFB"/>
    <w:rsid w:val="00455FC1"/>
    <w:rsid w:val="00463842"/>
    <w:rsid w:val="0047349C"/>
    <w:rsid w:val="00473F18"/>
    <w:rsid w:val="00482B70"/>
    <w:rsid w:val="004917E7"/>
    <w:rsid w:val="004A46DE"/>
    <w:rsid w:val="004B392F"/>
    <w:rsid w:val="004C5DF8"/>
    <w:rsid w:val="004D1FAB"/>
    <w:rsid w:val="004E215A"/>
    <w:rsid w:val="00512C6F"/>
    <w:rsid w:val="005158FD"/>
    <w:rsid w:val="005406F9"/>
    <w:rsid w:val="00545DC5"/>
    <w:rsid w:val="00547C36"/>
    <w:rsid w:val="00553572"/>
    <w:rsid w:val="005741A2"/>
    <w:rsid w:val="005941E7"/>
    <w:rsid w:val="005B66A5"/>
    <w:rsid w:val="005B7E26"/>
    <w:rsid w:val="005C6E83"/>
    <w:rsid w:val="005D0A3A"/>
    <w:rsid w:val="005D5778"/>
    <w:rsid w:val="006040BF"/>
    <w:rsid w:val="0060432E"/>
    <w:rsid w:val="00625D23"/>
    <w:rsid w:val="00630920"/>
    <w:rsid w:val="00661DBD"/>
    <w:rsid w:val="00674355"/>
    <w:rsid w:val="00681B78"/>
    <w:rsid w:val="00681E1D"/>
    <w:rsid w:val="00683DA2"/>
    <w:rsid w:val="00691B7F"/>
    <w:rsid w:val="006A0DE2"/>
    <w:rsid w:val="006C1BE6"/>
    <w:rsid w:val="006C779C"/>
    <w:rsid w:val="006D38A6"/>
    <w:rsid w:val="007178F1"/>
    <w:rsid w:val="00720DB3"/>
    <w:rsid w:val="007419C9"/>
    <w:rsid w:val="00756990"/>
    <w:rsid w:val="00762BDD"/>
    <w:rsid w:val="007630D2"/>
    <w:rsid w:val="00766F93"/>
    <w:rsid w:val="00772672"/>
    <w:rsid w:val="007754D5"/>
    <w:rsid w:val="00786F7A"/>
    <w:rsid w:val="007A2A7B"/>
    <w:rsid w:val="007B5454"/>
    <w:rsid w:val="007C2DFF"/>
    <w:rsid w:val="007C3246"/>
    <w:rsid w:val="00804DC6"/>
    <w:rsid w:val="00811233"/>
    <w:rsid w:val="008311C9"/>
    <w:rsid w:val="008578C1"/>
    <w:rsid w:val="00861D7A"/>
    <w:rsid w:val="0086341C"/>
    <w:rsid w:val="00864776"/>
    <w:rsid w:val="00887128"/>
    <w:rsid w:val="008872B4"/>
    <w:rsid w:val="008A1E78"/>
    <w:rsid w:val="008A281B"/>
    <w:rsid w:val="008A3DE7"/>
    <w:rsid w:val="008A523E"/>
    <w:rsid w:val="008C38ED"/>
    <w:rsid w:val="008C4039"/>
    <w:rsid w:val="008C7786"/>
    <w:rsid w:val="008D131F"/>
    <w:rsid w:val="008D518A"/>
    <w:rsid w:val="008D6D3D"/>
    <w:rsid w:val="008E7891"/>
    <w:rsid w:val="008F1B43"/>
    <w:rsid w:val="008F501F"/>
    <w:rsid w:val="0092383E"/>
    <w:rsid w:val="00937869"/>
    <w:rsid w:val="009577C9"/>
    <w:rsid w:val="00963282"/>
    <w:rsid w:val="00983ADF"/>
    <w:rsid w:val="009973A8"/>
    <w:rsid w:val="009A28D9"/>
    <w:rsid w:val="009D1487"/>
    <w:rsid w:val="009D593A"/>
    <w:rsid w:val="009E0EFE"/>
    <w:rsid w:val="009E3B33"/>
    <w:rsid w:val="00A04163"/>
    <w:rsid w:val="00A24CBC"/>
    <w:rsid w:val="00A46084"/>
    <w:rsid w:val="00A8468F"/>
    <w:rsid w:val="00A94F18"/>
    <w:rsid w:val="00AB6E2F"/>
    <w:rsid w:val="00AD2A9E"/>
    <w:rsid w:val="00AF0BA6"/>
    <w:rsid w:val="00B46290"/>
    <w:rsid w:val="00B53B57"/>
    <w:rsid w:val="00B57C53"/>
    <w:rsid w:val="00B621A1"/>
    <w:rsid w:val="00B765D5"/>
    <w:rsid w:val="00B76AAE"/>
    <w:rsid w:val="00B8058A"/>
    <w:rsid w:val="00B8443F"/>
    <w:rsid w:val="00B93087"/>
    <w:rsid w:val="00BA1AC1"/>
    <w:rsid w:val="00BB10D7"/>
    <w:rsid w:val="00BC481B"/>
    <w:rsid w:val="00BC7D3E"/>
    <w:rsid w:val="00BF07BD"/>
    <w:rsid w:val="00BF7FB4"/>
    <w:rsid w:val="00C43CB9"/>
    <w:rsid w:val="00C52506"/>
    <w:rsid w:val="00C62840"/>
    <w:rsid w:val="00C720EA"/>
    <w:rsid w:val="00C80244"/>
    <w:rsid w:val="00CA11A5"/>
    <w:rsid w:val="00CA6681"/>
    <w:rsid w:val="00CD63E9"/>
    <w:rsid w:val="00CE3EED"/>
    <w:rsid w:val="00CE4409"/>
    <w:rsid w:val="00CF4EC8"/>
    <w:rsid w:val="00D14798"/>
    <w:rsid w:val="00D27032"/>
    <w:rsid w:val="00D315CA"/>
    <w:rsid w:val="00D32161"/>
    <w:rsid w:val="00D3585C"/>
    <w:rsid w:val="00D41ACF"/>
    <w:rsid w:val="00D52B70"/>
    <w:rsid w:val="00D61A92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827"/>
    <w:rsid w:val="00DC188D"/>
    <w:rsid w:val="00DE53AD"/>
    <w:rsid w:val="00DF153A"/>
    <w:rsid w:val="00DF5F13"/>
    <w:rsid w:val="00E00736"/>
    <w:rsid w:val="00E14B24"/>
    <w:rsid w:val="00E24FAF"/>
    <w:rsid w:val="00E3119D"/>
    <w:rsid w:val="00E3475E"/>
    <w:rsid w:val="00E442B3"/>
    <w:rsid w:val="00E53F5B"/>
    <w:rsid w:val="00E9658B"/>
    <w:rsid w:val="00EB2BF6"/>
    <w:rsid w:val="00EB36CD"/>
    <w:rsid w:val="00EB7277"/>
    <w:rsid w:val="00EC4D76"/>
    <w:rsid w:val="00ED2C02"/>
    <w:rsid w:val="00EF44F9"/>
    <w:rsid w:val="00F00EA2"/>
    <w:rsid w:val="00F05986"/>
    <w:rsid w:val="00F12C37"/>
    <w:rsid w:val="00F13C29"/>
    <w:rsid w:val="00F1644A"/>
    <w:rsid w:val="00F42242"/>
    <w:rsid w:val="00F43B34"/>
    <w:rsid w:val="00F741B2"/>
    <w:rsid w:val="00F83982"/>
    <w:rsid w:val="00F90980"/>
    <w:rsid w:val="00FA4696"/>
    <w:rsid w:val="00FA561F"/>
    <w:rsid w:val="00FC613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5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7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4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9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14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26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6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297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12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12</cp:revision>
  <dcterms:created xsi:type="dcterms:W3CDTF">2018-08-28T09:34:00Z</dcterms:created>
  <dcterms:modified xsi:type="dcterms:W3CDTF">2018-08-28T09:46:00Z</dcterms:modified>
</cp:coreProperties>
</file>