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3B36C1">
        <w:rPr>
          <w:b/>
          <w:sz w:val="28"/>
          <w:u w:val="single"/>
        </w:rPr>
        <w:t>Levels of organisation and interactions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>What is the definition of an ecosystem?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>What is the definition of an abiotic factor?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>List three abiotic factors which can affect an aquatic organism.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 xml:space="preserve">List three abiotic factors which can affect a plant. 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>What is the definition of a biotic factor?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>List three biotic factors which can affect a community.</w:t>
      </w:r>
    </w:p>
    <w:p w:rsidR="0027168B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noProof/>
          <w:sz w:val="24"/>
          <w:lang w:eastAsia="en-GB"/>
        </w:rPr>
      </w:pPr>
      <w:r w:rsidRPr="003B36C1">
        <w:rPr>
          <w:sz w:val="24"/>
        </w:rPr>
        <w:t>Complete the table:</w:t>
      </w:r>
    </w:p>
    <w:p w:rsidR="006916C9" w:rsidRPr="003B36C1" w:rsidRDefault="006916C9" w:rsidP="006916C9">
      <w:pPr>
        <w:pStyle w:val="ListParagraph"/>
        <w:spacing w:line="360" w:lineRule="auto"/>
        <w:rPr>
          <w:noProof/>
          <w:sz w:val="24"/>
          <w:lang w:eastAsia="en-GB"/>
        </w:rPr>
      </w:pPr>
      <w:r>
        <w:rPr>
          <w:noProof/>
          <w:sz w:val="24"/>
          <w:lang w:eastAsia="en-GB"/>
        </w:rPr>
        <w:drawing>
          <wp:inline distT="0" distB="0" distL="0" distR="0" wp14:anchorId="3A163B25">
            <wp:extent cx="4447540" cy="1099443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492" cy="1118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 xml:space="preserve">List two ways a daisy plant may depend on another species for its survival. 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>Define the term interdependence.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>What is the definition of a parasitic relationship?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>Name two parasitic organisms and their hosts.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>What type of relationship exists between a bee and a flowering plant?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>What is a quadrat used for?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>If a quadrat has sides of 0.5m, what is the area of the quadrat?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>What is the equation for calculating the mean number of organisms of a species in a specific area?</w:t>
      </w:r>
    </w:p>
    <w:p w:rsidR="003B36C1" w:rsidRPr="003B36C1" w:rsidRDefault="003B36C1" w:rsidP="003B36C1">
      <w:pPr>
        <w:pStyle w:val="ListParagraph"/>
        <w:numPr>
          <w:ilvl w:val="0"/>
          <w:numId w:val="7"/>
        </w:numPr>
        <w:spacing w:line="360" w:lineRule="auto"/>
        <w:rPr>
          <w:sz w:val="24"/>
        </w:rPr>
      </w:pPr>
      <w:r w:rsidRPr="003B36C1">
        <w:rPr>
          <w:sz w:val="24"/>
        </w:rPr>
        <w:t>What equipment would be needed to measure how species distribution changes from an area of high light intensity to a shaded area?</w:t>
      </w:r>
    </w:p>
    <w:p w:rsidR="003B36C1" w:rsidRDefault="003B36C1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8D518A" w:rsidRDefault="008D518A" w:rsidP="008D518A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3B36C1">
        <w:rPr>
          <w:b/>
          <w:sz w:val="28"/>
          <w:u w:val="single"/>
        </w:rPr>
        <w:t>Trophic levels, biomass and energy transfers</w:t>
      </w:r>
    </w:p>
    <w:p w:rsidR="003B36C1" w:rsidRPr="003B36C1" w:rsidRDefault="003B36C1" w:rsidP="003B36C1">
      <w:pPr>
        <w:pStyle w:val="ListParagraph"/>
        <w:numPr>
          <w:ilvl w:val="0"/>
          <w:numId w:val="8"/>
        </w:numPr>
        <w:spacing w:line="360" w:lineRule="auto"/>
      </w:pPr>
      <w:r w:rsidRPr="003B36C1">
        <w:t>What is biomass?</w:t>
      </w:r>
    </w:p>
    <w:p w:rsidR="003B36C1" w:rsidRPr="003B36C1" w:rsidRDefault="003B36C1" w:rsidP="003B36C1">
      <w:pPr>
        <w:pStyle w:val="ListParagraph"/>
        <w:numPr>
          <w:ilvl w:val="0"/>
          <w:numId w:val="8"/>
        </w:numPr>
        <w:spacing w:line="360" w:lineRule="auto"/>
      </w:pPr>
      <w:r w:rsidRPr="003B36C1">
        <w:t>What does a food chain show?</w:t>
      </w:r>
    </w:p>
    <w:p w:rsidR="003B36C1" w:rsidRPr="003B36C1" w:rsidRDefault="003B36C1" w:rsidP="003B36C1">
      <w:pPr>
        <w:pStyle w:val="ListParagraph"/>
        <w:numPr>
          <w:ilvl w:val="0"/>
          <w:numId w:val="8"/>
        </w:numPr>
        <w:spacing w:line="360" w:lineRule="auto"/>
      </w:pPr>
      <w:r w:rsidRPr="003B36C1">
        <w:t>What do all food chains begin with?</w:t>
      </w:r>
    </w:p>
    <w:p w:rsidR="003B36C1" w:rsidRPr="003B36C1" w:rsidRDefault="003B36C1" w:rsidP="003B36C1">
      <w:pPr>
        <w:pStyle w:val="ListParagraph"/>
        <w:numPr>
          <w:ilvl w:val="0"/>
          <w:numId w:val="8"/>
        </w:numPr>
        <w:spacing w:line="360" w:lineRule="auto"/>
      </w:pPr>
      <w:r w:rsidRPr="003B36C1">
        <w:t>Name two different types of organism which would be found at the start of a food chain.</w:t>
      </w:r>
    </w:p>
    <w:p w:rsidR="003B36C1" w:rsidRPr="003B36C1" w:rsidRDefault="003B36C1" w:rsidP="003B36C1">
      <w:pPr>
        <w:pStyle w:val="ListParagraph"/>
        <w:numPr>
          <w:ilvl w:val="0"/>
          <w:numId w:val="8"/>
        </w:numPr>
        <w:spacing w:line="360" w:lineRule="auto"/>
      </w:pPr>
      <w:r w:rsidRPr="003B36C1">
        <w:t>What is meant by the terms mode and median?</w:t>
      </w:r>
    </w:p>
    <w:p w:rsidR="003B36C1" w:rsidRPr="003B36C1" w:rsidRDefault="003B36C1" w:rsidP="003B36C1">
      <w:pPr>
        <w:pStyle w:val="ListParagraph"/>
        <w:numPr>
          <w:ilvl w:val="0"/>
          <w:numId w:val="8"/>
        </w:numPr>
        <w:spacing w:line="360" w:lineRule="auto"/>
      </w:pPr>
      <w:r w:rsidRPr="003B36C1">
        <w:t>Define the term trophic level.</w:t>
      </w:r>
    </w:p>
    <w:p w:rsidR="005B4388" w:rsidRDefault="003B36C1" w:rsidP="003B36C1">
      <w:pPr>
        <w:pStyle w:val="ListParagraph"/>
        <w:numPr>
          <w:ilvl w:val="0"/>
          <w:numId w:val="8"/>
        </w:numPr>
        <w:spacing w:line="360" w:lineRule="auto"/>
      </w:pPr>
      <w:r w:rsidRPr="003B36C1">
        <w:t>What does a pyramid of biomass represent?</w:t>
      </w:r>
    </w:p>
    <w:p w:rsidR="003B36C1" w:rsidRPr="003B36C1" w:rsidRDefault="003B36C1" w:rsidP="003B36C1">
      <w:pPr>
        <w:pStyle w:val="ListParagraph"/>
        <w:numPr>
          <w:ilvl w:val="0"/>
          <w:numId w:val="8"/>
        </w:numPr>
        <w:spacing w:line="360" w:lineRule="auto"/>
      </w:pPr>
      <w:r w:rsidRPr="003B36C1">
        <w:t>How much energy as a percentage is transferred by producers from incident light for photosynthesis?</w:t>
      </w:r>
    </w:p>
    <w:p w:rsidR="003B36C1" w:rsidRPr="003B36C1" w:rsidRDefault="003B36C1" w:rsidP="003B36C1">
      <w:pPr>
        <w:pStyle w:val="ListParagraph"/>
        <w:numPr>
          <w:ilvl w:val="0"/>
          <w:numId w:val="8"/>
        </w:numPr>
        <w:spacing w:line="360" w:lineRule="auto"/>
      </w:pPr>
      <w:r w:rsidRPr="003B36C1">
        <w:t>Approximately how much biomass, as a percentage, is transferred from a trophic level to the one above it?</w:t>
      </w:r>
    </w:p>
    <w:p w:rsidR="003B36C1" w:rsidRPr="003B36C1" w:rsidRDefault="003B36C1" w:rsidP="003B36C1">
      <w:pPr>
        <w:pStyle w:val="ListParagraph"/>
        <w:numPr>
          <w:ilvl w:val="0"/>
          <w:numId w:val="8"/>
        </w:numPr>
        <w:spacing w:line="360" w:lineRule="auto"/>
      </w:pPr>
      <w:r w:rsidRPr="003B36C1">
        <w:t>List two ways in which biomass can be lost at each stage of a food chain.</w:t>
      </w:r>
    </w:p>
    <w:p w:rsidR="003B36C1" w:rsidRDefault="003B36C1" w:rsidP="003B36C1">
      <w:pPr>
        <w:pStyle w:val="ListParagraph"/>
        <w:numPr>
          <w:ilvl w:val="0"/>
          <w:numId w:val="8"/>
        </w:numPr>
        <w:spacing w:line="360" w:lineRule="auto"/>
      </w:pPr>
      <w:r w:rsidRPr="003B36C1">
        <w:t>What is the equation which should be used to calculate the efficiency of biomass transfer between trophic levels as a percentage?</w:t>
      </w:r>
    </w:p>
    <w:p w:rsidR="003B36C1" w:rsidRDefault="003B36C1" w:rsidP="003B36C1">
      <w:pPr>
        <w:rPr>
          <w:b/>
          <w:sz w:val="28"/>
          <w:u w:val="single"/>
        </w:rPr>
      </w:pPr>
    </w:p>
    <w:p w:rsidR="003672C7" w:rsidRDefault="003672C7">
      <w:pPr>
        <w:rPr>
          <w:b/>
          <w:sz w:val="28"/>
          <w:u w:val="single"/>
        </w:rPr>
      </w:pPr>
    </w:p>
    <w:p w:rsidR="003672C7" w:rsidRDefault="003672C7">
      <w:r>
        <w:br w:type="page"/>
      </w:r>
    </w:p>
    <w:p w:rsidR="00937869" w:rsidRDefault="00937869" w:rsidP="00937869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6916C9">
        <w:rPr>
          <w:b/>
          <w:sz w:val="28"/>
          <w:u w:val="single"/>
        </w:rPr>
        <w:t xml:space="preserve">Biodiversity and the effects of humans </w:t>
      </w:r>
    </w:p>
    <w:p w:rsidR="00F10234" w:rsidRPr="00F10234" w:rsidRDefault="00F10234" w:rsidP="000515F7">
      <w:pPr>
        <w:pStyle w:val="ListParagraph"/>
        <w:numPr>
          <w:ilvl w:val="0"/>
          <w:numId w:val="9"/>
        </w:numPr>
        <w:spacing w:line="360" w:lineRule="auto"/>
      </w:pPr>
      <w:r w:rsidRPr="00F10234">
        <w:t>Define the term biodiversity.</w:t>
      </w:r>
    </w:p>
    <w:p w:rsidR="00F10234" w:rsidRPr="00F10234" w:rsidRDefault="00F10234" w:rsidP="000515F7">
      <w:pPr>
        <w:pStyle w:val="ListParagraph"/>
        <w:numPr>
          <w:ilvl w:val="0"/>
          <w:numId w:val="9"/>
        </w:numPr>
        <w:spacing w:line="360" w:lineRule="auto"/>
      </w:pPr>
      <w:r w:rsidRPr="00F10234">
        <w:t>List one positive impact that humans can have on biodiversity within an ecosystem.</w:t>
      </w:r>
    </w:p>
    <w:p w:rsidR="00F10234" w:rsidRPr="00F10234" w:rsidRDefault="00F10234" w:rsidP="000515F7">
      <w:pPr>
        <w:pStyle w:val="ListParagraph"/>
        <w:numPr>
          <w:ilvl w:val="0"/>
          <w:numId w:val="9"/>
        </w:numPr>
        <w:spacing w:line="360" w:lineRule="auto"/>
      </w:pPr>
      <w:r w:rsidRPr="00F10234">
        <w:t>What causes eutrophication?</w:t>
      </w:r>
    </w:p>
    <w:p w:rsidR="00F10234" w:rsidRPr="00F10234" w:rsidRDefault="00F10234" w:rsidP="000515F7">
      <w:pPr>
        <w:pStyle w:val="ListParagraph"/>
        <w:numPr>
          <w:ilvl w:val="0"/>
          <w:numId w:val="9"/>
        </w:numPr>
        <w:spacing w:line="360" w:lineRule="auto"/>
      </w:pPr>
      <w:r w:rsidRPr="00F10234">
        <w:t>List three ways that fish farming can reduce biodiversity.</w:t>
      </w:r>
    </w:p>
    <w:p w:rsidR="00F10234" w:rsidRPr="00F10234" w:rsidRDefault="00F10234" w:rsidP="000515F7">
      <w:pPr>
        <w:pStyle w:val="ListParagraph"/>
        <w:numPr>
          <w:ilvl w:val="0"/>
          <w:numId w:val="9"/>
        </w:numPr>
        <w:spacing w:line="360" w:lineRule="auto"/>
      </w:pPr>
      <w:r w:rsidRPr="00F10234">
        <w:t>What is a non-indigenous species?</w:t>
      </w:r>
    </w:p>
    <w:p w:rsidR="00F10234" w:rsidRPr="00F10234" w:rsidRDefault="00F10234" w:rsidP="000515F7">
      <w:pPr>
        <w:pStyle w:val="ListParagraph"/>
        <w:numPr>
          <w:ilvl w:val="0"/>
          <w:numId w:val="9"/>
        </w:numPr>
        <w:spacing w:line="360" w:lineRule="auto"/>
      </w:pPr>
      <w:r w:rsidRPr="00F10234">
        <w:t>List 3 benefits to humans of maintaining local biodiversity.</w:t>
      </w:r>
    </w:p>
    <w:p w:rsidR="00F10234" w:rsidRPr="00F10234" w:rsidRDefault="000515F7" w:rsidP="000515F7">
      <w:pPr>
        <w:pStyle w:val="ListParagraph"/>
        <w:numPr>
          <w:ilvl w:val="0"/>
          <w:numId w:val="9"/>
        </w:numPr>
        <w:spacing w:line="360" w:lineRule="auto"/>
      </w:pPr>
      <w:r w:rsidRPr="00F10234">
        <w:t>List 1</w:t>
      </w:r>
      <w:r w:rsidR="00F10234" w:rsidRPr="00F10234">
        <w:t xml:space="preserve"> benefit to the wildlife of maintaining local biodiversity.</w:t>
      </w:r>
    </w:p>
    <w:p w:rsidR="00F10234" w:rsidRPr="00F10234" w:rsidRDefault="00F10234" w:rsidP="000515F7">
      <w:pPr>
        <w:pStyle w:val="ListParagraph"/>
        <w:numPr>
          <w:ilvl w:val="0"/>
          <w:numId w:val="9"/>
        </w:numPr>
        <w:spacing w:line="360" w:lineRule="auto"/>
      </w:pPr>
      <w:r w:rsidRPr="00F10234">
        <w:t>What is a biofuel?</w:t>
      </w:r>
    </w:p>
    <w:p w:rsidR="00F10234" w:rsidRDefault="00F10234" w:rsidP="000515F7">
      <w:pPr>
        <w:pStyle w:val="ListParagraph"/>
        <w:numPr>
          <w:ilvl w:val="0"/>
          <w:numId w:val="9"/>
        </w:numPr>
        <w:spacing w:line="360" w:lineRule="auto"/>
      </w:pPr>
      <w:r w:rsidRPr="00F10234">
        <w:t>Why do humans undertake large scale deforestation in tropical areas?</w:t>
      </w:r>
    </w:p>
    <w:p w:rsidR="000515F7" w:rsidRDefault="000515F7" w:rsidP="000515F7">
      <w:pPr>
        <w:pStyle w:val="ListParagraph"/>
        <w:numPr>
          <w:ilvl w:val="0"/>
          <w:numId w:val="9"/>
        </w:numPr>
        <w:spacing w:line="360" w:lineRule="auto"/>
      </w:pPr>
      <w:r w:rsidRPr="000515F7">
        <w:t>Consider the negative aspe</w:t>
      </w:r>
      <w:r>
        <w:t xml:space="preserve">cts of how humans interact with </w:t>
      </w:r>
      <w:r w:rsidRPr="000515F7">
        <w:t>ecosystems. What could be done</w:t>
      </w:r>
      <w:r>
        <w:t xml:space="preserve"> positively to counteract this </w:t>
      </w:r>
      <w:r w:rsidRPr="000515F7">
        <w:t>effect?</w:t>
      </w:r>
    </w:p>
    <w:p w:rsidR="00050672" w:rsidRDefault="000515F7" w:rsidP="00F10234">
      <w:r>
        <w:rPr>
          <w:noProof/>
          <w:lang w:eastAsia="en-GB"/>
        </w:rPr>
        <w:drawing>
          <wp:inline distT="0" distB="0" distL="0" distR="0" wp14:anchorId="49C47A5A">
            <wp:extent cx="5277485" cy="1903523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332" cy="1920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4E9C" w:rsidRPr="00050672" w:rsidRDefault="00554E9C" w:rsidP="00F10234">
      <w:r>
        <w:rPr>
          <w:b/>
          <w:sz w:val="28"/>
          <w:u w:val="single"/>
        </w:rPr>
        <w:t>D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204E1A">
        <w:rPr>
          <w:b/>
          <w:sz w:val="28"/>
          <w:u w:val="single"/>
        </w:rPr>
        <w:t>Food security BIOLOGY ONLY</w:t>
      </w:r>
    </w:p>
    <w:p w:rsidR="00204E1A" w:rsidRPr="00204E1A" w:rsidRDefault="00204E1A" w:rsidP="00204E1A">
      <w:pPr>
        <w:pStyle w:val="ListParagraph"/>
        <w:numPr>
          <w:ilvl w:val="0"/>
          <w:numId w:val="6"/>
        </w:numPr>
        <w:spacing w:line="360" w:lineRule="auto"/>
      </w:pPr>
      <w:r w:rsidRPr="00204E1A">
        <w:t>What is meant by the term food security?</w:t>
      </w:r>
    </w:p>
    <w:p w:rsidR="00204E1A" w:rsidRPr="00204E1A" w:rsidRDefault="00204E1A" w:rsidP="00204E1A">
      <w:pPr>
        <w:pStyle w:val="ListParagraph"/>
        <w:numPr>
          <w:ilvl w:val="0"/>
          <w:numId w:val="6"/>
        </w:numPr>
        <w:spacing w:line="360" w:lineRule="auto"/>
      </w:pPr>
      <w:r w:rsidRPr="00204E1A">
        <w:t>What does sustainability mean in relation to food security?</w:t>
      </w:r>
    </w:p>
    <w:p w:rsidR="00204E1A" w:rsidRPr="00204E1A" w:rsidRDefault="00204E1A" w:rsidP="00204E1A">
      <w:pPr>
        <w:pStyle w:val="ListParagraph"/>
        <w:numPr>
          <w:ilvl w:val="0"/>
          <w:numId w:val="6"/>
        </w:numPr>
        <w:spacing w:line="360" w:lineRule="auto"/>
      </w:pPr>
      <w:r w:rsidRPr="00204E1A">
        <w:t>List four biological factors which threaten food security.</w:t>
      </w:r>
    </w:p>
    <w:p w:rsidR="00204E1A" w:rsidRPr="00204E1A" w:rsidRDefault="00204E1A" w:rsidP="00204E1A">
      <w:pPr>
        <w:pStyle w:val="ListParagraph"/>
        <w:numPr>
          <w:ilvl w:val="0"/>
          <w:numId w:val="6"/>
        </w:numPr>
        <w:spacing w:line="360" w:lineRule="auto"/>
      </w:pPr>
      <w:r w:rsidRPr="00204E1A">
        <w:t>Give two ways in which energy transfer to the environment can be restricted in food animals.</w:t>
      </w:r>
    </w:p>
    <w:p w:rsidR="00204E1A" w:rsidRPr="00204E1A" w:rsidRDefault="00204E1A" w:rsidP="00204E1A">
      <w:pPr>
        <w:pStyle w:val="ListParagraph"/>
        <w:numPr>
          <w:ilvl w:val="0"/>
          <w:numId w:val="6"/>
        </w:numPr>
        <w:spacing w:line="360" w:lineRule="auto"/>
      </w:pPr>
      <w:r w:rsidRPr="00204E1A">
        <w:t xml:space="preserve">Some farmers feed their </w:t>
      </w:r>
      <w:proofErr w:type="gramStart"/>
      <w:r w:rsidRPr="00204E1A">
        <w:t>animals</w:t>
      </w:r>
      <w:proofErr w:type="gramEnd"/>
      <w:r w:rsidRPr="00204E1A">
        <w:t xml:space="preserve"> high protein food. Why?</w:t>
      </w:r>
    </w:p>
    <w:p w:rsidR="00204E1A" w:rsidRPr="00204E1A" w:rsidRDefault="00204E1A" w:rsidP="00204E1A">
      <w:pPr>
        <w:pStyle w:val="ListParagraph"/>
        <w:numPr>
          <w:ilvl w:val="0"/>
          <w:numId w:val="6"/>
        </w:numPr>
        <w:spacing w:line="360" w:lineRule="auto"/>
      </w:pPr>
      <w:r w:rsidRPr="00204E1A">
        <w:t>List two things which can be done to conserve fish stocks in the ocean at a sustainable level.</w:t>
      </w:r>
    </w:p>
    <w:p w:rsidR="00554E9C" w:rsidRDefault="00204E1A" w:rsidP="00204E1A">
      <w:pPr>
        <w:pStyle w:val="ListParagraph"/>
        <w:numPr>
          <w:ilvl w:val="0"/>
          <w:numId w:val="6"/>
        </w:numPr>
        <w:spacing w:line="360" w:lineRule="auto"/>
      </w:pPr>
      <w:r w:rsidRPr="00204E1A">
        <w:t>What are agricultural inputs and how can these affect sustainability of food production?</w:t>
      </w:r>
    </w:p>
    <w:p w:rsidR="00204E1A" w:rsidRPr="00204E1A" w:rsidRDefault="00204E1A" w:rsidP="00204E1A">
      <w:pPr>
        <w:pStyle w:val="ListParagraph"/>
        <w:numPr>
          <w:ilvl w:val="0"/>
          <w:numId w:val="6"/>
        </w:numPr>
        <w:spacing w:line="360" w:lineRule="auto"/>
      </w:pPr>
      <w:r w:rsidRPr="00204E1A">
        <w:t>Name two gases which are increasing in the atmosphere and contribute to global warming.</w:t>
      </w:r>
    </w:p>
    <w:p w:rsidR="00204E1A" w:rsidRDefault="00D26497" w:rsidP="00204E1A">
      <w:pPr>
        <w:pStyle w:val="ListParagraph"/>
        <w:numPr>
          <w:ilvl w:val="0"/>
          <w:numId w:val="6"/>
        </w:numPr>
        <w:spacing w:line="360" w:lineRule="auto"/>
      </w:pPr>
      <w:r w:rsidRPr="00204E1A">
        <w:t xml:space="preserve">List </w:t>
      </w:r>
      <w:r w:rsidRPr="00204E1A">
        <w:rPr>
          <w:b/>
          <w:bCs/>
        </w:rPr>
        <w:t>two</w:t>
      </w:r>
      <w:r w:rsidRPr="00204E1A">
        <w:t xml:space="preserve"> biological consequences of global warming. </w:t>
      </w:r>
    </w:p>
    <w:p w:rsidR="00204E1A" w:rsidRPr="00204E1A" w:rsidRDefault="00204E1A" w:rsidP="00204E1A">
      <w:pPr>
        <w:pStyle w:val="ListParagraph"/>
        <w:numPr>
          <w:ilvl w:val="0"/>
          <w:numId w:val="6"/>
        </w:numPr>
        <w:spacing w:line="360" w:lineRule="auto"/>
      </w:pPr>
      <w:r w:rsidRPr="00204E1A">
        <w:t xml:space="preserve">Name </w:t>
      </w:r>
      <w:r w:rsidRPr="00204E1A">
        <w:rPr>
          <w:b/>
          <w:bCs/>
        </w:rPr>
        <w:t>four</w:t>
      </w:r>
      <w:r w:rsidRPr="00204E1A">
        <w:t xml:space="preserve"> processes which humans carry out that reduces the land available to other animals, plants and microorganisms.</w:t>
      </w:r>
    </w:p>
    <w:p w:rsidR="00050672" w:rsidRPr="00050672" w:rsidRDefault="00050672" w:rsidP="00050672">
      <w:r>
        <w:br w:type="page"/>
      </w:r>
      <w:r>
        <w:rPr>
          <w:b/>
          <w:sz w:val="28"/>
          <w:u w:val="single"/>
        </w:rPr>
        <w:lastRenderedPageBreak/>
        <w:t>E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Material cycles, pollution and decomposition</w:t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Why is it essential that materials are recycled in the living world?</w:t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 xml:space="preserve">What is precipitation in the water cycle? </w:t>
      </w:r>
    </w:p>
    <w:p w:rsidR="00204E1A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List three main processes in the carbon cycle.</w:t>
      </w:r>
    </w:p>
    <w:p w:rsid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Name the four types of bacteria involved in the recycling of nitrogen.</w:t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What do plants use the nitrates they take in from the soil for?</w:t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Name three methods a farmer may use to increase the amount of nitrate ions in the soil.</w:t>
      </w:r>
    </w:p>
    <w:p w:rsid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Give an advantage and a disadvantage to a farmer of using animal waste as a fertiliser.</w:t>
      </w:r>
    </w:p>
    <w:p w:rsid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Match the correct bacteria to their function in the Nitrogen cycle</w:t>
      </w:r>
      <w:r w:rsidR="00A2510A">
        <w:t>.</w:t>
      </w:r>
    </w:p>
    <w:p w:rsidR="00A2510A" w:rsidRDefault="00A2510A" w:rsidP="00A2510A">
      <w:pPr>
        <w:pStyle w:val="ListParagraph"/>
        <w:spacing w:line="360" w:lineRule="auto"/>
      </w:pPr>
      <w:r>
        <w:rPr>
          <w:noProof/>
          <w:lang w:eastAsia="en-GB"/>
        </w:rPr>
        <w:drawing>
          <wp:inline distT="0" distB="0" distL="0" distR="0" wp14:anchorId="0F95DEC2">
            <wp:extent cx="4927600" cy="1491867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996" cy="150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 xml:space="preserve">What is potable water? </w:t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 xml:space="preserve">What needs to occur to enable seawater to be potable? </w:t>
      </w:r>
      <w:bookmarkStart w:id="0" w:name="_GoBack"/>
      <w:bookmarkEnd w:id="0"/>
    </w:p>
    <w:p w:rsid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Name two methods of removing the excess mineral ions from seawater.</w:t>
      </w:r>
    </w:p>
    <w:p w:rsidR="00050672" w:rsidRPr="00A2510A" w:rsidRDefault="00050672" w:rsidP="00A2510A">
      <w:pPr>
        <w:pStyle w:val="ListParagraph"/>
        <w:spacing w:line="360" w:lineRule="auto"/>
        <w:rPr>
          <w:b/>
        </w:rPr>
      </w:pPr>
      <w:r w:rsidRPr="00A2510A">
        <w:rPr>
          <w:b/>
        </w:rPr>
        <w:t>Biology only</w:t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Name three factors which must be present for the rapid decay of waste biological material to occur.</w:t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 xml:space="preserve">What do gardeners call the end product after waste biological material has decayed? </w:t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 xml:space="preserve">What is this end product then used for? </w:t>
      </w:r>
    </w:p>
    <w:p w:rsid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What might cause anaerobic decay to occur?</w:t>
      </w:r>
    </w:p>
    <w:p w:rsidR="00050672" w:rsidRPr="00A2510A" w:rsidRDefault="00050672" w:rsidP="00A2510A">
      <w:pPr>
        <w:pStyle w:val="ListParagraph"/>
        <w:spacing w:line="360" w:lineRule="auto"/>
        <w:rPr>
          <w:b/>
        </w:rPr>
      </w:pPr>
      <w:r w:rsidRPr="00A2510A">
        <w:rPr>
          <w:b/>
        </w:rPr>
        <w:t>Higher tier Biology only</w:t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What is an indicator species?</w:t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Name an indicator species which is only found in clean water.</w:t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 xml:space="preserve">Name an indicator species which may be found in polluted water. </w:t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 xml:space="preserve">Name two indicator species which can be used to assess the level of pollution in air. </w:t>
      </w:r>
    </w:p>
    <w:p w:rsidR="00050672" w:rsidRP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Give an advantage of using dissolved oxygen meters to measure water pollution instead of an indicator species.</w:t>
      </w:r>
    </w:p>
    <w:p w:rsidR="00050672" w:rsidRDefault="00050672" w:rsidP="00A2510A">
      <w:pPr>
        <w:pStyle w:val="ListParagraph"/>
        <w:numPr>
          <w:ilvl w:val="0"/>
          <w:numId w:val="12"/>
        </w:numPr>
        <w:spacing w:line="360" w:lineRule="auto"/>
      </w:pPr>
      <w:r w:rsidRPr="00050672">
        <w:t>Give a disadvantage of using dissolved oxygen meters to measure water pollution instead of an indicator species.</w:t>
      </w:r>
    </w:p>
    <w:p w:rsidR="00050672" w:rsidRPr="00364057" w:rsidRDefault="00050672" w:rsidP="00050672"/>
    <w:sectPr w:rsidR="00050672" w:rsidRPr="00364057" w:rsidSect="008311C9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6497" w:rsidRDefault="00D26497" w:rsidP="00683DA2">
      <w:pPr>
        <w:spacing w:after="0" w:line="240" w:lineRule="auto"/>
      </w:pPr>
      <w:r>
        <w:separator/>
      </w:r>
    </w:p>
  </w:endnote>
  <w:endnote w:type="continuationSeparator" w:id="0">
    <w:p w:rsidR="00D26497" w:rsidRDefault="00D26497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2510A">
      <w:rPr>
        <w:rStyle w:val="PageNumber"/>
        <w:noProof/>
      </w:rPr>
      <w:t>3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6497" w:rsidRDefault="00D26497" w:rsidP="00683DA2">
      <w:pPr>
        <w:spacing w:after="0" w:line="240" w:lineRule="auto"/>
      </w:pPr>
      <w:r>
        <w:separator/>
      </w:r>
    </w:p>
  </w:footnote>
  <w:footnote w:type="continuationSeparator" w:id="0">
    <w:p w:rsidR="00D26497" w:rsidRDefault="00D26497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>Know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724622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AD4419">
      <w:rPr>
        <w:b/>
        <w:noProof/>
        <w:color w:val="F4B083" w:themeColor="accent2" w:themeTint="99"/>
        <w:sz w:val="28"/>
        <w:szCs w:val="32"/>
        <w:lang w:val="en-US"/>
      </w:rPr>
      <w:t>B9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23AA6"/>
    <w:multiLevelType w:val="hybridMultilevel"/>
    <w:tmpl w:val="79089BE8"/>
    <w:lvl w:ilvl="0" w:tplc="9F34406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384F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4C77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FEBB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5432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6CF4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B4C8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8EE2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CCB9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22666"/>
    <w:multiLevelType w:val="hybridMultilevel"/>
    <w:tmpl w:val="A6D0F8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02FA7"/>
    <w:multiLevelType w:val="hybridMultilevel"/>
    <w:tmpl w:val="6182238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142EC6"/>
    <w:multiLevelType w:val="hybridMultilevel"/>
    <w:tmpl w:val="F9A4BB26"/>
    <w:lvl w:ilvl="0" w:tplc="38687E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DFE1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A2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CE8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46A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44C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859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2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F4AC1"/>
    <w:multiLevelType w:val="hybridMultilevel"/>
    <w:tmpl w:val="1416E2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41F66"/>
    <w:multiLevelType w:val="hybridMultilevel"/>
    <w:tmpl w:val="60B218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96EA5"/>
    <w:multiLevelType w:val="hybridMultilevel"/>
    <w:tmpl w:val="078E49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5C0AA9"/>
    <w:multiLevelType w:val="hybridMultilevel"/>
    <w:tmpl w:val="61547122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0306FF"/>
    <w:multiLevelType w:val="hybridMultilevel"/>
    <w:tmpl w:val="79229E04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4222B"/>
    <w:multiLevelType w:val="hybridMultilevel"/>
    <w:tmpl w:val="0AB4DDFA"/>
    <w:lvl w:ilvl="0" w:tplc="00120A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0261A"/>
    <w:multiLevelType w:val="hybridMultilevel"/>
    <w:tmpl w:val="D58A8A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2B035C"/>
    <w:multiLevelType w:val="hybridMultilevel"/>
    <w:tmpl w:val="FD94C1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2"/>
  </w:num>
  <w:num w:numId="5">
    <w:abstractNumId w:val="9"/>
  </w:num>
  <w:num w:numId="6">
    <w:abstractNumId w:val="7"/>
  </w:num>
  <w:num w:numId="7">
    <w:abstractNumId w:val="11"/>
  </w:num>
  <w:num w:numId="8">
    <w:abstractNumId w:val="1"/>
  </w:num>
  <w:num w:numId="9">
    <w:abstractNumId w:val="6"/>
  </w:num>
  <w:num w:numId="10">
    <w:abstractNumId w:val="0"/>
  </w:num>
  <w:num w:numId="11">
    <w:abstractNumId w:val="4"/>
  </w:num>
  <w:num w:numId="1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50672"/>
    <w:rsid w:val="000515F7"/>
    <w:rsid w:val="000743AA"/>
    <w:rsid w:val="000C108E"/>
    <w:rsid w:val="000C4FEF"/>
    <w:rsid w:val="000D1F51"/>
    <w:rsid w:val="000D3567"/>
    <w:rsid w:val="000E073F"/>
    <w:rsid w:val="000E2A8A"/>
    <w:rsid w:val="000E3176"/>
    <w:rsid w:val="000E4ECD"/>
    <w:rsid w:val="000F6EB6"/>
    <w:rsid w:val="00103F64"/>
    <w:rsid w:val="00116026"/>
    <w:rsid w:val="0012097A"/>
    <w:rsid w:val="001634C1"/>
    <w:rsid w:val="00177612"/>
    <w:rsid w:val="0018679B"/>
    <w:rsid w:val="001871FA"/>
    <w:rsid w:val="001A036B"/>
    <w:rsid w:val="001D06C1"/>
    <w:rsid w:val="00204E1A"/>
    <w:rsid w:val="002231AE"/>
    <w:rsid w:val="00224A2F"/>
    <w:rsid w:val="00227B1F"/>
    <w:rsid w:val="002314E4"/>
    <w:rsid w:val="0023553B"/>
    <w:rsid w:val="00235E14"/>
    <w:rsid w:val="0025764E"/>
    <w:rsid w:val="00270046"/>
    <w:rsid w:val="0027168B"/>
    <w:rsid w:val="0029353E"/>
    <w:rsid w:val="00295DCD"/>
    <w:rsid w:val="002B3ACC"/>
    <w:rsid w:val="002B6B0F"/>
    <w:rsid w:val="002C4FE4"/>
    <w:rsid w:val="002D5D24"/>
    <w:rsid w:val="002E0258"/>
    <w:rsid w:val="002E61D8"/>
    <w:rsid w:val="002E7F31"/>
    <w:rsid w:val="003007F2"/>
    <w:rsid w:val="003045DD"/>
    <w:rsid w:val="003100B8"/>
    <w:rsid w:val="00314064"/>
    <w:rsid w:val="00316765"/>
    <w:rsid w:val="00321AB9"/>
    <w:rsid w:val="0034111A"/>
    <w:rsid w:val="00341695"/>
    <w:rsid w:val="0035363E"/>
    <w:rsid w:val="00357E7F"/>
    <w:rsid w:val="00364057"/>
    <w:rsid w:val="00364172"/>
    <w:rsid w:val="003672C7"/>
    <w:rsid w:val="00370A44"/>
    <w:rsid w:val="0037607C"/>
    <w:rsid w:val="00376B01"/>
    <w:rsid w:val="003905F5"/>
    <w:rsid w:val="003B1C4B"/>
    <w:rsid w:val="003B36C1"/>
    <w:rsid w:val="003C5C15"/>
    <w:rsid w:val="003D29E8"/>
    <w:rsid w:val="003D7EBB"/>
    <w:rsid w:val="003E4AED"/>
    <w:rsid w:val="003E694F"/>
    <w:rsid w:val="00400764"/>
    <w:rsid w:val="00412439"/>
    <w:rsid w:val="004547AC"/>
    <w:rsid w:val="00455DFB"/>
    <w:rsid w:val="00455FC1"/>
    <w:rsid w:val="00463842"/>
    <w:rsid w:val="0047349C"/>
    <w:rsid w:val="00473F18"/>
    <w:rsid w:val="004917E7"/>
    <w:rsid w:val="004A46DE"/>
    <w:rsid w:val="004B392F"/>
    <w:rsid w:val="004D1FAB"/>
    <w:rsid w:val="004E215A"/>
    <w:rsid w:val="004E3688"/>
    <w:rsid w:val="00512C6F"/>
    <w:rsid w:val="005158FD"/>
    <w:rsid w:val="005406F9"/>
    <w:rsid w:val="00547C36"/>
    <w:rsid w:val="00553572"/>
    <w:rsid w:val="00554E9C"/>
    <w:rsid w:val="005741A2"/>
    <w:rsid w:val="005941E7"/>
    <w:rsid w:val="005A38B0"/>
    <w:rsid w:val="005B4388"/>
    <w:rsid w:val="005B66A5"/>
    <w:rsid w:val="005B7E26"/>
    <w:rsid w:val="005C6E83"/>
    <w:rsid w:val="005C7558"/>
    <w:rsid w:val="005D0A3A"/>
    <w:rsid w:val="005D485C"/>
    <w:rsid w:val="005D5778"/>
    <w:rsid w:val="0060432E"/>
    <w:rsid w:val="00625D23"/>
    <w:rsid w:val="00630920"/>
    <w:rsid w:val="00661DBD"/>
    <w:rsid w:val="00662DA2"/>
    <w:rsid w:val="0066614B"/>
    <w:rsid w:val="00683DA2"/>
    <w:rsid w:val="006916C9"/>
    <w:rsid w:val="00691B7F"/>
    <w:rsid w:val="006C1BE6"/>
    <w:rsid w:val="006C3744"/>
    <w:rsid w:val="006C779C"/>
    <w:rsid w:val="006D38A6"/>
    <w:rsid w:val="007178F1"/>
    <w:rsid w:val="00720DB3"/>
    <w:rsid w:val="00724622"/>
    <w:rsid w:val="007419C9"/>
    <w:rsid w:val="00756990"/>
    <w:rsid w:val="00762BDD"/>
    <w:rsid w:val="00772672"/>
    <w:rsid w:val="007754D5"/>
    <w:rsid w:val="0078060F"/>
    <w:rsid w:val="00786F7A"/>
    <w:rsid w:val="007B5454"/>
    <w:rsid w:val="007C2DFF"/>
    <w:rsid w:val="007C3246"/>
    <w:rsid w:val="007F137E"/>
    <w:rsid w:val="00804DC6"/>
    <w:rsid w:val="00811233"/>
    <w:rsid w:val="008311C9"/>
    <w:rsid w:val="008578C1"/>
    <w:rsid w:val="00861D7A"/>
    <w:rsid w:val="0086341C"/>
    <w:rsid w:val="00864776"/>
    <w:rsid w:val="00887128"/>
    <w:rsid w:val="008872B4"/>
    <w:rsid w:val="008A1E78"/>
    <w:rsid w:val="008A281B"/>
    <w:rsid w:val="008A3DE7"/>
    <w:rsid w:val="008A523E"/>
    <w:rsid w:val="008C38ED"/>
    <w:rsid w:val="008C4039"/>
    <w:rsid w:val="008C7786"/>
    <w:rsid w:val="008D518A"/>
    <w:rsid w:val="008D6D3D"/>
    <w:rsid w:val="008E7891"/>
    <w:rsid w:val="008F501F"/>
    <w:rsid w:val="009209F9"/>
    <w:rsid w:val="0092383E"/>
    <w:rsid w:val="00937869"/>
    <w:rsid w:val="00942F65"/>
    <w:rsid w:val="00950B99"/>
    <w:rsid w:val="009577C9"/>
    <w:rsid w:val="00963282"/>
    <w:rsid w:val="00983ADF"/>
    <w:rsid w:val="009973A8"/>
    <w:rsid w:val="009A28D9"/>
    <w:rsid w:val="009D1487"/>
    <w:rsid w:val="009D593A"/>
    <w:rsid w:val="009E0EFE"/>
    <w:rsid w:val="009E19DC"/>
    <w:rsid w:val="009E3B33"/>
    <w:rsid w:val="00A04163"/>
    <w:rsid w:val="00A24CBC"/>
    <w:rsid w:val="00A2510A"/>
    <w:rsid w:val="00A46084"/>
    <w:rsid w:val="00A8468F"/>
    <w:rsid w:val="00A94F18"/>
    <w:rsid w:val="00AB6E2F"/>
    <w:rsid w:val="00AD2A9E"/>
    <w:rsid w:val="00AD4419"/>
    <w:rsid w:val="00AF0BA6"/>
    <w:rsid w:val="00B17072"/>
    <w:rsid w:val="00B46290"/>
    <w:rsid w:val="00B53B57"/>
    <w:rsid w:val="00B57C53"/>
    <w:rsid w:val="00B621A1"/>
    <w:rsid w:val="00B765D5"/>
    <w:rsid w:val="00B76AAE"/>
    <w:rsid w:val="00B8058A"/>
    <w:rsid w:val="00B8443F"/>
    <w:rsid w:val="00B94EB2"/>
    <w:rsid w:val="00BA1AC1"/>
    <w:rsid w:val="00BB10D7"/>
    <w:rsid w:val="00BC481B"/>
    <w:rsid w:val="00BC7D3E"/>
    <w:rsid w:val="00BF07BD"/>
    <w:rsid w:val="00BF7FB4"/>
    <w:rsid w:val="00C43CB9"/>
    <w:rsid w:val="00C52506"/>
    <w:rsid w:val="00C62840"/>
    <w:rsid w:val="00C720EA"/>
    <w:rsid w:val="00C80244"/>
    <w:rsid w:val="00C925E1"/>
    <w:rsid w:val="00CA11A5"/>
    <w:rsid w:val="00CA6681"/>
    <w:rsid w:val="00CB2E19"/>
    <w:rsid w:val="00CD63E9"/>
    <w:rsid w:val="00CE3EED"/>
    <w:rsid w:val="00CE4409"/>
    <w:rsid w:val="00CF4EC8"/>
    <w:rsid w:val="00D14798"/>
    <w:rsid w:val="00D26497"/>
    <w:rsid w:val="00D27032"/>
    <w:rsid w:val="00D315CA"/>
    <w:rsid w:val="00D32161"/>
    <w:rsid w:val="00D3585C"/>
    <w:rsid w:val="00D41206"/>
    <w:rsid w:val="00D41ACF"/>
    <w:rsid w:val="00D52B70"/>
    <w:rsid w:val="00D61A92"/>
    <w:rsid w:val="00D63CFC"/>
    <w:rsid w:val="00D64F63"/>
    <w:rsid w:val="00D65E1C"/>
    <w:rsid w:val="00D66621"/>
    <w:rsid w:val="00D6754F"/>
    <w:rsid w:val="00D759B8"/>
    <w:rsid w:val="00D77BC5"/>
    <w:rsid w:val="00D77E25"/>
    <w:rsid w:val="00D8310A"/>
    <w:rsid w:val="00D86054"/>
    <w:rsid w:val="00DA306B"/>
    <w:rsid w:val="00DA40EC"/>
    <w:rsid w:val="00DA5292"/>
    <w:rsid w:val="00DA6827"/>
    <w:rsid w:val="00DE16ED"/>
    <w:rsid w:val="00DE53AD"/>
    <w:rsid w:val="00DF153A"/>
    <w:rsid w:val="00DF5F13"/>
    <w:rsid w:val="00E00736"/>
    <w:rsid w:val="00E14B24"/>
    <w:rsid w:val="00E24FAF"/>
    <w:rsid w:val="00E3119D"/>
    <w:rsid w:val="00E3475E"/>
    <w:rsid w:val="00E442B3"/>
    <w:rsid w:val="00E53F5B"/>
    <w:rsid w:val="00E9658B"/>
    <w:rsid w:val="00EB2BF6"/>
    <w:rsid w:val="00EB36CD"/>
    <w:rsid w:val="00EB7277"/>
    <w:rsid w:val="00EC4D76"/>
    <w:rsid w:val="00ED2C02"/>
    <w:rsid w:val="00EF0506"/>
    <w:rsid w:val="00EF44F9"/>
    <w:rsid w:val="00F00EA2"/>
    <w:rsid w:val="00F05986"/>
    <w:rsid w:val="00F10234"/>
    <w:rsid w:val="00F11B8F"/>
    <w:rsid w:val="00F12C37"/>
    <w:rsid w:val="00F13C29"/>
    <w:rsid w:val="00F1644A"/>
    <w:rsid w:val="00F42242"/>
    <w:rsid w:val="00F741B2"/>
    <w:rsid w:val="00F90980"/>
    <w:rsid w:val="00FA4696"/>
    <w:rsid w:val="00FB2D47"/>
    <w:rsid w:val="00FC6137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5C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36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79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4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3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98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4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0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4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4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2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64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0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5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47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79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1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4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1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54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57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95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00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12</TotalTime>
  <Pages>4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9</cp:revision>
  <dcterms:created xsi:type="dcterms:W3CDTF">2018-08-28T11:38:00Z</dcterms:created>
  <dcterms:modified xsi:type="dcterms:W3CDTF">2018-08-28T11:50:00Z</dcterms:modified>
</cp:coreProperties>
</file>