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765" w:rsidRDefault="002231AE" w:rsidP="00B46290">
      <w:pPr>
        <w:rPr>
          <w:b/>
          <w:sz w:val="28"/>
          <w:u w:val="single"/>
        </w:rPr>
      </w:pPr>
      <w:bookmarkStart w:id="0" w:name="_GoBack"/>
      <w:bookmarkEnd w:id="0"/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A858B8">
        <w:rPr>
          <w:b/>
          <w:sz w:val="28"/>
          <w:u w:val="single"/>
        </w:rPr>
        <w:t>Exchange and transport in animals – Part 1</w:t>
      </w:r>
    </w:p>
    <w:p w:rsidR="007C7169" w:rsidRDefault="007C7169" w:rsidP="007C7169">
      <w:pPr>
        <w:pStyle w:val="ListParagraph"/>
        <w:numPr>
          <w:ilvl w:val="0"/>
          <w:numId w:val="8"/>
        </w:numPr>
        <w:spacing w:line="360" w:lineRule="auto"/>
        <w:rPr>
          <w:sz w:val="24"/>
        </w:rPr>
      </w:pPr>
      <w:r>
        <w:rPr>
          <w:sz w:val="24"/>
        </w:rPr>
        <w:t>Define ‘diffusion’</w:t>
      </w:r>
    </w:p>
    <w:p w:rsidR="007C7169" w:rsidRDefault="00547484" w:rsidP="007C7169">
      <w:pPr>
        <w:pStyle w:val="ListParagraph"/>
        <w:numPr>
          <w:ilvl w:val="0"/>
          <w:numId w:val="8"/>
        </w:numPr>
        <w:spacing w:line="360" w:lineRule="auto"/>
        <w:rPr>
          <w:sz w:val="24"/>
        </w:rPr>
      </w:pPr>
      <w:r w:rsidRPr="007C7169">
        <w:rPr>
          <w:sz w:val="24"/>
        </w:rPr>
        <w:t>State three places where d</w:t>
      </w:r>
      <w:r w:rsidR="007C7169">
        <w:rPr>
          <w:sz w:val="24"/>
        </w:rPr>
        <w:t>iffusion occurs in the body.</w:t>
      </w:r>
    </w:p>
    <w:p w:rsidR="007C7169" w:rsidRDefault="00547484" w:rsidP="007C7169">
      <w:pPr>
        <w:pStyle w:val="ListParagraph"/>
        <w:numPr>
          <w:ilvl w:val="0"/>
          <w:numId w:val="8"/>
        </w:numPr>
        <w:spacing w:line="360" w:lineRule="auto"/>
        <w:rPr>
          <w:sz w:val="24"/>
        </w:rPr>
      </w:pPr>
      <w:r w:rsidRPr="007C7169">
        <w:rPr>
          <w:sz w:val="24"/>
        </w:rPr>
        <w:t>What is s</w:t>
      </w:r>
      <w:r w:rsidR="007C7169">
        <w:rPr>
          <w:sz w:val="24"/>
        </w:rPr>
        <w:t>urface area to volume ratio?</w:t>
      </w:r>
    </w:p>
    <w:p w:rsidR="007C7169" w:rsidRDefault="00547484" w:rsidP="007C7169">
      <w:pPr>
        <w:pStyle w:val="ListParagraph"/>
        <w:numPr>
          <w:ilvl w:val="0"/>
          <w:numId w:val="8"/>
        </w:numPr>
        <w:spacing w:line="360" w:lineRule="auto"/>
        <w:rPr>
          <w:sz w:val="24"/>
        </w:rPr>
      </w:pPr>
      <w:r w:rsidRPr="007C7169">
        <w:rPr>
          <w:sz w:val="24"/>
        </w:rPr>
        <w:t xml:space="preserve">Which has the largest surface area to volume ratio, an elephant or a </w:t>
      </w:r>
      <w:proofErr w:type="spellStart"/>
      <w:r w:rsidRPr="007C7169">
        <w:rPr>
          <w:sz w:val="24"/>
        </w:rPr>
        <w:t>meerkat</w:t>
      </w:r>
      <w:proofErr w:type="spellEnd"/>
      <w:r w:rsidRPr="007C7169">
        <w:rPr>
          <w:sz w:val="24"/>
        </w:rPr>
        <w:t xml:space="preserve">? </w:t>
      </w:r>
    </w:p>
    <w:p w:rsidR="00547484" w:rsidRPr="007C7169" w:rsidRDefault="00547484" w:rsidP="007C7169">
      <w:pPr>
        <w:pStyle w:val="ListParagraph"/>
        <w:numPr>
          <w:ilvl w:val="0"/>
          <w:numId w:val="8"/>
        </w:numPr>
        <w:spacing w:line="360" w:lineRule="auto"/>
        <w:rPr>
          <w:sz w:val="24"/>
        </w:rPr>
      </w:pPr>
      <w:r w:rsidRPr="007C7169">
        <w:rPr>
          <w:sz w:val="24"/>
        </w:rPr>
        <w:t>State how the lungs are adapted for diffusion.</w:t>
      </w:r>
    </w:p>
    <w:p w:rsidR="00547484" w:rsidRPr="007C7169" w:rsidRDefault="00547484" w:rsidP="007C7169">
      <w:pPr>
        <w:pStyle w:val="ListParagraph"/>
        <w:spacing w:line="360" w:lineRule="auto"/>
        <w:rPr>
          <w:sz w:val="24"/>
        </w:rPr>
      </w:pPr>
      <w:r w:rsidRPr="007C7169">
        <w:rPr>
          <w:sz w:val="24"/>
        </w:rPr>
        <w:t>Biology</w:t>
      </w:r>
    </w:p>
    <w:p w:rsidR="00547484" w:rsidRPr="007C7169" w:rsidRDefault="00547484" w:rsidP="007C7169">
      <w:pPr>
        <w:pStyle w:val="ListParagraph"/>
        <w:numPr>
          <w:ilvl w:val="0"/>
          <w:numId w:val="8"/>
        </w:numPr>
        <w:spacing w:line="360" w:lineRule="auto"/>
        <w:rPr>
          <w:sz w:val="24"/>
        </w:rPr>
      </w:pPr>
      <w:r w:rsidRPr="007C7169">
        <w:rPr>
          <w:sz w:val="24"/>
        </w:rPr>
        <w:t>What is a concentration gradient?</w:t>
      </w:r>
    </w:p>
    <w:p w:rsidR="00547484" w:rsidRPr="007C7169" w:rsidRDefault="00547484" w:rsidP="007C7169">
      <w:pPr>
        <w:pStyle w:val="ListParagraph"/>
        <w:numPr>
          <w:ilvl w:val="0"/>
          <w:numId w:val="8"/>
        </w:numPr>
        <w:spacing w:line="360" w:lineRule="auto"/>
        <w:rPr>
          <w:sz w:val="24"/>
        </w:rPr>
      </w:pPr>
      <w:r w:rsidRPr="007C7169">
        <w:rPr>
          <w:sz w:val="24"/>
        </w:rPr>
        <w:t>What three factors affect the concentration gradient?</w:t>
      </w:r>
    </w:p>
    <w:p w:rsidR="007C7169" w:rsidRDefault="007C7169" w:rsidP="007C7169">
      <w:pPr>
        <w:pStyle w:val="ListParagraph"/>
        <w:numPr>
          <w:ilvl w:val="0"/>
          <w:numId w:val="8"/>
        </w:numPr>
        <w:spacing w:line="360" w:lineRule="auto"/>
        <w:rPr>
          <w:sz w:val="24"/>
        </w:rPr>
      </w:pPr>
      <w:r w:rsidRPr="007C7169">
        <w:rPr>
          <w:sz w:val="24"/>
        </w:rPr>
        <w:t>Calculate the relative rate of diffusion and record in the table below.</w:t>
      </w:r>
    </w:p>
    <w:p w:rsidR="007C7169" w:rsidRPr="007C7169" w:rsidRDefault="007C7169" w:rsidP="007C7169">
      <w:pPr>
        <w:pStyle w:val="ListParagraph"/>
        <w:spacing w:line="360" w:lineRule="auto"/>
        <w:rPr>
          <w:sz w:val="24"/>
        </w:rPr>
      </w:pPr>
      <w:r w:rsidRPr="007C7169">
        <w:rPr>
          <w:sz w:val="24"/>
        </w:rPr>
        <w:t>What happens if the concentration difference is doubled?</w:t>
      </w:r>
    </w:p>
    <w:p w:rsidR="00547484" w:rsidRDefault="00A02C74">
      <w:pPr>
        <w:rPr>
          <w:sz w:val="24"/>
        </w:rPr>
      </w:pPr>
      <w:r>
        <w:rPr>
          <w:noProof/>
          <w:sz w:val="24"/>
          <w:lang w:eastAsia="en-GB"/>
        </w:rPr>
        <w:drawing>
          <wp:inline distT="0" distB="0" distL="0" distR="0" wp14:anchorId="6B56957A">
            <wp:extent cx="5721350" cy="127025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48" cy="1281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47484">
        <w:rPr>
          <w:sz w:val="24"/>
        </w:rPr>
        <w:br w:type="page"/>
      </w:r>
    </w:p>
    <w:p w:rsidR="008D518A" w:rsidRDefault="008D518A" w:rsidP="00547484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F809B9">
        <w:rPr>
          <w:b/>
          <w:sz w:val="28"/>
          <w:u w:val="single"/>
        </w:rPr>
        <w:t>Exchange and transport in animals – Part 2</w:t>
      </w:r>
    </w:p>
    <w:p w:rsidR="00F809B9" w:rsidRDefault="00F809B9" w:rsidP="00F809B9">
      <w:pPr>
        <w:pStyle w:val="ListParagraph"/>
        <w:numPr>
          <w:ilvl w:val="0"/>
          <w:numId w:val="9"/>
        </w:numPr>
      </w:pPr>
      <w:r w:rsidRPr="0018502E">
        <w:t xml:space="preserve">Name parts A - H of the heart from the diagram below: </w:t>
      </w:r>
    </w:p>
    <w:p w:rsidR="00F809B9" w:rsidRDefault="00F809B9" w:rsidP="00F809B9"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4DB491B1" wp14:editId="23460A85">
            <wp:simplePos x="0" y="0"/>
            <wp:positionH relativeFrom="margin">
              <wp:align>center</wp:align>
            </wp:positionH>
            <wp:positionV relativeFrom="paragraph">
              <wp:posOffset>171450</wp:posOffset>
            </wp:positionV>
            <wp:extent cx="3239135" cy="2298515"/>
            <wp:effectExtent l="0" t="0" r="0" b="698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229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09B9" w:rsidRDefault="00F809B9" w:rsidP="00F809B9"/>
    <w:p w:rsidR="00F809B9" w:rsidRDefault="00F809B9" w:rsidP="00F809B9">
      <w:pPr>
        <w:rPr>
          <w:b/>
        </w:rPr>
      </w:pPr>
    </w:p>
    <w:p w:rsidR="00F809B9" w:rsidRDefault="00F809B9" w:rsidP="00F809B9">
      <w:pPr>
        <w:rPr>
          <w:b/>
        </w:rPr>
      </w:pPr>
    </w:p>
    <w:p w:rsidR="00F809B9" w:rsidRDefault="00F809B9" w:rsidP="00F809B9">
      <w:pPr>
        <w:rPr>
          <w:b/>
        </w:rPr>
      </w:pPr>
    </w:p>
    <w:p w:rsidR="00F809B9" w:rsidRDefault="00F809B9" w:rsidP="00F809B9">
      <w:pPr>
        <w:rPr>
          <w:b/>
        </w:rPr>
      </w:pPr>
    </w:p>
    <w:p w:rsidR="00F809B9" w:rsidRDefault="00F809B9" w:rsidP="00F809B9">
      <w:pPr>
        <w:rPr>
          <w:b/>
        </w:rPr>
      </w:pPr>
    </w:p>
    <w:p w:rsidR="00F809B9" w:rsidRDefault="00F809B9" w:rsidP="00F809B9">
      <w:pPr>
        <w:rPr>
          <w:b/>
        </w:rPr>
      </w:pPr>
    </w:p>
    <w:p w:rsidR="00F809B9" w:rsidRDefault="00F809B9" w:rsidP="00F809B9">
      <w:pPr>
        <w:rPr>
          <w:b/>
        </w:rPr>
      </w:pPr>
    </w:p>
    <w:p w:rsidR="00F809B9" w:rsidRDefault="00F809B9" w:rsidP="00F809B9">
      <w:pPr>
        <w:rPr>
          <w:b/>
        </w:rPr>
      </w:pPr>
    </w:p>
    <w:p w:rsidR="00F809B9" w:rsidRPr="005A56E6" w:rsidRDefault="00F809B9" w:rsidP="00F809B9">
      <w:pPr>
        <w:pStyle w:val="ListParagraph"/>
        <w:numPr>
          <w:ilvl w:val="0"/>
          <w:numId w:val="9"/>
        </w:numPr>
        <w:spacing w:line="360" w:lineRule="auto"/>
      </w:pPr>
      <w:r w:rsidRPr="005A56E6">
        <w:t>What is a double circulatory system?</w:t>
      </w:r>
    </w:p>
    <w:p w:rsidR="00F809B9" w:rsidRPr="005A56E6" w:rsidRDefault="00F809B9" w:rsidP="00F809B9">
      <w:pPr>
        <w:pStyle w:val="ListParagraph"/>
        <w:numPr>
          <w:ilvl w:val="0"/>
          <w:numId w:val="9"/>
        </w:numPr>
        <w:spacing w:line="360" w:lineRule="auto"/>
      </w:pPr>
      <w:r w:rsidRPr="005A56E6">
        <w:t>What is a pacemaker?</w:t>
      </w:r>
    </w:p>
    <w:p w:rsidR="00F809B9" w:rsidRPr="005A56E6" w:rsidRDefault="00F809B9" w:rsidP="00F809B9">
      <w:pPr>
        <w:pStyle w:val="ListParagraph"/>
        <w:numPr>
          <w:ilvl w:val="0"/>
          <w:numId w:val="9"/>
        </w:numPr>
        <w:spacing w:line="360" w:lineRule="auto"/>
      </w:pPr>
      <w:r w:rsidRPr="005A56E6">
        <w:t>What is the role of the coronary arteries?</w:t>
      </w:r>
    </w:p>
    <w:p w:rsidR="00F809B9" w:rsidRDefault="00F809B9" w:rsidP="00F809B9">
      <w:pPr>
        <w:pStyle w:val="ListParagraph"/>
        <w:numPr>
          <w:ilvl w:val="0"/>
          <w:numId w:val="9"/>
        </w:numPr>
        <w:spacing w:line="360" w:lineRule="auto"/>
      </w:pPr>
      <w:r w:rsidRPr="005A56E6">
        <w:t>Where does the left atrium pump blood to?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Name the blood vessels that carry blood away from the heart.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Which blood vessels are only one cell thick?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Which blood vessels have thick muscular walls?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 xml:space="preserve">Which blood vessels have valves? 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What is plasma?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What is the role of a red blood cell?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In what two ways can white blood cells fight infection?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 xml:space="preserve">What is the role of platelets? 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What is the role of heart valves?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What does stroke volume mean?</w:t>
      </w:r>
    </w:p>
    <w:p w:rsidR="000C4A50" w:rsidRPr="000C4A50" w:rsidRDefault="000C4A50" w:rsidP="000C4A50">
      <w:pPr>
        <w:pStyle w:val="ListParagraph"/>
        <w:numPr>
          <w:ilvl w:val="0"/>
          <w:numId w:val="9"/>
        </w:numPr>
        <w:spacing w:line="360" w:lineRule="auto"/>
      </w:pPr>
      <w:r w:rsidRPr="000C4A50">
        <w:t>What is the equation to find out the stroke volume?</w:t>
      </w:r>
    </w:p>
    <w:p w:rsidR="000C4A50" w:rsidRPr="005A56E6" w:rsidRDefault="000C4A50" w:rsidP="000C4A50">
      <w:pPr>
        <w:spacing w:line="360" w:lineRule="auto"/>
        <w:ind w:left="360"/>
      </w:pPr>
    </w:p>
    <w:p w:rsidR="005B4388" w:rsidRDefault="005B4388">
      <w:pPr>
        <w:rPr>
          <w:b/>
          <w:sz w:val="28"/>
          <w:u w:val="single"/>
        </w:rPr>
      </w:pPr>
    </w:p>
    <w:p w:rsidR="003672C7" w:rsidRDefault="003672C7">
      <w:pPr>
        <w:rPr>
          <w:b/>
          <w:sz w:val="28"/>
          <w:u w:val="single"/>
        </w:rPr>
      </w:pPr>
    </w:p>
    <w:p w:rsidR="003672C7" w:rsidRDefault="003672C7">
      <w:r>
        <w:br w:type="page"/>
      </w:r>
    </w:p>
    <w:p w:rsidR="00937869" w:rsidRDefault="00937869" w:rsidP="00937869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Pr="003B1C4B">
        <w:rPr>
          <w:b/>
          <w:sz w:val="28"/>
          <w:u w:val="single"/>
        </w:rPr>
        <w:t>.</w:t>
      </w:r>
      <w:r>
        <w:rPr>
          <w:b/>
          <w:sz w:val="28"/>
          <w:u w:val="single"/>
        </w:rPr>
        <w:t xml:space="preserve"> </w:t>
      </w:r>
      <w:r w:rsidR="00420B31">
        <w:rPr>
          <w:b/>
          <w:sz w:val="28"/>
          <w:u w:val="single"/>
        </w:rPr>
        <w:t>Exchange and transport</w:t>
      </w:r>
      <w:r w:rsidR="000E4ECD">
        <w:rPr>
          <w:b/>
          <w:sz w:val="28"/>
          <w:u w:val="single"/>
        </w:rPr>
        <w:t xml:space="preserve"> – Part 3</w:t>
      </w:r>
    </w:p>
    <w:p w:rsidR="00F23339" w:rsidRPr="00D315CA" w:rsidRDefault="00F23339" w:rsidP="00F23339">
      <w:pPr>
        <w:pStyle w:val="ListParagraph"/>
        <w:numPr>
          <w:ilvl w:val="0"/>
          <w:numId w:val="10"/>
        </w:numPr>
        <w:tabs>
          <w:tab w:val="left" w:pos="1410"/>
        </w:tabs>
        <w:spacing w:line="360" w:lineRule="auto"/>
      </w:pPr>
      <w:r w:rsidRPr="00D315CA">
        <w:t>When does respiration occur in cells?</w:t>
      </w:r>
    </w:p>
    <w:p w:rsidR="00F23339" w:rsidRDefault="00F23339" w:rsidP="00F23339">
      <w:pPr>
        <w:pStyle w:val="ListParagraph"/>
        <w:numPr>
          <w:ilvl w:val="0"/>
          <w:numId w:val="10"/>
        </w:numPr>
        <w:tabs>
          <w:tab w:val="left" w:pos="1410"/>
        </w:tabs>
        <w:spacing w:line="360" w:lineRule="auto"/>
      </w:pPr>
      <w:r w:rsidRPr="00D315CA">
        <w:t>Copy and complete the table below:</w:t>
      </w:r>
    </w:p>
    <w:p w:rsidR="00F23339" w:rsidRDefault="00F23339" w:rsidP="00F23339">
      <w:pPr>
        <w:pStyle w:val="ListParagraph"/>
        <w:tabs>
          <w:tab w:val="left" w:pos="1410"/>
        </w:tabs>
        <w:spacing w:line="360" w:lineRule="auto"/>
      </w:pPr>
      <w:r>
        <w:rPr>
          <w:noProof/>
          <w:lang w:eastAsia="en-GB"/>
        </w:rPr>
        <w:drawing>
          <wp:inline distT="0" distB="0" distL="0" distR="0" wp14:anchorId="7836DD25" wp14:editId="6BCED265">
            <wp:extent cx="5040584" cy="2532380"/>
            <wp:effectExtent l="0" t="0" r="825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334" cy="254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3339" w:rsidRDefault="00F23339" w:rsidP="00F23339">
      <w:pPr>
        <w:ind w:firstLine="720"/>
      </w:pPr>
    </w:p>
    <w:p w:rsidR="00F23339" w:rsidRPr="00D315CA" w:rsidRDefault="00F23339" w:rsidP="00F23339">
      <w:pPr>
        <w:pStyle w:val="ListParagraph"/>
        <w:numPr>
          <w:ilvl w:val="0"/>
          <w:numId w:val="10"/>
        </w:numPr>
        <w:spacing w:line="360" w:lineRule="auto"/>
      </w:pPr>
      <w:r w:rsidRPr="00D315CA">
        <w:t>Name three processes that organisms require energy for.</w:t>
      </w:r>
    </w:p>
    <w:p w:rsidR="00F23339" w:rsidRPr="00D315CA" w:rsidRDefault="00F23339" w:rsidP="00F23339">
      <w:pPr>
        <w:pStyle w:val="ListParagraph"/>
        <w:numPr>
          <w:ilvl w:val="0"/>
          <w:numId w:val="10"/>
        </w:numPr>
        <w:spacing w:line="360" w:lineRule="auto"/>
      </w:pPr>
      <w:r w:rsidRPr="00D315CA">
        <w:t>What does the chemical formula C</w:t>
      </w:r>
      <w:r w:rsidRPr="00F23339">
        <w:rPr>
          <w:vertAlign w:val="subscript"/>
        </w:rPr>
        <w:t>6</w:t>
      </w:r>
      <w:r w:rsidRPr="00D315CA">
        <w:t>H</w:t>
      </w:r>
      <w:r w:rsidRPr="00F23339">
        <w:rPr>
          <w:vertAlign w:val="subscript"/>
        </w:rPr>
        <w:t>12</w:t>
      </w:r>
      <w:r w:rsidRPr="00D315CA">
        <w:t>O</w:t>
      </w:r>
      <w:r w:rsidRPr="00F23339">
        <w:rPr>
          <w:vertAlign w:val="subscript"/>
        </w:rPr>
        <w:t>6</w:t>
      </w:r>
      <w:r w:rsidRPr="00D315CA">
        <w:t xml:space="preserve"> represent?</w:t>
      </w:r>
    </w:p>
    <w:p w:rsidR="00F23339" w:rsidRPr="00D315CA" w:rsidRDefault="00F23339" w:rsidP="00F23339">
      <w:pPr>
        <w:pStyle w:val="ListParagraph"/>
        <w:numPr>
          <w:ilvl w:val="0"/>
          <w:numId w:val="10"/>
        </w:numPr>
        <w:spacing w:line="360" w:lineRule="auto"/>
      </w:pPr>
      <w:r w:rsidRPr="00D315CA">
        <w:t>Write down the word equation for aerobic respiration in a plant cell.</w:t>
      </w:r>
    </w:p>
    <w:p w:rsidR="00F23339" w:rsidRPr="00F23339" w:rsidRDefault="00F23339" w:rsidP="00F23339">
      <w:pPr>
        <w:numPr>
          <w:ilvl w:val="0"/>
          <w:numId w:val="10"/>
        </w:numPr>
      </w:pPr>
      <w:r w:rsidRPr="00F23339">
        <w:t xml:space="preserve">Describe </w:t>
      </w:r>
      <w:r w:rsidRPr="00F23339">
        <w:rPr>
          <w:b/>
          <w:bCs/>
        </w:rPr>
        <w:t>three</w:t>
      </w:r>
      <w:r w:rsidRPr="00F23339">
        <w:t xml:space="preserve"> ways in which the body responds to vigorous exercise</w:t>
      </w:r>
      <w:r>
        <w:t xml:space="preserve"> </w:t>
      </w:r>
      <w:r w:rsidRPr="00F23339">
        <w:t>in order to ensure sufficient oxygen reaches the muscle cells.</w:t>
      </w:r>
    </w:p>
    <w:p w:rsidR="00F23339" w:rsidRPr="00F23339" w:rsidRDefault="00F23339" w:rsidP="00F23339">
      <w:pPr>
        <w:numPr>
          <w:ilvl w:val="0"/>
          <w:numId w:val="10"/>
        </w:numPr>
      </w:pPr>
      <w:r w:rsidRPr="00F23339">
        <w:t>If exercise carries on for a long time, what happens to the muscles?</w:t>
      </w:r>
    </w:p>
    <w:p w:rsidR="00F23339" w:rsidRPr="00F23339" w:rsidRDefault="00F23339" w:rsidP="00F23339">
      <w:pPr>
        <w:numPr>
          <w:ilvl w:val="0"/>
          <w:numId w:val="10"/>
        </w:numPr>
      </w:pPr>
      <w:r w:rsidRPr="00F23339">
        <w:t xml:space="preserve">Why is respiration described as an exothermic reaction? </w:t>
      </w:r>
    </w:p>
    <w:p w:rsidR="00F23339" w:rsidRPr="00F23339" w:rsidRDefault="00F23339" w:rsidP="00F23339">
      <w:pPr>
        <w:numPr>
          <w:ilvl w:val="0"/>
          <w:numId w:val="10"/>
        </w:numPr>
      </w:pPr>
      <w:r w:rsidRPr="00F23339">
        <w:t>What is the definition of metabolism?</w:t>
      </w:r>
    </w:p>
    <w:p w:rsidR="00F23339" w:rsidRPr="00F23339" w:rsidRDefault="00F23339" w:rsidP="00F23339">
      <w:pPr>
        <w:numPr>
          <w:ilvl w:val="0"/>
          <w:numId w:val="10"/>
        </w:numPr>
      </w:pPr>
      <w:r w:rsidRPr="00F23339">
        <w:t>Describe the process for removing lactic acid from the body.</w:t>
      </w:r>
    </w:p>
    <w:p w:rsidR="00F23339" w:rsidRPr="00F23339" w:rsidRDefault="00F23339" w:rsidP="00F23339">
      <w:pPr>
        <w:numPr>
          <w:ilvl w:val="0"/>
          <w:numId w:val="10"/>
        </w:numPr>
      </w:pPr>
      <w:r w:rsidRPr="00F23339">
        <w:t>What is meant by the term ‘oxygen debt’?</w:t>
      </w:r>
    </w:p>
    <w:p w:rsidR="00F23339" w:rsidRPr="00F23339" w:rsidRDefault="00F23339" w:rsidP="00F23339">
      <w:pPr>
        <w:numPr>
          <w:ilvl w:val="0"/>
          <w:numId w:val="10"/>
        </w:numPr>
      </w:pPr>
      <w:r w:rsidRPr="00F23339">
        <w:t>What is the soda lime used for in the core practical?</w:t>
      </w:r>
    </w:p>
    <w:p w:rsidR="00554E9C" w:rsidRPr="00364057" w:rsidRDefault="00554E9C" w:rsidP="00391C1A"/>
    <w:sectPr w:rsidR="00554E9C" w:rsidRPr="00364057" w:rsidSect="008311C9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B3A" w:rsidRDefault="008E1B3A" w:rsidP="00683DA2">
      <w:pPr>
        <w:spacing w:after="0" w:line="240" w:lineRule="auto"/>
      </w:pPr>
      <w:r>
        <w:separator/>
      </w:r>
    </w:p>
  </w:endnote>
  <w:endnote w:type="continuationSeparator" w:id="0">
    <w:p w:rsidR="008E1B3A" w:rsidRDefault="008E1B3A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91C1A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B3A" w:rsidRDefault="008E1B3A" w:rsidP="00683DA2">
      <w:pPr>
        <w:spacing w:after="0" w:line="240" w:lineRule="auto"/>
      </w:pPr>
      <w:r>
        <w:separator/>
      </w:r>
    </w:p>
  </w:footnote>
  <w:footnote w:type="continuationSeparator" w:id="0">
    <w:p w:rsidR="008E1B3A" w:rsidRDefault="008E1B3A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724622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A858B8">
      <w:rPr>
        <w:b/>
        <w:noProof/>
        <w:color w:val="F4B083" w:themeColor="accent2" w:themeTint="99"/>
        <w:sz w:val="28"/>
        <w:szCs w:val="32"/>
        <w:lang w:val="en-US"/>
      </w:rPr>
      <w:t>B8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B0454F"/>
    <w:multiLevelType w:val="hybridMultilevel"/>
    <w:tmpl w:val="608E8C8A"/>
    <w:lvl w:ilvl="0" w:tplc="9E12A6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02FA7"/>
    <w:multiLevelType w:val="hybridMultilevel"/>
    <w:tmpl w:val="618223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42EC6"/>
    <w:multiLevelType w:val="hybridMultilevel"/>
    <w:tmpl w:val="F9A4BB26"/>
    <w:lvl w:ilvl="0" w:tplc="38687E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1DFE10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0A24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DCE8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46A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44CC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859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122B5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F4DF2"/>
    <w:multiLevelType w:val="hybridMultilevel"/>
    <w:tmpl w:val="A718DBEC"/>
    <w:lvl w:ilvl="0" w:tplc="10E68796">
      <w:start w:val="1"/>
      <w:numFmt w:val="decimal"/>
      <w:lvlText w:val="%1."/>
      <w:lvlJc w:val="left"/>
      <w:pPr>
        <w:ind w:left="720" w:hanging="360"/>
      </w:pPr>
      <w:rPr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C0AA9"/>
    <w:multiLevelType w:val="hybridMultilevel"/>
    <w:tmpl w:val="61547122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4509E"/>
    <w:multiLevelType w:val="hybridMultilevel"/>
    <w:tmpl w:val="2C76F260"/>
    <w:lvl w:ilvl="0" w:tplc="7ADA99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0306FF"/>
    <w:multiLevelType w:val="hybridMultilevel"/>
    <w:tmpl w:val="79229E04"/>
    <w:lvl w:ilvl="0" w:tplc="E2FC63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4222B"/>
    <w:multiLevelType w:val="hybridMultilevel"/>
    <w:tmpl w:val="0AB4DDFA"/>
    <w:lvl w:ilvl="0" w:tplc="00120A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602A38"/>
    <w:multiLevelType w:val="hybridMultilevel"/>
    <w:tmpl w:val="E78A1B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0261A"/>
    <w:multiLevelType w:val="hybridMultilevel"/>
    <w:tmpl w:val="D58A8A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1"/>
  </w:num>
  <w:num w:numId="5">
    <w:abstractNumId w:val="7"/>
  </w:num>
  <w:num w:numId="6">
    <w:abstractNumId w:val="4"/>
  </w:num>
  <w:num w:numId="7">
    <w:abstractNumId w:val="8"/>
  </w:num>
  <w:num w:numId="8">
    <w:abstractNumId w:val="0"/>
  </w:num>
  <w:num w:numId="9">
    <w:abstractNumId w:val="3"/>
  </w:num>
  <w:num w:numId="1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24030"/>
    <w:rsid w:val="000743AA"/>
    <w:rsid w:val="000C108E"/>
    <w:rsid w:val="000C4A50"/>
    <w:rsid w:val="000C4FEF"/>
    <w:rsid w:val="000D1F51"/>
    <w:rsid w:val="000D3567"/>
    <w:rsid w:val="000E073F"/>
    <w:rsid w:val="000E2A8A"/>
    <w:rsid w:val="000E3176"/>
    <w:rsid w:val="000E4ECD"/>
    <w:rsid w:val="000F6EB6"/>
    <w:rsid w:val="00103F64"/>
    <w:rsid w:val="00116026"/>
    <w:rsid w:val="0012097A"/>
    <w:rsid w:val="001634C1"/>
    <w:rsid w:val="00177612"/>
    <w:rsid w:val="0018679B"/>
    <w:rsid w:val="001871FA"/>
    <w:rsid w:val="001A036B"/>
    <w:rsid w:val="001D06C1"/>
    <w:rsid w:val="002231AE"/>
    <w:rsid w:val="00224A2F"/>
    <w:rsid w:val="00227B1F"/>
    <w:rsid w:val="002314E4"/>
    <w:rsid w:val="0023553B"/>
    <w:rsid w:val="00235E14"/>
    <w:rsid w:val="0025764E"/>
    <w:rsid w:val="00270046"/>
    <w:rsid w:val="0027168B"/>
    <w:rsid w:val="0029353E"/>
    <w:rsid w:val="00295DCD"/>
    <w:rsid w:val="002B3ACC"/>
    <w:rsid w:val="002B6B0F"/>
    <w:rsid w:val="002C4FE4"/>
    <w:rsid w:val="002D5D24"/>
    <w:rsid w:val="002E0258"/>
    <w:rsid w:val="002E61D8"/>
    <w:rsid w:val="002E7F31"/>
    <w:rsid w:val="003007F2"/>
    <w:rsid w:val="003045DD"/>
    <w:rsid w:val="003100B8"/>
    <w:rsid w:val="00314064"/>
    <w:rsid w:val="00316765"/>
    <w:rsid w:val="00321AB9"/>
    <w:rsid w:val="0034111A"/>
    <w:rsid w:val="00341695"/>
    <w:rsid w:val="0035363E"/>
    <w:rsid w:val="00357E7F"/>
    <w:rsid w:val="00364057"/>
    <w:rsid w:val="00364172"/>
    <w:rsid w:val="003672C7"/>
    <w:rsid w:val="00370A44"/>
    <w:rsid w:val="0037607C"/>
    <w:rsid w:val="00376B01"/>
    <w:rsid w:val="003905F5"/>
    <w:rsid w:val="00391C1A"/>
    <w:rsid w:val="003B1C4B"/>
    <w:rsid w:val="003C5C15"/>
    <w:rsid w:val="003D29E8"/>
    <w:rsid w:val="003D7EBB"/>
    <w:rsid w:val="003E4AED"/>
    <w:rsid w:val="003E694F"/>
    <w:rsid w:val="00400764"/>
    <w:rsid w:val="00412439"/>
    <w:rsid w:val="00420B31"/>
    <w:rsid w:val="004547AC"/>
    <w:rsid w:val="00455DFB"/>
    <w:rsid w:val="00455FC1"/>
    <w:rsid w:val="00463842"/>
    <w:rsid w:val="0047349C"/>
    <w:rsid w:val="00473F18"/>
    <w:rsid w:val="004917E7"/>
    <w:rsid w:val="004A46DE"/>
    <w:rsid w:val="004B392F"/>
    <w:rsid w:val="004D1FAB"/>
    <w:rsid w:val="004E215A"/>
    <w:rsid w:val="004E3688"/>
    <w:rsid w:val="00512C6F"/>
    <w:rsid w:val="005158FD"/>
    <w:rsid w:val="005406F9"/>
    <w:rsid w:val="00547484"/>
    <w:rsid w:val="00547C36"/>
    <w:rsid w:val="00553572"/>
    <w:rsid w:val="00554E9C"/>
    <w:rsid w:val="005741A2"/>
    <w:rsid w:val="005941E7"/>
    <w:rsid w:val="005A38B0"/>
    <w:rsid w:val="005B4388"/>
    <w:rsid w:val="005B66A5"/>
    <w:rsid w:val="005B7E26"/>
    <w:rsid w:val="005C6E83"/>
    <w:rsid w:val="005C7558"/>
    <w:rsid w:val="005D0A3A"/>
    <w:rsid w:val="005D485C"/>
    <w:rsid w:val="005D5778"/>
    <w:rsid w:val="0060432E"/>
    <w:rsid w:val="00625D23"/>
    <w:rsid w:val="00630920"/>
    <w:rsid w:val="00661DBD"/>
    <w:rsid w:val="0066614B"/>
    <w:rsid w:val="00683DA2"/>
    <w:rsid w:val="00691B7F"/>
    <w:rsid w:val="006C1BE6"/>
    <w:rsid w:val="006C3744"/>
    <w:rsid w:val="006C779C"/>
    <w:rsid w:val="006D38A6"/>
    <w:rsid w:val="007178F1"/>
    <w:rsid w:val="00720DB3"/>
    <w:rsid w:val="00724622"/>
    <w:rsid w:val="007419C9"/>
    <w:rsid w:val="00756990"/>
    <w:rsid w:val="00762BDD"/>
    <w:rsid w:val="00772672"/>
    <w:rsid w:val="007754D5"/>
    <w:rsid w:val="007800E3"/>
    <w:rsid w:val="0078060F"/>
    <w:rsid w:val="00786F7A"/>
    <w:rsid w:val="007B5454"/>
    <w:rsid w:val="007C2DFF"/>
    <w:rsid w:val="007C3246"/>
    <w:rsid w:val="007C7169"/>
    <w:rsid w:val="007F137E"/>
    <w:rsid w:val="00804DC6"/>
    <w:rsid w:val="00811233"/>
    <w:rsid w:val="008311C9"/>
    <w:rsid w:val="008578C1"/>
    <w:rsid w:val="00861D7A"/>
    <w:rsid w:val="0086341C"/>
    <w:rsid w:val="00864776"/>
    <w:rsid w:val="00887128"/>
    <w:rsid w:val="008872B4"/>
    <w:rsid w:val="008A1E78"/>
    <w:rsid w:val="008A281B"/>
    <w:rsid w:val="008A3DE7"/>
    <w:rsid w:val="008A523E"/>
    <w:rsid w:val="008C38ED"/>
    <w:rsid w:val="008C4039"/>
    <w:rsid w:val="008C7786"/>
    <w:rsid w:val="008D518A"/>
    <w:rsid w:val="008D6D3D"/>
    <w:rsid w:val="008E1B3A"/>
    <w:rsid w:val="008E7891"/>
    <w:rsid w:val="008F501F"/>
    <w:rsid w:val="009209F9"/>
    <w:rsid w:val="0092383E"/>
    <w:rsid w:val="00937869"/>
    <w:rsid w:val="00942F65"/>
    <w:rsid w:val="00950B99"/>
    <w:rsid w:val="009577C9"/>
    <w:rsid w:val="00963282"/>
    <w:rsid w:val="00983ADF"/>
    <w:rsid w:val="009973A8"/>
    <w:rsid w:val="009A28D9"/>
    <w:rsid w:val="009D1487"/>
    <w:rsid w:val="009D593A"/>
    <w:rsid w:val="009E0EFE"/>
    <w:rsid w:val="009E19DC"/>
    <w:rsid w:val="009E3B33"/>
    <w:rsid w:val="00A02C74"/>
    <w:rsid w:val="00A04163"/>
    <w:rsid w:val="00A24CBC"/>
    <w:rsid w:val="00A46084"/>
    <w:rsid w:val="00A8468F"/>
    <w:rsid w:val="00A858B8"/>
    <w:rsid w:val="00A94F18"/>
    <w:rsid w:val="00AB6E2F"/>
    <w:rsid w:val="00AD2A9E"/>
    <w:rsid w:val="00AF0BA6"/>
    <w:rsid w:val="00B17072"/>
    <w:rsid w:val="00B46290"/>
    <w:rsid w:val="00B53B57"/>
    <w:rsid w:val="00B57C53"/>
    <w:rsid w:val="00B621A1"/>
    <w:rsid w:val="00B765D5"/>
    <w:rsid w:val="00B76AAE"/>
    <w:rsid w:val="00B8058A"/>
    <w:rsid w:val="00B8443F"/>
    <w:rsid w:val="00B94EB2"/>
    <w:rsid w:val="00BA1AC1"/>
    <w:rsid w:val="00BB10D7"/>
    <w:rsid w:val="00BC481B"/>
    <w:rsid w:val="00BC7D3E"/>
    <w:rsid w:val="00BF07BD"/>
    <w:rsid w:val="00BF7FB4"/>
    <w:rsid w:val="00C43CB9"/>
    <w:rsid w:val="00C52506"/>
    <w:rsid w:val="00C62840"/>
    <w:rsid w:val="00C720EA"/>
    <w:rsid w:val="00C80244"/>
    <w:rsid w:val="00C925E1"/>
    <w:rsid w:val="00CA11A5"/>
    <w:rsid w:val="00CA6681"/>
    <w:rsid w:val="00CB2E19"/>
    <w:rsid w:val="00CD63E9"/>
    <w:rsid w:val="00CE3EED"/>
    <w:rsid w:val="00CE4409"/>
    <w:rsid w:val="00CF4EC8"/>
    <w:rsid w:val="00D14798"/>
    <w:rsid w:val="00D27032"/>
    <w:rsid w:val="00D315CA"/>
    <w:rsid w:val="00D32161"/>
    <w:rsid w:val="00D3585C"/>
    <w:rsid w:val="00D41206"/>
    <w:rsid w:val="00D41ACF"/>
    <w:rsid w:val="00D52B70"/>
    <w:rsid w:val="00D61A92"/>
    <w:rsid w:val="00D63CFC"/>
    <w:rsid w:val="00D64F63"/>
    <w:rsid w:val="00D65E1C"/>
    <w:rsid w:val="00D66621"/>
    <w:rsid w:val="00D6754F"/>
    <w:rsid w:val="00D759B8"/>
    <w:rsid w:val="00D77BC5"/>
    <w:rsid w:val="00D77E25"/>
    <w:rsid w:val="00D8310A"/>
    <w:rsid w:val="00D86054"/>
    <w:rsid w:val="00DA306B"/>
    <w:rsid w:val="00DA40EC"/>
    <w:rsid w:val="00DA5292"/>
    <w:rsid w:val="00DA6827"/>
    <w:rsid w:val="00DE16ED"/>
    <w:rsid w:val="00DE53AD"/>
    <w:rsid w:val="00DF153A"/>
    <w:rsid w:val="00DF5F13"/>
    <w:rsid w:val="00E00736"/>
    <w:rsid w:val="00E14B24"/>
    <w:rsid w:val="00E24FAF"/>
    <w:rsid w:val="00E3119D"/>
    <w:rsid w:val="00E3475E"/>
    <w:rsid w:val="00E442B3"/>
    <w:rsid w:val="00E53F5B"/>
    <w:rsid w:val="00E9658B"/>
    <w:rsid w:val="00EB2BF6"/>
    <w:rsid w:val="00EB36CD"/>
    <w:rsid w:val="00EB7277"/>
    <w:rsid w:val="00EC4D76"/>
    <w:rsid w:val="00ED2C02"/>
    <w:rsid w:val="00EF0506"/>
    <w:rsid w:val="00EF44F9"/>
    <w:rsid w:val="00F00EA2"/>
    <w:rsid w:val="00F05986"/>
    <w:rsid w:val="00F11B8F"/>
    <w:rsid w:val="00F12C37"/>
    <w:rsid w:val="00F13C29"/>
    <w:rsid w:val="00F1644A"/>
    <w:rsid w:val="00F23339"/>
    <w:rsid w:val="00F42242"/>
    <w:rsid w:val="00F741B2"/>
    <w:rsid w:val="00F809B9"/>
    <w:rsid w:val="00F90980"/>
    <w:rsid w:val="00FA4696"/>
    <w:rsid w:val="00FB2D47"/>
    <w:rsid w:val="00FC6137"/>
    <w:rsid w:val="00FF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15C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836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79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4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3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849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30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8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8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64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4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79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3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1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1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7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4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5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5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0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8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11</cp:revision>
  <dcterms:created xsi:type="dcterms:W3CDTF">2018-08-28T11:18:00Z</dcterms:created>
  <dcterms:modified xsi:type="dcterms:W3CDTF">2018-08-28T11:27:00Z</dcterms:modified>
</cp:coreProperties>
</file>