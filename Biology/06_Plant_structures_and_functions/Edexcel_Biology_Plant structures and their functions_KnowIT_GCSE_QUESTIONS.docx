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E01C11">
        <w:rPr>
          <w:b/>
          <w:sz w:val="28"/>
          <w:u w:val="single"/>
        </w:rPr>
        <w:t>Photosynthesis</w:t>
      </w:r>
      <w:r w:rsidR="00D6754F">
        <w:rPr>
          <w:b/>
          <w:sz w:val="28"/>
          <w:u w:val="single"/>
        </w:rPr>
        <w:t xml:space="preserve"> </w:t>
      </w:r>
    </w:p>
    <w:p w:rsidR="00E01C11" w:rsidRPr="00661DBD" w:rsidRDefault="00E01C11" w:rsidP="00E01C11">
      <w:pPr>
        <w:pStyle w:val="ListParagraph"/>
        <w:numPr>
          <w:ilvl w:val="0"/>
          <w:numId w:val="7"/>
        </w:numPr>
        <w:spacing w:line="360" w:lineRule="auto"/>
      </w:pPr>
      <w:r w:rsidRPr="00661DBD">
        <w:t>Write down the word equation for photosynthesis.</w:t>
      </w:r>
      <w:r w:rsidRPr="00661DBD">
        <w:tab/>
      </w:r>
    </w:p>
    <w:p w:rsidR="00E01C11" w:rsidRDefault="00E01C11" w:rsidP="00E01C11">
      <w:pPr>
        <w:pStyle w:val="ListParagraph"/>
        <w:numPr>
          <w:ilvl w:val="0"/>
          <w:numId w:val="7"/>
        </w:numPr>
        <w:spacing w:line="360" w:lineRule="auto"/>
      </w:pPr>
      <w:r w:rsidRPr="00661DBD">
        <w:t>Copy and complete this table</w:t>
      </w:r>
    </w:p>
    <w:p w:rsidR="00E01C11" w:rsidRDefault="00E01C11" w:rsidP="00E01C11">
      <w:pPr>
        <w:spacing w:line="360" w:lineRule="auto"/>
      </w:pPr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795BD392" wp14:editId="52D08E62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367530" cy="1760926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530" cy="1760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C11" w:rsidRPr="00661DBD" w:rsidRDefault="00E01C11" w:rsidP="00E01C11"/>
    <w:p w:rsidR="00E01C11" w:rsidRPr="00661DBD" w:rsidRDefault="00E01C11" w:rsidP="00E01C11"/>
    <w:p w:rsidR="00E01C11" w:rsidRPr="00661DBD" w:rsidRDefault="00E01C11" w:rsidP="00E01C11"/>
    <w:p w:rsidR="00E01C11" w:rsidRPr="00661DBD" w:rsidRDefault="00E01C11" w:rsidP="00E01C11"/>
    <w:p w:rsidR="00E01C11" w:rsidRPr="00661DBD" w:rsidRDefault="00E01C11" w:rsidP="00E01C11"/>
    <w:p w:rsidR="00E01C11" w:rsidRDefault="00E01C11" w:rsidP="00E01C11"/>
    <w:p w:rsidR="00E01C11" w:rsidRPr="00661DBD" w:rsidRDefault="00E01C11" w:rsidP="00E01C11">
      <w:pPr>
        <w:pStyle w:val="ListParagraph"/>
        <w:numPr>
          <w:ilvl w:val="0"/>
          <w:numId w:val="7"/>
        </w:numPr>
        <w:spacing w:line="360" w:lineRule="auto"/>
      </w:pPr>
      <w:r>
        <w:t>Pho</w:t>
      </w:r>
      <w:r w:rsidRPr="00661DBD">
        <w:t xml:space="preserve">tosynthesis is affected by limiting factors. What is meant by the term ‘limiting factor’? </w:t>
      </w:r>
    </w:p>
    <w:p w:rsidR="00E01C11" w:rsidRDefault="00E01C11" w:rsidP="00E01C11">
      <w:pPr>
        <w:pStyle w:val="ListParagraph"/>
        <w:numPr>
          <w:ilvl w:val="0"/>
          <w:numId w:val="7"/>
        </w:numPr>
        <w:spacing w:line="360" w:lineRule="auto"/>
      </w:pPr>
      <w:r w:rsidRPr="00661DBD">
        <w:t>Name the raw materials needed by a plant for photosynthesis?</w:t>
      </w:r>
    </w:p>
    <w:p w:rsidR="00E01C11" w:rsidRPr="00661DBD" w:rsidRDefault="00E01C11" w:rsidP="00E01C11">
      <w:pPr>
        <w:pStyle w:val="ListParagraph"/>
        <w:numPr>
          <w:ilvl w:val="0"/>
          <w:numId w:val="7"/>
        </w:numPr>
        <w:spacing w:line="360" w:lineRule="auto"/>
      </w:pPr>
      <w:r w:rsidRPr="00661DBD">
        <w:t>Name the green pigment present in plant cells.</w:t>
      </w:r>
    </w:p>
    <w:p w:rsidR="00E01C11" w:rsidRPr="00661DBD" w:rsidRDefault="00E01C11" w:rsidP="00E01C11">
      <w:pPr>
        <w:pStyle w:val="ListParagraph"/>
        <w:numPr>
          <w:ilvl w:val="0"/>
          <w:numId w:val="7"/>
        </w:numPr>
        <w:spacing w:line="360" w:lineRule="auto"/>
      </w:pPr>
      <w:r w:rsidRPr="00661DBD">
        <w:t>What is the role of this green pigment?</w:t>
      </w:r>
    </w:p>
    <w:p w:rsidR="00E01C11" w:rsidRDefault="00E01C11" w:rsidP="00E01C11">
      <w:pPr>
        <w:pStyle w:val="ListParagraph"/>
        <w:numPr>
          <w:ilvl w:val="0"/>
          <w:numId w:val="7"/>
        </w:numPr>
        <w:spacing w:line="360" w:lineRule="auto"/>
      </w:pPr>
      <w:r w:rsidRPr="00661DBD">
        <w:t>For the graphs below - identify what the limiting factor(s) might be in the experiments.</w:t>
      </w:r>
    </w:p>
    <w:p w:rsidR="00E01C11" w:rsidRDefault="00E01C11" w:rsidP="00E01C11">
      <w:pPr>
        <w:pStyle w:val="ListParagraph"/>
        <w:spacing w:line="360" w:lineRule="auto"/>
      </w:pPr>
      <w:r>
        <w:rPr>
          <w:noProof/>
          <w:lang w:eastAsia="en-GB"/>
        </w:rPr>
        <w:drawing>
          <wp:inline distT="0" distB="0" distL="0" distR="0" wp14:anchorId="25F339AB" wp14:editId="7EF81674">
            <wp:extent cx="5631849" cy="1557020"/>
            <wp:effectExtent l="0" t="0" r="698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50" cy="1572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1C11" w:rsidRDefault="00E01C11" w:rsidP="00E01C11">
      <w:pPr>
        <w:pStyle w:val="ListParagraph"/>
        <w:numPr>
          <w:ilvl w:val="0"/>
          <w:numId w:val="7"/>
        </w:numPr>
        <w:tabs>
          <w:tab w:val="left" w:pos="1125"/>
        </w:tabs>
        <w:spacing w:line="360" w:lineRule="auto"/>
      </w:pPr>
      <w:r w:rsidRPr="007C2DFF">
        <w:t xml:space="preserve">Sketch a line onto Graph </w:t>
      </w:r>
      <w:proofErr w:type="gramStart"/>
      <w:r w:rsidRPr="007C2DFF">
        <w:t>A</w:t>
      </w:r>
      <w:proofErr w:type="gramEnd"/>
      <w:r w:rsidRPr="007C2DFF">
        <w:t xml:space="preserve"> showing what might occur if the experiment was repeated at a lower light intensity.</w:t>
      </w:r>
    </w:p>
    <w:p w:rsidR="00E01C11" w:rsidRPr="00A46084" w:rsidRDefault="00E01C11" w:rsidP="00E01C11">
      <w:pPr>
        <w:pStyle w:val="ListParagraph"/>
        <w:numPr>
          <w:ilvl w:val="0"/>
          <w:numId w:val="7"/>
        </w:numPr>
        <w:tabs>
          <w:tab w:val="left" w:pos="1125"/>
        </w:tabs>
        <w:spacing w:line="360" w:lineRule="auto"/>
      </w:pPr>
      <w:r w:rsidRPr="00A46084">
        <w:t>List three ways commercial farmers improve the environmental conditions to maximise photosynthesis and ensure they make a profit.</w:t>
      </w:r>
    </w:p>
    <w:p w:rsidR="00E01C11" w:rsidRDefault="00E01C11" w:rsidP="00E01C11">
      <w:pPr>
        <w:pStyle w:val="ListParagraph"/>
        <w:numPr>
          <w:ilvl w:val="0"/>
          <w:numId w:val="7"/>
        </w:numPr>
        <w:tabs>
          <w:tab w:val="left" w:pos="1125"/>
        </w:tabs>
        <w:spacing w:line="360" w:lineRule="auto"/>
      </w:pPr>
      <w:r w:rsidRPr="00A46084">
        <w:t>How is the glucose produced by photosynthesis used in plants?</w:t>
      </w:r>
    </w:p>
    <w:p w:rsidR="00E01C11" w:rsidRDefault="00E01C11" w:rsidP="00E01C11">
      <w:r>
        <w:br w:type="page"/>
      </w:r>
    </w:p>
    <w:p w:rsidR="00E01C11" w:rsidRDefault="00E01C11" w:rsidP="00E01C11">
      <w:pPr>
        <w:tabs>
          <w:tab w:val="left" w:pos="1125"/>
        </w:tabs>
        <w:spacing w:line="360" w:lineRule="auto"/>
        <w:rPr>
          <w:b/>
        </w:rPr>
      </w:pPr>
      <w:r w:rsidRPr="00D41ACF">
        <w:rPr>
          <w:b/>
        </w:rPr>
        <w:lastRenderedPageBreak/>
        <w:t>Higher tier questions</w:t>
      </w:r>
    </w:p>
    <w:p w:rsidR="00E01C11" w:rsidRPr="00D41ACF" w:rsidRDefault="00E01C11" w:rsidP="00E01C11">
      <w:pPr>
        <w:pStyle w:val="ListParagraph"/>
        <w:numPr>
          <w:ilvl w:val="0"/>
          <w:numId w:val="7"/>
        </w:numPr>
        <w:tabs>
          <w:tab w:val="left" w:pos="1125"/>
        </w:tabs>
        <w:spacing w:line="360" w:lineRule="auto"/>
      </w:pPr>
      <w:r>
        <w:t xml:space="preserve">HT </w:t>
      </w:r>
      <w:r w:rsidRPr="00D41ACF">
        <w:t>Calculate the light intensity for the following student data.</w:t>
      </w:r>
    </w:p>
    <w:p w:rsidR="00E01C11" w:rsidRPr="00D41ACF" w:rsidRDefault="00E01C11" w:rsidP="00E01C11">
      <w:pPr>
        <w:pStyle w:val="ListParagraph"/>
        <w:tabs>
          <w:tab w:val="left" w:pos="1125"/>
        </w:tabs>
        <w:spacing w:line="360" w:lineRule="auto"/>
      </w:pPr>
      <w:r w:rsidRPr="00D41ACF">
        <w:t>Use the formula:</w:t>
      </w:r>
      <w:r>
        <w:t xml:space="preserve"> Light Intensity = </w:t>
      </w:r>
      <w:r w:rsidRPr="00D41ACF">
        <w:t>1/distance</w:t>
      </w:r>
      <w:r w:rsidRPr="00D41ACF">
        <w:rPr>
          <w:vertAlign w:val="superscript"/>
        </w:rPr>
        <w:t>2</w:t>
      </w:r>
    </w:p>
    <w:p w:rsidR="00E01C11" w:rsidRDefault="00E01C11" w:rsidP="00E01C11">
      <w:pPr>
        <w:tabs>
          <w:tab w:val="left" w:pos="1125"/>
        </w:tabs>
        <w:spacing w:line="360" w:lineRule="auto"/>
      </w:pPr>
      <w:r>
        <w:rPr>
          <w:noProof/>
          <w:lang w:eastAsia="en-GB"/>
        </w:rPr>
        <w:drawing>
          <wp:inline distT="0" distB="0" distL="0" distR="0" wp14:anchorId="0E826F55" wp14:editId="3CF5C7DA">
            <wp:extent cx="5557520" cy="1071007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037" cy="108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1C11" w:rsidRDefault="00E01C11" w:rsidP="00E01C11">
      <w:pPr>
        <w:pStyle w:val="ListParagraph"/>
        <w:numPr>
          <w:ilvl w:val="0"/>
          <w:numId w:val="7"/>
        </w:numPr>
      </w:pPr>
      <w:r>
        <w:t>Look at the graph.</w:t>
      </w:r>
    </w:p>
    <w:p w:rsidR="00E01C11" w:rsidRPr="004E215A" w:rsidRDefault="00E01C11" w:rsidP="00E01C11">
      <w:pPr>
        <w:pStyle w:val="ListParagraph"/>
        <w:numPr>
          <w:ilvl w:val="1"/>
          <w:numId w:val="7"/>
        </w:numPr>
      </w:pPr>
      <w:r w:rsidRPr="004E215A">
        <w:t>What is the limiting factor at A?</w:t>
      </w:r>
    </w:p>
    <w:p w:rsidR="00E01C11" w:rsidRDefault="00E01C11" w:rsidP="00E01C11">
      <w:pPr>
        <w:pStyle w:val="ListParagraph"/>
        <w:numPr>
          <w:ilvl w:val="1"/>
          <w:numId w:val="7"/>
        </w:numPr>
      </w:pPr>
      <w:r w:rsidRPr="004E215A">
        <w:t>What might the limiting factor(s) be at point B?</w:t>
      </w:r>
    </w:p>
    <w:p w:rsidR="00E01C11" w:rsidRPr="004E215A" w:rsidRDefault="00E01C11" w:rsidP="00E01C11">
      <w:pPr>
        <w:pStyle w:val="ListParagraph"/>
        <w:ind w:left="1440"/>
      </w:pPr>
      <w:r>
        <w:rPr>
          <w:noProof/>
          <w:lang w:eastAsia="en-GB"/>
        </w:rPr>
        <w:drawing>
          <wp:inline distT="0" distB="0" distL="0" distR="0" wp14:anchorId="3C00C3F9" wp14:editId="046AEFC4">
            <wp:extent cx="4181533" cy="2337435"/>
            <wp:effectExtent l="0" t="0" r="952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486" cy="2343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1C11" w:rsidRDefault="00E01C11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8D518A" w:rsidRDefault="008D518A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E01C11">
        <w:rPr>
          <w:b/>
          <w:sz w:val="28"/>
          <w:u w:val="single"/>
        </w:rPr>
        <w:t>Plant structures and functions</w:t>
      </w:r>
    </w:p>
    <w:p w:rsidR="00E01C11" w:rsidRPr="00671E6D" w:rsidRDefault="00E01C11" w:rsidP="00E01C11">
      <w:pPr>
        <w:pStyle w:val="ListParagraph"/>
        <w:numPr>
          <w:ilvl w:val="0"/>
          <w:numId w:val="8"/>
        </w:numPr>
        <w:rPr>
          <w:sz w:val="28"/>
        </w:rPr>
      </w:pPr>
      <w:r w:rsidRPr="00DD6E60">
        <w:t>Name plant cells A, B and C and describe their structure and function.</w:t>
      </w:r>
    </w:p>
    <w:p w:rsidR="00671E6D" w:rsidRPr="00671E6D" w:rsidRDefault="00671E6D" w:rsidP="00671E6D">
      <w:pPr>
        <w:pStyle w:val="ListParagraph"/>
        <w:rPr>
          <w:sz w:val="28"/>
        </w:rPr>
      </w:pPr>
      <w:r>
        <w:rPr>
          <w:noProof/>
          <w:sz w:val="28"/>
          <w:lang w:eastAsia="en-GB"/>
        </w:rPr>
        <w:drawing>
          <wp:inline distT="0" distB="0" distL="0" distR="0" wp14:anchorId="4F64871C">
            <wp:extent cx="4645660" cy="2749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6B06" w:rsidRDefault="00E76B06" w:rsidP="00E76B06">
      <w:pPr>
        <w:pStyle w:val="ListParagraph"/>
        <w:rPr>
          <w:sz w:val="24"/>
        </w:rPr>
      </w:pPr>
      <w:r w:rsidRPr="00E76B06">
        <w:rPr>
          <w:sz w:val="24"/>
        </w:rPr>
        <w:t xml:space="preserve"> 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 xml:space="preserve">What is the role of the root hair cell? 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 xml:space="preserve">How does the structure of the root hair cell help it carry out its job? 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Define ‘active transport’.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Why does active transport need to occur in root hair cells?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What vessel transports water and minerals around the plant?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What vessel transports sucrose around the plant?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 xml:space="preserve">Which vessel is made from dead cells? 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What is transpiration?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What is a stoma?</w:t>
      </w:r>
    </w:p>
    <w:p w:rsidR="00671E6D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What factors increase the rate of transpiration?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What factor reduces the rate of transpiration?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Where does water vapour leave the plant by transpiration?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 xml:space="preserve">What is a </w:t>
      </w:r>
      <w:proofErr w:type="spellStart"/>
      <w:r w:rsidRPr="00E76B06">
        <w:t>potometer</w:t>
      </w:r>
      <w:proofErr w:type="spellEnd"/>
      <w:r w:rsidRPr="00E76B06">
        <w:t>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>What is the benefit of needle shaped leaves to a cactus?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t xml:space="preserve">What is translocation? </w:t>
      </w:r>
    </w:p>
    <w:p w:rsidR="00E76B06" w:rsidRPr="00E76B06" w:rsidRDefault="00E76B06" w:rsidP="00E76B06">
      <w:pPr>
        <w:pStyle w:val="ListParagraph"/>
        <w:numPr>
          <w:ilvl w:val="0"/>
          <w:numId w:val="8"/>
        </w:numPr>
        <w:spacing w:line="360" w:lineRule="auto"/>
      </w:pPr>
      <w:r w:rsidRPr="00E76B06">
        <w:rPr>
          <w:lang w:val="en-US"/>
        </w:rPr>
        <w:t xml:space="preserve">A </w:t>
      </w:r>
      <w:proofErr w:type="spellStart"/>
      <w:r w:rsidRPr="00E76B06">
        <w:rPr>
          <w:lang w:val="en-US"/>
        </w:rPr>
        <w:t>potometer</w:t>
      </w:r>
      <w:proofErr w:type="spellEnd"/>
      <w:r w:rsidRPr="00E76B06">
        <w:rPr>
          <w:lang w:val="en-US"/>
        </w:rPr>
        <w:t xml:space="preserve"> was set up with a woody stem to estimate the rate of transpiration. An air bubble moved 30mm in 9 minutes. Estimate the rate of transpiration and show your working.</w:t>
      </w:r>
    </w:p>
    <w:p w:rsidR="00E76B06" w:rsidRPr="00E76B06" w:rsidRDefault="00E76B06" w:rsidP="00E76B06">
      <w:pPr>
        <w:pStyle w:val="ListParagraph"/>
      </w:pPr>
    </w:p>
    <w:p w:rsidR="003672C7" w:rsidRDefault="003672C7">
      <w:r>
        <w:br w:type="page"/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710C2E">
        <w:rPr>
          <w:b/>
          <w:sz w:val="28"/>
          <w:u w:val="single"/>
        </w:rPr>
        <w:t>Plant structures and functions BIOLOGY ONLY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What is the role of plant hormones?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What is a positive tropism? Give an example of a positive tropism.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What is a negative tropism? Give an example of a negative tropism.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Where is auxin produced in the shoot?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If a light is shining on the side of a shoot where will the auxin move to?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What effect does auxin have on the cells in a shoot?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Where is auxin produced in the root?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What effect do auxins have on the cells in the roots?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HT: How are gibberellins used in agriculture and horticulture?</w:t>
      </w:r>
    </w:p>
    <w:p w:rsidR="00710C2E" w:rsidRPr="00710C2E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 xml:space="preserve">HT: How is </w:t>
      </w:r>
      <w:proofErr w:type="spellStart"/>
      <w:r w:rsidRPr="00710C2E">
        <w:t>ethene</w:t>
      </w:r>
      <w:proofErr w:type="spellEnd"/>
      <w:r w:rsidRPr="00710C2E">
        <w:t xml:space="preserve"> used in agriculture and horticulture?</w:t>
      </w:r>
    </w:p>
    <w:p w:rsidR="00554E9C" w:rsidRPr="00364057" w:rsidRDefault="00710C2E" w:rsidP="00710C2E">
      <w:pPr>
        <w:numPr>
          <w:ilvl w:val="0"/>
          <w:numId w:val="2"/>
        </w:numPr>
        <w:spacing w:line="360" w:lineRule="auto"/>
        <w:contextualSpacing/>
      </w:pPr>
      <w:r w:rsidRPr="00710C2E">
        <w:t>HT: How are auxins used in agriculture and horticulture?</w:t>
      </w:r>
    </w:p>
    <w:sectPr w:rsidR="00554E9C" w:rsidRPr="00364057" w:rsidSect="008311C9">
      <w:headerReference w:type="default" r:id="rId12"/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95F" w:rsidRDefault="0058395F" w:rsidP="00683DA2">
      <w:pPr>
        <w:spacing w:after="0" w:line="240" w:lineRule="auto"/>
      </w:pPr>
      <w:r>
        <w:separator/>
      </w:r>
    </w:p>
  </w:endnote>
  <w:endnote w:type="continuationSeparator" w:id="0">
    <w:p w:rsidR="0058395F" w:rsidRDefault="0058395F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10C2E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95F" w:rsidRDefault="0058395F" w:rsidP="00683DA2">
      <w:pPr>
        <w:spacing w:after="0" w:line="240" w:lineRule="auto"/>
      </w:pPr>
      <w:r>
        <w:separator/>
      </w:r>
    </w:p>
  </w:footnote>
  <w:footnote w:type="continuationSeparator" w:id="0">
    <w:p w:rsidR="0058395F" w:rsidRDefault="0058395F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987F26">
      <w:rPr>
        <w:b/>
        <w:noProof/>
        <w:color w:val="F4B083" w:themeColor="accent2" w:themeTint="99"/>
        <w:sz w:val="28"/>
        <w:szCs w:val="32"/>
        <w:lang w:val="en-US"/>
      </w:rPr>
      <w:t>B6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05605"/>
    <w:multiLevelType w:val="hybridMultilevel"/>
    <w:tmpl w:val="8BFCDA1C"/>
    <w:lvl w:ilvl="0" w:tplc="7ADA99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02FA7"/>
    <w:multiLevelType w:val="hybridMultilevel"/>
    <w:tmpl w:val="618223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42EC6"/>
    <w:multiLevelType w:val="hybridMultilevel"/>
    <w:tmpl w:val="F9A4BB26"/>
    <w:lvl w:ilvl="0" w:tplc="38687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C0AA9"/>
    <w:multiLevelType w:val="hybridMultilevel"/>
    <w:tmpl w:val="61547122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51725"/>
    <w:multiLevelType w:val="hybridMultilevel"/>
    <w:tmpl w:val="111A95DA"/>
    <w:lvl w:ilvl="0" w:tplc="10E68796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306FF"/>
    <w:multiLevelType w:val="hybridMultilevel"/>
    <w:tmpl w:val="79229E04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4222B"/>
    <w:multiLevelType w:val="hybridMultilevel"/>
    <w:tmpl w:val="0AB4DDFA"/>
    <w:lvl w:ilvl="0" w:tplc="00120A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0261A"/>
    <w:multiLevelType w:val="hybridMultilevel"/>
    <w:tmpl w:val="D58A8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110E0"/>
    <w:rsid w:val="00024030"/>
    <w:rsid w:val="000743AA"/>
    <w:rsid w:val="000C108E"/>
    <w:rsid w:val="000C4FEF"/>
    <w:rsid w:val="000D1F51"/>
    <w:rsid w:val="000D3567"/>
    <w:rsid w:val="000E073F"/>
    <w:rsid w:val="000E2A8A"/>
    <w:rsid w:val="000E3176"/>
    <w:rsid w:val="000E4ECD"/>
    <w:rsid w:val="000F6EB6"/>
    <w:rsid w:val="00103F64"/>
    <w:rsid w:val="00116026"/>
    <w:rsid w:val="0012097A"/>
    <w:rsid w:val="001634C1"/>
    <w:rsid w:val="00177612"/>
    <w:rsid w:val="0018679B"/>
    <w:rsid w:val="001871FA"/>
    <w:rsid w:val="001A036B"/>
    <w:rsid w:val="001D06C1"/>
    <w:rsid w:val="002231AE"/>
    <w:rsid w:val="00224A2F"/>
    <w:rsid w:val="00227B1F"/>
    <w:rsid w:val="002314E4"/>
    <w:rsid w:val="0023553B"/>
    <w:rsid w:val="00235E14"/>
    <w:rsid w:val="0025764E"/>
    <w:rsid w:val="00270046"/>
    <w:rsid w:val="0027168B"/>
    <w:rsid w:val="0029353E"/>
    <w:rsid w:val="00295DCD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057"/>
    <w:rsid w:val="00364172"/>
    <w:rsid w:val="003672C7"/>
    <w:rsid w:val="00370A44"/>
    <w:rsid w:val="0037607C"/>
    <w:rsid w:val="00376B01"/>
    <w:rsid w:val="003905F5"/>
    <w:rsid w:val="003B1C4B"/>
    <w:rsid w:val="003C5C15"/>
    <w:rsid w:val="003D29E8"/>
    <w:rsid w:val="003D7EB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D1FAB"/>
    <w:rsid w:val="004E215A"/>
    <w:rsid w:val="004E3688"/>
    <w:rsid w:val="00512C6F"/>
    <w:rsid w:val="005158FD"/>
    <w:rsid w:val="005406F9"/>
    <w:rsid w:val="00547C36"/>
    <w:rsid w:val="00553572"/>
    <w:rsid w:val="00554E9C"/>
    <w:rsid w:val="005741A2"/>
    <w:rsid w:val="0058395F"/>
    <w:rsid w:val="005941E7"/>
    <w:rsid w:val="005A38B0"/>
    <w:rsid w:val="005B4388"/>
    <w:rsid w:val="005B66A5"/>
    <w:rsid w:val="005B7E26"/>
    <w:rsid w:val="005C6E83"/>
    <w:rsid w:val="005C7558"/>
    <w:rsid w:val="005D0A3A"/>
    <w:rsid w:val="005D485C"/>
    <w:rsid w:val="005D5778"/>
    <w:rsid w:val="0060432E"/>
    <w:rsid w:val="00625D23"/>
    <w:rsid w:val="00630920"/>
    <w:rsid w:val="00661DBD"/>
    <w:rsid w:val="0066614B"/>
    <w:rsid w:val="00671E6D"/>
    <w:rsid w:val="00683DA2"/>
    <w:rsid w:val="00691B7F"/>
    <w:rsid w:val="006C1BE6"/>
    <w:rsid w:val="006C3744"/>
    <w:rsid w:val="006C779C"/>
    <w:rsid w:val="006D38A6"/>
    <w:rsid w:val="00710C2E"/>
    <w:rsid w:val="007178F1"/>
    <w:rsid w:val="00720DB3"/>
    <w:rsid w:val="00724622"/>
    <w:rsid w:val="007419C9"/>
    <w:rsid w:val="00756990"/>
    <w:rsid w:val="00762BDD"/>
    <w:rsid w:val="00772672"/>
    <w:rsid w:val="007754D5"/>
    <w:rsid w:val="0078060F"/>
    <w:rsid w:val="00786F7A"/>
    <w:rsid w:val="007B5454"/>
    <w:rsid w:val="007C2DFF"/>
    <w:rsid w:val="007C3246"/>
    <w:rsid w:val="007F137E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7891"/>
    <w:rsid w:val="008F501F"/>
    <w:rsid w:val="009209F9"/>
    <w:rsid w:val="0092383E"/>
    <w:rsid w:val="00937869"/>
    <w:rsid w:val="00942F65"/>
    <w:rsid w:val="00950B99"/>
    <w:rsid w:val="009577C9"/>
    <w:rsid w:val="00963282"/>
    <w:rsid w:val="00983ADF"/>
    <w:rsid w:val="00987F26"/>
    <w:rsid w:val="009973A8"/>
    <w:rsid w:val="009A28D9"/>
    <w:rsid w:val="009D1487"/>
    <w:rsid w:val="009D593A"/>
    <w:rsid w:val="009E0EFE"/>
    <w:rsid w:val="009E19DC"/>
    <w:rsid w:val="009E3B33"/>
    <w:rsid w:val="00A04163"/>
    <w:rsid w:val="00A24CBC"/>
    <w:rsid w:val="00A46084"/>
    <w:rsid w:val="00A8468F"/>
    <w:rsid w:val="00A94F18"/>
    <w:rsid w:val="00AB6E2F"/>
    <w:rsid w:val="00AD2A9E"/>
    <w:rsid w:val="00AF0BA6"/>
    <w:rsid w:val="00B17072"/>
    <w:rsid w:val="00B46290"/>
    <w:rsid w:val="00B53B57"/>
    <w:rsid w:val="00B57C53"/>
    <w:rsid w:val="00B621A1"/>
    <w:rsid w:val="00B765D5"/>
    <w:rsid w:val="00B76AAE"/>
    <w:rsid w:val="00B8058A"/>
    <w:rsid w:val="00B8443F"/>
    <w:rsid w:val="00B94EB2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720EA"/>
    <w:rsid w:val="00C80244"/>
    <w:rsid w:val="00C925E1"/>
    <w:rsid w:val="00CA11A5"/>
    <w:rsid w:val="00CA6681"/>
    <w:rsid w:val="00CB2E19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206"/>
    <w:rsid w:val="00D41ACF"/>
    <w:rsid w:val="00D52B70"/>
    <w:rsid w:val="00D61A92"/>
    <w:rsid w:val="00D63CFC"/>
    <w:rsid w:val="00D64F63"/>
    <w:rsid w:val="00D65E1C"/>
    <w:rsid w:val="00D66621"/>
    <w:rsid w:val="00D6754F"/>
    <w:rsid w:val="00D759B8"/>
    <w:rsid w:val="00D77BC5"/>
    <w:rsid w:val="00D77E25"/>
    <w:rsid w:val="00D8310A"/>
    <w:rsid w:val="00D86054"/>
    <w:rsid w:val="00DA306B"/>
    <w:rsid w:val="00DA40EC"/>
    <w:rsid w:val="00DA5292"/>
    <w:rsid w:val="00DA6827"/>
    <w:rsid w:val="00DE16ED"/>
    <w:rsid w:val="00DE53AD"/>
    <w:rsid w:val="00DF153A"/>
    <w:rsid w:val="00DF5F13"/>
    <w:rsid w:val="00E00736"/>
    <w:rsid w:val="00E01C11"/>
    <w:rsid w:val="00E14B24"/>
    <w:rsid w:val="00E24FAF"/>
    <w:rsid w:val="00E3119D"/>
    <w:rsid w:val="00E3475E"/>
    <w:rsid w:val="00E442B3"/>
    <w:rsid w:val="00E53F5B"/>
    <w:rsid w:val="00E76B06"/>
    <w:rsid w:val="00E9658B"/>
    <w:rsid w:val="00EB2BF6"/>
    <w:rsid w:val="00EB36CD"/>
    <w:rsid w:val="00EB7277"/>
    <w:rsid w:val="00EC4D76"/>
    <w:rsid w:val="00ED2C02"/>
    <w:rsid w:val="00EF0506"/>
    <w:rsid w:val="00EF44F9"/>
    <w:rsid w:val="00F00EA2"/>
    <w:rsid w:val="00F05986"/>
    <w:rsid w:val="00F11B8F"/>
    <w:rsid w:val="00F12C37"/>
    <w:rsid w:val="00F13C29"/>
    <w:rsid w:val="00F1644A"/>
    <w:rsid w:val="00F42242"/>
    <w:rsid w:val="00F741B2"/>
    <w:rsid w:val="00F90980"/>
    <w:rsid w:val="00FA4696"/>
    <w:rsid w:val="00FB2D47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7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8</cp:revision>
  <dcterms:created xsi:type="dcterms:W3CDTF">2018-08-28T10:49:00Z</dcterms:created>
  <dcterms:modified xsi:type="dcterms:W3CDTF">2018-08-28T10:56:00Z</dcterms:modified>
</cp:coreProperties>
</file>