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9209F9">
        <w:rPr>
          <w:b/>
          <w:sz w:val="28"/>
          <w:u w:val="single"/>
        </w:rPr>
        <w:t>Genetics</w:t>
      </w:r>
      <w:r w:rsidR="00D6754F">
        <w:rPr>
          <w:b/>
          <w:sz w:val="28"/>
          <w:u w:val="single"/>
        </w:rPr>
        <w:t xml:space="preserve"> – Part 1</w:t>
      </w:r>
    </w:p>
    <w:p w:rsidR="0027168B" w:rsidRPr="0027168B" w:rsidRDefault="0027168B" w:rsidP="006C3744">
      <w:pPr>
        <w:numPr>
          <w:ilvl w:val="0"/>
          <w:numId w:val="1"/>
        </w:numPr>
        <w:rPr>
          <w:sz w:val="24"/>
        </w:rPr>
      </w:pPr>
      <w:r w:rsidRPr="0027168B">
        <w:rPr>
          <w:sz w:val="24"/>
        </w:rPr>
        <w:t>What is a gamete?</w:t>
      </w:r>
    </w:p>
    <w:p w:rsidR="0027168B" w:rsidRPr="0027168B" w:rsidRDefault="0027168B" w:rsidP="006C3744">
      <w:pPr>
        <w:numPr>
          <w:ilvl w:val="0"/>
          <w:numId w:val="1"/>
        </w:numPr>
        <w:rPr>
          <w:sz w:val="24"/>
        </w:rPr>
      </w:pPr>
      <w:r w:rsidRPr="0027168B">
        <w:rPr>
          <w:sz w:val="24"/>
        </w:rPr>
        <w:t>Name the male and female gametes in a) a human b) a daisy plant</w:t>
      </w:r>
    </w:p>
    <w:p w:rsidR="00D6754F" w:rsidRPr="0027168B" w:rsidRDefault="0027168B" w:rsidP="006C3744">
      <w:pPr>
        <w:numPr>
          <w:ilvl w:val="0"/>
          <w:numId w:val="1"/>
        </w:numPr>
        <w:rPr>
          <w:lang w:val="en-US"/>
        </w:rPr>
      </w:pPr>
      <w:r w:rsidRPr="0027168B">
        <w:rPr>
          <w:sz w:val="24"/>
        </w:rPr>
        <w:t>For each row, tick one box to show which method of cell division is correct.</w:t>
      </w:r>
    </w:p>
    <w:p w:rsidR="0027168B" w:rsidRDefault="005A38B0" w:rsidP="0027168B">
      <w:pPr>
        <w:rPr>
          <w:sz w:val="24"/>
        </w:rPr>
      </w:pPr>
      <w:r>
        <w:rPr>
          <w:noProof/>
          <w:sz w:val="24"/>
          <w:lang w:eastAsia="en-GB"/>
        </w:rPr>
        <w:drawing>
          <wp:inline distT="0" distB="0" distL="0" distR="0" wp14:anchorId="15B9D804">
            <wp:extent cx="5779770" cy="2629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097" cy="2639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09F9" w:rsidRDefault="009209F9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What occurs at the point of fertilisation in humans?</w:t>
      </w:r>
    </w:p>
    <w:p w:rsidR="00942F65" w:rsidRPr="00942F65" w:rsidRDefault="00942F65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942F65">
        <w:rPr>
          <w:sz w:val="24"/>
        </w:rPr>
        <w:t>How many chromosomes are found in the nucleus of a human:</w:t>
      </w:r>
    </w:p>
    <w:p w:rsidR="00942F65" w:rsidRPr="00942F65" w:rsidRDefault="00942F65" w:rsidP="006C3744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 w:rsidRPr="00942F65">
        <w:rPr>
          <w:sz w:val="24"/>
        </w:rPr>
        <w:t xml:space="preserve">ovary cell ? </w:t>
      </w:r>
    </w:p>
    <w:p w:rsidR="00942F65" w:rsidRPr="00942F65" w:rsidRDefault="00942F65" w:rsidP="006C3744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 w:rsidRPr="00942F65">
        <w:rPr>
          <w:sz w:val="24"/>
        </w:rPr>
        <w:t>egg cell ?</w:t>
      </w:r>
      <w:r w:rsidRPr="00942F65">
        <w:rPr>
          <w:sz w:val="24"/>
        </w:rPr>
        <w:tab/>
      </w:r>
    </w:p>
    <w:p w:rsidR="00942F65" w:rsidRPr="00942F65" w:rsidRDefault="00942F65" w:rsidP="006C3744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 w:rsidRPr="00942F65">
        <w:rPr>
          <w:sz w:val="24"/>
        </w:rPr>
        <w:t>embryo cell ?</w:t>
      </w:r>
      <w:r w:rsidRPr="00942F65">
        <w:rPr>
          <w:sz w:val="24"/>
        </w:rPr>
        <w:tab/>
      </w:r>
    </w:p>
    <w:p w:rsidR="00942F65" w:rsidRPr="00942F65" w:rsidRDefault="00942F65" w:rsidP="006C3744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 w:rsidRPr="00942F65">
        <w:rPr>
          <w:sz w:val="24"/>
        </w:rPr>
        <w:t xml:space="preserve">a cell just after fertilisation has occurred? </w:t>
      </w:r>
    </w:p>
    <w:p w:rsidR="00942F65" w:rsidRPr="00942F65" w:rsidRDefault="00942F65" w:rsidP="006C3744">
      <w:pPr>
        <w:pStyle w:val="ListParagraph"/>
        <w:numPr>
          <w:ilvl w:val="1"/>
          <w:numId w:val="1"/>
        </w:numPr>
        <w:spacing w:line="360" w:lineRule="auto"/>
        <w:rPr>
          <w:sz w:val="24"/>
        </w:rPr>
      </w:pPr>
      <w:r w:rsidRPr="00942F65">
        <w:rPr>
          <w:sz w:val="24"/>
        </w:rPr>
        <w:t>a testes cell ?</w:t>
      </w:r>
      <w:r w:rsidRPr="00942F65">
        <w:rPr>
          <w:sz w:val="24"/>
        </w:rPr>
        <w:tab/>
      </w:r>
    </w:p>
    <w:p w:rsidR="0066614B" w:rsidRPr="0066614B" w:rsidRDefault="0066614B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66614B">
        <w:rPr>
          <w:sz w:val="24"/>
        </w:rPr>
        <w:t>What happens to the DNA just before the first meiotic division?</w:t>
      </w:r>
    </w:p>
    <w:p w:rsidR="0066614B" w:rsidRDefault="0066614B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66614B">
        <w:rPr>
          <w:sz w:val="24"/>
        </w:rPr>
        <w:t>What does the term ‘haploid’ mean?</w:t>
      </w:r>
    </w:p>
    <w:p w:rsidR="00F11B8F" w:rsidRPr="00F11B8F" w:rsidRDefault="00F11B8F" w:rsidP="00F11B8F">
      <w:pPr>
        <w:spacing w:line="360" w:lineRule="auto"/>
        <w:ind w:left="360"/>
        <w:rPr>
          <w:b/>
          <w:sz w:val="24"/>
        </w:rPr>
      </w:pPr>
      <w:r w:rsidRPr="00F11B8F">
        <w:rPr>
          <w:b/>
          <w:sz w:val="24"/>
        </w:rPr>
        <w:t>Biology only</w:t>
      </w:r>
    </w:p>
    <w:p w:rsidR="00F11B8F" w:rsidRPr="00F11B8F" w:rsidRDefault="00F11B8F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F11B8F">
        <w:rPr>
          <w:sz w:val="24"/>
        </w:rPr>
        <w:t>What are three advantages of sexual reproduction?</w:t>
      </w:r>
    </w:p>
    <w:p w:rsidR="00F11B8F" w:rsidRPr="00F11B8F" w:rsidRDefault="00F11B8F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F11B8F">
        <w:rPr>
          <w:sz w:val="24"/>
        </w:rPr>
        <w:t>What are three advantages of asexual reproduction?</w:t>
      </w:r>
    </w:p>
    <w:p w:rsidR="00F11B8F" w:rsidRPr="00F11B8F" w:rsidRDefault="00F11B8F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F11B8F">
        <w:rPr>
          <w:sz w:val="24"/>
        </w:rPr>
        <w:t>List three organisms which use both sexual and asexual reproduction methods.</w:t>
      </w:r>
    </w:p>
    <w:p w:rsidR="00942F65" w:rsidRPr="00942F65" w:rsidRDefault="00F11B8F" w:rsidP="006C3744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F11B8F">
        <w:rPr>
          <w:sz w:val="24"/>
        </w:rPr>
        <w:t xml:space="preserve">Describe a disadvantage to an organism of i) using sexual reproduction and ii) asexual reproduction. </w:t>
      </w:r>
      <w:r w:rsidR="00942F65" w:rsidRPr="00942F65">
        <w:rPr>
          <w:sz w:val="24"/>
        </w:rPr>
        <w:t xml:space="preserve">List three organisms which reproduce using both sexual and asexual reproduction methods. </w:t>
      </w:r>
    </w:p>
    <w:p w:rsidR="008D518A" w:rsidRDefault="008D518A" w:rsidP="008D518A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3672C7">
        <w:rPr>
          <w:b/>
          <w:sz w:val="28"/>
          <w:u w:val="single"/>
        </w:rPr>
        <w:t>Genetics</w:t>
      </w:r>
      <w:r w:rsidR="004E3688">
        <w:rPr>
          <w:b/>
          <w:sz w:val="28"/>
          <w:u w:val="single"/>
        </w:rPr>
        <w:t xml:space="preserve"> – Part 2</w:t>
      </w:r>
      <w:r w:rsidR="003672C7">
        <w:rPr>
          <w:b/>
          <w:sz w:val="28"/>
          <w:u w:val="single"/>
        </w:rPr>
        <w:t xml:space="preserve"> BIOLOGY ONLY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is the definition of a polymer?</w:t>
      </w:r>
      <w:r w:rsidRPr="003672C7">
        <w:tab/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Name the shape which best describes the DNA polymer.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How is DNA organised inside the cell nucleus?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Which is larger, a chromosome or a gene?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does a gene code for?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Where would you find a nucleotide?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does a nucleotide consist of?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are the symbols of the 4 bases found in DNA?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does the code for an amino acid consist of?</w:t>
      </w:r>
    </w:p>
    <w:p w:rsidR="00EF0506" w:rsidRDefault="00EF0506" w:rsidP="006C3744">
      <w:pPr>
        <w:pStyle w:val="ListParagraph"/>
        <w:numPr>
          <w:ilvl w:val="0"/>
          <w:numId w:val="3"/>
        </w:numPr>
        <w:spacing w:line="360" w:lineRule="auto"/>
      </w:pPr>
    </w:p>
    <w:p w:rsidR="003672C7" w:rsidRPr="003672C7" w:rsidRDefault="003672C7" w:rsidP="006C3744">
      <w:pPr>
        <w:pStyle w:val="ListParagraph"/>
        <w:numPr>
          <w:ilvl w:val="0"/>
          <w:numId w:val="4"/>
        </w:numPr>
        <w:spacing w:line="360" w:lineRule="auto"/>
        <w:ind w:left="1080"/>
      </w:pPr>
      <w:r w:rsidRPr="003672C7">
        <w:t>Fill in the missing terms:</w:t>
      </w:r>
    </w:p>
    <w:p w:rsidR="003672C7" w:rsidRPr="003672C7" w:rsidRDefault="003672C7" w:rsidP="00295DCD">
      <w:pPr>
        <w:spacing w:line="360" w:lineRule="auto"/>
        <w:ind w:left="1440"/>
      </w:pPr>
      <w:r w:rsidRPr="003672C7">
        <w:t xml:space="preserve">The long strands of DNA are made of alternating _____ and ______ sections. Attached to each ______ is one of the four bases. </w:t>
      </w:r>
    </w:p>
    <w:p w:rsidR="00EF0506" w:rsidRDefault="003672C7" w:rsidP="00295DCD">
      <w:pPr>
        <w:spacing w:line="360" w:lineRule="auto"/>
        <w:ind w:left="1440"/>
      </w:pPr>
      <w:r w:rsidRPr="003672C7">
        <w:t>The DNA polymer is made up of repeating ____________ units. The strands of DNA are held toget</w:t>
      </w:r>
      <w:r w:rsidR="00EF0506">
        <w:t>her by _____________ _________.</w:t>
      </w:r>
    </w:p>
    <w:p w:rsidR="003672C7" w:rsidRDefault="003672C7" w:rsidP="006C3744">
      <w:pPr>
        <w:pStyle w:val="ListParagraph"/>
        <w:numPr>
          <w:ilvl w:val="0"/>
          <w:numId w:val="4"/>
        </w:numPr>
        <w:spacing w:line="360" w:lineRule="auto"/>
        <w:ind w:left="1080"/>
      </w:pPr>
      <w:r w:rsidRPr="003672C7">
        <w:t>What is the purpose of adding detergent to fruit when trying to extract its DNA?</w:t>
      </w:r>
    </w:p>
    <w:p w:rsidR="003672C7" w:rsidRPr="00295DCD" w:rsidRDefault="003672C7" w:rsidP="00295DCD">
      <w:pPr>
        <w:pStyle w:val="ListParagraph"/>
        <w:spacing w:line="360" w:lineRule="auto"/>
        <w:rPr>
          <w:b/>
        </w:rPr>
      </w:pPr>
      <w:r w:rsidRPr="00295DCD">
        <w:rPr>
          <w:b/>
        </w:rPr>
        <w:t>Higher Tier biology only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In the complementary strands of DNA – which base is T always linked to?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type of molecule is RNA polymerase?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is the role of RNA polymerase?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Which organelle in the cytoplasm carries out protein synthesis?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do carrier molecules bring to this organelle from the cytoplasm?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is this carrier molecule called?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Describe a codon.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happens in protein synthesis once the protein chain is complete?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happens if a mutation codes for a slightly altered enzyme protein with a different shape?</w:t>
      </w:r>
    </w:p>
    <w:p w:rsidR="003672C7" w:rsidRPr="003672C7" w:rsidRDefault="003672C7" w:rsidP="006C3744">
      <w:pPr>
        <w:pStyle w:val="ListParagraph"/>
        <w:numPr>
          <w:ilvl w:val="0"/>
          <w:numId w:val="3"/>
        </w:numPr>
        <w:spacing w:line="360" w:lineRule="auto"/>
      </w:pPr>
      <w:r w:rsidRPr="003672C7">
        <w:t>What can the non-coding parts of DNA do?</w:t>
      </w:r>
    </w:p>
    <w:p w:rsidR="005B4388" w:rsidRDefault="005B4388">
      <w:pPr>
        <w:rPr>
          <w:b/>
          <w:sz w:val="28"/>
          <w:u w:val="single"/>
        </w:rPr>
      </w:pPr>
    </w:p>
    <w:p w:rsidR="003672C7" w:rsidRDefault="003672C7">
      <w:pPr>
        <w:rPr>
          <w:b/>
          <w:sz w:val="28"/>
          <w:u w:val="single"/>
        </w:rPr>
      </w:pPr>
    </w:p>
    <w:p w:rsidR="003672C7" w:rsidRDefault="003672C7">
      <w:r>
        <w:br w:type="page"/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0E4ECD">
        <w:rPr>
          <w:b/>
          <w:sz w:val="28"/>
          <w:u w:val="single"/>
        </w:rPr>
        <w:t>Genetics – Part 3</w:t>
      </w:r>
    </w:p>
    <w:p w:rsidR="000E4ECD" w:rsidRPr="000E4ECD" w:rsidRDefault="000E4ECD" w:rsidP="006C3744">
      <w:pPr>
        <w:numPr>
          <w:ilvl w:val="0"/>
          <w:numId w:val="2"/>
        </w:numPr>
        <w:spacing w:line="360" w:lineRule="auto"/>
        <w:contextualSpacing/>
      </w:pPr>
      <w:r w:rsidRPr="000E4ECD">
        <w:t>Complete the sentences below using one of the following words:</w:t>
      </w:r>
      <w:r w:rsidRPr="000E4ECD">
        <w:tab/>
      </w:r>
    </w:p>
    <w:p w:rsidR="000E4ECD" w:rsidRPr="000E4ECD" w:rsidRDefault="000E4ECD" w:rsidP="000E4ECD">
      <w:pPr>
        <w:spacing w:line="360" w:lineRule="auto"/>
      </w:pPr>
      <w:r w:rsidRPr="000E4ECD">
        <w:tab/>
        <w:t xml:space="preserve">     genotype     phenotype     homozygous      gamete     chromosome</w:t>
      </w:r>
      <w:r w:rsidRPr="000E4ECD">
        <w:tab/>
      </w:r>
    </w:p>
    <w:p w:rsidR="000E4ECD" w:rsidRPr="000E4ECD" w:rsidRDefault="000E4ECD" w:rsidP="000E4ECD">
      <w:pPr>
        <w:spacing w:line="360" w:lineRule="auto"/>
      </w:pPr>
      <w:r w:rsidRPr="000E4ECD">
        <w:tab/>
        <w:t>The same alleles for a particular characteristic are described as ..........................</w:t>
      </w:r>
    </w:p>
    <w:p w:rsidR="000E4ECD" w:rsidRPr="000E4ECD" w:rsidRDefault="000E4ECD" w:rsidP="000E4ECD">
      <w:pPr>
        <w:spacing w:line="360" w:lineRule="auto"/>
      </w:pPr>
      <w:r w:rsidRPr="000E4ECD">
        <w:tab/>
        <w:t>Mice fur can be described by its colour. This is known as the ...............................</w:t>
      </w:r>
    </w:p>
    <w:p w:rsidR="000E4ECD" w:rsidRPr="000E4ECD" w:rsidRDefault="000E4ECD" w:rsidP="000E4ECD">
      <w:pPr>
        <w:spacing w:line="360" w:lineRule="auto"/>
      </w:pPr>
      <w:r w:rsidRPr="000E4ECD">
        <w:tab/>
        <w:t>The alleles for a particular characteristic determine its ........................................</w:t>
      </w:r>
    </w:p>
    <w:p w:rsidR="000E4ECD" w:rsidRPr="000E4ECD" w:rsidRDefault="000E4ECD" w:rsidP="000E4ECD">
      <w:pPr>
        <w:spacing w:line="360" w:lineRule="auto"/>
      </w:pPr>
      <w:r w:rsidRPr="000E4ECD">
        <w:tab/>
        <w:t>The pollen of a rose plant can also be described as a male ..................................</w:t>
      </w:r>
    </w:p>
    <w:p w:rsidR="000E4ECD" w:rsidRPr="000E4ECD" w:rsidRDefault="000E4ECD" w:rsidP="006C3744">
      <w:pPr>
        <w:numPr>
          <w:ilvl w:val="0"/>
          <w:numId w:val="2"/>
        </w:numPr>
        <w:spacing w:line="480" w:lineRule="auto"/>
        <w:contextualSpacing/>
      </w:pPr>
      <w:r w:rsidRPr="000E4ECD">
        <w:t xml:space="preserve">What are the different forms of a gene called? </w:t>
      </w:r>
    </w:p>
    <w:p w:rsidR="000E4ECD" w:rsidRPr="000E4ECD" w:rsidRDefault="000E4ECD" w:rsidP="006C3744">
      <w:pPr>
        <w:numPr>
          <w:ilvl w:val="0"/>
          <w:numId w:val="2"/>
        </w:numPr>
        <w:spacing w:line="480" w:lineRule="auto"/>
        <w:contextualSpacing/>
      </w:pPr>
      <w:r w:rsidRPr="000E4ECD">
        <w:t xml:space="preserve">Why is it easy to describe an organisms phenotype for a particular characteristic but very difficult to state the genotype? </w:t>
      </w:r>
    </w:p>
    <w:p w:rsidR="000E4ECD" w:rsidRPr="000E4ECD" w:rsidRDefault="000E4ECD" w:rsidP="006C3744">
      <w:pPr>
        <w:numPr>
          <w:ilvl w:val="0"/>
          <w:numId w:val="2"/>
        </w:numPr>
        <w:spacing w:line="480" w:lineRule="auto"/>
        <w:contextualSpacing/>
      </w:pPr>
      <w:r w:rsidRPr="000E4ECD">
        <w:t xml:space="preserve">List the alternative ways of describing the following outcome of a genetic cross: </w:t>
      </w:r>
    </w:p>
    <w:p w:rsidR="000E4ECD" w:rsidRPr="000E4ECD" w:rsidRDefault="000E4ECD" w:rsidP="00D86054">
      <w:pPr>
        <w:spacing w:line="480" w:lineRule="auto"/>
        <w:jc w:val="center"/>
        <w:rPr>
          <w:b/>
          <w:i/>
        </w:rPr>
      </w:pPr>
      <w:r w:rsidRPr="000E4ECD">
        <w:rPr>
          <w:b/>
          <w:i/>
        </w:rPr>
        <w:t>3 in every 4 crosses will have black fur.</w:t>
      </w:r>
    </w:p>
    <w:p w:rsidR="000E4ECD" w:rsidRPr="000E4ECD" w:rsidRDefault="000E4ECD" w:rsidP="006C3744">
      <w:pPr>
        <w:numPr>
          <w:ilvl w:val="0"/>
          <w:numId w:val="2"/>
        </w:numPr>
        <w:spacing w:line="360" w:lineRule="auto"/>
        <w:contextualSpacing/>
      </w:pPr>
      <w:r w:rsidRPr="000E4ECD">
        <w:t xml:space="preserve">If two heterozygous tall plants were crossed 75 times, what proportion of the offspring would you expect to be short? </w:t>
      </w:r>
    </w:p>
    <w:p w:rsidR="000E4ECD" w:rsidRPr="000E4ECD" w:rsidRDefault="000E4ECD" w:rsidP="006C3744">
      <w:pPr>
        <w:numPr>
          <w:ilvl w:val="0"/>
          <w:numId w:val="2"/>
        </w:numPr>
        <w:spacing w:line="360" w:lineRule="auto"/>
        <w:contextualSpacing/>
      </w:pPr>
      <w:r w:rsidRPr="000E4ECD">
        <w:t>What is polydactyly and is it caused by inheriting a recessive or dominant allele?</w:t>
      </w:r>
    </w:p>
    <w:p w:rsidR="000E4ECD" w:rsidRDefault="000E4ECD" w:rsidP="006C3744">
      <w:pPr>
        <w:pStyle w:val="ListParagraph"/>
        <w:numPr>
          <w:ilvl w:val="0"/>
          <w:numId w:val="2"/>
        </w:numPr>
        <w:spacing w:line="360" w:lineRule="auto"/>
      </w:pPr>
      <w:r w:rsidRPr="000E4ECD">
        <w:t>Look at the following picture of a person’s chromosomes.</w:t>
      </w:r>
    </w:p>
    <w:p w:rsidR="00D86054" w:rsidRPr="000E4ECD" w:rsidRDefault="00D86054" w:rsidP="000E4ECD">
      <w:pPr>
        <w:spacing w:line="360" w:lineRule="auto"/>
        <w:ind w:left="720"/>
        <w:contextualSpacing/>
      </w:pPr>
      <w:r w:rsidRPr="000E4ECD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067D7C8B" wp14:editId="171F8F1B">
            <wp:simplePos x="0" y="0"/>
            <wp:positionH relativeFrom="margin">
              <wp:align>left</wp:align>
            </wp:positionH>
            <wp:positionV relativeFrom="paragraph">
              <wp:posOffset>94615</wp:posOffset>
            </wp:positionV>
            <wp:extent cx="3634105" cy="3154680"/>
            <wp:effectExtent l="0" t="0" r="4445" b="76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105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4ECD" w:rsidRPr="000E4ECD" w:rsidRDefault="000E4ECD" w:rsidP="006C3744">
      <w:pPr>
        <w:pStyle w:val="ListParagraph"/>
        <w:numPr>
          <w:ilvl w:val="0"/>
          <w:numId w:val="5"/>
        </w:numPr>
        <w:spacing w:line="360" w:lineRule="auto"/>
      </w:pPr>
      <w:r w:rsidRPr="000E4ECD">
        <w:t>How many chromosomes does this person have in a normal body cell?</w:t>
      </w:r>
    </w:p>
    <w:p w:rsidR="000E4ECD" w:rsidRPr="000E4ECD" w:rsidRDefault="000E4ECD" w:rsidP="006C3744">
      <w:pPr>
        <w:pStyle w:val="ListParagraph"/>
        <w:numPr>
          <w:ilvl w:val="0"/>
          <w:numId w:val="5"/>
        </w:numPr>
        <w:spacing w:line="360" w:lineRule="auto"/>
      </w:pPr>
      <w:r w:rsidRPr="000E4ECD">
        <w:t>What sex is the person and how do you know?</w:t>
      </w:r>
    </w:p>
    <w:p w:rsidR="000E4ECD" w:rsidRPr="000E4ECD" w:rsidRDefault="000E4ECD" w:rsidP="000E4ECD">
      <w:pPr>
        <w:spacing w:line="480" w:lineRule="auto"/>
      </w:pPr>
    </w:p>
    <w:p w:rsidR="000E4ECD" w:rsidRPr="000E4ECD" w:rsidRDefault="000E4ECD" w:rsidP="000E4ECD">
      <w:pPr>
        <w:rPr>
          <w:b/>
          <w:sz w:val="28"/>
          <w:u w:val="single"/>
        </w:rPr>
      </w:pPr>
    </w:p>
    <w:p w:rsidR="000E4ECD" w:rsidRPr="000E4ECD" w:rsidRDefault="000E4ECD" w:rsidP="000E4ECD">
      <w:pPr>
        <w:rPr>
          <w:b/>
          <w:sz w:val="28"/>
          <w:u w:val="single"/>
        </w:rPr>
      </w:pPr>
    </w:p>
    <w:p w:rsidR="000E4ECD" w:rsidRPr="000E4ECD" w:rsidRDefault="000E4ECD" w:rsidP="000E4ECD">
      <w:pPr>
        <w:rPr>
          <w:b/>
          <w:sz w:val="28"/>
          <w:u w:val="single"/>
        </w:rPr>
      </w:pPr>
    </w:p>
    <w:p w:rsidR="000E4ECD" w:rsidRPr="000E4ECD" w:rsidRDefault="000E4ECD" w:rsidP="000E4ECD">
      <w:pPr>
        <w:rPr>
          <w:b/>
          <w:sz w:val="28"/>
          <w:u w:val="single"/>
        </w:rPr>
      </w:pPr>
    </w:p>
    <w:p w:rsidR="000E4ECD" w:rsidRPr="000E4ECD" w:rsidRDefault="000E4ECD" w:rsidP="006C3744">
      <w:pPr>
        <w:numPr>
          <w:ilvl w:val="0"/>
          <w:numId w:val="2"/>
        </w:numPr>
        <w:spacing w:line="360" w:lineRule="auto"/>
        <w:contextualSpacing/>
      </w:pPr>
      <w:r w:rsidRPr="000E4ECD">
        <w:lastRenderedPageBreak/>
        <w:t>Black fur is dominant to brown fur in mice. Use B to represent black fur and b to represent brown fur.</w:t>
      </w:r>
    </w:p>
    <w:p w:rsidR="000E4ECD" w:rsidRPr="000E4ECD" w:rsidRDefault="000E4ECD" w:rsidP="006C3744">
      <w:pPr>
        <w:numPr>
          <w:ilvl w:val="1"/>
          <w:numId w:val="1"/>
        </w:numPr>
        <w:spacing w:line="360" w:lineRule="auto"/>
        <w:contextualSpacing/>
      </w:pPr>
      <w:r w:rsidRPr="000E4ECD">
        <w:t>Complete the Punnett square diagram to show the outcome of a genetic cross between two heterozygous mice.</w:t>
      </w:r>
    </w:p>
    <w:p w:rsidR="000E4ECD" w:rsidRPr="000E4ECD" w:rsidRDefault="000E4ECD" w:rsidP="000E4ECD">
      <w:pPr>
        <w:ind w:left="720"/>
        <w:contextualSpacing/>
      </w:pPr>
    </w:p>
    <w:p w:rsidR="000E4ECD" w:rsidRPr="000E4ECD" w:rsidRDefault="000E4ECD" w:rsidP="000E4ECD">
      <w:pPr>
        <w:ind w:left="720"/>
        <w:contextualSpacing/>
      </w:pPr>
    </w:p>
    <w:p w:rsidR="000E4ECD" w:rsidRPr="000E4ECD" w:rsidRDefault="000E4ECD" w:rsidP="000E4ECD">
      <w:pPr>
        <w:ind w:left="720"/>
        <w:contextualSpacing/>
      </w:pPr>
      <w:r w:rsidRPr="000E4ECD">
        <w:rPr>
          <w:noProof/>
          <w:lang w:eastAsia="en-GB"/>
        </w:rPr>
        <w:drawing>
          <wp:inline distT="0" distB="0" distL="0" distR="0" wp14:anchorId="63E55291" wp14:editId="6F9D6734">
            <wp:extent cx="4719063" cy="89789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89" cy="905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4ECD" w:rsidRPr="000E4ECD" w:rsidRDefault="000E4ECD" w:rsidP="000E4ECD">
      <w:pPr>
        <w:ind w:left="720"/>
        <w:contextualSpacing/>
      </w:pPr>
    </w:p>
    <w:p w:rsidR="000E4ECD" w:rsidRPr="000E4ECD" w:rsidRDefault="000E4ECD" w:rsidP="006C3744">
      <w:pPr>
        <w:numPr>
          <w:ilvl w:val="1"/>
          <w:numId w:val="1"/>
        </w:numPr>
        <w:spacing w:line="360" w:lineRule="auto"/>
        <w:contextualSpacing/>
      </w:pPr>
      <w:r w:rsidRPr="000E4ECD">
        <w:t>What is the phenotype of the parent mice?</w:t>
      </w:r>
    </w:p>
    <w:p w:rsidR="000E4ECD" w:rsidRPr="000E4ECD" w:rsidRDefault="000E4ECD" w:rsidP="006C3744">
      <w:pPr>
        <w:numPr>
          <w:ilvl w:val="1"/>
          <w:numId w:val="1"/>
        </w:numPr>
        <w:spacing w:line="360" w:lineRule="auto"/>
        <w:contextualSpacing/>
      </w:pPr>
      <w:r w:rsidRPr="000E4ECD">
        <w:t>What are the chances of a homozygous recessive mouse being born to two heterozygous mice?</w:t>
      </w:r>
    </w:p>
    <w:p w:rsidR="000E4ECD" w:rsidRPr="000E4ECD" w:rsidRDefault="000E4ECD" w:rsidP="00950B99">
      <w:pPr>
        <w:spacing w:line="360" w:lineRule="auto"/>
        <w:ind w:left="720"/>
        <w:contextualSpacing/>
      </w:pPr>
    </w:p>
    <w:p w:rsidR="000E4ECD" w:rsidRPr="000E4ECD" w:rsidRDefault="00950B99" w:rsidP="006C3744">
      <w:pPr>
        <w:numPr>
          <w:ilvl w:val="0"/>
          <w:numId w:val="2"/>
        </w:numPr>
        <w:spacing w:line="360" w:lineRule="auto"/>
        <w:contextualSpacing/>
        <w:rPr>
          <w:b/>
          <w:sz w:val="28"/>
          <w:u w:val="single"/>
        </w:rPr>
      </w:pPr>
      <w:r>
        <w:t>What is meant by the term zygote?</w:t>
      </w:r>
    </w:p>
    <w:p w:rsidR="000E4ECD" w:rsidRPr="000E4ECD" w:rsidRDefault="000E4ECD" w:rsidP="006C3744">
      <w:pPr>
        <w:numPr>
          <w:ilvl w:val="0"/>
          <w:numId w:val="2"/>
        </w:numPr>
        <w:spacing w:line="360" w:lineRule="auto"/>
        <w:contextualSpacing/>
      </w:pPr>
      <w:r w:rsidRPr="000E4ECD">
        <w:t>The family tree shows the inheritance of cystic fibrosis (CF). Cystic fibrosis is a condition caused by a recessive allele.  Let F = healthy allele and f = CF allele</w:t>
      </w:r>
    </w:p>
    <w:p w:rsidR="000E4ECD" w:rsidRPr="000E4ECD" w:rsidRDefault="000E4ECD" w:rsidP="000E4ECD">
      <w:pPr>
        <w:ind w:left="720"/>
        <w:contextualSpacing/>
      </w:pPr>
    </w:p>
    <w:p w:rsidR="000E4ECD" w:rsidRPr="000E4ECD" w:rsidRDefault="000E4ECD" w:rsidP="000E4ECD">
      <w:pPr>
        <w:ind w:left="720"/>
        <w:contextualSpacing/>
      </w:pPr>
    </w:p>
    <w:p w:rsidR="000E4ECD" w:rsidRPr="000E4ECD" w:rsidRDefault="000E4ECD" w:rsidP="000E4ECD">
      <w:pPr>
        <w:ind w:left="720"/>
        <w:contextualSpacing/>
      </w:pPr>
      <w:r w:rsidRPr="000E4ECD">
        <w:rPr>
          <w:noProof/>
          <w:lang w:eastAsia="en-GB"/>
        </w:rPr>
        <w:drawing>
          <wp:inline distT="0" distB="0" distL="0" distR="0" wp14:anchorId="048D30A1" wp14:editId="378F31FB">
            <wp:extent cx="5731510" cy="16383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976" b="6280"/>
                    <a:stretch/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4ECD" w:rsidRPr="000E4ECD" w:rsidRDefault="000E4ECD" w:rsidP="000E4ECD">
      <w:pPr>
        <w:ind w:left="720"/>
        <w:contextualSpacing/>
      </w:pPr>
    </w:p>
    <w:p w:rsidR="000E4ECD" w:rsidRPr="000E4ECD" w:rsidRDefault="000E4ECD" w:rsidP="006C3744">
      <w:pPr>
        <w:numPr>
          <w:ilvl w:val="1"/>
          <w:numId w:val="2"/>
        </w:numPr>
        <w:spacing w:line="360" w:lineRule="auto"/>
        <w:contextualSpacing/>
      </w:pPr>
      <w:r w:rsidRPr="000E4ECD">
        <w:t>What is the genotype of a female carrier?</w:t>
      </w:r>
    </w:p>
    <w:p w:rsidR="000E4ECD" w:rsidRPr="000E4ECD" w:rsidRDefault="000E4ECD" w:rsidP="006C3744">
      <w:pPr>
        <w:numPr>
          <w:ilvl w:val="1"/>
          <w:numId w:val="2"/>
        </w:numPr>
        <w:spacing w:line="360" w:lineRule="auto"/>
        <w:contextualSpacing/>
      </w:pPr>
      <w:r w:rsidRPr="000E4ECD">
        <w:t>Explain why person G inherited cystic fibrosis.</w:t>
      </w:r>
    </w:p>
    <w:p w:rsidR="000E4ECD" w:rsidRPr="000E4ECD" w:rsidRDefault="000E4ECD" w:rsidP="006C3744">
      <w:pPr>
        <w:numPr>
          <w:ilvl w:val="1"/>
          <w:numId w:val="2"/>
        </w:numPr>
        <w:spacing w:line="360" w:lineRule="auto"/>
        <w:contextualSpacing/>
      </w:pPr>
      <w:r w:rsidRPr="000E4ECD">
        <w:t>Explain why person J did not inherit cystic fibrosis.</w:t>
      </w:r>
    </w:p>
    <w:p w:rsidR="000E4ECD" w:rsidRDefault="000E4ECD" w:rsidP="006C3744">
      <w:pPr>
        <w:numPr>
          <w:ilvl w:val="1"/>
          <w:numId w:val="2"/>
        </w:numPr>
        <w:spacing w:line="360" w:lineRule="auto"/>
        <w:contextualSpacing/>
      </w:pPr>
      <w:r w:rsidRPr="000E4ECD">
        <w:t xml:space="preserve">What is the probability of a fifth child having cystic fibrosis? </w:t>
      </w:r>
    </w:p>
    <w:p w:rsidR="005D485C" w:rsidRDefault="000E4ECD" w:rsidP="006C3744">
      <w:pPr>
        <w:numPr>
          <w:ilvl w:val="1"/>
          <w:numId w:val="2"/>
        </w:numPr>
        <w:spacing w:line="360" w:lineRule="auto"/>
        <w:contextualSpacing/>
      </w:pPr>
      <w:r w:rsidRPr="000E4ECD">
        <w:t>Many people feel opposed to the screening of embryos to identify the CF allele. Suggest two reasons why they may feel this way.</w:t>
      </w:r>
    </w:p>
    <w:p w:rsidR="00554E9C" w:rsidRDefault="00554E9C">
      <w:r>
        <w:br w:type="page"/>
      </w:r>
    </w:p>
    <w:p w:rsidR="00554E9C" w:rsidRDefault="00554E9C" w:rsidP="00554E9C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Genetics – Part 4</w:t>
      </w:r>
    </w:p>
    <w:p w:rsidR="00554E9C" w:rsidRPr="00554E9C" w:rsidRDefault="00554E9C" w:rsidP="006C3744">
      <w:pPr>
        <w:pStyle w:val="ListParagraph"/>
        <w:numPr>
          <w:ilvl w:val="0"/>
          <w:numId w:val="6"/>
        </w:numPr>
        <w:spacing w:line="360" w:lineRule="auto"/>
      </w:pPr>
      <w:r w:rsidRPr="00554E9C">
        <w:t>Write down the defin</w:t>
      </w:r>
      <w:r>
        <w:t>ition of the genome of a horse.</w:t>
      </w:r>
      <w:r w:rsidRPr="00554E9C">
        <w:tab/>
      </w:r>
    </w:p>
    <w:p w:rsidR="00554E9C" w:rsidRPr="00554E9C" w:rsidRDefault="00554E9C" w:rsidP="006C3744">
      <w:pPr>
        <w:pStyle w:val="ListParagraph"/>
        <w:numPr>
          <w:ilvl w:val="0"/>
          <w:numId w:val="6"/>
        </w:numPr>
        <w:spacing w:line="360" w:lineRule="auto"/>
      </w:pPr>
      <w:r w:rsidRPr="00554E9C">
        <w:t>List two reasons why it is important to understand more a</w:t>
      </w:r>
      <w:r>
        <w:t xml:space="preserve">bout the human genome. </w:t>
      </w:r>
    </w:p>
    <w:p w:rsidR="00554E9C" w:rsidRPr="00554E9C" w:rsidRDefault="00554E9C" w:rsidP="006C3744">
      <w:pPr>
        <w:pStyle w:val="ListParagraph"/>
        <w:numPr>
          <w:ilvl w:val="0"/>
          <w:numId w:val="6"/>
        </w:numPr>
        <w:spacing w:line="360" w:lineRule="auto"/>
      </w:pPr>
      <w:r w:rsidRPr="00554E9C">
        <w:t xml:space="preserve">What can bring about </w:t>
      </w:r>
      <w:r>
        <w:t>genetic variation in a species?</w:t>
      </w:r>
      <w:r w:rsidRPr="00554E9C">
        <w:tab/>
      </w:r>
    </w:p>
    <w:p w:rsidR="00554E9C" w:rsidRPr="00554E9C" w:rsidRDefault="00554E9C" w:rsidP="006C3744">
      <w:pPr>
        <w:pStyle w:val="ListParagraph"/>
        <w:numPr>
          <w:ilvl w:val="0"/>
          <w:numId w:val="6"/>
        </w:numPr>
        <w:spacing w:line="360" w:lineRule="auto"/>
      </w:pPr>
      <w:r w:rsidRPr="00554E9C">
        <w:t>What is meant b</w:t>
      </w:r>
      <w:r>
        <w:t>y ‘an acquired characteristic’?</w:t>
      </w:r>
      <w:r w:rsidRPr="00554E9C">
        <w:tab/>
      </w:r>
    </w:p>
    <w:p w:rsidR="00554E9C" w:rsidRPr="00554E9C" w:rsidRDefault="00554E9C" w:rsidP="006C3744">
      <w:pPr>
        <w:pStyle w:val="ListParagraph"/>
        <w:numPr>
          <w:ilvl w:val="0"/>
          <w:numId w:val="6"/>
        </w:numPr>
        <w:spacing w:line="360" w:lineRule="auto"/>
      </w:pPr>
      <w:r w:rsidRPr="00554E9C">
        <w:t>What is the chance of most genetic mutations having an effect on the</w:t>
      </w:r>
      <w:r>
        <w:t xml:space="preserve"> phenotype? High, Medium or Low</w:t>
      </w:r>
      <w:r w:rsidRPr="00554E9C">
        <w:tab/>
      </w:r>
    </w:p>
    <w:p w:rsidR="00554E9C" w:rsidRPr="00364057" w:rsidRDefault="00554E9C" w:rsidP="006C3744">
      <w:pPr>
        <w:pStyle w:val="ListParagraph"/>
        <w:numPr>
          <w:ilvl w:val="0"/>
          <w:numId w:val="6"/>
        </w:numPr>
        <w:spacing w:line="360" w:lineRule="auto"/>
      </w:pPr>
      <w:r w:rsidRPr="00554E9C">
        <w:t>What is meant by discontinuous variation?</w:t>
      </w:r>
    </w:p>
    <w:sectPr w:rsidR="00554E9C" w:rsidRPr="00364057" w:rsidSect="008311C9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A8A" w:rsidRDefault="000E2A8A" w:rsidP="00683DA2">
      <w:pPr>
        <w:spacing w:after="0" w:line="240" w:lineRule="auto"/>
      </w:pPr>
      <w:r>
        <w:separator/>
      </w:r>
    </w:p>
  </w:endnote>
  <w:endnote w:type="continuationSeparator" w:id="0">
    <w:p w:rsidR="000E2A8A" w:rsidRDefault="000E2A8A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25E1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A8A" w:rsidRDefault="000E2A8A" w:rsidP="00683DA2">
      <w:pPr>
        <w:spacing w:after="0" w:line="240" w:lineRule="auto"/>
      </w:pPr>
      <w:r>
        <w:separator/>
      </w:r>
    </w:p>
  </w:footnote>
  <w:footnote w:type="continuationSeparator" w:id="0">
    <w:p w:rsidR="000E2A8A" w:rsidRDefault="000E2A8A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B3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602FA7"/>
    <w:multiLevelType w:val="hybridMultilevel"/>
    <w:tmpl w:val="618223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42EC6"/>
    <w:multiLevelType w:val="hybridMultilevel"/>
    <w:tmpl w:val="F9A4BB26"/>
    <w:lvl w:ilvl="0" w:tplc="38687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C0AA9"/>
    <w:multiLevelType w:val="hybridMultilevel"/>
    <w:tmpl w:val="61547122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306FF"/>
    <w:multiLevelType w:val="hybridMultilevel"/>
    <w:tmpl w:val="79229E04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4222B"/>
    <w:multiLevelType w:val="hybridMultilevel"/>
    <w:tmpl w:val="0AB4DDFA"/>
    <w:lvl w:ilvl="0" w:tplc="00120A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0261A"/>
    <w:multiLevelType w:val="hybridMultilevel"/>
    <w:tmpl w:val="D58A8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FEF"/>
    <w:rsid w:val="000D1F51"/>
    <w:rsid w:val="000D3567"/>
    <w:rsid w:val="000E073F"/>
    <w:rsid w:val="000E2A8A"/>
    <w:rsid w:val="000E3176"/>
    <w:rsid w:val="000E4ECD"/>
    <w:rsid w:val="000F6EB6"/>
    <w:rsid w:val="00103F64"/>
    <w:rsid w:val="00116026"/>
    <w:rsid w:val="0012097A"/>
    <w:rsid w:val="001634C1"/>
    <w:rsid w:val="00177612"/>
    <w:rsid w:val="0018679B"/>
    <w:rsid w:val="001871FA"/>
    <w:rsid w:val="001A036B"/>
    <w:rsid w:val="001D06C1"/>
    <w:rsid w:val="002231AE"/>
    <w:rsid w:val="00224A2F"/>
    <w:rsid w:val="00227B1F"/>
    <w:rsid w:val="002314E4"/>
    <w:rsid w:val="0023553B"/>
    <w:rsid w:val="00235E14"/>
    <w:rsid w:val="0025764E"/>
    <w:rsid w:val="00270046"/>
    <w:rsid w:val="0027168B"/>
    <w:rsid w:val="0029353E"/>
    <w:rsid w:val="00295DCD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057"/>
    <w:rsid w:val="00364172"/>
    <w:rsid w:val="003672C7"/>
    <w:rsid w:val="00370A44"/>
    <w:rsid w:val="0037607C"/>
    <w:rsid w:val="00376B01"/>
    <w:rsid w:val="003905F5"/>
    <w:rsid w:val="003B1C4B"/>
    <w:rsid w:val="003C5C15"/>
    <w:rsid w:val="003D29E8"/>
    <w:rsid w:val="003D7EBB"/>
    <w:rsid w:val="003E4AED"/>
    <w:rsid w:val="003E694F"/>
    <w:rsid w:val="00400764"/>
    <w:rsid w:val="00412439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D1FAB"/>
    <w:rsid w:val="004E215A"/>
    <w:rsid w:val="004E3688"/>
    <w:rsid w:val="00512C6F"/>
    <w:rsid w:val="005158FD"/>
    <w:rsid w:val="005406F9"/>
    <w:rsid w:val="00547C36"/>
    <w:rsid w:val="00553572"/>
    <w:rsid w:val="00554E9C"/>
    <w:rsid w:val="005741A2"/>
    <w:rsid w:val="005941E7"/>
    <w:rsid w:val="005A38B0"/>
    <w:rsid w:val="005B4388"/>
    <w:rsid w:val="005B66A5"/>
    <w:rsid w:val="005B7E26"/>
    <w:rsid w:val="005C6E83"/>
    <w:rsid w:val="005C7558"/>
    <w:rsid w:val="005D0A3A"/>
    <w:rsid w:val="005D485C"/>
    <w:rsid w:val="005D5778"/>
    <w:rsid w:val="0060432E"/>
    <w:rsid w:val="00625D23"/>
    <w:rsid w:val="00630920"/>
    <w:rsid w:val="00661DBD"/>
    <w:rsid w:val="0066614B"/>
    <w:rsid w:val="00683DA2"/>
    <w:rsid w:val="00691B7F"/>
    <w:rsid w:val="006C1BE6"/>
    <w:rsid w:val="006C3744"/>
    <w:rsid w:val="006C779C"/>
    <w:rsid w:val="006D38A6"/>
    <w:rsid w:val="007178F1"/>
    <w:rsid w:val="00720DB3"/>
    <w:rsid w:val="00724622"/>
    <w:rsid w:val="007419C9"/>
    <w:rsid w:val="00756990"/>
    <w:rsid w:val="00762BDD"/>
    <w:rsid w:val="00772672"/>
    <w:rsid w:val="007754D5"/>
    <w:rsid w:val="0078060F"/>
    <w:rsid w:val="00786F7A"/>
    <w:rsid w:val="007B5454"/>
    <w:rsid w:val="007C2DFF"/>
    <w:rsid w:val="007C3246"/>
    <w:rsid w:val="007F137E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7891"/>
    <w:rsid w:val="008F501F"/>
    <w:rsid w:val="009209F9"/>
    <w:rsid w:val="0092383E"/>
    <w:rsid w:val="00937869"/>
    <w:rsid w:val="00942F65"/>
    <w:rsid w:val="00950B99"/>
    <w:rsid w:val="009577C9"/>
    <w:rsid w:val="00963282"/>
    <w:rsid w:val="00983ADF"/>
    <w:rsid w:val="009973A8"/>
    <w:rsid w:val="009A28D9"/>
    <w:rsid w:val="009D1487"/>
    <w:rsid w:val="009D593A"/>
    <w:rsid w:val="009E0EFE"/>
    <w:rsid w:val="009E19DC"/>
    <w:rsid w:val="009E3B33"/>
    <w:rsid w:val="00A04163"/>
    <w:rsid w:val="00A24CBC"/>
    <w:rsid w:val="00A46084"/>
    <w:rsid w:val="00A8468F"/>
    <w:rsid w:val="00A94F18"/>
    <w:rsid w:val="00AB6E2F"/>
    <w:rsid w:val="00AD2A9E"/>
    <w:rsid w:val="00AF0BA6"/>
    <w:rsid w:val="00B17072"/>
    <w:rsid w:val="00B46290"/>
    <w:rsid w:val="00B53B57"/>
    <w:rsid w:val="00B57C53"/>
    <w:rsid w:val="00B621A1"/>
    <w:rsid w:val="00B765D5"/>
    <w:rsid w:val="00B76AAE"/>
    <w:rsid w:val="00B8058A"/>
    <w:rsid w:val="00B8443F"/>
    <w:rsid w:val="00B94EB2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720EA"/>
    <w:rsid w:val="00C80244"/>
    <w:rsid w:val="00C925E1"/>
    <w:rsid w:val="00CA11A5"/>
    <w:rsid w:val="00CA6681"/>
    <w:rsid w:val="00CB2E19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206"/>
    <w:rsid w:val="00D41ACF"/>
    <w:rsid w:val="00D52B70"/>
    <w:rsid w:val="00D61A92"/>
    <w:rsid w:val="00D63CFC"/>
    <w:rsid w:val="00D64F63"/>
    <w:rsid w:val="00D65E1C"/>
    <w:rsid w:val="00D66621"/>
    <w:rsid w:val="00D6754F"/>
    <w:rsid w:val="00D759B8"/>
    <w:rsid w:val="00D77BC5"/>
    <w:rsid w:val="00D77E25"/>
    <w:rsid w:val="00D8310A"/>
    <w:rsid w:val="00D86054"/>
    <w:rsid w:val="00DA306B"/>
    <w:rsid w:val="00DA40EC"/>
    <w:rsid w:val="00DA5292"/>
    <w:rsid w:val="00DA6827"/>
    <w:rsid w:val="00DE16ED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F5B"/>
    <w:rsid w:val="00E9658B"/>
    <w:rsid w:val="00EB2BF6"/>
    <w:rsid w:val="00EB36CD"/>
    <w:rsid w:val="00EB7277"/>
    <w:rsid w:val="00EC4D76"/>
    <w:rsid w:val="00ED2C02"/>
    <w:rsid w:val="00EF0506"/>
    <w:rsid w:val="00EF44F9"/>
    <w:rsid w:val="00F00EA2"/>
    <w:rsid w:val="00F05986"/>
    <w:rsid w:val="00F11B8F"/>
    <w:rsid w:val="00F12C37"/>
    <w:rsid w:val="00F13C29"/>
    <w:rsid w:val="00F1644A"/>
    <w:rsid w:val="00F42242"/>
    <w:rsid w:val="00F741B2"/>
    <w:rsid w:val="00F90980"/>
    <w:rsid w:val="00FA4696"/>
    <w:rsid w:val="00FB2D47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0</TotalTime>
  <Pages>5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2</cp:revision>
  <dcterms:created xsi:type="dcterms:W3CDTF">2018-08-28T10:07:00Z</dcterms:created>
  <dcterms:modified xsi:type="dcterms:W3CDTF">2018-08-28T10:07:00Z</dcterms:modified>
</cp:coreProperties>
</file>